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725ADD" w14:textId="77777777" w:rsidR="00F57578" w:rsidRPr="00F57578" w:rsidRDefault="00F57578" w:rsidP="00E624FA">
      <w:pPr>
        <w:pStyle w:val="Heading1"/>
        <w:numPr>
          <w:ilvl w:val="0"/>
          <w:numId w:val="0"/>
        </w:numPr>
        <w:ind w:left="432" w:hanging="432"/>
      </w:pPr>
      <w:bookmarkStart w:id="0" w:name="_Toc16587472"/>
      <w:r w:rsidRPr="00F57578">
        <w:t>Remerciements</w:t>
      </w:r>
      <w:bookmarkEnd w:id="0"/>
    </w:p>
    <w:p w14:paraId="35C3D179" w14:textId="17981B07" w:rsidR="00F57578" w:rsidRDefault="00F57578" w:rsidP="00E624FA"/>
    <w:p w14:paraId="4151A054" w14:textId="3FD9AAC2" w:rsidR="00F57578" w:rsidRPr="002349FC" w:rsidRDefault="002349FC" w:rsidP="00E624FA">
      <w:pPr>
        <w:pStyle w:val="ListParagraph"/>
        <w:numPr>
          <w:ilvl w:val="0"/>
          <w:numId w:val="30"/>
        </w:numPr>
        <w:rPr>
          <w:b/>
          <w:bCs/>
        </w:rPr>
      </w:pPr>
      <w:r>
        <w:rPr>
          <w:b/>
          <w:bCs/>
        </w:rPr>
        <w:t xml:space="preserve">Mme. </w:t>
      </w:r>
      <w:r w:rsidR="00F57578" w:rsidRPr="002349FC">
        <w:rPr>
          <w:b/>
          <w:bCs/>
        </w:rPr>
        <w:t xml:space="preserve">Andersson Alexandra : </w:t>
      </w:r>
      <w:r>
        <w:t>Pour la proposition du sujet de ce travail de de diplôme est ces conseils avisés en matière d’antenne</w:t>
      </w:r>
    </w:p>
    <w:p w14:paraId="3473EEDA" w14:textId="77777777" w:rsidR="00F57578" w:rsidRPr="002349FC" w:rsidRDefault="00F57578" w:rsidP="00E624FA">
      <w:pPr>
        <w:pStyle w:val="ListParagraph"/>
        <w:rPr>
          <w:b/>
          <w:bCs/>
        </w:rPr>
      </w:pPr>
    </w:p>
    <w:p w14:paraId="2A194196" w14:textId="197B28BD" w:rsidR="00CB3AAA" w:rsidRPr="002349FC" w:rsidRDefault="002349FC" w:rsidP="00E624FA">
      <w:pPr>
        <w:pStyle w:val="ListParagraph"/>
        <w:numPr>
          <w:ilvl w:val="0"/>
          <w:numId w:val="30"/>
        </w:numPr>
        <w:rPr>
          <w:b/>
          <w:bCs/>
        </w:rPr>
      </w:pPr>
      <w:r>
        <w:rPr>
          <w:b/>
          <w:bCs/>
        </w:rPr>
        <w:t xml:space="preserve"> M. </w:t>
      </w:r>
      <w:r w:rsidR="00F57578" w:rsidRPr="002349FC">
        <w:rPr>
          <w:b/>
          <w:bCs/>
        </w:rPr>
        <w:t xml:space="preserve">Arcudi Carmine : </w:t>
      </w:r>
      <w:r w:rsidR="00F57578" w:rsidRPr="002349FC">
        <w:t>Pour</w:t>
      </w:r>
      <w:r w:rsidR="00F57578" w:rsidRPr="002349FC">
        <w:rPr>
          <w:b/>
          <w:bCs/>
        </w:rPr>
        <w:t xml:space="preserve"> </w:t>
      </w:r>
      <w:r>
        <w:t>sa patience et l’aide qu’il m’a fourni lors de la réalisation du circuit intégré</w:t>
      </w:r>
    </w:p>
    <w:p w14:paraId="7A171308" w14:textId="77777777" w:rsidR="00F57578" w:rsidRPr="002349FC" w:rsidRDefault="00F57578" w:rsidP="002349FC">
      <w:pPr>
        <w:rPr>
          <w:b/>
          <w:bCs/>
        </w:rPr>
      </w:pPr>
    </w:p>
    <w:p w14:paraId="73B06935" w14:textId="6D33CE7D" w:rsidR="00F57578" w:rsidRPr="002349FC" w:rsidRDefault="002349FC" w:rsidP="00E624FA">
      <w:pPr>
        <w:pStyle w:val="ListParagraph"/>
        <w:numPr>
          <w:ilvl w:val="0"/>
          <w:numId w:val="30"/>
        </w:numPr>
        <w:rPr>
          <w:b/>
          <w:bCs/>
        </w:rPr>
      </w:pPr>
      <w:r>
        <w:rPr>
          <w:b/>
          <w:bCs/>
        </w:rPr>
        <w:t xml:space="preserve">M. </w:t>
      </w:r>
      <w:r w:rsidR="00F57578" w:rsidRPr="002349FC">
        <w:rPr>
          <w:b/>
          <w:bCs/>
        </w:rPr>
        <w:t xml:space="preserve">Sartoreti Pascal : </w:t>
      </w:r>
      <w:r>
        <w:t>Pour sa disponibilité, son aide et son expérience pour la programmation des SensorBalls et du circuit d’interface</w:t>
      </w:r>
    </w:p>
    <w:p w14:paraId="77858279" w14:textId="77777777" w:rsidR="002349FC" w:rsidRPr="002349FC" w:rsidRDefault="002349FC" w:rsidP="002349FC">
      <w:pPr>
        <w:pStyle w:val="ListParagraph"/>
        <w:ind w:left="780"/>
        <w:rPr>
          <w:b/>
          <w:bCs/>
        </w:rPr>
      </w:pPr>
    </w:p>
    <w:p w14:paraId="2606C802" w14:textId="77777777" w:rsidR="002349FC" w:rsidRPr="002349FC" w:rsidRDefault="002349FC" w:rsidP="002349FC">
      <w:pPr>
        <w:pStyle w:val="ListParagraph"/>
        <w:numPr>
          <w:ilvl w:val="0"/>
          <w:numId w:val="30"/>
        </w:numPr>
        <w:rPr>
          <w:b/>
          <w:bCs/>
        </w:rPr>
      </w:pPr>
      <w:r>
        <w:rPr>
          <w:b/>
          <w:bCs/>
        </w:rPr>
        <w:t xml:space="preserve">M. </w:t>
      </w:r>
      <w:r w:rsidRPr="002349FC">
        <w:rPr>
          <w:b/>
          <w:bCs/>
        </w:rPr>
        <w:t xml:space="preserve">Gallay Stève : </w:t>
      </w:r>
      <w:r w:rsidRPr="002349FC">
        <w:t>Pour</w:t>
      </w:r>
      <w:r>
        <w:rPr>
          <w:b/>
          <w:bCs/>
        </w:rPr>
        <w:t xml:space="preserve"> </w:t>
      </w:r>
      <w:r>
        <w:t xml:space="preserve">son temps lors de la vérification du circuit intégré  </w:t>
      </w:r>
    </w:p>
    <w:p w14:paraId="320570E5" w14:textId="77777777" w:rsidR="00F57578" w:rsidRPr="00F57578" w:rsidRDefault="00F57578" w:rsidP="00E624FA">
      <w:pPr>
        <w:pStyle w:val="ListParagraph"/>
      </w:pPr>
    </w:p>
    <w:p w14:paraId="269E40CF" w14:textId="6136A1B3" w:rsidR="00F57578" w:rsidRDefault="00F57578" w:rsidP="00E624FA"/>
    <w:p w14:paraId="07E6346F" w14:textId="77777777" w:rsidR="00F57578" w:rsidRPr="00F57578" w:rsidRDefault="00F57578" w:rsidP="00E624FA"/>
    <w:p w14:paraId="260423A9" w14:textId="10298FD2" w:rsidR="00F57578" w:rsidRDefault="00F57578" w:rsidP="00E624FA"/>
    <w:p w14:paraId="33C1A204" w14:textId="1D4AD2DE" w:rsidR="000A10DE" w:rsidRPr="000A10DE" w:rsidRDefault="00F57578" w:rsidP="00E624FA">
      <w:pPr>
        <w:pStyle w:val="Heading1"/>
        <w:numPr>
          <w:ilvl w:val="0"/>
          <w:numId w:val="0"/>
        </w:numPr>
        <w:ind w:left="432" w:hanging="432"/>
      </w:pPr>
      <w:bookmarkStart w:id="1" w:name="_Toc16587473"/>
      <w:r w:rsidRPr="00F57578">
        <w:t>Glossaire</w:t>
      </w:r>
      <w:bookmarkEnd w:id="1"/>
    </w:p>
    <w:p w14:paraId="71C75255" w14:textId="3055745F" w:rsidR="000A10DE" w:rsidRDefault="000A10DE" w:rsidP="00E624FA">
      <w:pPr>
        <w:rPr>
          <w:lang w:val="en-US"/>
        </w:rPr>
      </w:pPr>
    </w:p>
    <w:tbl>
      <w:tblPr>
        <w:tblStyle w:val="TableGrid"/>
        <w:tblW w:w="0" w:type="auto"/>
        <w:tblLook w:val="04A0" w:firstRow="1" w:lastRow="0" w:firstColumn="1" w:lastColumn="0" w:noHBand="0" w:noVBand="1"/>
      </w:tblPr>
      <w:tblGrid>
        <w:gridCol w:w="4505"/>
        <w:gridCol w:w="4505"/>
      </w:tblGrid>
      <w:tr w:rsidR="008001A6" w:rsidRPr="008001A6" w14:paraId="4854FF50" w14:textId="77777777" w:rsidTr="00545342">
        <w:tc>
          <w:tcPr>
            <w:tcW w:w="4505" w:type="dxa"/>
            <w:vAlign w:val="center"/>
          </w:tcPr>
          <w:p w14:paraId="064E6BEB" w14:textId="172E7E17" w:rsidR="008001A6" w:rsidRDefault="008001A6" w:rsidP="00545342">
            <w:pPr>
              <w:jc w:val="left"/>
              <w:rPr>
                <w:lang w:val="en-US"/>
              </w:rPr>
            </w:pPr>
            <w:r>
              <w:rPr>
                <w:lang w:val="en-US"/>
              </w:rPr>
              <w:t>ADC</w:t>
            </w:r>
          </w:p>
        </w:tc>
        <w:tc>
          <w:tcPr>
            <w:tcW w:w="4505" w:type="dxa"/>
            <w:vAlign w:val="center"/>
          </w:tcPr>
          <w:p w14:paraId="098EDA2F" w14:textId="74F567B1" w:rsidR="008001A6" w:rsidRPr="008001A6" w:rsidRDefault="008001A6" w:rsidP="00545342">
            <w:pPr>
              <w:jc w:val="left"/>
              <w:rPr>
                <w:lang w:val="en-US"/>
              </w:rPr>
            </w:pPr>
            <w:r>
              <w:rPr>
                <w:lang w:val="en-US"/>
              </w:rPr>
              <w:t>Analog</w:t>
            </w:r>
            <w:r w:rsidRPr="008001A6">
              <w:rPr>
                <w:lang w:val="en-US"/>
              </w:rPr>
              <w:t xml:space="preserve"> to Digital Converter</w:t>
            </w:r>
          </w:p>
        </w:tc>
      </w:tr>
      <w:tr w:rsidR="008001A6" w:rsidRPr="008001A6" w14:paraId="2CEFED68" w14:textId="77777777" w:rsidTr="00545342">
        <w:tc>
          <w:tcPr>
            <w:tcW w:w="4505" w:type="dxa"/>
            <w:vAlign w:val="center"/>
          </w:tcPr>
          <w:p w14:paraId="42B04C74" w14:textId="00F5031B" w:rsidR="008001A6" w:rsidRDefault="008001A6" w:rsidP="00545342">
            <w:pPr>
              <w:jc w:val="left"/>
              <w:rPr>
                <w:lang w:val="en-US"/>
              </w:rPr>
            </w:pPr>
            <w:r>
              <w:rPr>
                <w:lang w:val="en-US"/>
              </w:rPr>
              <w:t>AM</w:t>
            </w:r>
          </w:p>
        </w:tc>
        <w:tc>
          <w:tcPr>
            <w:tcW w:w="4505" w:type="dxa"/>
            <w:vAlign w:val="center"/>
          </w:tcPr>
          <w:p w14:paraId="0071E878" w14:textId="66366229" w:rsidR="008001A6" w:rsidRPr="008001A6" w:rsidRDefault="008001A6" w:rsidP="00545342">
            <w:pPr>
              <w:jc w:val="left"/>
              <w:rPr>
                <w:lang w:val="en-US"/>
              </w:rPr>
            </w:pPr>
            <w:r w:rsidRPr="008001A6">
              <w:rPr>
                <w:lang w:val="en-US"/>
              </w:rPr>
              <w:t>Amplitude Modulation</w:t>
            </w:r>
          </w:p>
        </w:tc>
      </w:tr>
      <w:tr w:rsidR="008001A6" w:rsidRPr="008001A6" w14:paraId="0BD5D369" w14:textId="77777777" w:rsidTr="00545342">
        <w:tc>
          <w:tcPr>
            <w:tcW w:w="4505" w:type="dxa"/>
            <w:vAlign w:val="center"/>
          </w:tcPr>
          <w:p w14:paraId="25357B0B" w14:textId="03048816" w:rsidR="008001A6" w:rsidRDefault="008001A6" w:rsidP="00545342">
            <w:pPr>
              <w:jc w:val="left"/>
              <w:rPr>
                <w:lang w:val="en-US"/>
              </w:rPr>
            </w:pPr>
            <w:r>
              <w:rPr>
                <w:lang w:val="en-US"/>
              </w:rPr>
              <w:t>ASK</w:t>
            </w:r>
          </w:p>
        </w:tc>
        <w:tc>
          <w:tcPr>
            <w:tcW w:w="4505" w:type="dxa"/>
            <w:vAlign w:val="center"/>
          </w:tcPr>
          <w:p w14:paraId="0FBE1FC7" w14:textId="07B7734E" w:rsidR="008001A6" w:rsidRPr="008001A6" w:rsidRDefault="008001A6" w:rsidP="00545342">
            <w:pPr>
              <w:jc w:val="left"/>
              <w:rPr>
                <w:lang w:val="en-US"/>
              </w:rPr>
            </w:pPr>
            <w:r w:rsidRPr="008001A6">
              <w:rPr>
                <w:lang w:val="en-US"/>
              </w:rPr>
              <w:t>Amplitude-shift keying</w:t>
            </w:r>
          </w:p>
        </w:tc>
      </w:tr>
      <w:tr w:rsidR="008001A6" w:rsidRPr="008001A6" w14:paraId="791722E3" w14:textId="77777777" w:rsidTr="00545342">
        <w:tc>
          <w:tcPr>
            <w:tcW w:w="4505" w:type="dxa"/>
            <w:vAlign w:val="center"/>
          </w:tcPr>
          <w:p w14:paraId="103AAB86" w14:textId="596AE5CD" w:rsidR="008001A6" w:rsidRDefault="008001A6" w:rsidP="00545342">
            <w:pPr>
              <w:jc w:val="left"/>
              <w:rPr>
                <w:lang w:val="en-US"/>
              </w:rPr>
            </w:pPr>
            <w:r>
              <w:rPr>
                <w:lang w:val="en-US"/>
              </w:rPr>
              <w:t>Balun</w:t>
            </w:r>
          </w:p>
        </w:tc>
        <w:tc>
          <w:tcPr>
            <w:tcW w:w="4505" w:type="dxa"/>
            <w:vAlign w:val="center"/>
          </w:tcPr>
          <w:p w14:paraId="35D2F53E" w14:textId="68A1F054" w:rsidR="008001A6" w:rsidRPr="008001A6" w:rsidRDefault="008001A6" w:rsidP="00545342">
            <w:pPr>
              <w:jc w:val="left"/>
              <w:rPr>
                <w:lang w:val="en-US"/>
              </w:rPr>
            </w:pPr>
            <w:r w:rsidRPr="008001A6">
              <w:rPr>
                <w:lang w:val="en-US"/>
              </w:rPr>
              <w:t>Balanced Unbalanced</w:t>
            </w:r>
          </w:p>
        </w:tc>
      </w:tr>
      <w:tr w:rsidR="008001A6" w:rsidRPr="008001A6" w14:paraId="54A62316" w14:textId="77777777" w:rsidTr="00545342">
        <w:tc>
          <w:tcPr>
            <w:tcW w:w="4505" w:type="dxa"/>
            <w:vAlign w:val="center"/>
          </w:tcPr>
          <w:p w14:paraId="27F6D8E9" w14:textId="2DE5F2B5" w:rsidR="008001A6" w:rsidRDefault="008001A6" w:rsidP="00545342">
            <w:pPr>
              <w:jc w:val="left"/>
              <w:rPr>
                <w:lang w:val="en-US"/>
              </w:rPr>
            </w:pPr>
            <w:r>
              <w:rPr>
                <w:lang w:val="en-US"/>
              </w:rPr>
              <w:t>DAC</w:t>
            </w:r>
          </w:p>
        </w:tc>
        <w:tc>
          <w:tcPr>
            <w:tcW w:w="4505" w:type="dxa"/>
            <w:vAlign w:val="center"/>
          </w:tcPr>
          <w:p w14:paraId="43EC2076" w14:textId="7FDC2FC8" w:rsidR="008001A6" w:rsidRPr="008001A6" w:rsidRDefault="008001A6" w:rsidP="00545342">
            <w:pPr>
              <w:jc w:val="left"/>
              <w:rPr>
                <w:lang w:val="en-US"/>
              </w:rPr>
            </w:pPr>
            <w:r>
              <w:rPr>
                <w:lang w:val="en-US"/>
              </w:rPr>
              <w:t>Digital to Analog Converter</w:t>
            </w:r>
          </w:p>
        </w:tc>
      </w:tr>
      <w:tr w:rsidR="000A10DE" w:rsidRPr="008001A6" w14:paraId="5CB38E5C" w14:textId="77777777" w:rsidTr="00545342">
        <w:tc>
          <w:tcPr>
            <w:tcW w:w="4505" w:type="dxa"/>
            <w:vAlign w:val="center"/>
          </w:tcPr>
          <w:p w14:paraId="04DDAAA6" w14:textId="648BCECA" w:rsidR="000A10DE" w:rsidRDefault="000A10DE" w:rsidP="00545342">
            <w:pPr>
              <w:jc w:val="left"/>
              <w:rPr>
                <w:lang w:val="en-US"/>
              </w:rPr>
            </w:pPr>
            <w:r>
              <w:rPr>
                <w:lang w:val="en-US"/>
              </w:rPr>
              <w:t>GUI</w:t>
            </w:r>
          </w:p>
        </w:tc>
        <w:tc>
          <w:tcPr>
            <w:tcW w:w="4505" w:type="dxa"/>
            <w:vAlign w:val="center"/>
          </w:tcPr>
          <w:p w14:paraId="46E86690" w14:textId="1B574881" w:rsidR="000A10DE" w:rsidRPr="008001A6" w:rsidRDefault="000A10DE" w:rsidP="00545342">
            <w:pPr>
              <w:jc w:val="left"/>
              <w:rPr>
                <w:lang w:val="en-US"/>
              </w:rPr>
            </w:pPr>
            <w:r w:rsidRPr="008001A6">
              <w:rPr>
                <w:lang w:val="en-US"/>
              </w:rPr>
              <w:t>Graphical Unit interface</w:t>
            </w:r>
          </w:p>
        </w:tc>
      </w:tr>
      <w:tr w:rsidR="000A10DE" w:rsidRPr="008001A6" w14:paraId="5A2A80D5" w14:textId="77777777" w:rsidTr="00545342">
        <w:tc>
          <w:tcPr>
            <w:tcW w:w="4505" w:type="dxa"/>
            <w:vAlign w:val="center"/>
          </w:tcPr>
          <w:p w14:paraId="352EE5EB" w14:textId="5034B6E0" w:rsidR="000A10DE" w:rsidRDefault="000A10DE" w:rsidP="00545342">
            <w:pPr>
              <w:jc w:val="left"/>
              <w:rPr>
                <w:lang w:val="en-US"/>
              </w:rPr>
            </w:pPr>
            <w:r>
              <w:rPr>
                <w:lang w:val="en-US"/>
              </w:rPr>
              <w:t>LPDA</w:t>
            </w:r>
          </w:p>
        </w:tc>
        <w:tc>
          <w:tcPr>
            <w:tcW w:w="4505" w:type="dxa"/>
            <w:vAlign w:val="center"/>
          </w:tcPr>
          <w:p w14:paraId="633743A2" w14:textId="1AD440A4" w:rsidR="000A10DE" w:rsidRPr="008001A6" w:rsidRDefault="000A10DE" w:rsidP="00545342">
            <w:pPr>
              <w:jc w:val="left"/>
              <w:rPr>
                <w:lang w:val="en-US"/>
              </w:rPr>
            </w:pPr>
            <w:r w:rsidRPr="008001A6">
              <w:rPr>
                <w:lang w:val="en-US"/>
              </w:rPr>
              <w:t>Log Periodic Dipole Array</w:t>
            </w:r>
          </w:p>
        </w:tc>
      </w:tr>
      <w:tr w:rsidR="00A44147" w:rsidRPr="008001A6" w14:paraId="39E95C03" w14:textId="77777777" w:rsidTr="00545342">
        <w:tc>
          <w:tcPr>
            <w:tcW w:w="4505" w:type="dxa"/>
            <w:vAlign w:val="center"/>
          </w:tcPr>
          <w:p w14:paraId="47C9DA52" w14:textId="1888FE63" w:rsidR="00A44147" w:rsidRDefault="00A44147" w:rsidP="00545342">
            <w:pPr>
              <w:jc w:val="left"/>
              <w:rPr>
                <w:lang w:val="en-US"/>
              </w:rPr>
            </w:pPr>
            <w:r>
              <w:rPr>
                <w:lang w:val="en-US"/>
              </w:rPr>
              <w:t>PCB</w:t>
            </w:r>
          </w:p>
        </w:tc>
        <w:tc>
          <w:tcPr>
            <w:tcW w:w="4505" w:type="dxa"/>
            <w:vAlign w:val="center"/>
          </w:tcPr>
          <w:p w14:paraId="25C9630B" w14:textId="1E3A9CB2" w:rsidR="00A44147" w:rsidRPr="008001A6" w:rsidRDefault="00A44147" w:rsidP="00545342">
            <w:pPr>
              <w:jc w:val="left"/>
              <w:rPr>
                <w:lang w:val="en-US"/>
              </w:rPr>
            </w:pPr>
            <w:r>
              <w:rPr>
                <w:lang w:val="en-US"/>
              </w:rPr>
              <w:t>Printed Circuit B</w:t>
            </w:r>
            <w:r w:rsidRPr="00A44147">
              <w:rPr>
                <w:lang w:val="en-US"/>
              </w:rPr>
              <w:t>oard</w:t>
            </w:r>
          </w:p>
        </w:tc>
      </w:tr>
    </w:tbl>
    <w:p w14:paraId="595E23F2" w14:textId="56370866" w:rsidR="000A10DE" w:rsidRDefault="000A10DE" w:rsidP="00E624FA">
      <w:pPr>
        <w:rPr>
          <w:lang w:val="en-US"/>
        </w:rPr>
      </w:pPr>
    </w:p>
    <w:p w14:paraId="626D192E" w14:textId="20BE7A13" w:rsidR="00545342" w:rsidRPr="00545342" w:rsidRDefault="00545342" w:rsidP="00E624FA">
      <w:pPr>
        <w:rPr>
          <w:u w:val="single"/>
          <w:lang w:val="en-US"/>
        </w:rPr>
      </w:pPr>
      <w:r w:rsidRPr="00545342">
        <w:rPr>
          <w:u w:val="single"/>
          <w:lang w:val="en-US"/>
        </w:rPr>
        <w:t>Equation:</w:t>
      </w:r>
    </w:p>
    <w:p w14:paraId="465DE38C" w14:textId="77777777" w:rsidR="00545342" w:rsidRPr="00AF0BE8" w:rsidRDefault="00545342" w:rsidP="00E624FA">
      <w:pPr>
        <w:rPr>
          <w:lang w:val="en-US"/>
        </w:rPr>
      </w:pPr>
    </w:p>
    <w:tbl>
      <w:tblPr>
        <w:tblStyle w:val="TableGrid"/>
        <w:tblW w:w="0" w:type="auto"/>
        <w:tblLook w:val="04A0" w:firstRow="1" w:lastRow="0" w:firstColumn="1" w:lastColumn="0" w:noHBand="0" w:noVBand="1"/>
      </w:tblPr>
      <w:tblGrid>
        <w:gridCol w:w="4505"/>
        <w:gridCol w:w="4505"/>
      </w:tblGrid>
      <w:tr w:rsidR="00545342" w14:paraId="1FA22AAD" w14:textId="77777777" w:rsidTr="00545342">
        <w:tc>
          <w:tcPr>
            <w:tcW w:w="4505" w:type="dxa"/>
            <w:vAlign w:val="center"/>
          </w:tcPr>
          <w:p w14:paraId="6225D7AC" w14:textId="77777777" w:rsidR="00545342" w:rsidRDefault="00545342" w:rsidP="00545342">
            <w:pPr>
              <w:jc w:val="left"/>
              <w:rPr>
                <w:lang w:val="en-US"/>
              </w:rPr>
            </w:pPr>
          </w:p>
        </w:tc>
        <w:tc>
          <w:tcPr>
            <w:tcW w:w="4505" w:type="dxa"/>
            <w:vAlign w:val="center"/>
          </w:tcPr>
          <w:p w14:paraId="60CFD16D" w14:textId="77777777" w:rsidR="00545342" w:rsidRDefault="00545342" w:rsidP="00545342">
            <w:pPr>
              <w:jc w:val="left"/>
              <w:rPr>
                <w:lang w:val="en-US"/>
              </w:rPr>
            </w:pPr>
          </w:p>
        </w:tc>
      </w:tr>
      <w:tr w:rsidR="00545342" w14:paraId="3D82D050" w14:textId="77777777" w:rsidTr="00545342">
        <w:tc>
          <w:tcPr>
            <w:tcW w:w="4505" w:type="dxa"/>
            <w:vAlign w:val="center"/>
          </w:tcPr>
          <w:p w14:paraId="2B4BEDCA" w14:textId="77777777" w:rsidR="00545342" w:rsidRDefault="00545342" w:rsidP="00545342">
            <w:pPr>
              <w:jc w:val="left"/>
              <w:rPr>
                <w:lang w:val="en-US"/>
              </w:rPr>
            </w:pPr>
          </w:p>
        </w:tc>
        <w:tc>
          <w:tcPr>
            <w:tcW w:w="4505" w:type="dxa"/>
            <w:vAlign w:val="center"/>
          </w:tcPr>
          <w:p w14:paraId="1AEE280A" w14:textId="77777777" w:rsidR="00545342" w:rsidRDefault="00545342" w:rsidP="00545342">
            <w:pPr>
              <w:jc w:val="left"/>
              <w:rPr>
                <w:lang w:val="en-US"/>
              </w:rPr>
            </w:pPr>
          </w:p>
        </w:tc>
      </w:tr>
      <w:tr w:rsidR="00545342" w14:paraId="59596C87" w14:textId="77777777" w:rsidTr="00545342">
        <w:tc>
          <w:tcPr>
            <w:tcW w:w="4505" w:type="dxa"/>
            <w:vAlign w:val="center"/>
          </w:tcPr>
          <w:p w14:paraId="5E7E6E3E" w14:textId="77777777" w:rsidR="00545342" w:rsidRDefault="00545342" w:rsidP="00545342">
            <w:pPr>
              <w:jc w:val="left"/>
              <w:rPr>
                <w:lang w:val="en-US"/>
              </w:rPr>
            </w:pPr>
          </w:p>
        </w:tc>
        <w:tc>
          <w:tcPr>
            <w:tcW w:w="4505" w:type="dxa"/>
            <w:vAlign w:val="center"/>
          </w:tcPr>
          <w:p w14:paraId="335830EB" w14:textId="77777777" w:rsidR="00545342" w:rsidRDefault="00545342" w:rsidP="00545342">
            <w:pPr>
              <w:jc w:val="left"/>
              <w:rPr>
                <w:lang w:val="en-US"/>
              </w:rPr>
            </w:pPr>
          </w:p>
        </w:tc>
      </w:tr>
      <w:tr w:rsidR="00545342" w14:paraId="7B1A79B0" w14:textId="77777777" w:rsidTr="00545342">
        <w:tc>
          <w:tcPr>
            <w:tcW w:w="4505" w:type="dxa"/>
            <w:vAlign w:val="center"/>
          </w:tcPr>
          <w:p w14:paraId="56A569FB" w14:textId="77777777" w:rsidR="00545342" w:rsidRDefault="00545342" w:rsidP="00545342">
            <w:pPr>
              <w:jc w:val="left"/>
              <w:rPr>
                <w:lang w:val="en-US"/>
              </w:rPr>
            </w:pPr>
          </w:p>
        </w:tc>
        <w:tc>
          <w:tcPr>
            <w:tcW w:w="4505" w:type="dxa"/>
            <w:vAlign w:val="center"/>
          </w:tcPr>
          <w:p w14:paraId="22DFB474" w14:textId="77777777" w:rsidR="00545342" w:rsidRDefault="00545342" w:rsidP="00545342">
            <w:pPr>
              <w:jc w:val="left"/>
              <w:rPr>
                <w:lang w:val="en-US"/>
              </w:rPr>
            </w:pPr>
          </w:p>
        </w:tc>
      </w:tr>
      <w:tr w:rsidR="00545342" w14:paraId="153E3BC3" w14:textId="77777777" w:rsidTr="00545342">
        <w:tc>
          <w:tcPr>
            <w:tcW w:w="4505" w:type="dxa"/>
            <w:vAlign w:val="center"/>
          </w:tcPr>
          <w:p w14:paraId="41BB53F1" w14:textId="77777777" w:rsidR="00545342" w:rsidRDefault="00545342" w:rsidP="00545342">
            <w:pPr>
              <w:jc w:val="left"/>
              <w:rPr>
                <w:lang w:val="en-US"/>
              </w:rPr>
            </w:pPr>
          </w:p>
        </w:tc>
        <w:tc>
          <w:tcPr>
            <w:tcW w:w="4505" w:type="dxa"/>
            <w:vAlign w:val="center"/>
          </w:tcPr>
          <w:p w14:paraId="4A9019E5" w14:textId="77777777" w:rsidR="00545342" w:rsidRDefault="00545342" w:rsidP="00545342">
            <w:pPr>
              <w:jc w:val="left"/>
              <w:rPr>
                <w:lang w:val="en-US"/>
              </w:rPr>
            </w:pPr>
          </w:p>
        </w:tc>
      </w:tr>
    </w:tbl>
    <w:p w14:paraId="44B9429C" w14:textId="041E632F" w:rsidR="00F57578" w:rsidRPr="00AF0BE8" w:rsidRDefault="00F57578" w:rsidP="00E624FA">
      <w:pPr>
        <w:rPr>
          <w:lang w:val="en-US"/>
        </w:rPr>
      </w:pPr>
      <w:r w:rsidRPr="00AF0BE8">
        <w:rPr>
          <w:lang w:val="en-US"/>
        </w:rPr>
        <w:br w:type="page"/>
      </w:r>
    </w:p>
    <w:sdt>
      <w:sdtPr>
        <w:rPr>
          <w:rFonts w:ascii="Arial" w:eastAsiaTheme="minorEastAsia" w:hAnsi="Arial" w:cs="Times New Roman"/>
          <w:color w:val="auto"/>
          <w:sz w:val="22"/>
          <w:szCs w:val="22"/>
        </w:rPr>
        <w:id w:val="1708527659"/>
        <w:docPartObj>
          <w:docPartGallery w:val="Table of Contents"/>
          <w:docPartUnique/>
        </w:docPartObj>
      </w:sdtPr>
      <w:sdtEndPr>
        <w:rPr>
          <w:rFonts w:asciiTheme="majorHAnsi" w:eastAsiaTheme="majorEastAsia" w:hAnsiTheme="majorHAnsi" w:cstheme="majorBidi"/>
          <w:bCs/>
          <w:color w:val="2F5496" w:themeColor="accent1" w:themeShade="BF"/>
          <w:sz w:val="32"/>
          <w:szCs w:val="32"/>
        </w:rPr>
      </w:sdtEndPr>
      <w:sdtContent>
        <w:p w14:paraId="4F88C103" w14:textId="77777777" w:rsidR="009E50C6" w:rsidRDefault="00B3690F" w:rsidP="00854773">
          <w:pPr>
            <w:pStyle w:val="TOCHeading"/>
            <w:rPr>
              <w:noProof/>
            </w:rPr>
          </w:pPr>
          <w:r w:rsidRPr="001F2DBD">
            <w:rPr>
              <w:color w:val="auto"/>
              <w:u w:val="single"/>
            </w:rPr>
            <w:t>Table des matières</w:t>
          </w:r>
          <w:r w:rsidR="00854773">
            <w:fldChar w:fldCharType="begin"/>
          </w:r>
          <w:r w:rsidR="00854773">
            <w:instrText xml:space="preserve"> TOC \o "1-5" \h \z \u </w:instrText>
          </w:r>
          <w:r w:rsidR="00854773">
            <w:fldChar w:fldCharType="separate"/>
          </w:r>
        </w:p>
        <w:p w14:paraId="24826A01" w14:textId="03D37125" w:rsidR="009E50C6" w:rsidRDefault="00DC50DA">
          <w:pPr>
            <w:pStyle w:val="TOC1"/>
            <w:tabs>
              <w:tab w:val="right" w:leader="dot" w:pos="9016"/>
            </w:tabs>
            <w:rPr>
              <w:rFonts w:cstheme="minorBidi"/>
              <w:b w:val="0"/>
              <w:bCs w:val="0"/>
              <w:caps w:val="0"/>
              <w:noProof/>
              <w:sz w:val="22"/>
              <w:szCs w:val="22"/>
            </w:rPr>
          </w:pPr>
          <w:hyperlink w:anchor="_Toc16587472" w:history="1">
            <w:r w:rsidR="009E50C6" w:rsidRPr="00BD321B">
              <w:rPr>
                <w:rStyle w:val="Hyperlink"/>
                <w:noProof/>
              </w:rPr>
              <w:t>Remerciements</w:t>
            </w:r>
            <w:r w:rsidR="009E50C6">
              <w:rPr>
                <w:noProof/>
                <w:webHidden/>
              </w:rPr>
              <w:tab/>
            </w:r>
            <w:r w:rsidR="009E50C6">
              <w:rPr>
                <w:noProof/>
                <w:webHidden/>
              </w:rPr>
              <w:fldChar w:fldCharType="begin"/>
            </w:r>
            <w:r w:rsidR="009E50C6">
              <w:rPr>
                <w:noProof/>
                <w:webHidden/>
              </w:rPr>
              <w:instrText xml:space="preserve"> PAGEREF _Toc16587472 \h </w:instrText>
            </w:r>
            <w:r w:rsidR="009E50C6">
              <w:rPr>
                <w:noProof/>
                <w:webHidden/>
              </w:rPr>
            </w:r>
            <w:r w:rsidR="009E50C6">
              <w:rPr>
                <w:noProof/>
                <w:webHidden/>
              </w:rPr>
              <w:fldChar w:fldCharType="separate"/>
            </w:r>
            <w:r w:rsidR="00D515BE">
              <w:rPr>
                <w:noProof/>
                <w:webHidden/>
              </w:rPr>
              <w:t>1</w:t>
            </w:r>
            <w:r w:rsidR="009E50C6">
              <w:rPr>
                <w:noProof/>
                <w:webHidden/>
              </w:rPr>
              <w:fldChar w:fldCharType="end"/>
            </w:r>
          </w:hyperlink>
        </w:p>
        <w:p w14:paraId="3A298161" w14:textId="7D7BBD64" w:rsidR="009E50C6" w:rsidRDefault="00DC50DA">
          <w:pPr>
            <w:pStyle w:val="TOC1"/>
            <w:tabs>
              <w:tab w:val="right" w:leader="dot" w:pos="9016"/>
            </w:tabs>
            <w:rPr>
              <w:rFonts w:cstheme="minorBidi"/>
              <w:b w:val="0"/>
              <w:bCs w:val="0"/>
              <w:caps w:val="0"/>
              <w:noProof/>
              <w:sz w:val="22"/>
              <w:szCs w:val="22"/>
            </w:rPr>
          </w:pPr>
          <w:hyperlink w:anchor="_Toc16587473" w:history="1">
            <w:r w:rsidR="009E50C6" w:rsidRPr="00BD321B">
              <w:rPr>
                <w:rStyle w:val="Hyperlink"/>
                <w:noProof/>
              </w:rPr>
              <w:t>Glossaire</w:t>
            </w:r>
            <w:r w:rsidR="009E50C6">
              <w:rPr>
                <w:noProof/>
                <w:webHidden/>
              </w:rPr>
              <w:tab/>
            </w:r>
            <w:r w:rsidR="009E50C6">
              <w:rPr>
                <w:noProof/>
                <w:webHidden/>
              </w:rPr>
              <w:fldChar w:fldCharType="begin"/>
            </w:r>
            <w:r w:rsidR="009E50C6">
              <w:rPr>
                <w:noProof/>
                <w:webHidden/>
              </w:rPr>
              <w:instrText xml:space="preserve"> PAGEREF _Toc16587473 \h </w:instrText>
            </w:r>
            <w:r w:rsidR="009E50C6">
              <w:rPr>
                <w:noProof/>
                <w:webHidden/>
              </w:rPr>
            </w:r>
            <w:r w:rsidR="009E50C6">
              <w:rPr>
                <w:noProof/>
                <w:webHidden/>
              </w:rPr>
              <w:fldChar w:fldCharType="separate"/>
            </w:r>
            <w:r w:rsidR="00D515BE">
              <w:rPr>
                <w:noProof/>
                <w:webHidden/>
              </w:rPr>
              <w:t>1</w:t>
            </w:r>
            <w:r w:rsidR="009E50C6">
              <w:rPr>
                <w:noProof/>
                <w:webHidden/>
              </w:rPr>
              <w:fldChar w:fldCharType="end"/>
            </w:r>
          </w:hyperlink>
        </w:p>
        <w:p w14:paraId="655537FC" w14:textId="7D339D4B" w:rsidR="009E50C6" w:rsidRDefault="00DC50DA">
          <w:pPr>
            <w:pStyle w:val="TOC1"/>
            <w:tabs>
              <w:tab w:val="left" w:pos="440"/>
              <w:tab w:val="right" w:leader="dot" w:pos="9016"/>
            </w:tabs>
            <w:rPr>
              <w:rFonts w:cstheme="minorBidi"/>
              <w:b w:val="0"/>
              <w:bCs w:val="0"/>
              <w:caps w:val="0"/>
              <w:noProof/>
              <w:sz w:val="22"/>
              <w:szCs w:val="22"/>
            </w:rPr>
          </w:pPr>
          <w:hyperlink w:anchor="_Toc16587474" w:history="1">
            <w:r w:rsidR="009E50C6" w:rsidRPr="00BD321B">
              <w:rPr>
                <w:rStyle w:val="Hyperlink"/>
                <w:noProof/>
              </w:rPr>
              <w:t>1</w:t>
            </w:r>
            <w:r w:rsidR="009E50C6">
              <w:rPr>
                <w:rFonts w:cstheme="minorBidi"/>
                <w:b w:val="0"/>
                <w:bCs w:val="0"/>
                <w:caps w:val="0"/>
                <w:noProof/>
                <w:sz w:val="22"/>
                <w:szCs w:val="22"/>
              </w:rPr>
              <w:tab/>
            </w:r>
            <w:r w:rsidR="009E50C6" w:rsidRPr="00BD321B">
              <w:rPr>
                <w:rStyle w:val="Hyperlink"/>
                <w:noProof/>
              </w:rPr>
              <w:t>Introduction</w:t>
            </w:r>
            <w:r w:rsidR="009E50C6">
              <w:rPr>
                <w:noProof/>
                <w:webHidden/>
              </w:rPr>
              <w:tab/>
            </w:r>
            <w:r w:rsidR="009E50C6">
              <w:rPr>
                <w:noProof/>
                <w:webHidden/>
              </w:rPr>
              <w:fldChar w:fldCharType="begin"/>
            </w:r>
            <w:r w:rsidR="009E50C6">
              <w:rPr>
                <w:noProof/>
                <w:webHidden/>
              </w:rPr>
              <w:instrText xml:space="preserve"> PAGEREF _Toc16587474 \h </w:instrText>
            </w:r>
            <w:r w:rsidR="009E50C6">
              <w:rPr>
                <w:noProof/>
                <w:webHidden/>
              </w:rPr>
            </w:r>
            <w:r w:rsidR="009E50C6">
              <w:rPr>
                <w:noProof/>
                <w:webHidden/>
              </w:rPr>
              <w:fldChar w:fldCharType="separate"/>
            </w:r>
            <w:r w:rsidR="00D515BE">
              <w:rPr>
                <w:noProof/>
                <w:webHidden/>
              </w:rPr>
              <w:t>6</w:t>
            </w:r>
            <w:r w:rsidR="009E50C6">
              <w:rPr>
                <w:noProof/>
                <w:webHidden/>
              </w:rPr>
              <w:fldChar w:fldCharType="end"/>
            </w:r>
          </w:hyperlink>
        </w:p>
        <w:p w14:paraId="11519EE8" w14:textId="170A9FDF" w:rsidR="009E50C6" w:rsidRDefault="00DC50DA">
          <w:pPr>
            <w:pStyle w:val="TOC2"/>
            <w:tabs>
              <w:tab w:val="left" w:pos="880"/>
              <w:tab w:val="right" w:leader="dot" w:pos="9016"/>
            </w:tabs>
            <w:rPr>
              <w:rFonts w:cstheme="minorBidi"/>
              <w:smallCaps w:val="0"/>
              <w:noProof/>
              <w:sz w:val="22"/>
              <w:szCs w:val="22"/>
            </w:rPr>
          </w:pPr>
          <w:hyperlink w:anchor="_Toc16587475" w:history="1">
            <w:r w:rsidR="009E50C6" w:rsidRPr="00BD321B">
              <w:rPr>
                <w:rStyle w:val="Hyperlink"/>
                <w:noProof/>
              </w:rPr>
              <w:t>1.1</w:t>
            </w:r>
            <w:r w:rsidR="009E50C6">
              <w:rPr>
                <w:rFonts w:cstheme="minorBidi"/>
                <w:smallCaps w:val="0"/>
                <w:noProof/>
                <w:sz w:val="22"/>
                <w:szCs w:val="22"/>
              </w:rPr>
              <w:tab/>
            </w:r>
            <w:r w:rsidR="009E50C6" w:rsidRPr="00BD321B">
              <w:rPr>
                <w:rStyle w:val="Hyperlink"/>
                <w:noProof/>
              </w:rPr>
              <w:t>But du projet</w:t>
            </w:r>
            <w:r w:rsidR="009E50C6">
              <w:rPr>
                <w:noProof/>
                <w:webHidden/>
              </w:rPr>
              <w:tab/>
            </w:r>
            <w:r w:rsidR="009E50C6">
              <w:rPr>
                <w:noProof/>
                <w:webHidden/>
              </w:rPr>
              <w:fldChar w:fldCharType="begin"/>
            </w:r>
            <w:r w:rsidR="009E50C6">
              <w:rPr>
                <w:noProof/>
                <w:webHidden/>
              </w:rPr>
              <w:instrText xml:space="preserve"> PAGEREF _Toc16587475 \h </w:instrText>
            </w:r>
            <w:r w:rsidR="009E50C6">
              <w:rPr>
                <w:noProof/>
                <w:webHidden/>
              </w:rPr>
            </w:r>
            <w:r w:rsidR="009E50C6">
              <w:rPr>
                <w:noProof/>
                <w:webHidden/>
              </w:rPr>
              <w:fldChar w:fldCharType="separate"/>
            </w:r>
            <w:r w:rsidR="00D515BE">
              <w:rPr>
                <w:noProof/>
                <w:webHidden/>
              </w:rPr>
              <w:t>6</w:t>
            </w:r>
            <w:r w:rsidR="009E50C6">
              <w:rPr>
                <w:noProof/>
                <w:webHidden/>
              </w:rPr>
              <w:fldChar w:fldCharType="end"/>
            </w:r>
          </w:hyperlink>
        </w:p>
        <w:p w14:paraId="0349F464" w14:textId="6275F0EF" w:rsidR="009E50C6" w:rsidRDefault="00DC50DA">
          <w:pPr>
            <w:pStyle w:val="TOC2"/>
            <w:tabs>
              <w:tab w:val="left" w:pos="880"/>
              <w:tab w:val="right" w:leader="dot" w:pos="9016"/>
            </w:tabs>
            <w:rPr>
              <w:rFonts w:cstheme="minorBidi"/>
              <w:smallCaps w:val="0"/>
              <w:noProof/>
              <w:sz w:val="22"/>
              <w:szCs w:val="22"/>
            </w:rPr>
          </w:pPr>
          <w:hyperlink w:anchor="_Toc16587476" w:history="1">
            <w:r w:rsidR="009E50C6" w:rsidRPr="00BD321B">
              <w:rPr>
                <w:rStyle w:val="Hyperlink"/>
                <w:noProof/>
              </w:rPr>
              <w:t>1.2</w:t>
            </w:r>
            <w:r w:rsidR="009E50C6">
              <w:rPr>
                <w:rFonts w:cstheme="minorBidi"/>
                <w:smallCaps w:val="0"/>
                <w:noProof/>
                <w:sz w:val="22"/>
                <w:szCs w:val="22"/>
              </w:rPr>
              <w:tab/>
            </w:r>
            <w:r w:rsidR="009E50C6" w:rsidRPr="00BD321B">
              <w:rPr>
                <w:rStyle w:val="Hyperlink"/>
                <w:noProof/>
              </w:rPr>
              <w:t>Tâches à réaliser</w:t>
            </w:r>
            <w:r w:rsidR="009E50C6">
              <w:rPr>
                <w:noProof/>
                <w:webHidden/>
              </w:rPr>
              <w:tab/>
            </w:r>
            <w:r w:rsidR="009E50C6">
              <w:rPr>
                <w:noProof/>
                <w:webHidden/>
              </w:rPr>
              <w:fldChar w:fldCharType="begin"/>
            </w:r>
            <w:r w:rsidR="009E50C6">
              <w:rPr>
                <w:noProof/>
                <w:webHidden/>
              </w:rPr>
              <w:instrText xml:space="preserve"> PAGEREF _Toc16587476 \h </w:instrText>
            </w:r>
            <w:r w:rsidR="009E50C6">
              <w:rPr>
                <w:noProof/>
                <w:webHidden/>
              </w:rPr>
            </w:r>
            <w:r w:rsidR="009E50C6">
              <w:rPr>
                <w:noProof/>
                <w:webHidden/>
              </w:rPr>
              <w:fldChar w:fldCharType="separate"/>
            </w:r>
            <w:r w:rsidR="00D515BE">
              <w:rPr>
                <w:noProof/>
                <w:webHidden/>
              </w:rPr>
              <w:t>6</w:t>
            </w:r>
            <w:r w:rsidR="009E50C6">
              <w:rPr>
                <w:noProof/>
                <w:webHidden/>
              </w:rPr>
              <w:fldChar w:fldCharType="end"/>
            </w:r>
          </w:hyperlink>
        </w:p>
        <w:p w14:paraId="47314618" w14:textId="29C4B04C" w:rsidR="009E50C6" w:rsidRDefault="00DC50DA">
          <w:pPr>
            <w:pStyle w:val="TOC1"/>
            <w:tabs>
              <w:tab w:val="left" w:pos="440"/>
              <w:tab w:val="right" w:leader="dot" w:pos="9016"/>
            </w:tabs>
            <w:rPr>
              <w:rFonts w:cstheme="minorBidi"/>
              <w:b w:val="0"/>
              <w:bCs w:val="0"/>
              <w:caps w:val="0"/>
              <w:noProof/>
              <w:sz w:val="22"/>
              <w:szCs w:val="22"/>
            </w:rPr>
          </w:pPr>
          <w:hyperlink w:anchor="_Toc16587477" w:history="1">
            <w:r w:rsidR="009E50C6" w:rsidRPr="00BD321B">
              <w:rPr>
                <w:rStyle w:val="Hyperlink"/>
                <w:noProof/>
              </w:rPr>
              <w:t>2</w:t>
            </w:r>
            <w:r w:rsidR="009E50C6">
              <w:rPr>
                <w:rFonts w:cstheme="minorBidi"/>
                <w:b w:val="0"/>
                <w:bCs w:val="0"/>
                <w:caps w:val="0"/>
                <w:noProof/>
                <w:sz w:val="22"/>
                <w:szCs w:val="22"/>
              </w:rPr>
              <w:tab/>
            </w:r>
            <w:r w:rsidR="009E50C6" w:rsidRPr="00BD321B">
              <w:rPr>
                <w:rStyle w:val="Hyperlink"/>
                <w:noProof/>
              </w:rPr>
              <w:t>Conception</w:t>
            </w:r>
            <w:r w:rsidR="009E50C6">
              <w:rPr>
                <w:noProof/>
                <w:webHidden/>
              </w:rPr>
              <w:tab/>
            </w:r>
            <w:r w:rsidR="009E50C6">
              <w:rPr>
                <w:noProof/>
                <w:webHidden/>
              </w:rPr>
              <w:fldChar w:fldCharType="begin"/>
            </w:r>
            <w:r w:rsidR="009E50C6">
              <w:rPr>
                <w:noProof/>
                <w:webHidden/>
              </w:rPr>
              <w:instrText xml:space="preserve"> PAGEREF _Toc16587477 \h </w:instrText>
            </w:r>
            <w:r w:rsidR="009E50C6">
              <w:rPr>
                <w:noProof/>
                <w:webHidden/>
              </w:rPr>
            </w:r>
            <w:r w:rsidR="009E50C6">
              <w:rPr>
                <w:noProof/>
                <w:webHidden/>
              </w:rPr>
              <w:fldChar w:fldCharType="separate"/>
            </w:r>
            <w:r w:rsidR="00D515BE">
              <w:rPr>
                <w:noProof/>
                <w:webHidden/>
              </w:rPr>
              <w:t>7</w:t>
            </w:r>
            <w:r w:rsidR="009E50C6">
              <w:rPr>
                <w:noProof/>
                <w:webHidden/>
              </w:rPr>
              <w:fldChar w:fldCharType="end"/>
            </w:r>
          </w:hyperlink>
        </w:p>
        <w:p w14:paraId="485ACF2D" w14:textId="5A75A7AF" w:rsidR="009E50C6" w:rsidRDefault="00DC50DA">
          <w:pPr>
            <w:pStyle w:val="TOC2"/>
            <w:tabs>
              <w:tab w:val="left" w:pos="880"/>
              <w:tab w:val="right" w:leader="dot" w:pos="9016"/>
            </w:tabs>
            <w:rPr>
              <w:rFonts w:cstheme="minorBidi"/>
              <w:smallCaps w:val="0"/>
              <w:noProof/>
              <w:sz w:val="22"/>
              <w:szCs w:val="22"/>
            </w:rPr>
          </w:pPr>
          <w:hyperlink w:anchor="_Toc16587478" w:history="1">
            <w:r w:rsidR="009E50C6" w:rsidRPr="00BD321B">
              <w:rPr>
                <w:rStyle w:val="Hyperlink"/>
                <w:noProof/>
              </w:rPr>
              <w:t>2.1</w:t>
            </w:r>
            <w:r w:rsidR="009E50C6">
              <w:rPr>
                <w:rFonts w:cstheme="minorBidi"/>
                <w:smallCaps w:val="0"/>
                <w:noProof/>
                <w:sz w:val="22"/>
                <w:szCs w:val="22"/>
              </w:rPr>
              <w:tab/>
            </w:r>
            <w:r w:rsidR="009E50C6" w:rsidRPr="00BD321B">
              <w:rPr>
                <w:rStyle w:val="Hyperlink"/>
                <w:noProof/>
              </w:rPr>
              <w:t>Schéma de principe</w:t>
            </w:r>
            <w:r w:rsidR="009E50C6">
              <w:rPr>
                <w:noProof/>
                <w:webHidden/>
              </w:rPr>
              <w:tab/>
            </w:r>
            <w:r w:rsidR="009E50C6">
              <w:rPr>
                <w:noProof/>
                <w:webHidden/>
              </w:rPr>
              <w:fldChar w:fldCharType="begin"/>
            </w:r>
            <w:r w:rsidR="009E50C6">
              <w:rPr>
                <w:noProof/>
                <w:webHidden/>
              </w:rPr>
              <w:instrText xml:space="preserve"> PAGEREF _Toc16587478 \h </w:instrText>
            </w:r>
            <w:r w:rsidR="009E50C6">
              <w:rPr>
                <w:noProof/>
                <w:webHidden/>
              </w:rPr>
            </w:r>
            <w:r w:rsidR="009E50C6">
              <w:rPr>
                <w:noProof/>
                <w:webHidden/>
              </w:rPr>
              <w:fldChar w:fldCharType="separate"/>
            </w:r>
            <w:r w:rsidR="00D515BE">
              <w:rPr>
                <w:noProof/>
                <w:webHidden/>
              </w:rPr>
              <w:t>7</w:t>
            </w:r>
            <w:r w:rsidR="009E50C6">
              <w:rPr>
                <w:noProof/>
                <w:webHidden/>
              </w:rPr>
              <w:fldChar w:fldCharType="end"/>
            </w:r>
          </w:hyperlink>
        </w:p>
        <w:p w14:paraId="5ECAD4A0" w14:textId="443B529B" w:rsidR="009E50C6" w:rsidRDefault="00DC50DA">
          <w:pPr>
            <w:pStyle w:val="TOC2"/>
            <w:tabs>
              <w:tab w:val="left" w:pos="880"/>
              <w:tab w:val="right" w:leader="dot" w:pos="9016"/>
            </w:tabs>
            <w:rPr>
              <w:rFonts w:cstheme="minorBidi"/>
              <w:smallCaps w:val="0"/>
              <w:noProof/>
              <w:sz w:val="22"/>
              <w:szCs w:val="22"/>
            </w:rPr>
          </w:pPr>
          <w:hyperlink w:anchor="_Toc16587479" w:history="1">
            <w:r w:rsidR="009E50C6" w:rsidRPr="00BD321B">
              <w:rPr>
                <w:rStyle w:val="Hyperlink"/>
                <w:noProof/>
              </w:rPr>
              <w:t>2.2</w:t>
            </w:r>
            <w:r w:rsidR="009E50C6">
              <w:rPr>
                <w:rFonts w:cstheme="minorBidi"/>
                <w:smallCaps w:val="0"/>
                <w:noProof/>
                <w:sz w:val="22"/>
                <w:szCs w:val="22"/>
              </w:rPr>
              <w:tab/>
            </w:r>
            <w:r w:rsidR="009E50C6" w:rsidRPr="00BD321B">
              <w:rPr>
                <w:rStyle w:val="Hyperlink"/>
                <w:noProof/>
              </w:rPr>
              <w:t>Antenne log-périodique</w:t>
            </w:r>
            <w:r w:rsidR="009E50C6">
              <w:rPr>
                <w:noProof/>
                <w:webHidden/>
              </w:rPr>
              <w:tab/>
            </w:r>
            <w:r w:rsidR="009E50C6">
              <w:rPr>
                <w:noProof/>
                <w:webHidden/>
              </w:rPr>
              <w:fldChar w:fldCharType="begin"/>
            </w:r>
            <w:r w:rsidR="009E50C6">
              <w:rPr>
                <w:noProof/>
                <w:webHidden/>
              </w:rPr>
              <w:instrText xml:space="preserve"> PAGEREF _Toc16587479 \h </w:instrText>
            </w:r>
            <w:r w:rsidR="009E50C6">
              <w:rPr>
                <w:noProof/>
                <w:webHidden/>
              </w:rPr>
            </w:r>
            <w:r w:rsidR="009E50C6">
              <w:rPr>
                <w:noProof/>
                <w:webHidden/>
              </w:rPr>
              <w:fldChar w:fldCharType="separate"/>
            </w:r>
            <w:r w:rsidR="00D515BE">
              <w:rPr>
                <w:noProof/>
                <w:webHidden/>
              </w:rPr>
              <w:t>8</w:t>
            </w:r>
            <w:r w:rsidR="009E50C6">
              <w:rPr>
                <w:noProof/>
                <w:webHidden/>
              </w:rPr>
              <w:fldChar w:fldCharType="end"/>
            </w:r>
          </w:hyperlink>
        </w:p>
        <w:p w14:paraId="264BF1D1" w14:textId="5EEFA1B7" w:rsidR="009E50C6" w:rsidRDefault="00DC50DA">
          <w:pPr>
            <w:pStyle w:val="TOC3"/>
            <w:tabs>
              <w:tab w:val="left" w:pos="1100"/>
              <w:tab w:val="right" w:leader="dot" w:pos="9016"/>
            </w:tabs>
            <w:rPr>
              <w:rFonts w:cstheme="minorBidi"/>
              <w:i w:val="0"/>
              <w:iCs w:val="0"/>
              <w:noProof/>
              <w:sz w:val="22"/>
              <w:szCs w:val="22"/>
            </w:rPr>
          </w:pPr>
          <w:hyperlink w:anchor="_Toc16587480" w:history="1">
            <w:r w:rsidR="009E50C6" w:rsidRPr="00BD321B">
              <w:rPr>
                <w:rStyle w:val="Hyperlink"/>
                <w:noProof/>
                <w14:scene3d>
                  <w14:camera w14:prst="orthographicFront"/>
                  <w14:lightRig w14:rig="threePt" w14:dir="t">
                    <w14:rot w14:lat="0" w14:lon="0" w14:rev="0"/>
                  </w14:lightRig>
                </w14:scene3d>
              </w:rPr>
              <w:t>2.2.1</w:t>
            </w:r>
            <w:r w:rsidR="009E50C6">
              <w:rPr>
                <w:rFonts w:cstheme="minorBidi"/>
                <w:i w:val="0"/>
                <w:iCs w:val="0"/>
                <w:noProof/>
                <w:sz w:val="22"/>
                <w:szCs w:val="22"/>
              </w:rPr>
              <w:tab/>
            </w:r>
            <w:r w:rsidR="009E50C6" w:rsidRPr="00BD321B">
              <w:rPr>
                <w:rStyle w:val="Hyperlink"/>
                <w:noProof/>
              </w:rPr>
              <w:t>Définition</w:t>
            </w:r>
            <w:r w:rsidR="009E50C6">
              <w:rPr>
                <w:noProof/>
                <w:webHidden/>
              </w:rPr>
              <w:tab/>
            </w:r>
            <w:r w:rsidR="009E50C6">
              <w:rPr>
                <w:noProof/>
                <w:webHidden/>
              </w:rPr>
              <w:fldChar w:fldCharType="begin"/>
            </w:r>
            <w:r w:rsidR="009E50C6">
              <w:rPr>
                <w:noProof/>
                <w:webHidden/>
              </w:rPr>
              <w:instrText xml:space="preserve"> PAGEREF _Toc16587480 \h </w:instrText>
            </w:r>
            <w:r w:rsidR="009E50C6">
              <w:rPr>
                <w:noProof/>
                <w:webHidden/>
              </w:rPr>
            </w:r>
            <w:r w:rsidR="009E50C6">
              <w:rPr>
                <w:noProof/>
                <w:webHidden/>
              </w:rPr>
              <w:fldChar w:fldCharType="separate"/>
            </w:r>
            <w:r w:rsidR="00D515BE">
              <w:rPr>
                <w:noProof/>
                <w:webHidden/>
              </w:rPr>
              <w:t>8</w:t>
            </w:r>
            <w:r w:rsidR="009E50C6">
              <w:rPr>
                <w:noProof/>
                <w:webHidden/>
              </w:rPr>
              <w:fldChar w:fldCharType="end"/>
            </w:r>
          </w:hyperlink>
        </w:p>
        <w:p w14:paraId="4A88A3C9" w14:textId="09400E83" w:rsidR="009E50C6" w:rsidRDefault="00DC50DA">
          <w:pPr>
            <w:pStyle w:val="TOC3"/>
            <w:tabs>
              <w:tab w:val="left" w:pos="1100"/>
              <w:tab w:val="right" w:leader="dot" w:pos="9016"/>
            </w:tabs>
            <w:rPr>
              <w:rFonts w:cstheme="minorBidi"/>
              <w:i w:val="0"/>
              <w:iCs w:val="0"/>
              <w:noProof/>
              <w:sz w:val="22"/>
              <w:szCs w:val="22"/>
            </w:rPr>
          </w:pPr>
          <w:hyperlink w:anchor="_Toc16587481" w:history="1">
            <w:r w:rsidR="009E50C6" w:rsidRPr="00BD321B">
              <w:rPr>
                <w:rStyle w:val="Hyperlink"/>
                <w:noProof/>
                <w14:scene3d>
                  <w14:camera w14:prst="orthographicFront"/>
                  <w14:lightRig w14:rig="threePt" w14:dir="t">
                    <w14:rot w14:lat="0" w14:lon="0" w14:rev="0"/>
                  </w14:lightRig>
                </w14:scene3d>
              </w:rPr>
              <w:t>2.2.2</w:t>
            </w:r>
            <w:r w:rsidR="009E50C6">
              <w:rPr>
                <w:rFonts w:cstheme="minorBidi"/>
                <w:i w:val="0"/>
                <w:iCs w:val="0"/>
                <w:noProof/>
                <w:sz w:val="22"/>
                <w:szCs w:val="22"/>
              </w:rPr>
              <w:tab/>
            </w:r>
            <w:r w:rsidR="009E50C6" w:rsidRPr="00BD321B">
              <w:rPr>
                <w:rStyle w:val="Hyperlink"/>
                <w:noProof/>
              </w:rPr>
              <w:t>Analyse</w:t>
            </w:r>
            <w:r w:rsidR="009E50C6">
              <w:rPr>
                <w:noProof/>
                <w:webHidden/>
              </w:rPr>
              <w:tab/>
            </w:r>
            <w:r w:rsidR="009E50C6">
              <w:rPr>
                <w:noProof/>
                <w:webHidden/>
              </w:rPr>
              <w:fldChar w:fldCharType="begin"/>
            </w:r>
            <w:r w:rsidR="009E50C6">
              <w:rPr>
                <w:noProof/>
                <w:webHidden/>
              </w:rPr>
              <w:instrText xml:space="preserve"> PAGEREF _Toc16587481 \h </w:instrText>
            </w:r>
            <w:r w:rsidR="009E50C6">
              <w:rPr>
                <w:noProof/>
                <w:webHidden/>
              </w:rPr>
            </w:r>
            <w:r w:rsidR="009E50C6">
              <w:rPr>
                <w:noProof/>
                <w:webHidden/>
              </w:rPr>
              <w:fldChar w:fldCharType="separate"/>
            </w:r>
            <w:r w:rsidR="00D515BE">
              <w:rPr>
                <w:noProof/>
                <w:webHidden/>
              </w:rPr>
              <w:t>8</w:t>
            </w:r>
            <w:r w:rsidR="009E50C6">
              <w:rPr>
                <w:noProof/>
                <w:webHidden/>
              </w:rPr>
              <w:fldChar w:fldCharType="end"/>
            </w:r>
          </w:hyperlink>
        </w:p>
        <w:p w14:paraId="77002D15" w14:textId="42C53492" w:rsidR="009E50C6" w:rsidRDefault="00DC50DA">
          <w:pPr>
            <w:pStyle w:val="TOC3"/>
            <w:tabs>
              <w:tab w:val="left" w:pos="1100"/>
              <w:tab w:val="right" w:leader="dot" w:pos="9016"/>
            </w:tabs>
            <w:rPr>
              <w:rFonts w:cstheme="minorBidi"/>
              <w:i w:val="0"/>
              <w:iCs w:val="0"/>
              <w:noProof/>
              <w:sz w:val="22"/>
              <w:szCs w:val="22"/>
            </w:rPr>
          </w:pPr>
          <w:hyperlink w:anchor="_Toc16587482" w:history="1">
            <w:r w:rsidR="009E50C6" w:rsidRPr="00BD321B">
              <w:rPr>
                <w:rStyle w:val="Hyperlink"/>
                <w:noProof/>
                <w14:scene3d>
                  <w14:camera w14:prst="orthographicFront"/>
                  <w14:lightRig w14:rig="threePt" w14:dir="t">
                    <w14:rot w14:lat="0" w14:lon="0" w14:rev="0"/>
                  </w14:lightRig>
                </w14:scene3d>
              </w:rPr>
              <w:t>2.2.3</w:t>
            </w:r>
            <w:r w:rsidR="009E50C6">
              <w:rPr>
                <w:rFonts w:cstheme="minorBidi"/>
                <w:i w:val="0"/>
                <w:iCs w:val="0"/>
                <w:noProof/>
                <w:sz w:val="22"/>
                <w:szCs w:val="22"/>
              </w:rPr>
              <w:tab/>
            </w:r>
            <w:r w:rsidR="009E50C6" w:rsidRPr="00BD321B">
              <w:rPr>
                <w:rStyle w:val="Hyperlink"/>
                <w:noProof/>
              </w:rPr>
              <w:t>Design</w:t>
            </w:r>
            <w:r w:rsidR="009E50C6">
              <w:rPr>
                <w:noProof/>
                <w:webHidden/>
              </w:rPr>
              <w:tab/>
            </w:r>
            <w:r w:rsidR="009E50C6">
              <w:rPr>
                <w:noProof/>
                <w:webHidden/>
              </w:rPr>
              <w:fldChar w:fldCharType="begin"/>
            </w:r>
            <w:r w:rsidR="009E50C6">
              <w:rPr>
                <w:noProof/>
                <w:webHidden/>
              </w:rPr>
              <w:instrText xml:space="preserve"> PAGEREF _Toc16587482 \h </w:instrText>
            </w:r>
            <w:r w:rsidR="009E50C6">
              <w:rPr>
                <w:noProof/>
                <w:webHidden/>
              </w:rPr>
            </w:r>
            <w:r w:rsidR="009E50C6">
              <w:rPr>
                <w:noProof/>
                <w:webHidden/>
              </w:rPr>
              <w:fldChar w:fldCharType="separate"/>
            </w:r>
            <w:r w:rsidR="00D515BE">
              <w:rPr>
                <w:noProof/>
                <w:webHidden/>
              </w:rPr>
              <w:t>9</w:t>
            </w:r>
            <w:r w:rsidR="009E50C6">
              <w:rPr>
                <w:noProof/>
                <w:webHidden/>
              </w:rPr>
              <w:fldChar w:fldCharType="end"/>
            </w:r>
          </w:hyperlink>
        </w:p>
        <w:p w14:paraId="5CCE8161" w14:textId="6F4E67A6" w:rsidR="009E50C6" w:rsidRDefault="00DC50DA">
          <w:pPr>
            <w:pStyle w:val="TOC3"/>
            <w:tabs>
              <w:tab w:val="left" w:pos="1100"/>
              <w:tab w:val="right" w:leader="dot" w:pos="9016"/>
            </w:tabs>
            <w:rPr>
              <w:rFonts w:cstheme="minorBidi"/>
              <w:i w:val="0"/>
              <w:iCs w:val="0"/>
              <w:noProof/>
              <w:sz w:val="22"/>
              <w:szCs w:val="22"/>
            </w:rPr>
          </w:pPr>
          <w:hyperlink w:anchor="_Toc16587483" w:history="1">
            <w:r w:rsidR="009E50C6" w:rsidRPr="00BD321B">
              <w:rPr>
                <w:rStyle w:val="Hyperlink"/>
                <w:noProof/>
                <w14:scene3d>
                  <w14:camera w14:prst="orthographicFront"/>
                  <w14:lightRig w14:rig="threePt" w14:dir="t">
                    <w14:rot w14:lat="0" w14:lon="0" w14:rev="0"/>
                  </w14:lightRig>
                </w14:scene3d>
              </w:rPr>
              <w:t>2.2.4</w:t>
            </w:r>
            <w:r w:rsidR="009E50C6">
              <w:rPr>
                <w:rFonts w:cstheme="minorBidi"/>
                <w:i w:val="0"/>
                <w:iCs w:val="0"/>
                <w:noProof/>
                <w:sz w:val="22"/>
                <w:szCs w:val="22"/>
              </w:rPr>
              <w:tab/>
            </w:r>
            <w:r w:rsidR="009E50C6" w:rsidRPr="00BD321B">
              <w:rPr>
                <w:rStyle w:val="Hyperlink"/>
                <w:noProof/>
              </w:rPr>
              <w:t>Simulation</w:t>
            </w:r>
            <w:r w:rsidR="009E50C6">
              <w:rPr>
                <w:noProof/>
                <w:webHidden/>
              </w:rPr>
              <w:tab/>
            </w:r>
            <w:r w:rsidR="009E50C6">
              <w:rPr>
                <w:noProof/>
                <w:webHidden/>
              </w:rPr>
              <w:fldChar w:fldCharType="begin"/>
            </w:r>
            <w:r w:rsidR="009E50C6">
              <w:rPr>
                <w:noProof/>
                <w:webHidden/>
              </w:rPr>
              <w:instrText xml:space="preserve"> PAGEREF _Toc16587483 \h </w:instrText>
            </w:r>
            <w:r w:rsidR="009E50C6">
              <w:rPr>
                <w:noProof/>
                <w:webHidden/>
              </w:rPr>
            </w:r>
            <w:r w:rsidR="009E50C6">
              <w:rPr>
                <w:noProof/>
                <w:webHidden/>
              </w:rPr>
              <w:fldChar w:fldCharType="separate"/>
            </w:r>
            <w:r w:rsidR="00D515BE">
              <w:rPr>
                <w:noProof/>
                <w:webHidden/>
              </w:rPr>
              <w:t>14</w:t>
            </w:r>
            <w:r w:rsidR="009E50C6">
              <w:rPr>
                <w:noProof/>
                <w:webHidden/>
              </w:rPr>
              <w:fldChar w:fldCharType="end"/>
            </w:r>
          </w:hyperlink>
        </w:p>
        <w:p w14:paraId="79463EBA" w14:textId="341BEA3D" w:rsidR="009E50C6" w:rsidRDefault="00DC50DA">
          <w:pPr>
            <w:pStyle w:val="TOC4"/>
            <w:tabs>
              <w:tab w:val="left" w:pos="1540"/>
              <w:tab w:val="right" w:leader="dot" w:pos="9016"/>
            </w:tabs>
            <w:rPr>
              <w:rFonts w:cstheme="minorBidi"/>
              <w:noProof/>
              <w:sz w:val="22"/>
              <w:szCs w:val="22"/>
            </w:rPr>
          </w:pPr>
          <w:hyperlink w:anchor="_Toc16587484" w:history="1">
            <w:r w:rsidR="009E50C6" w:rsidRPr="00BD321B">
              <w:rPr>
                <w:rStyle w:val="Hyperlink"/>
                <w:noProof/>
              </w:rPr>
              <w:t>2.2.4.1</w:t>
            </w:r>
            <w:r w:rsidR="009E50C6">
              <w:rPr>
                <w:rFonts w:cstheme="minorBidi"/>
                <w:noProof/>
                <w:sz w:val="22"/>
                <w:szCs w:val="22"/>
              </w:rPr>
              <w:tab/>
            </w:r>
            <w:r w:rsidR="009E50C6" w:rsidRPr="00BD321B">
              <w:rPr>
                <w:rStyle w:val="Hyperlink"/>
                <w:noProof/>
              </w:rPr>
              <w:t>Impédance</w:t>
            </w:r>
            <w:r w:rsidR="009E50C6">
              <w:rPr>
                <w:noProof/>
                <w:webHidden/>
              </w:rPr>
              <w:tab/>
            </w:r>
            <w:r w:rsidR="009E50C6">
              <w:rPr>
                <w:noProof/>
                <w:webHidden/>
              </w:rPr>
              <w:fldChar w:fldCharType="begin"/>
            </w:r>
            <w:r w:rsidR="009E50C6">
              <w:rPr>
                <w:noProof/>
                <w:webHidden/>
              </w:rPr>
              <w:instrText xml:space="preserve"> PAGEREF _Toc16587484 \h </w:instrText>
            </w:r>
            <w:r w:rsidR="009E50C6">
              <w:rPr>
                <w:noProof/>
                <w:webHidden/>
              </w:rPr>
            </w:r>
            <w:r w:rsidR="009E50C6">
              <w:rPr>
                <w:noProof/>
                <w:webHidden/>
              </w:rPr>
              <w:fldChar w:fldCharType="separate"/>
            </w:r>
            <w:r w:rsidR="00D515BE">
              <w:rPr>
                <w:noProof/>
                <w:webHidden/>
              </w:rPr>
              <w:t>15</w:t>
            </w:r>
            <w:r w:rsidR="009E50C6">
              <w:rPr>
                <w:noProof/>
                <w:webHidden/>
              </w:rPr>
              <w:fldChar w:fldCharType="end"/>
            </w:r>
          </w:hyperlink>
        </w:p>
        <w:p w14:paraId="16E15345" w14:textId="4D6E5F95" w:rsidR="009E50C6" w:rsidRDefault="00DC50DA">
          <w:pPr>
            <w:pStyle w:val="TOC4"/>
            <w:tabs>
              <w:tab w:val="left" w:pos="1540"/>
              <w:tab w:val="right" w:leader="dot" w:pos="9016"/>
            </w:tabs>
            <w:rPr>
              <w:rFonts w:cstheme="minorBidi"/>
              <w:noProof/>
              <w:sz w:val="22"/>
              <w:szCs w:val="22"/>
            </w:rPr>
          </w:pPr>
          <w:hyperlink w:anchor="_Toc16587485" w:history="1">
            <w:r w:rsidR="009E50C6" w:rsidRPr="00BD321B">
              <w:rPr>
                <w:rStyle w:val="Hyperlink"/>
                <w:noProof/>
              </w:rPr>
              <w:t>2.2.4.2</w:t>
            </w:r>
            <w:r w:rsidR="009E50C6">
              <w:rPr>
                <w:rFonts w:cstheme="minorBidi"/>
                <w:noProof/>
                <w:sz w:val="22"/>
                <w:szCs w:val="22"/>
              </w:rPr>
              <w:tab/>
            </w:r>
            <w:r w:rsidR="009E50C6" w:rsidRPr="00BD321B">
              <w:rPr>
                <w:rStyle w:val="Hyperlink"/>
                <w:noProof/>
              </w:rPr>
              <w:t>Réflexion</w:t>
            </w:r>
            <w:r w:rsidR="009E50C6">
              <w:rPr>
                <w:noProof/>
                <w:webHidden/>
              </w:rPr>
              <w:tab/>
            </w:r>
            <w:r w:rsidR="009E50C6">
              <w:rPr>
                <w:noProof/>
                <w:webHidden/>
              </w:rPr>
              <w:fldChar w:fldCharType="begin"/>
            </w:r>
            <w:r w:rsidR="009E50C6">
              <w:rPr>
                <w:noProof/>
                <w:webHidden/>
              </w:rPr>
              <w:instrText xml:space="preserve"> PAGEREF _Toc16587485 \h </w:instrText>
            </w:r>
            <w:r w:rsidR="009E50C6">
              <w:rPr>
                <w:noProof/>
                <w:webHidden/>
              </w:rPr>
            </w:r>
            <w:r w:rsidR="009E50C6">
              <w:rPr>
                <w:noProof/>
                <w:webHidden/>
              </w:rPr>
              <w:fldChar w:fldCharType="separate"/>
            </w:r>
            <w:r w:rsidR="00D515BE">
              <w:rPr>
                <w:noProof/>
                <w:webHidden/>
              </w:rPr>
              <w:t>15</w:t>
            </w:r>
            <w:r w:rsidR="009E50C6">
              <w:rPr>
                <w:noProof/>
                <w:webHidden/>
              </w:rPr>
              <w:fldChar w:fldCharType="end"/>
            </w:r>
          </w:hyperlink>
        </w:p>
        <w:p w14:paraId="5D442E8B" w14:textId="5928039E" w:rsidR="009E50C6" w:rsidRDefault="00DC50DA">
          <w:pPr>
            <w:pStyle w:val="TOC4"/>
            <w:tabs>
              <w:tab w:val="left" w:pos="1540"/>
              <w:tab w:val="right" w:leader="dot" w:pos="9016"/>
            </w:tabs>
            <w:rPr>
              <w:rFonts w:cstheme="minorBidi"/>
              <w:noProof/>
              <w:sz w:val="22"/>
              <w:szCs w:val="22"/>
            </w:rPr>
          </w:pPr>
          <w:hyperlink w:anchor="_Toc16587486" w:history="1">
            <w:r w:rsidR="009E50C6" w:rsidRPr="00BD321B">
              <w:rPr>
                <w:rStyle w:val="Hyperlink"/>
                <w:noProof/>
              </w:rPr>
              <w:t>2.2.4.3</w:t>
            </w:r>
            <w:r w:rsidR="009E50C6">
              <w:rPr>
                <w:rFonts w:cstheme="minorBidi"/>
                <w:noProof/>
                <w:sz w:val="22"/>
                <w:szCs w:val="22"/>
              </w:rPr>
              <w:tab/>
            </w:r>
            <w:r w:rsidR="009E50C6" w:rsidRPr="00BD321B">
              <w:rPr>
                <w:rStyle w:val="Hyperlink"/>
                <w:noProof/>
              </w:rPr>
              <w:t>Radiation</w:t>
            </w:r>
            <w:r w:rsidR="009E50C6">
              <w:rPr>
                <w:noProof/>
                <w:webHidden/>
              </w:rPr>
              <w:tab/>
            </w:r>
            <w:r w:rsidR="009E50C6">
              <w:rPr>
                <w:noProof/>
                <w:webHidden/>
              </w:rPr>
              <w:fldChar w:fldCharType="begin"/>
            </w:r>
            <w:r w:rsidR="009E50C6">
              <w:rPr>
                <w:noProof/>
                <w:webHidden/>
              </w:rPr>
              <w:instrText xml:space="preserve"> PAGEREF _Toc16587486 \h </w:instrText>
            </w:r>
            <w:r w:rsidR="009E50C6">
              <w:rPr>
                <w:noProof/>
                <w:webHidden/>
              </w:rPr>
            </w:r>
            <w:r w:rsidR="009E50C6">
              <w:rPr>
                <w:noProof/>
                <w:webHidden/>
              </w:rPr>
              <w:fldChar w:fldCharType="separate"/>
            </w:r>
            <w:r w:rsidR="00D515BE">
              <w:rPr>
                <w:noProof/>
                <w:webHidden/>
              </w:rPr>
              <w:t>16</w:t>
            </w:r>
            <w:r w:rsidR="009E50C6">
              <w:rPr>
                <w:noProof/>
                <w:webHidden/>
              </w:rPr>
              <w:fldChar w:fldCharType="end"/>
            </w:r>
          </w:hyperlink>
        </w:p>
        <w:p w14:paraId="1BBA7858" w14:textId="2C4B2D38" w:rsidR="009E50C6" w:rsidRDefault="00DC50DA">
          <w:pPr>
            <w:pStyle w:val="TOC3"/>
            <w:tabs>
              <w:tab w:val="left" w:pos="1100"/>
              <w:tab w:val="right" w:leader="dot" w:pos="9016"/>
            </w:tabs>
            <w:rPr>
              <w:rFonts w:cstheme="minorBidi"/>
              <w:i w:val="0"/>
              <w:iCs w:val="0"/>
              <w:noProof/>
              <w:sz w:val="22"/>
              <w:szCs w:val="22"/>
            </w:rPr>
          </w:pPr>
          <w:hyperlink w:anchor="_Toc16587487" w:history="1">
            <w:r w:rsidR="009E50C6" w:rsidRPr="00BD321B">
              <w:rPr>
                <w:rStyle w:val="Hyperlink"/>
                <w:noProof/>
                <w14:scene3d>
                  <w14:camera w14:prst="orthographicFront"/>
                  <w14:lightRig w14:rig="threePt" w14:dir="t">
                    <w14:rot w14:lat="0" w14:lon="0" w14:rev="0"/>
                  </w14:lightRig>
                </w14:scene3d>
              </w:rPr>
              <w:t>2.2.5</w:t>
            </w:r>
            <w:r w:rsidR="009E50C6">
              <w:rPr>
                <w:rFonts w:cstheme="minorBidi"/>
                <w:i w:val="0"/>
                <w:iCs w:val="0"/>
                <w:noProof/>
                <w:sz w:val="22"/>
                <w:szCs w:val="22"/>
              </w:rPr>
              <w:tab/>
            </w:r>
            <w:r w:rsidR="009E50C6" w:rsidRPr="00BD321B">
              <w:rPr>
                <w:rStyle w:val="Hyperlink"/>
                <w:noProof/>
              </w:rPr>
              <w:t>Tests et résultats</w:t>
            </w:r>
            <w:r w:rsidR="009E50C6">
              <w:rPr>
                <w:noProof/>
                <w:webHidden/>
              </w:rPr>
              <w:tab/>
            </w:r>
            <w:r w:rsidR="009E50C6">
              <w:rPr>
                <w:noProof/>
                <w:webHidden/>
              </w:rPr>
              <w:fldChar w:fldCharType="begin"/>
            </w:r>
            <w:r w:rsidR="009E50C6">
              <w:rPr>
                <w:noProof/>
                <w:webHidden/>
              </w:rPr>
              <w:instrText xml:space="preserve"> PAGEREF _Toc16587487 \h </w:instrText>
            </w:r>
            <w:r w:rsidR="009E50C6">
              <w:rPr>
                <w:noProof/>
                <w:webHidden/>
              </w:rPr>
            </w:r>
            <w:r w:rsidR="009E50C6">
              <w:rPr>
                <w:noProof/>
                <w:webHidden/>
              </w:rPr>
              <w:fldChar w:fldCharType="separate"/>
            </w:r>
            <w:r w:rsidR="00D515BE">
              <w:rPr>
                <w:noProof/>
                <w:webHidden/>
              </w:rPr>
              <w:t>17</w:t>
            </w:r>
            <w:r w:rsidR="009E50C6">
              <w:rPr>
                <w:noProof/>
                <w:webHidden/>
              </w:rPr>
              <w:fldChar w:fldCharType="end"/>
            </w:r>
          </w:hyperlink>
        </w:p>
        <w:p w14:paraId="5BA78662" w14:textId="72644192" w:rsidR="009E50C6" w:rsidRDefault="00DC50DA">
          <w:pPr>
            <w:pStyle w:val="TOC4"/>
            <w:tabs>
              <w:tab w:val="left" w:pos="1540"/>
              <w:tab w:val="right" w:leader="dot" w:pos="9016"/>
            </w:tabs>
            <w:rPr>
              <w:rFonts w:cstheme="minorBidi"/>
              <w:noProof/>
              <w:sz w:val="22"/>
              <w:szCs w:val="22"/>
            </w:rPr>
          </w:pPr>
          <w:hyperlink w:anchor="_Toc16587488" w:history="1">
            <w:r w:rsidR="009E50C6" w:rsidRPr="00BD321B">
              <w:rPr>
                <w:rStyle w:val="Hyperlink"/>
                <w:noProof/>
              </w:rPr>
              <w:t>2.2.5.1</w:t>
            </w:r>
            <w:r w:rsidR="009E50C6">
              <w:rPr>
                <w:rFonts w:cstheme="minorBidi"/>
                <w:noProof/>
                <w:sz w:val="22"/>
                <w:szCs w:val="22"/>
              </w:rPr>
              <w:tab/>
            </w:r>
            <w:r w:rsidR="009E50C6" w:rsidRPr="00BD321B">
              <w:rPr>
                <w:rStyle w:val="Hyperlink"/>
                <w:noProof/>
              </w:rPr>
              <w:t>PCB Test</w:t>
            </w:r>
            <w:r w:rsidR="009E50C6">
              <w:rPr>
                <w:noProof/>
                <w:webHidden/>
              </w:rPr>
              <w:tab/>
            </w:r>
            <w:r w:rsidR="009E50C6">
              <w:rPr>
                <w:noProof/>
                <w:webHidden/>
              </w:rPr>
              <w:fldChar w:fldCharType="begin"/>
            </w:r>
            <w:r w:rsidR="009E50C6">
              <w:rPr>
                <w:noProof/>
                <w:webHidden/>
              </w:rPr>
              <w:instrText xml:space="preserve"> PAGEREF _Toc16587488 \h </w:instrText>
            </w:r>
            <w:r w:rsidR="009E50C6">
              <w:rPr>
                <w:noProof/>
                <w:webHidden/>
              </w:rPr>
            </w:r>
            <w:r w:rsidR="009E50C6">
              <w:rPr>
                <w:noProof/>
                <w:webHidden/>
              </w:rPr>
              <w:fldChar w:fldCharType="separate"/>
            </w:r>
            <w:r w:rsidR="00D515BE">
              <w:rPr>
                <w:noProof/>
                <w:webHidden/>
              </w:rPr>
              <w:t>17</w:t>
            </w:r>
            <w:r w:rsidR="009E50C6">
              <w:rPr>
                <w:noProof/>
                <w:webHidden/>
              </w:rPr>
              <w:fldChar w:fldCharType="end"/>
            </w:r>
          </w:hyperlink>
        </w:p>
        <w:p w14:paraId="44DB4334" w14:textId="78BC182E" w:rsidR="009E50C6" w:rsidRDefault="00DC50DA">
          <w:pPr>
            <w:pStyle w:val="TOC4"/>
            <w:tabs>
              <w:tab w:val="left" w:pos="1540"/>
              <w:tab w:val="right" w:leader="dot" w:pos="9016"/>
            </w:tabs>
            <w:rPr>
              <w:rFonts w:cstheme="minorBidi"/>
              <w:noProof/>
              <w:sz w:val="22"/>
              <w:szCs w:val="22"/>
            </w:rPr>
          </w:pPr>
          <w:hyperlink w:anchor="_Toc16587489" w:history="1">
            <w:r w:rsidR="009E50C6" w:rsidRPr="00BD321B">
              <w:rPr>
                <w:rStyle w:val="Hyperlink"/>
                <w:noProof/>
              </w:rPr>
              <w:t>2.2.5.2</w:t>
            </w:r>
            <w:r w:rsidR="009E50C6">
              <w:rPr>
                <w:rFonts w:cstheme="minorBidi"/>
                <w:noProof/>
                <w:sz w:val="22"/>
                <w:szCs w:val="22"/>
              </w:rPr>
              <w:tab/>
            </w:r>
            <w:r w:rsidR="009E50C6" w:rsidRPr="00BD321B">
              <w:rPr>
                <w:rStyle w:val="Hyperlink"/>
                <w:noProof/>
              </w:rPr>
              <w:t>Mesures</w:t>
            </w:r>
            <w:r w:rsidR="009E50C6">
              <w:rPr>
                <w:noProof/>
                <w:webHidden/>
              </w:rPr>
              <w:tab/>
            </w:r>
            <w:r w:rsidR="009E50C6">
              <w:rPr>
                <w:noProof/>
                <w:webHidden/>
              </w:rPr>
              <w:fldChar w:fldCharType="begin"/>
            </w:r>
            <w:r w:rsidR="009E50C6">
              <w:rPr>
                <w:noProof/>
                <w:webHidden/>
              </w:rPr>
              <w:instrText xml:space="preserve"> PAGEREF _Toc16587489 \h </w:instrText>
            </w:r>
            <w:r w:rsidR="009E50C6">
              <w:rPr>
                <w:noProof/>
                <w:webHidden/>
              </w:rPr>
            </w:r>
            <w:r w:rsidR="009E50C6">
              <w:rPr>
                <w:noProof/>
                <w:webHidden/>
              </w:rPr>
              <w:fldChar w:fldCharType="separate"/>
            </w:r>
            <w:r w:rsidR="00D515BE">
              <w:rPr>
                <w:noProof/>
                <w:webHidden/>
              </w:rPr>
              <w:t>18</w:t>
            </w:r>
            <w:r w:rsidR="009E50C6">
              <w:rPr>
                <w:noProof/>
                <w:webHidden/>
              </w:rPr>
              <w:fldChar w:fldCharType="end"/>
            </w:r>
          </w:hyperlink>
        </w:p>
        <w:p w14:paraId="2AAE076C" w14:textId="7574FC84" w:rsidR="009E50C6" w:rsidRDefault="00DC50DA">
          <w:pPr>
            <w:pStyle w:val="TOC5"/>
            <w:tabs>
              <w:tab w:val="left" w:pos="1760"/>
              <w:tab w:val="right" w:leader="dot" w:pos="9016"/>
            </w:tabs>
            <w:rPr>
              <w:rFonts w:cstheme="minorBidi"/>
              <w:noProof/>
              <w:sz w:val="22"/>
              <w:szCs w:val="22"/>
            </w:rPr>
          </w:pPr>
          <w:hyperlink w:anchor="_Toc16587490" w:history="1">
            <w:r w:rsidR="009E50C6" w:rsidRPr="00BD321B">
              <w:rPr>
                <w:rStyle w:val="Hyperlink"/>
                <w:noProof/>
              </w:rPr>
              <w:t>2.2.5.2.1</w:t>
            </w:r>
            <w:r w:rsidR="009E50C6">
              <w:rPr>
                <w:rFonts w:cstheme="minorBidi"/>
                <w:noProof/>
                <w:sz w:val="22"/>
                <w:szCs w:val="22"/>
              </w:rPr>
              <w:tab/>
            </w:r>
            <w:r w:rsidR="009E50C6" w:rsidRPr="00BD321B">
              <w:rPr>
                <w:rStyle w:val="Hyperlink"/>
                <w:noProof/>
              </w:rPr>
              <w:t>Impédance</w:t>
            </w:r>
            <w:r w:rsidR="009E50C6">
              <w:rPr>
                <w:noProof/>
                <w:webHidden/>
              </w:rPr>
              <w:tab/>
            </w:r>
            <w:r w:rsidR="009E50C6">
              <w:rPr>
                <w:noProof/>
                <w:webHidden/>
              </w:rPr>
              <w:fldChar w:fldCharType="begin"/>
            </w:r>
            <w:r w:rsidR="009E50C6">
              <w:rPr>
                <w:noProof/>
                <w:webHidden/>
              </w:rPr>
              <w:instrText xml:space="preserve"> PAGEREF _Toc16587490 \h </w:instrText>
            </w:r>
            <w:r w:rsidR="009E50C6">
              <w:rPr>
                <w:noProof/>
                <w:webHidden/>
              </w:rPr>
            </w:r>
            <w:r w:rsidR="009E50C6">
              <w:rPr>
                <w:noProof/>
                <w:webHidden/>
              </w:rPr>
              <w:fldChar w:fldCharType="separate"/>
            </w:r>
            <w:r w:rsidR="00D515BE">
              <w:rPr>
                <w:noProof/>
                <w:webHidden/>
              </w:rPr>
              <w:t>18</w:t>
            </w:r>
            <w:r w:rsidR="009E50C6">
              <w:rPr>
                <w:noProof/>
                <w:webHidden/>
              </w:rPr>
              <w:fldChar w:fldCharType="end"/>
            </w:r>
          </w:hyperlink>
        </w:p>
        <w:p w14:paraId="715F726E" w14:textId="6B97969F" w:rsidR="009E50C6" w:rsidRDefault="00DC50DA">
          <w:pPr>
            <w:pStyle w:val="TOC5"/>
            <w:tabs>
              <w:tab w:val="left" w:pos="1760"/>
              <w:tab w:val="right" w:leader="dot" w:pos="9016"/>
            </w:tabs>
            <w:rPr>
              <w:rFonts w:cstheme="minorBidi"/>
              <w:noProof/>
              <w:sz w:val="22"/>
              <w:szCs w:val="22"/>
            </w:rPr>
          </w:pPr>
          <w:hyperlink w:anchor="_Toc16587491" w:history="1">
            <w:r w:rsidR="009E50C6" w:rsidRPr="00BD321B">
              <w:rPr>
                <w:rStyle w:val="Hyperlink"/>
                <w:noProof/>
              </w:rPr>
              <w:t>2.2.5.2.2</w:t>
            </w:r>
            <w:r w:rsidR="009E50C6">
              <w:rPr>
                <w:rFonts w:cstheme="minorBidi"/>
                <w:noProof/>
                <w:sz w:val="22"/>
                <w:szCs w:val="22"/>
              </w:rPr>
              <w:tab/>
            </w:r>
            <w:r w:rsidR="009E50C6" w:rsidRPr="00BD321B">
              <w:rPr>
                <w:rStyle w:val="Hyperlink"/>
                <w:noProof/>
              </w:rPr>
              <w:t>Réflexion</w:t>
            </w:r>
            <w:r w:rsidR="009E50C6">
              <w:rPr>
                <w:noProof/>
                <w:webHidden/>
              </w:rPr>
              <w:tab/>
            </w:r>
            <w:r w:rsidR="009E50C6">
              <w:rPr>
                <w:noProof/>
                <w:webHidden/>
              </w:rPr>
              <w:fldChar w:fldCharType="begin"/>
            </w:r>
            <w:r w:rsidR="009E50C6">
              <w:rPr>
                <w:noProof/>
                <w:webHidden/>
              </w:rPr>
              <w:instrText xml:space="preserve"> PAGEREF _Toc16587491 \h </w:instrText>
            </w:r>
            <w:r w:rsidR="009E50C6">
              <w:rPr>
                <w:noProof/>
                <w:webHidden/>
              </w:rPr>
            </w:r>
            <w:r w:rsidR="009E50C6">
              <w:rPr>
                <w:noProof/>
                <w:webHidden/>
              </w:rPr>
              <w:fldChar w:fldCharType="separate"/>
            </w:r>
            <w:r w:rsidR="00D515BE">
              <w:rPr>
                <w:noProof/>
                <w:webHidden/>
              </w:rPr>
              <w:t>19</w:t>
            </w:r>
            <w:r w:rsidR="009E50C6">
              <w:rPr>
                <w:noProof/>
                <w:webHidden/>
              </w:rPr>
              <w:fldChar w:fldCharType="end"/>
            </w:r>
          </w:hyperlink>
        </w:p>
        <w:p w14:paraId="75B5C8A3" w14:textId="3B9BEE94" w:rsidR="009E50C6" w:rsidRDefault="00DC50DA">
          <w:pPr>
            <w:pStyle w:val="TOC4"/>
            <w:tabs>
              <w:tab w:val="left" w:pos="1540"/>
              <w:tab w:val="right" w:leader="dot" w:pos="9016"/>
            </w:tabs>
            <w:rPr>
              <w:rFonts w:cstheme="minorBidi"/>
              <w:noProof/>
              <w:sz w:val="22"/>
              <w:szCs w:val="22"/>
            </w:rPr>
          </w:pPr>
          <w:hyperlink w:anchor="_Toc16587492" w:history="1">
            <w:r w:rsidR="009E50C6" w:rsidRPr="00BD321B">
              <w:rPr>
                <w:rStyle w:val="Hyperlink"/>
                <w:noProof/>
              </w:rPr>
              <w:t>2.2.5.3</w:t>
            </w:r>
            <w:r w:rsidR="009E50C6">
              <w:rPr>
                <w:rFonts w:cstheme="minorBidi"/>
                <w:noProof/>
                <w:sz w:val="22"/>
                <w:szCs w:val="22"/>
              </w:rPr>
              <w:tab/>
            </w:r>
            <w:r w:rsidR="009E50C6" w:rsidRPr="00BD321B">
              <w:rPr>
                <w:rStyle w:val="Hyperlink"/>
                <w:noProof/>
              </w:rPr>
              <w:t>Comparaison mesures simulation</w:t>
            </w:r>
            <w:r w:rsidR="009E50C6">
              <w:rPr>
                <w:noProof/>
                <w:webHidden/>
              </w:rPr>
              <w:tab/>
            </w:r>
            <w:r w:rsidR="009E50C6">
              <w:rPr>
                <w:noProof/>
                <w:webHidden/>
              </w:rPr>
              <w:fldChar w:fldCharType="begin"/>
            </w:r>
            <w:r w:rsidR="009E50C6">
              <w:rPr>
                <w:noProof/>
                <w:webHidden/>
              </w:rPr>
              <w:instrText xml:space="preserve"> PAGEREF _Toc16587492 \h </w:instrText>
            </w:r>
            <w:r w:rsidR="009E50C6">
              <w:rPr>
                <w:noProof/>
                <w:webHidden/>
              </w:rPr>
            </w:r>
            <w:r w:rsidR="009E50C6">
              <w:rPr>
                <w:noProof/>
                <w:webHidden/>
              </w:rPr>
              <w:fldChar w:fldCharType="separate"/>
            </w:r>
            <w:r w:rsidR="00D515BE">
              <w:rPr>
                <w:noProof/>
                <w:webHidden/>
              </w:rPr>
              <w:t>20</w:t>
            </w:r>
            <w:r w:rsidR="009E50C6">
              <w:rPr>
                <w:noProof/>
                <w:webHidden/>
              </w:rPr>
              <w:fldChar w:fldCharType="end"/>
            </w:r>
          </w:hyperlink>
        </w:p>
        <w:p w14:paraId="59DF1DF5" w14:textId="2A027E5A" w:rsidR="009E50C6" w:rsidRDefault="00DC50DA">
          <w:pPr>
            <w:pStyle w:val="TOC4"/>
            <w:tabs>
              <w:tab w:val="left" w:pos="1540"/>
              <w:tab w:val="right" w:leader="dot" w:pos="9016"/>
            </w:tabs>
            <w:rPr>
              <w:rFonts w:cstheme="minorBidi"/>
              <w:noProof/>
              <w:sz w:val="22"/>
              <w:szCs w:val="22"/>
            </w:rPr>
          </w:pPr>
          <w:hyperlink w:anchor="_Toc16587493" w:history="1">
            <w:r w:rsidR="009E50C6" w:rsidRPr="00BD321B">
              <w:rPr>
                <w:rStyle w:val="Hyperlink"/>
                <w:noProof/>
              </w:rPr>
              <w:t>2.2.5.4</w:t>
            </w:r>
            <w:r w:rsidR="009E50C6">
              <w:rPr>
                <w:rFonts w:cstheme="minorBidi"/>
                <w:noProof/>
                <w:sz w:val="22"/>
                <w:szCs w:val="22"/>
              </w:rPr>
              <w:tab/>
            </w:r>
            <w:r w:rsidR="009E50C6" w:rsidRPr="00BD321B">
              <w:rPr>
                <w:rStyle w:val="Hyperlink"/>
                <w:noProof/>
              </w:rPr>
              <w:t>Résultats</w:t>
            </w:r>
            <w:r w:rsidR="009E50C6">
              <w:rPr>
                <w:noProof/>
                <w:webHidden/>
              </w:rPr>
              <w:tab/>
            </w:r>
            <w:r w:rsidR="009E50C6">
              <w:rPr>
                <w:noProof/>
                <w:webHidden/>
              </w:rPr>
              <w:fldChar w:fldCharType="begin"/>
            </w:r>
            <w:r w:rsidR="009E50C6">
              <w:rPr>
                <w:noProof/>
                <w:webHidden/>
              </w:rPr>
              <w:instrText xml:space="preserve"> PAGEREF _Toc16587493 \h </w:instrText>
            </w:r>
            <w:r w:rsidR="009E50C6">
              <w:rPr>
                <w:noProof/>
                <w:webHidden/>
              </w:rPr>
            </w:r>
            <w:r w:rsidR="009E50C6">
              <w:rPr>
                <w:noProof/>
                <w:webHidden/>
              </w:rPr>
              <w:fldChar w:fldCharType="separate"/>
            </w:r>
            <w:r w:rsidR="00D515BE">
              <w:rPr>
                <w:noProof/>
                <w:webHidden/>
              </w:rPr>
              <w:t>21</w:t>
            </w:r>
            <w:r w:rsidR="009E50C6">
              <w:rPr>
                <w:noProof/>
                <w:webHidden/>
              </w:rPr>
              <w:fldChar w:fldCharType="end"/>
            </w:r>
          </w:hyperlink>
        </w:p>
        <w:p w14:paraId="5F8D2CE0" w14:textId="2CC89B1D" w:rsidR="009E50C6" w:rsidRDefault="00DC50DA">
          <w:pPr>
            <w:pStyle w:val="TOC2"/>
            <w:tabs>
              <w:tab w:val="left" w:pos="880"/>
              <w:tab w:val="right" w:leader="dot" w:pos="9016"/>
            </w:tabs>
            <w:rPr>
              <w:rFonts w:cstheme="minorBidi"/>
              <w:smallCaps w:val="0"/>
              <w:noProof/>
              <w:sz w:val="22"/>
              <w:szCs w:val="22"/>
            </w:rPr>
          </w:pPr>
          <w:hyperlink w:anchor="_Toc16587494" w:history="1">
            <w:r w:rsidR="009E50C6" w:rsidRPr="00BD321B">
              <w:rPr>
                <w:rStyle w:val="Hyperlink"/>
                <w:noProof/>
              </w:rPr>
              <w:t>2.3</w:t>
            </w:r>
            <w:r w:rsidR="009E50C6">
              <w:rPr>
                <w:rFonts w:cstheme="minorBidi"/>
                <w:smallCaps w:val="0"/>
                <w:noProof/>
                <w:sz w:val="22"/>
                <w:szCs w:val="22"/>
              </w:rPr>
              <w:tab/>
            </w:r>
            <w:r w:rsidR="009E50C6" w:rsidRPr="00BD321B">
              <w:rPr>
                <w:rStyle w:val="Hyperlink"/>
                <w:noProof/>
              </w:rPr>
              <w:t>Antenne en boucle (Loop Antenna)</w:t>
            </w:r>
            <w:r w:rsidR="009E50C6">
              <w:rPr>
                <w:noProof/>
                <w:webHidden/>
              </w:rPr>
              <w:tab/>
            </w:r>
            <w:r w:rsidR="009E50C6">
              <w:rPr>
                <w:noProof/>
                <w:webHidden/>
              </w:rPr>
              <w:fldChar w:fldCharType="begin"/>
            </w:r>
            <w:r w:rsidR="009E50C6">
              <w:rPr>
                <w:noProof/>
                <w:webHidden/>
              </w:rPr>
              <w:instrText xml:space="preserve"> PAGEREF _Toc16587494 \h </w:instrText>
            </w:r>
            <w:r w:rsidR="009E50C6">
              <w:rPr>
                <w:noProof/>
                <w:webHidden/>
              </w:rPr>
            </w:r>
            <w:r w:rsidR="009E50C6">
              <w:rPr>
                <w:noProof/>
                <w:webHidden/>
              </w:rPr>
              <w:fldChar w:fldCharType="separate"/>
            </w:r>
            <w:r w:rsidR="00D515BE">
              <w:rPr>
                <w:noProof/>
                <w:webHidden/>
              </w:rPr>
              <w:t>22</w:t>
            </w:r>
            <w:r w:rsidR="009E50C6">
              <w:rPr>
                <w:noProof/>
                <w:webHidden/>
              </w:rPr>
              <w:fldChar w:fldCharType="end"/>
            </w:r>
          </w:hyperlink>
        </w:p>
        <w:p w14:paraId="45FF644B" w14:textId="643BCE20" w:rsidR="009E50C6" w:rsidRDefault="00DC50DA">
          <w:pPr>
            <w:pStyle w:val="TOC3"/>
            <w:tabs>
              <w:tab w:val="left" w:pos="1100"/>
              <w:tab w:val="right" w:leader="dot" w:pos="9016"/>
            </w:tabs>
            <w:rPr>
              <w:rFonts w:cstheme="minorBidi"/>
              <w:i w:val="0"/>
              <w:iCs w:val="0"/>
              <w:noProof/>
              <w:sz w:val="22"/>
              <w:szCs w:val="22"/>
            </w:rPr>
          </w:pPr>
          <w:hyperlink w:anchor="_Toc16587495" w:history="1">
            <w:r w:rsidR="009E50C6" w:rsidRPr="00BD321B">
              <w:rPr>
                <w:rStyle w:val="Hyperlink"/>
                <w:noProof/>
                <w14:scene3d>
                  <w14:camera w14:prst="orthographicFront"/>
                  <w14:lightRig w14:rig="threePt" w14:dir="t">
                    <w14:rot w14:lat="0" w14:lon="0" w14:rev="0"/>
                  </w14:lightRig>
                </w14:scene3d>
              </w:rPr>
              <w:t>2.3.1</w:t>
            </w:r>
            <w:r w:rsidR="009E50C6">
              <w:rPr>
                <w:rFonts w:cstheme="minorBidi"/>
                <w:i w:val="0"/>
                <w:iCs w:val="0"/>
                <w:noProof/>
                <w:sz w:val="22"/>
                <w:szCs w:val="22"/>
              </w:rPr>
              <w:tab/>
            </w:r>
            <w:r w:rsidR="009E50C6" w:rsidRPr="00BD321B">
              <w:rPr>
                <w:rStyle w:val="Hyperlink"/>
                <w:noProof/>
              </w:rPr>
              <w:t>Définition</w:t>
            </w:r>
            <w:r w:rsidR="009E50C6">
              <w:rPr>
                <w:noProof/>
                <w:webHidden/>
              </w:rPr>
              <w:tab/>
            </w:r>
            <w:r w:rsidR="009E50C6">
              <w:rPr>
                <w:noProof/>
                <w:webHidden/>
              </w:rPr>
              <w:fldChar w:fldCharType="begin"/>
            </w:r>
            <w:r w:rsidR="009E50C6">
              <w:rPr>
                <w:noProof/>
                <w:webHidden/>
              </w:rPr>
              <w:instrText xml:space="preserve"> PAGEREF _Toc16587495 \h </w:instrText>
            </w:r>
            <w:r w:rsidR="009E50C6">
              <w:rPr>
                <w:noProof/>
                <w:webHidden/>
              </w:rPr>
            </w:r>
            <w:r w:rsidR="009E50C6">
              <w:rPr>
                <w:noProof/>
                <w:webHidden/>
              </w:rPr>
              <w:fldChar w:fldCharType="separate"/>
            </w:r>
            <w:r w:rsidR="00D515BE">
              <w:rPr>
                <w:noProof/>
                <w:webHidden/>
              </w:rPr>
              <w:t>22</w:t>
            </w:r>
            <w:r w:rsidR="009E50C6">
              <w:rPr>
                <w:noProof/>
                <w:webHidden/>
              </w:rPr>
              <w:fldChar w:fldCharType="end"/>
            </w:r>
          </w:hyperlink>
        </w:p>
        <w:p w14:paraId="71B75FB1" w14:textId="1F4085AB" w:rsidR="009E50C6" w:rsidRDefault="00DC50DA">
          <w:pPr>
            <w:pStyle w:val="TOC3"/>
            <w:tabs>
              <w:tab w:val="left" w:pos="1100"/>
              <w:tab w:val="right" w:leader="dot" w:pos="9016"/>
            </w:tabs>
            <w:rPr>
              <w:rFonts w:cstheme="minorBidi"/>
              <w:i w:val="0"/>
              <w:iCs w:val="0"/>
              <w:noProof/>
              <w:sz w:val="22"/>
              <w:szCs w:val="22"/>
            </w:rPr>
          </w:pPr>
          <w:hyperlink w:anchor="_Toc16587496" w:history="1">
            <w:r w:rsidR="009E50C6" w:rsidRPr="00BD321B">
              <w:rPr>
                <w:rStyle w:val="Hyperlink"/>
                <w:noProof/>
                <w14:scene3d>
                  <w14:camera w14:prst="orthographicFront"/>
                  <w14:lightRig w14:rig="threePt" w14:dir="t">
                    <w14:rot w14:lat="0" w14:lon="0" w14:rev="0"/>
                  </w14:lightRig>
                </w14:scene3d>
              </w:rPr>
              <w:t>2.3.2</w:t>
            </w:r>
            <w:r w:rsidR="009E50C6">
              <w:rPr>
                <w:rFonts w:cstheme="minorBidi"/>
                <w:i w:val="0"/>
                <w:iCs w:val="0"/>
                <w:noProof/>
                <w:sz w:val="22"/>
                <w:szCs w:val="22"/>
              </w:rPr>
              <w:tab/>
            </w:r>
            <w:r w:rsidR="009E50C6" w:rsidRPr="00BD321B">
              <w:rPr>
                <w:rStyle w:val="Hyperlink"/>
                <w:noProof/>
              </w:rPr>
              <w:t>Analyse</w:t>
            </w:r>
            <w:r w:rsidR="009E50C6">
              <w:rPr>
                <w:noProof/>
                <w:webHidden/>
              </w:rPr>
              <w:tab/>
            </w:r>
            <w:r w:rsidR="009E50C6">
              <w:rPr>
                <w:noProof/>
                <w:webHidden/>
              </w:rPr>
              <w:fldChar w:fldCharType="begin"/>
            </w:r>
            <w:r w:rsidR="009E50C6">
              <w:rPr>
                <w:noProof/>
                <w:webHidden/>
              </w:rPr>
              <w:instrText xml:space="preserve"> PAGEREF _Toc16587496 \h </w:instrText>
            </w:r>
            <w:r w:rsidR="009E50C6">
              <w:rPr>
                <w:noProof/>
                <w:webHidden/>
              </w:rPr>
            </w:r>
            <w:r w:rsidR="009E50C6">
              <w:rPr>
                <w:noProof/>
                <w:webHidden/>
              </w:rPr>
              <w:fldChar w:fldCharType="separate"/>
            </w:r>
            <w:r w:rsidR="00D515BE">
              <w:rPr>
                <w:noProof/>
                <w:webHidden/>
              </w:rPr>
              <w:t>22</w:t>
            </w:r>
            <w:r w:rsidR="009E50C6">
              <w:rPr>
                <w:noProof/>
                <w:webHidden/>
              </w:rPr>
              <w:fldChar w:fldCharType="end"/>
            </w:r>
          </w:hyperlink>
        </w:p>
        <w:p w14:paraId="22DF1053" w14:textId="0EC5788F" w:rsidR="009E50C6" w:rsidRDefault="00DC50DA">
          <w:pPr>
            <w:pStyle w:val="TOC3"/>
            <w:tabs>
              <w:tab w:val="left" w:pos="1100"/>
              <w:tab w:val="right" w:leader="dot" w:pos="9016"/>
            </w:tabs>
            <w:rPr>
              <w:rFonts w:cstheme="minorBidi"/>
              <w:i w:val="0"/>
              <w:iCs w:val="0"/>
              <w:noProof/>
              <w:sz w:val="22"/>
              <w:szCs w:val="22"/>
            </w:rPr>
          </w:pPr>
          <w:hyperlink w:anchor="_Toc16587497" w:history="1">
            <w:r w:rsidR="009E50C6" w:rsidRPr="00BD321B">
              <w:rPr>
                <w:rStyle w:val="Hyperlink"/>
                <w:noProof/>
                <w14:scene3d>
                  <w14:camera w14:prst="orthographicFront"/>
                  <w14:lightRig w14:rig="threePt" w14:dir="t">
                    <w14:rot w14:lat="0" w14:lon="0" w14:rev="0"/>
                  </w14:lightRig>
                </w14:scene3d>
              </w:rPr>
              <w:t>2.3.3</w:t>
            </w:r>
            <w:r w:rsidR="009E50C6">
              <w:rPr>
                <w:rFonts w:cstheme="minorBidi"/>
                <w:i w:val="0"/>
                <w:iCs w:val="0"/>
                <w:noProof/>
                <w:sz w:val="22"/>
                <w:szCs w:val="22"/>
              </w:rPr>
              <w:tab/>
            </w:r>
            <w:r w:rsidR="009E50C6" w:rsidRPr="00BD321B">
              <w:rPr>
                <w:rStyle w:val="Hyperlink"/>
                <w:noProof/>
              </w:rPr>
              <w:t>Design</w:t>
            </w:r>
            <w:r w:rsidR="009E50C6">
              <w:rPr>
                <w:noProof/>
                <w:webHidden/>
              </w:rPr>
              <w:tab/>
            </w:r>
            <w:r w:rsidR="009E50C6">
              <w:rPr>
                <w:noProof/>
                <w:webHidden/>
              </w:rPr>
              <w:fldChar w:fldCharType="begin"/>
            </w:r>
            <w:r w:rsidR="009E50C6">
              <w:rPr>
                <w:noProof/>
                <w:webHidden/>
              </w:rPr>
              <w:instrText xml:space="preserve"> PAGEREF _Toc16587497 \h </w:instrText>
            </w:r>
            <w:r w:rsidR="009E50C6">
              <w:rPr>
                <w:noProof/>
                <w:webHidden/>
              </w:rPr>
            </w:r>
            <w:r w:rsidR="009E50C6">
              <w:rPr>
                <w:noProof/>
                <w:webHidden/>
              </w:rPr>
              <w:fldChar w:fldCharType="separate"/>
            </w:r>
            <w:r w:rsidR="00D515BE">
              <w:rPr>
                <w:noProof/>
                <w:webHidden/>
              </w:rPr>
              <w:t>23</w:t>
            </w:r>
            <w:r w:rsidR="009E50C6">
              <w:rPr>
                <w:noProof/>
                <w:webHidden/>
              </w:rPr>
              <w:fldChar w:fldCharType="end"/>
            </w:r>
          </w:hyperlink>
        </w:p>
        <w:p w14:paraId="6281FFEA" w14:textId="744E2246" w:rsidR="009E50C6" w:rsidRDefault="00DC50DA">
          <w:pPr>
            <w:pStyle w:val="TOC3"/>
            <w:tabs>
              <w:tab w:val="left" w:pos="1100"/>
              <w:tab w:val="right" w:leader="dot" w:pos="9016"/>
            </w:tabs>
            <w:rPr>
              <w:rFonts w:cstheme="minorBidi"/>
              <w:i w:val="0"/>
              <w:iCs w:val="0"/>
              <w:noProof/>
              <w:sz w:val="22"/>
              <w:szCs w:val="22"/>
            </w:rPr>
          </w:pPr>
          <w:hyperlink w:anchor="_Toc16587498" w:history="1">
            <w:r w:rsidR="009E50C6" w:rsidRPr="00BD321B">
              <w:rPr>
                <w:rStyle w:val="Hyperlink"/>
                <w:noProof/>
                <w14:scene3d>
                  <w14:camera w14:prst="orthographicFront"/>
                  <w14:lightRig w14:rig="threePt" w14:dir="t">
                    <w14:rot w14:lat="0" w14:lon="0" w14:rev="0"/>
                  </w14:lightRig>
                </w14:scene3d>
              </w:rPr>
              <w:t>2.3.4</w:t>
            </w:r>
            <w:r w:rsidR="009E50C6">
              <w:rPr>
                <w:rFonts w:cstheme="minorBidi"/>
                <w:i w:val="0"/>
                <w:iCs w:val="0"/>
                <w:noProof/>
                <w:sz w:val="22"/>
                <w:szCs w:val="22"/>
              </w:rPr>
              <w:tab/>
            </w:r>
            <w:r w:rsidR="009E50C6" w:rsidRPr="00BD321B">
              <w:rPr>
                <w:rStyle w:val="Hyperlink"/>
                <w:noProof/>
              </w:rPr>
              <w:t>Simulation</w:t>
            </w:r>
            <w:r w:rsidR="009E50C6">
              <w:rPr>
                <w:noProof/>
                <w:webHidden/>
              </w:rPr>
              <w:tab/>
            </w:r>
            <w:r w:rsidR="009E50C6">
              <w:rPr>
                <w:noProof/>
                <w:webHidden/>
              </w:rPr>
              <w:fldChar w:fldCharType="begin"/>
            </w:r>
            <w:r w:rsidR="009E50C6">
              <w:rPr>
                <w:noProof/>
                <w:webHidden/>
              </w:rPr>
              <w:instrText xml:space="preserve"> PAGEREF _Toc16587498 \h </w:instrText>
            </w:r>
            <w:r w:rsidR="009E50C6">
              <w:rPr>
                <w:noProof/>
                <w:webHidden/>
              </w:rPr>
            </w:r>
            <w:r w:rsidR="009E50C6">
              <w:rPr>
                <w:noProof/>
                <w:webHidden/>
              </w:rPr>
              <w:fldChar w:fldCharType="separate"/>
            </w:r>
            <w:r w:rsidR="00D515BE">
              <w:rPr>
                <w:noProof/>
                <w:webHidden/>
              </w:rPr>
              <w:t>24</w:t>
            </w:r>
            <w:r w:rsidR="009E50C6">
              <w:rPr>
                <w:noProof/>
                <w:webHidden/>
              </w:rPr>
              <w:fldChar w:fldCharType="end"/>
            </w:r>
          </w:hyperlink>
        </w:p>
        <w:p w14:paraId="3043A3F4" w14:textId="4A35FBA2" w:rsidR="009E50C6" w:rsidRDefault="00DC50DA">
          <w:pPr>
            <w:pStyle w:val="TOC4"/>
            <w:tabs>
              <w:tab w:val="left" w:pos="1540"/>
              <w:tab w:val="right" w:leader="dot" w:pos="9016"/>
            </w:tabs>
            <w:rPr>
              <w:rFonts w:cstheme="minorBidi"/>
              <w:noProof/>
              <w:sz w:val="22"/>
              <w:szCs w:val="22"/>
            </w:rPr>
          </w:pPr>
          <w:hyperlink w:anchor="_Toc16587499" w:history="1">
            <w:r w:rsidR="009E50C6" w:rsidRPr="00BD321B">
              <w:rPr>
                <w:rStyle w:val="Hyperlink"/>
                <w:noProof/>
              </w:rPr>
              <w:t>2.3.4.1</w:t>
            </w:r>
            <w:r w:rsidR="009E50C6">
              <w:rPr>
                <w:rFonts w:cstheme="minorBidi"/>
                <w:noProof/>
                <w:sz w:val="22"/>
                <w:szCs w:val="22"/>
              </w:rPr>
              <w:tab/>
            </w:r>
            <w:r w:rsidR="009E50C6" w:rsidRPr="00BD321B">
              <w:rPr>
                <w:rStyle w:val="Hyperlink"/>
                <w:noProof/>
              </w:rPr>
              <w:t>Impédance</w:t>
            </w:r>
            <w:r w:rsidR="009E50C6">
              <w:rPr>
                <w:noProof/>
                <w:webHidden/>
              </w:rPr>
              <w:tab/>
            </w:r>
            <w:r w:rsidR="009E50C6">
              <w:rPr>
                <w:noProof/>
                <w:webHidden/>
              </w:rPr>
              <w:fldChar w:fldCharType="begin"/>
            </w:r>
            <w:r w:rsidR="009E50C6">
              <w:rPr>
                <w:noProof/>
                <w:webHidden/>
              </w:rPr>
              <w:instrText xml:space="preserve"> PAGEREF _Toc16587499 \h </w:instrText>
            </w:r>
            <w:r w:rsidR="009E50C6">
              <w:rPr>
                <w:noProof/>
                <w:webHidden/>
              </w:rPr>
            </w:r>
            <w:r w:rsidR="009E50C6">
              <w:rPr>
                <w:noProof/>
                <w:webHidden/>
              </w:rPr>
              <w:fldChar w:fldCharType="separate"/>
            </w:r>
            <w:r w:rsidR="00D515BE">
              <w:rPr>
                <w:noProof/>
                <w:webHidden/>
              </w:rPr>
              <w:t>24</w:t>
            </w:r>
            <w:r w:rsidR="009E50C6">
              <w:rPr>
                <w:noProof/>
                <w:webHidden/>
              </w:rPr>
              <w:fldChar w:fldCharType="end"/>
            </w:r>
          </w:hyperlink>
        </w:p>
        <w:p w14:paraId="2DF5895B" w14:textId="6139E6C2" w:rsidR="009E50C6" w:rsidRDefault="00DC50DA">
          <w:pPr>
            <w:pStyle w:val="TOC4"/>
            <w:tabs>
              <w:tab w:val="left" w:pos="1540"/>
              <w:tab w:val="right" w:leader="dot" w:pos="9016"/>
            </w:tabs>
            <w:rPr>
              <w:rFonts w:cstheme="minorBidi"/>
              <w:noProof/>
              <w:sz w:val="22"/>
              <w:szCs w:val="22"/>
            </w:rPr>
          </w:pPr>
          <w:hyperlink w:anchor="_Toc16587500" w:history="1">
            <w:r w:rsidR="009E50C6" w:rsidRPr="00BD321B">
              <w:rPr>
                <w:rStyle w:val="Hyperlink"/>
                <w:noProof/>
              </w:rPr>
              <w:t>2.3.4.2</w:t>
            </w:r>
            <w:r w:rsidR="009E50C6">
              <w:rPr>
                <w:rFonts w:cstheme="minorBidi"/>
                <w:noProof/>
                <w:sz w:val="22"/>
                <w:szCs w:val="22"/>
              </w:rPr>
              <w:tab/>
            </w:r>
            <w:r w:rsidR="009E50C6" w:rsidRPr="00BD321B">
              <w:rPr>
                <w:rStyle w:val="Hyperlink"/>
                <w:noProof/>
              </w:rPr>
              <w:t>Réflexion</w:t>
            </w:r>
            <w:r w:rsidR="009E50C6">
              <w:rPr>
                <w:noProof/>
                <w:webHidden/>
              </w:rPr>
              <w:tab/>
            </w:r>
            <w:r w:rsidR="009E50C6">
              <w:rPr>
                <w:noProof/>
                <w:webHidden/>
              </w:rPr>
              <w:fldChar w:fldCharType="begin"/>
            </w:r>
            <w:r w:rsidR="009E50C6">
              <w:rPr>
                <w:noProof/>
                <w:webHidden/>
              </w:rPr>
              <w:instrText xml:space="preserve"> PAGEREF _Toc16587500 \h </w:instrText>
            </w:r>
            <w:r w:rsidR="009E50C6">
              <w:rPr>
                <w:noProof/>
                <w:webHidden/>
              </w:rPr>
            </w:r>
            <w:r w:rsidR="009E50C6">
              <w:rPr>
                <w:noProof/>
                <w:webHidden/>
              </w:rPr>
              <w:fldChar w:fldCharType="separate"/>
            </w:r>
            <w:r w:rsidR="00D515BE">
              <w:rPr>
                <w:noProof/>
                <w:webHidden/>
              </w:rPr>
              <w:t>25</w:t>
            </w:r>
            <w:r w:rsidR="009E50C6">
              <w:rPr>
                <w:noProof/>
                <w:webHidden/>
              </w:rPr>
              <w:fldChar w:fldCharType="end"/>
            </w:r>
          </w:hyperlink>
        </w:p>
        <w:p w14:paraId="3FA32700" w14:textId="66DACAD4" w:rsidR="009E50C6" w:rsidRDefault="00DC50DA">
          <w:pPr>
            <w:pStyle w:val="TOC4"/>
            <w:tabs>
              <w:tab w:val="left" w:pos="1540"/>
              <w:tab w:val="right" w:leader="dot" w:pos="9016"/>
            </w:tabs>
            <w:rPr>
              <w:rFonts w:cstheme="minorBidi"/>
              <w:noProof/>
              <w:sz w:val="22"/>
              <w:szCs w:val="22"/>
            </w:rPr>
          </w:pPr>
          <w:hyperlink w:anchor="_Toc16587501" w:history="1">
            <w:r w:rsidR="009E50C6" w:rsidRPr="00BD321B">
              <w:rPr>
                <w:rStyle w:val="Hyperlink"/>
                <w:noProof/>
              </w:rPr>
              <w:t>2.3.4.3</w:t>
            </w:r>
            <w:r w:rsidR="009E50C6">
              <w:rPr>
                <w:rFonts w:cstheme="minorBidi"/>
                <w:noProof/>
                <w:sz w:val="22"/>
                <w:szCs w:val="22"/>
              </w:rPr>
              <w:tab/>
            </w:r>
            <w:r w:rsidR="009E50C6" w:rsidRPr="00BD321B">
              <w:rPr>
                <w:rStyle w:val="Hyperlink"/>
                <w:noProof/>
              </w:rPr>
              <w:t>Tunning</w:t>
            </w:r>
            <w:r w:rsidR="009E50C6">
              <w:rPr>
                <w:noProof/>
                <w:webHidden/>
              </w:rPr>
              <w:tab/>
            </w:r>
            <w:r w:rsidR="009E50C6">
              <w:rPr>
                <w:noProof/>
                <w:webHidden/>
              </w:rPr>
              <w:fldChar w:fldCharType="begin"/>
            </w:r>
            <w:r w:rsidR="009E50C6">
              <w:rPr>
                <w:noProof/>
                <w:webHidden/>
              </w:rPr>
              <w:instrText xml:space="preserve"> PAGEREF _Toc16587501 \h </w:instrText>
            </w:r>
            <w:r w:rsidR="009E50C6">
              <w:rPr>
                <w:noProof/>
                <w:webHidden/>
              </w:rPr>
            </w:r>
            <w:r w:rsidR="009E50C6">
              <w:rPr>
                <w:noProof/>
                <w:webHidden/>
              </w:rPr>
              <w:fldChar w:fldCharType="separate"/>
            </w:r>
            <w:r w:rsidR="00D515BE">
              <w:rPr>
                <w:noProof/>
                <w:webHidden/>
              </w:rPr>
              <w:t>25</w:t>
            </w:r>
            <w:r w:rsidR="009E50C6">
              <w:rPr>
                <w:noProof/>
                <w:webHidden/>
              </w:rPr>
              <w:fldChar w:fldCharType="end"/>
            </w:r>
          </w:hyperlink>
        </w:p>
        <w:p w14:paraId="711BF4A7" w14:textId="1E19E5AC" w:rsidR="009E50C6" w:rsidRDefault="00DC50DA">
          <w:pPr>
            <w:pStyle w:val="TOC4"/>
            <w:tabs>
              <w:tab w:val="left" w:pos="1540"/>
              <w:tab w:val="right" w:leader="dot" w:pos="9016"/>
            </w:tabs>
            <w:rPr>
              <w:rFonts w:cstheme="minorBidi"/>
              <w:noProof/>
              <w:sz w:val="22"/>
              <w:szCs w:val="22"/>
            </w:rPr>
          </w:pPr>
          <w:hyperlink w:anchor="_Toc16587502" w:history="1">
            <w:r w:rsidR="009E50C6" w:rsidRPr="00BD321B">
              <w:rPr>
                <w:rStyle w:val="Hyperlink"/>
                <w:noProof/>
              </w:rPr>
              <w:t>2.3.4.4</w:t>
            </w:r>
            <w:r w:rsidR="009E50C6">
              <w:rPr>
                <w:rFonts w:cstheme="minorBidi"/>
                <w:noProof/>
                <w:sz w:val="22"/>
                <w:szCs w:val="22"/>
              </w:rPr>
              <w:tab/>
            </w:r>
            <w:r w:rsidR="009E50C6" w:rsidRPr="00BD321B">
              <w:rPr>
                <w:rStyle w:val="Hyperlink"/>
                <w:noProof/>
              </w:rPr>
              <w:t>Impédance corrigée</w:t>
            </w:r>
            <w:r w:rsidR="009E50C6">
              <w:rPr>
                <w:noProof/>
                <w:webHidden/>
              </w:rPr>
              <w:tab/>
            </w:r>
            <w:r w:rsidR="009E50C6">
              <w:rPr>
                <w:noProof/>
                <w:webHidden/>
              </w:rPr>
              <w:fldChar w:fldCharType="begin"/>
            </w:r>
            <w:r w:rsidR="009E50C6">
              <w:rPr>
                <w:noProof/>
                <w:webHidden/>
              </w:rPr>
              <w:instrText xml:space="preserve"> PAGEREF _Toc16587502 \h </w:instrText>
            </w:r>
            <w:r w:rsidR="009E50C6">
              <w:rPr>
                <w:noProof/>
                <w:webHidden/>
              </w:rPr>
            </w:r>
            <w:r w:rsidR="009E50C6">
              <w:rPr>
                <w:noProof/>
                <w:webHidden/>
              </w:rPr>
              <w:fldChar w:fldCharType="separate"/>
            </w:r>
            <w:r w:rsidR="00D515BE">
              <w:rPr>
                <w:noProof/>
                <w:webHidden/>
              </w:rPr>
              <w:t>26</w:t>
            </w:r>
            <w:r w:rsidR="009E50C6">
              <w:rPr>
                <w:noProof/>
                <w:webHidden/>
              </w:rPr>
              <w:fldChar w:fldCharType="end"/>
            </w:r>
          </w:hyperlink>
        </w:p>
        <w:p w14:paraId="588599B6" w14:textId="4E783823" w:rsidR="009E50C6" w:rsidRDefault="00DC50DA">
          <w:pPr>
            <w:pStyle w:val="TOC4"/>
            <w:tabs>
              <w:tab w:val="left" w:pos="1540"/>
              <w:tab w:val="right" w:leader="dot" w:pos="9016"/>
            </w:tabs>
            <w:rPr>
              <w:rFonts w:cstheme="minorBidi"/>
              <w:noProof/>
              <w:sz w:val="22"/>
              <w:szCs w:val="22"/>
            </w:rPr>
          </w:pPr>
          <w:hyperlink w:anchor="_Toc16587503" w:history="1">
            <w:r w:rsidR="009E50C6" w:rsidRPr="00BD321B">
              <w:rPr>
                <w:rStyle w:val="Hyperlink"/>
                <w:noProof/>
              </w:rPr>
              <w:t>2.3.4.5</w:t>
            </w:r>
            <w:r w:rsidR="009E50C6">
              <w:rPr>
                <w:rFonts w:cstheme="minorBidi"/>
                <w:noProof/>
                <w:sz w:val="22"/>
                <w:szCs w:val="22"/>
              </w:rPr>
              <w:tab/>
            </w:r>
            <w:r w:rsidR="009E50C6" w:rsidRPr="00BD321B">
              <w:rPr>
                <w:rStyle w:val="Hyperlink"/>
                <w:noProof/>
              </w:rPr>
              <w:t>Réflexion corrigée</w:t>
            </w:r>
            <w:r w:rsidR="009E50C6">
              <w:rPr>
                <w:noProof/>
                <w:webHidden/>
              </w:rPr>
              <w:tab/>
            </w:r>
            <w:r w:rsidR="009E50C6">
              <w:rPr>
                <w:noProof/>
                <w:webHidden/>
              </w:rPr>
              <w:fldChar w:fldCharType="begin"/>
            </w:r>
            <w:r w:rsidR="009E50C6">
              <w:rPr>
                <w:noProof/>
                <w:webHidden/>
              </w:rPr>
              <w:instrText xml:space="preserve"> PAGEREF _Toc16587503 \h </w:instrText>
            </w:r>
            <w:r w:rsidR="009E50C6">
              <w:rPr>
                <w:noProof/>
                <w:webHidden/>
              </w:rPr>
            </w:r>
            <w:r w:rsidR="009E50C6">
              <w:rPr>
                <w:noProof/>
                <w:webHidden/>
              </w:rPr>
              <w:fldChar w:fldCharType="separate"/>
            </w:r>
            <w:r w:rsidR="00D515BE">
              <w:rPr>
                <w:noProof/>
                <w:webHidden/>
              </w:rPr>
              <w:t>26</w:t>
            </w:r>
            <w:r w:rsidR="009E50C6">
              <w:rPr>
                <w:noProof/>
                <w:webHidden/>
              </w:rPr>
              <w:fldChar w:fldCharType="end"/>
            </w:r>
          </w:hyperlink>
        </w:p>
        <w:p w14:paraId="1866BC74" w14:textId="44689B9F" w:rsidR="009E50C6" w:rsidRDefault="00DC50DA">
          <w:pPr>
            <w:pStyle w:val="TOC3"/>
            <w:tabs>
              <w:tab w:val="left" w:pos="1100"/>
              <w:tab w:val="right" w:leader="dot" w:pos="9016"/>
            </w:tabs>
            <w:rPr>
              <w:rFonts w:cstheme="minorBidi"/>
              <w:i w:val="0"/>
              <w:iCs w:val="0"/>
              <w:noProof/>
              <w:sz w:val="22"/>
              <w:szCs w:val="22"/>
            </w:rPr>
          </w:pPr>
          <w:hyperlink w:anchor="_Toc16587504" w:history="1">
            <w:r w:rsidR="009E50C6" w:rsidRPr="00BD321B">
              <w:rPr>
                <w:rStyle w:val="Hyperlink"/>
                <w:noProof/>
                <w14:scene3d>
                  <w14:camera w14:prst="orthographicFront"/>
                  <w14:lightRig w14:rig="threePt" w14:dir="t">
                    <w14:rot w14:lat="0" w14:lon="0" w14:rev="0"/>
                  </w14:lightRig>
                </w14:scene3d>
              </w:rPr>
              <w:t>2.3.5</w:t>
            </w:r>
            <w:r w:rsidR="009E50C6">
              <w:rPr>
                <w:rFonts w:cstheme="minorBidi"/>
                <w:i w:val="0"/>
                <w:iCs w:val="0"/>
                <w:noProof/>
                <w:sz w:val="22"/>
                <w:szCs w:val="22"/>
              </w:rPr>
              <w:tab/>
            </w:r>
            <w:r w:rsidR="009E50C6" w:rsidRPr="00BD321B">
              <w:rPr>
                <w:rStyle w:val="Hyperlink"/>
                <w:noProof/>
              </w:rPr>
              <w:t>Tests et résultas</w:t>
            </w:r>
            <w:r w:rsidR="009E50C6">
              <w:rPr>
                <w:noProof/>
                <w:webHidden/>
              </w:rPr>
              <w:tab/>
            </w:r>
            <w:r w:rsidR="009E50C6">
              <w:rPr>
                <w:noProof/>
                <w:webHidden/>
              </w:rPr>
              <w:fldChar w:fldCharType="begin"/>
            </w:r>
            <w:r w:rsidR="009E50C6">
              <w:rPr>
                <w:noProof/>
                <w:webHidden/>
              </w:rPr>
              <w:instrText xml:space="preserve"> PAGEREF _Toc16587504 \h </w:instrText>
            </w:r>
            <w:r w:rsidR="009E50C6">
              <w:rPr>
                <w:noProof/>
                <w:webHidden/>
              </w:rPr>
            </w:r>
            <w:r w:rsidR="009E50C6">
              <w:rPr>
                <w:noProof/>
                <w:webHidden/>
              </w:rPr>
              <w:fldChar w:fldCharType="separate"/>
            </w:r>
            <w:r w:rsidR="00D515BE">
              <w:rPr>
                <w:noProof/>
                <w:webHidden/>
              </w:rPr>
              <w:t>27</w:t>
            </w:r>
            <w:r w:rsidR="009E50C6">
              <w:rPr>
                <w:noProof/>
                <w:webHidden/>
              </w:rPr>
              <w:fldChar w:fldCharType="end"/>
            </w:r>
          </w:hyperlink>
        </w:p>
        <w:p w14:paraId="38585FBE" w14:textId="0019E196" w:rsidR="009E50C6" w:rsidRDefault="00DC50DA">
          <w:pPr>
            <w:pStyle w:val="TOC4"/>
            <w:tabs>
              <w:tab w:val="left" w:pos="1540"/>
              <w:tab w:val="right" w:leader="dot" w:pos="9016"/>
            </w:tabs>
            <w:rPr>
              <w:rFonts w:cstheme="minorBidi"/>
              <w:noProof/>
              <w:sz w:val="22"/>
              <w:szCs w:val="22"/>
            </w:rPr>
          </w:pPr>
          <w:hyperlink w:anchor="_Toc16587505" w:history="1">
            <w:r w:rsidR="009E50C6" w:rsidRPr="00BD321B">
              <w:rPr>
                <w:rStyle w:val="Hyperlink"/>
                <w:noProof/>
              </w:rPr>
              <w:t>2.3.5.1</w:t>
            </w:r>
            <w:r w:rsidR="009E50C6">
              <w:rPr>
                <w:rFonts w:cstheme="minorBidi"/>
                <w:noProof/>
                <w:sz w:val="22"/>
                <w:szCs w:val="22"/>
              </w:rPr>
              <w:tab/>
            </w:r>
            <w:r w:rsidR="009E50C6" w:rsidRPr="00BD321B">
              <w:rPr>
                <w:rStyle w:val="Hyperlink"/>
                <w:noProof/>
              </w:rPr>
              <w:t>PCB Test</w:t>
            </w:r>
            <w:r w:rsidR="009E50C6">
              <w:rPr>
                <w:noProof/>
                <w:webHidden/>
              </w:rPr>
              <w:tab/>
            </w:r>
            <w:r w:rsidR="009E50C6">
              <w:rPr>
                <w:noProof/>
                <w:webHidden/>
              </w:rPr>
              <w:fldChar w:fldCharType="begin"/>
            </w:r>
            <w:r w:rsidR="009E50C6">
              <w:rPr>
                <w:noProof/>
                <w:webHidden/>
              </w:rPr>
              <w:instrText xml:space="preserve"> PAGEREF _Toc16587505 \h </w:instrText>
            </w:r>
            <w:r w:rsidR="009E50C6">
              <w:rPr>
                <w:noProof/>
                <w:webHidden/>
              </w:rPr>
            </w:r>
            <w:r w:rsidR="009E50C6">
              <w:rPr>
                <w:noProof/>
                <w:webHidden/>
              </w:rPr>
              <w:fldChar w:fldCharType="separate"/>
            </w:r>
            <w:r w:rsidR="00D515BE">
              <w:rPr>
                <w:noProof/>
                <w:webHidden/>
              </w:rPr>
              <w:t>27</w:t>
            </w:r>
            <w:r w:rsidR="009E50C6">
              <w:rPr>
                <w:noProof/>
                <w:webHidden/>
              </w:rPr>
              <w:fldChar w:fldCharType="end"/>
            </w:r>
          </w:hyperlink>
        </w:p>
        <w:p w14:paraId="315DDF4E" w14:textId="3C33137F" w:rsidR="009E50C6" w:rsidRDefault="00DC50DA">
          <w:pPr>
            <w:pStyle w:val="TOC4"/>
            <w:tabs>
              <w:tab w:val="left" w:pos="1540"/>
              <w:tab w:val="right" w:leader="dot" w:pos="9016"/>
            </w:tabs>
            <w:rPr>
              <w:rFonts w:cstheme="minorBidi"/>
              <w:noProof/>
              <w:sz w:val="22"/>
              <w:szCs w:val="22"/>
            </w:rPr>
          </w:pPr>
          <w:hyperlink w:anchor="_Toc16587506" w:history="1">
            <w:r w:rsidR="009E50C6" w:rsidRPr="00BD321B">
              <w:rPr>
                <w:rStyle w:val="Hyperlink"/>
                <w:noProof/>
              </w:rPr>
              <w:t>2.3.5.2</w:t>
            </w:r>
            <w:r w:rsidR="009E50C6">
              <w:rPr>
                <w:rFonts w:cstheme="minorBidi"/>
                <w:noProof/>
                <w:sz w:val="22"/>
                <w:szCs w:val="22"/>
              </w:rPr>
              <w:tab/>
            </w:r>
            <w:r w:rsidR="009E50C6" w:rsidRPr="00BD321B">
              <w:rPr>
                <w:rStyle w:val="Hyperlink"/>
                <w:noProof/>
              </w:rPr>
              <w:t>Mesures</w:t>
            </w:r>
            <w:r w:rsidR="009E50C6">
              <w:rPr>
                <w:noProof/>
                <w:webHidden/>
              </w:rPr>
              <w:tab/>
            </w:r>
            <w:r w:rsidR="009E50C6">
              <w:rPr>
                <w:noProof/>
                <w:webHidden/>
              </w:rPr>
              <w:fldChar w:fldCharType="begin"/>
            </w:r>
            <w:r w:rsidR="009E50C6">
              <w:rPr>
                <w:noProof/>
                <w:webHidden/>
              </w:rPr>
              <w:instrText xml:space="preserve"> PAGEREF _Toc16587506 \h </w:instrText>
            </w:r>
            <w:r w:rsidR="009E50C6">
              <w:rPr>
                <w:noProof/>
                <w:webHidden/>
              </w:rPr>
            </w:r>
            <w:r w:rsidR="009E50C6">
              <w:rPr>
                <w:noProof/>
                <w:webHidden/>
              </w:rPr>
              <w:fldChar w:fldCharType="separate"/>
            </w:r>
            <w:r w:rsidR="00D515BE">
              <w:rPr>
                <w:noProof/>
                <w:webHidden/>
              </w:rPr>
              <w:t>28</w:t>
            </w:r>
            <w:r w:rsidR="009E50C6">
              <w:rPr>
                <w:noProof/>
                <w:webHidden/>
              </w:rPr>
              <w:fldChar w:fldCharType="end"/>
            </w:r>
          </w:hyperlink>
        </w:p>
        <w:p w14:paraId="794C80A9" w14:textId="53D2D895" w:rsidR="009E50C6" w:rsidRDefault="00DC50DA">
          <w:pPr>
            <w:pStyle w:val="TOC5"/>
            <w:tabs>
              <w:tab w:val="left" w:pos="1760"/>
              <w:tab w:val="right" w:leader="dot" w:pos="9016"/>
            </w:tabs>
            <w:rPr>
              <w:rFonts w:cstheme="minorBidi"/>
              <w:noProof/>
              <w:sz w:val="22"/>
              <w:szCs w:val="22"/>
            </w:rPr>
          </w:pPr>
          <w:hyperlink w:anchor="_Toc16587507" w:history="1">
            <w:r w:rsidR="009E50C6" w:rsidRPr="00BD321B">
              <w:rPr>
                <w:rStyle w:val="Hyperlink"/>
                <w:noProof/>
              </w:rPr>
              <w:t>2.3.5.2.1</w:t>
            </w:r>
            <w:r w:rsidR="009E50C6">
              <w:rPr>
                <w:rFonts w:cstheme="minorBidi"/>
                <w:noProof/>
                <w:sz w:val="22"/>
                <w:szCs w:val="22"/>
              </w:rPr>
              <w:tab/>
            </w:r>
            <w:r w:rsidR="009E50C6" w:rsidRPr="00BD321B">
              <w:rPr>
                <w:rStyle w:val="Hyperlink"/>
                <w:noProof/>
              </w:rPr>
              <w:t>Impédance</w:t>
            </w:r>
            <w:r w:rsidR="009E50C6">
              <w:rPr>
                <w:noProof/>
                <w:webHidden/>
              </w:rPr>
              <w:tab/>
            </w:r>
            <w:r w:rsidR="009E50C6">
              <w:rPr>
                <w:noProof/>
                <w:webHidden/>
              </w:rPr>
              <w:fldChar w:fldCharType="begin"/>
            </w:r>
            <w:r w:rsidR="009E50C6">
              <w:rPr>
                <w:noProof/>
                <w:webHidden/>
              </w:rPr>
              <w:instrText xml:space="preserve"> PAGEREF _Toc16587507 \h </w:instrText>
            </w:r>
            <w:r w:rsidR="009E50C6">
              <w:rPr>
                <w:noProof/>
                <w:webHidden/>
              </w:rPr>
            </w:r>
            <w:r w:rsidR="009E50C6">
              <w:rPr>
                <w:noProof/>
                <w:webHidden/>
              </w:rPr>
              <w:fldChar w:fldCharType="separate"/>
            </w:r>
            <w:r w:rsidR="00D515BE">
              <w:rPr>
                <w:noProof/>
                <w:webHidden/>
              </w:rPr>
              <w:t>28</w:t>
            </w:r>
            <w:r w:rsidR="009E50C6">
              <w:rPr>
                <w:noProof/>
                <w:webHidden/>
              </w:rPr>
              <w:fldChar w:fldCharType="end"/>
            </w:r>
          </w:hyperlink>
        </w:p>
        <w:p w14:paraId="06F0BE9F" w14:textId="535459A0" w:rsidR="009E50C6" w:rsidRDefault="00DC50DA">
          <w:pPr>
            <w:pStyle w:val="TOC5"/>
            <w:tabs>
              <w:tab w:val="left" w:pos="1760"/>
              <w:tab w:val="right" w:leader="dot" w:pos="9016"/>
            </w:tabs>
            <w:rPr>
              <w:rFonts w:cstheme="minorBidi"/>
              <w:noProof/>
              <w:sz w:val="22"/>
              <w:szCs w:val="22"/>
            </w:rPr>
          </w:pPr>
          <w:hyperlink w:anchor="_Toc16587508" w:history="1">
            <w:r w:rsidR="009E50C6" w:rsidRPr="00BD321B">
              <w:rPr>
                <w:rStyle w:val="Hyperlink"/>
                <w:noProof/>
              </w:rPr>
              <w:t>2.3.5.2.2</w:t>
            </w:r>
            <w:r w:rsidR="009E50C6">
              <w:rPr>
                <w:rFonts w:cstheme="minorBidi"/>
                <w:noProof/>
                <w:sz w:val="22"/>
                <w:szCs w:val="22"/>
              </w:rPr>
              <w:tab/>
            </w:r>
            <w:r w:rsidR="009E50C6" w:rsidRPr="00BD321B">
              <w:rPr>
                <w:rStyle w:val="Hyperlink"/>
                <w:noProof/>
              </w:rPr>
              <w:t>Réflexion</w:t>
            </w:r>
            <w:r w:rsidR="009E50C6">
              <w:rPr>
                <w:noProof/>
                <w:webHidden/>
              </w:rPr>
              <w:tab/>
            </w:r>
            <w:r w:rsidR="009E50C6">
              <w:rPr>
                <w:noProof/>
                <w:webHidden/>
              </w:rPr>
              <w:fldChar w:fldCharType="begin"/>
            </w:r>
            <w:r w:rsidR="009E50C6">
              <w:rPr>
                <w:noProof/>
                <w:webHidden/>
              </w:rPr>
              <w:instrText xml:space="preserve"> PAGEREF _Toc16587508 \h </w:instrText>
            </w:r>
            <w:r w:rsidR="009E50C6">
              <w:rPr>
                <w:noProof/>
                <w:webHidden/>
              </w:rPr>
            </w:r>
            <w:r w:rsidR="009E50C6">
              <w:rPr>
                <w:noProof/>
                <w:webHidden/>
              </w:rPr>
              <w:fldChar w:fldCharType="separate"/>
            </w:r>
            <w:r w:rsidR="00D515BE">
              <w:rPr>
                <w:noProof/>
                <w:webHidden/>
              </w:rPr>
              <w:t>29</w:t>
            </w:r>
            <w:r w:rsidR="009E50C6">
              <w:rPr>
                <w:noProof/>
                <w:webHidden/>
              </w:rPr>
              <w:fldChar w:fldCharType="end"/>
            </w:r>
          </w:hyperlink>
        </w:p>
        <w:p w14:paraId="5CCD8A8A" w14:textId="09579775" w:rsidR="009E50C6" w:rsidRDefault="00DC50DA">
          <w:pPr>
            <w:pStyle w:val="TOC4"/>
            <w:tabs>
              <w:tab w:val="left" w:pos="1540"/>
              <w:tab w:val="right" w:leader="dot" w:pos="9016"/>
            </w:tabs>
            <w:rPr>
              <w:rFonts w:cstheme="minorBidi"/>
              <w:noProof/>
              <w:sz w:val="22"/>
              <w:szCs w:val="22"/>
            </w:rPr>
          </w:pPr>
          <w:hyperlink w:anchor="_Toc16587509" w:history="1">
            <w:r w:rsidR="009E50C6" w:rsidRPr="00BD321B">
              <w:rPr>
                <w:rStyle w:val="Hyperlink"/>
                <w:noProof/>
              </w:rPr>
              <w:t>2.3.5.3</w:t>
            </w:r>
            <w:r w:rsidR="009E50C6">
              <w:rPr>
                <w:rFonts w:cstheme="minorBidi"/>
                <w:noProof/>
                <w:sz w:val="22"/>
                <w:szCs w:val="22"/>
              </w:rPr>
              <w:tab/>
            </w:r>
            <w:r w:rsidR="009E50C6" w:rsidRPr="00BD321B">
              <w:rPr>
                <w:rStyle w:val="Hyperlink"/>
                <w:noProof/>
              </w:rPr>
              <w:t>Comparaison mesures simulation</w:t>
            </w:r>
            <w:r w:rsidR="009E50C6">
              <w:rPr>
                <w:noProof/>
                <w:webHidden/>
              </w:rPr>
              <w:tab/>
            </w:r>
            <w:r w:rsidR="009E50C6">
              <w:rPr>
                <w:noProof/>
                <w:webHidden/>
              </w:rPr>
              <w:fldChar w:fldCharType="begin"/>
            </w:r>
            <w:r w:rsidR="009E50C6">
              <w:rPr>
                <w:noProof/>
                <w:webHidden/>
              </w:rPr>
              <w:instrText xml:space="preserve"> PAGEREF _Toc16587509 \h </w:instrText>
            </w:r>
            <w:r w:rsidR="009E50C6">
              <w:rPr>
                <w:noProof/>
                <w:webHidden/>
              </w:rPr>
            </w:r>
            <w:r w:rsidR="009E50C6">
              <w:rPr>
                <w:noProof/>
                <w:webHidden/>
              </w:rPr>
              <w:fldChar w:fldCharType="separate"/>
            </w:r>
            <w:r w:rsidR="00D515BE">
              <w:rPr>
                <w:noProof/>
                <w:webHidden/>
              </w:rPr>
              <w:t>30</w:t>
            </w:r>
            <w:r w:rsidR="009E50C6">
              <w:rPr>
                <w:noProof/>
                <w:webHidden/>
              </w:rPr>
              <w:fldChar w:fldCharType="end"/>
            </w:r>
          </w:hyperlink>
        </w:p>
        <w:p w14:paraId="5448B37D" w14:textId="1B7569C1" w:rsidR="009E50C6" w:rsidRDefault="00DC50DA">
          <w:pPr>
            <w:pStyle w:val="TOC4"/>
            <w:tabs>
              <w:tab w:val="left" w:pos="1540"/>
              <w:tab w:val="right" w:leader="dot" w:pos="9016"/>
            </w:tabs>
            <w:rPr>
              <w:rFonts w:cstheme="minorBidi"/>
              <w:noProof/>
              <w:sz w:val="22"/>
              <w:szCs w:val="22"/>
            </w:rPr>
          </w:pPr>
          <w:hyperlink w:anchor="_Toc16587510" w:history="1">
            <w:r w:rsidR="009E50C6" w:rsidRPr="00BD321B">
              <w:rPr>
                <w:rStyle w:val="Hyperlink"/>
                <w:noProof/>
              </w:rPr>
              <w:t>2.3.5.4</w:t>
            </w:r>
            <w:r w:rsidR="009E50C6">
              <w:rPr>
                <w:rFonts w:cstheme="minorBidi"/>
                <w:noProof/>
                <w:sz w:val="22"/>
                <w:szCs w:val="22"/>
              </w:rPr>
              <w:tab/>
            </w:r>
            <w:r w:rsidR="009E50C6" w:rsidRPr="00BD321B">
              <w:rPr>
                <w:rStyle w:val="Hyperlink"/>
                <w:noProof/>
              </w:rPr>
              <w:t>Résultats</w:t>
            </w:r>
            <w:r w:rsidR="009E50C6">
              <w:rPr>
                <w:noProof/>
                <w:webHidden/>
              </w:rPr>
              <w:tab/>
            </w:r>
            <w:r w:rsidR="009E50C6">
              <w:rPr>
                <w:noProof/>
                <w:webHidden/>
              </w:rPr>
              <w:fldChar w:fldCharType="begin"/>
            </w:r>
            <w:r w:rsidR="009E50C6">
              <w:rPr>
                <w:noProof/>
                <w:webHidden/>
              </w:rPr>
              <w:instrText xml:space="preserve"> PAGEREF _Toc16587510 \h </w:instrText>
            </w:r>
            <w:r w:rsidR="009E50C6">
              <w:rPr>
                <w:noProof/>
                <w:webHidden/>
              </w:rPr>
            </w:r>
            <w:r w:rsidR="009E50C6">
              <w:rPr>
                <w:noProof/>
                <w:webHidden/>
              </w:rPr>
              <w:fldChar w:fldCharType="separate"/>
            </w:r>
            <w:r w:rsidR="00D515BE">
              <w:rPr>
                <w:noProof/>
                <w:webHidden/>
              </w:rPr>
              <w:t>31</w:t>
            </w:r>
            <w:r w:rsidR="009E50C6">
              <w:rPr>
                <w:noProof/>
                <w:webHidden/>
              </w:rPr>
              <w:fldChar w:fldCharType="end"/>
            </w:r>
          </w:hyperlink>
        </w:p>
        <w:p w14:paraId="041A96B5" w14:textId="3DEC59C1" w:rsidR="009E50C6" w:rsidRDefault="00DC50DA">
          <w:pPr>
            <w:pStyle w:val="TOC2"/>
            <w:tabs>
              <w:tab w:val="left" w:pos="880"/>
              <w:tab w:val="right" w:leader="dot" w:pos="9016"/>
            </w:tabs>
            <w:rPr>
              <w:rFonts w:cstheme="minorBidi"/>
              <w:smallCaps w:val="0"/>
              <w:noProof/>
              <w:sz w:val="22"/>
              <w:szCs w:val="22"/>
            </w:rPr>
          </w:pPr>
          <w:hyperlink w:anchor="_Toc16587511" w:history="1">
            <w:r w:rsidR="009E50C6" w:rsidRPr="00BD321B">
              <w:rPr>
                <w:rStyle w:val="Hyperlink"/>
                <w:noProof/>
              </w:rPr>
              <w:t>2.4</w:t>
            </w:r>
            <w:r w:rsidR="009E50C6">
              <w:rPr>
                <w:rFonts w:cstheme="minorBidi"/>
                <w:smallCaps w:val="0"/>
                <w:noProof/>
                <w:sz w:val="22"/>
                <w:szCs w:val="22"/>
              </w:rPr>
              <w:tab/>
            </w:r>
            <w:r w:rsidR="009E50C6" w:rsidRPr="00BD321B">
              <w:rPr>
                <w:rStyle w:val="Hyperlink"/>
                <w:noProof/>
              </w:rPr>
              <w:t>Circuit d’interface</w:t>
            </w:r>
            <w:r w:rsidR="009E50C6">
              <w:rPr>
                <w:noProof/>
                <w:webHidden/>
              </w:rPr>
              <w:tab/>
            </w:r>
            <w:r w:rsidR="009E50C6">
              <w:rPr>
                <w:noProof/>
                <w:webHidden/>
              </w:rPr>
              <w:fldChar w:fldCharType="begin"/>
            </w:r>
            <w:r w:rsidR="009E50C6">
              <w:rPr>
                <w:noProof/>
                <w:webHidden/>
              </w:rPr>
              <w:instrText xml:space="preserve"> PAGEREF _Toc16587511 \h </w:instrText>
            </w:r>
            <w:r w:rsidR="009E50C6">
              <w:rPr>
                <w:noProof/>
                <w:webHidden/>
              </w:rPr>
            </w:r>
            <w:r w:rsidR="009E50C6">
              <w:rPr>
                <w:noProof/>
                <w:webHidden/>
              </w:rPr>
              <w:fldChar w:fldCharType="separate"/>
            </w:r>
            <w:r w:rsidR="00D515BE">
              <w:rPr>
                <w:noProof/>
                <w:webHidden/>
              </w:rPr>
              <w:t>31</w:t>
            </w:r>
            <w:r w:rsidR="009E50C6">
              <w:rPr>
                <w:noProof/>
                <w:webHidden/>
              </w:rPr>
              <w:fldChar w:fldCharType="end"/>
            </w:r>
          </w:hyperlink>
        </w:p>
        <w:p w14:paraId="0B145E7F" w14:textId="31A35724" w:rsidR="009E50C6" w:rsidRDefault="00DC50DA">
          <w:pPr>
            <w:pStyle w:val="TOC3"/>
            <w:tabs>
              <w:tab w:val="left" w:pos="1100"/>
              <w:tab w:val="right" w:leader="dot" w:pos="9016"/>
            </w:tabs>
            <w:rPr>
              <w:rFonts w:cstheme="minorBidi"/>
              <w:i w:val="0"/>
              <w:iCs w:val="0"/>
              <w:noProof/>
              <w:sz w:val="22"/>
              <w:szCs w:val="22"/>
            </w:rPr>
          </w:pPr>
          <w:hyperlink w:anchor="_Toc16587512" w:history="1">
            <w:r w:rsidR="009E50C6" w:rsidRPr="00BD321B">
              <w:rPr>
                <w:rStyle w:val="Hyperlink"/>
                <w:noProof/>
                <w14:scene3d>
                  <w14:camera w14:prst="orthographicFront"/>
                  <w14:lightRig w14:rig="threePt" w14:dir="t">
                    <w14:rot w14:lat="0" w14:lon="0" w14:rev="0"/>
                  </w14:lightRig>
                </w14:scene3d>
              </w:rPr>
              <w:t>2.4.1</w:t>
            </w:r>
            <w:r w:rsidR="009E50C6">
              <w:rPr>
                <w:rFonts w:cstheme="minorBidi"/>
                <w:i w:val="0"/>
                <w:iCs w:val="0"/>
                <w:noProof/>
                <w:sz w:val="22"/>
                <w:szCs w:val="22"/>
              </w:rPr>
              <w:tab/>
            </w:r>
            <w:r w:rsidR="009E50C6" w:rsidRPr="00BD321B">
              <w:rPr>
                <w:rStyle w:val="Hyperlink"/>
                <w:noProof/>
              </w:rPr>
              <w:t>Balun</w:t>
            </w:r>
            <w:r w:rsidR="009E50C6">
              <w:rPr>
                <w:noProof/>
                <w:webHidden/>
              </w:rPr>
              <w:tab/>
            </w:r>
            <w:r w:rsidR="009E50C6">
              <w:rPr>
                <w:noProof/>
                <w:webHidden/>
              </w:rPr>
              <w:fldChar w:fldCharType="begin"/>
            </w:r>
            <w:r w:rsidR="009E50C6">
              <w:rPr>
                <w:noProof/>
                <w:webHidden/>
              </w:rPr>
              <w:instrText xml:space="preserve"> PAGEREF _Toc16587512 \h </w:instrText>
            </w:r>
            <w:r w:rsidR="009E50C6">
              <w:rPr>
                <w:noProof/>
                <w:webHidden/>
              </w:rPr>
            </w:r>
            <w:r w:rsidR="009E50C6">
              <w:rPr>
                <w:noProof/>
                <w:webHidden/>
              </w:rPr>
              <w:fldChar w:fldCharType="separate"/>
            </w:r>
            <w:r w:rsidR="00D515BE">
              <w:rPr>
                <w:noProof/>
                <w:webHidden/>
              </w:rPr>
              <w:t>32</w:t>
            </w:r>
            <w:r w:rsidR="009E50C6">
              <w:rPr>
                <w:noProof/>
                <w:webHidden/>
              </w:rPr>
              <w:fldChar w:fldCharType="end"/>
            </w:r>
          </w:hyperlink>
        </w:p>
        <w:p w14:paraId="2779DF37" w14:textId="1F763E6F" w:rsidR="009E50C6" w:rsidRDefault="00DC50DA">
          <w:pPr>
            <w:pStyle w:val="TOC4"/>
            <w:tabs>
              <w:tab w:val="left" w:pos="1540"/>
              <w:tab w:val="right" w:leader="dot" w:pos="9016"/>
            </w:tabs>
            <w:rPr>
              <w:rFonts w:cstheme="minorBidi"/>
              <w:noProof/>
              <w:sz w:val="22"/>
              <w:szCs w:val="22"/>
            </w:rPr>
          </w:pPr>
          <w:hyperlink w:anchor="_Toc16587513" w:history="1">
            <w:r w:rsidR="009E50C6" w:rsidRPr="00BD321B">
              <w:rPr>
                <w:rStyle w:val="Hyperlink"/>
                <w:noProof/>
              </w:rPr>
              <w:t>2.4.1.1</w:t>
            </w:r>
            <w:r w:rsidR="009E50C6">
              <w:rPr>
                <w:rFonts w:cstheme="minorBidi"/>
                <w:noProof/>
                <w:sz w:val="22"/>
                <w:szCs w:val="22"/>
              </w:rPr>
              <w:tab/>
            </w:r>
            <w:r w:rsidR="009E50C6" w:rsidRPr="00BD321B">
              <w:rPr>
                <w:rStyle w:val="Hyperlink"/>
                <w:noProof/>
              </w:rPr>
              <w:t>Définition</w:t>
            </w:r>
            <w:r w:rsidR="009E50C6">
              <w:rPr>
                <w:noProof/>
                <w:webHidden/>
              </w:rPr>
              <w:tab/>
            </w:r>
            <w:r w:rsidR="009E50C6">
              <w:rPr>
                <w:noProof/>
                <w:webHidden/>
              </w:rPr>
              <w:fldChar w:fldCharType="begin"/>
            </w:r>
            <w:r w:rsidR="009E50C6">
              <w:rPr>
                <w:noProof/>
                <w:webHidden/>
              </w:rPr>
              <w:instrText xml:space="preserve"> PAGEREF _Toc16587513 \h </w:instrText>
            </w:r>
            <w:r w:rsidR="009E50C6">
              <w:rPr>
                <w:noProof/>
                <w:webHidden/>
              </w:rPr>
            </w:r>
            <w:r w:rsidR="009E50C6">
              <w:rPr>
                <w:noProof/>
                <w:webHidden/>
              </w:rPr>
              <w:fldChar w:fldCharType="separate"/>
            </w:r>
            <w:r w:rsidR="00D515BE">
              <w:rPr>
                <w:noProof/>
                <w:webHidden/>
              </w:rPr>
              <w:t>32</w:t>
            </w:r>
            <w:r w:rsidR="009E50C6">
              <w:rPr>
                <w:noProof/>
                <w:webHidden/>
              </w:rPr>
              <w:fldChar w:fldCharType="end"/>
            </w:r>
          </w:hyperlink>
        </w:p>
        <w:p w14:paraId="097519D9" w14:textId="12D72496" w:rsidR="009E50C6" w:rsidRDefault="00DC50DA">
          <w:pPr>
            <w:pStyle w:val="TOC4"/>
            <w:tabs>
              <w:tab w:val="left" w:pos="1540"/>
              <w:tab w:val="right" w:leader="dot" w:pos="9016"/>
            </w:tabs>
            <w:rPr>
              <w:rFonts w:cstheme="minorBidi"/>
              <w:noProof/>
              <w:sz w:val="22"/>
              <w:szCs w:val="22"/>
            </w:rPr>
          </w:pPr>
          <w:hyperlink w:anchor="_Toc16587514" w:history="1">
            <w:r w:rsidR="009E50C6" w:rsidRPr="00BD321B">
              <w:rPr>
                <w:rStyle w:val="Hyperlink"/>
                <w:noProof/>
              </w:rPr>
              <w:t>2.4.1.2</w:t>
            </w:r>
            <w:r w:rsidR="009E50C6">
              <w:rPr>
                <w:rFonts w:cstheme="minorBidi"/>
                <w:noProof/>
                <w:sz w:val="22"/>
                <w:szCs w:val="22"/>
              </w:rPr>
              <w:tab/>
            </w:r>
            <w:r w:rsidR="009E50C6" w:rsidRPr="00BD321B">
              <w:rPr>
                <w:rStyle w:val="Hyperlink"/>
                <w:noProof/>
              </w:rPr>
              <w:t>Schéma</w:t>
            </w:r>
            <w:r w:rsidR="009E50C6">
              <w:rPr>
                <w:noProof/>
                <w:webHidden/>
              </w:rPr>
              <w:tab/>
            </w:r>
            <w:r w:rsidR="009E50C6">
              <w:rPr>
                <w:noProof/>
                <w:webHidden/>
              </w:rPr>
              <w:fldChar w:fldCharType="begin"/>
            </w:r>
            <w:r w:rsidR="009E50C6">
              <w:rPr>
                <w:noProof/>
                <w:webHidden/>
              </w:rPr>
              <w:instrText xml:space="preserve"> PAGEREF _Toc16587514 \h </w:instrText>
            </w:r>
            <w:r w:rsidR="009E50C6">
              <w:rPr>
                <w:noProof/>
                <w:webHidden/>
              </w:rPr>
            </w:r>
            <w:r w:rsidR="009E50C6">
              <w:rPr>
                <w:noProof/>
                <w:webHidden/>
              </w:rPr>
              <w:fldChar w:fldCharType="separate"/>
            </w:r>
            <w:r w:rsidR="00D515BE">
              <w:rPr>
                <w:noProof/>
                <w:webHidden/>
              </w:rPr>
              <w:t>32</w:t>
            </w:r>
            <w:r w:rsidR="009E50C6">
              <w:rPr>
                <w:noProof/>
                <w:webHidden/>
              </w:rPr>
              <w:fldChar w:fldCharType="end"/>
            </w:r>
          </w:hyperlink>
        </w:p>
        <w:p w14:paraId="6C6D5DA4" w14:textId="2B9F7ED8" w:rsidR="009E50C6" w:rsidRDefault="00DC50DA">
          <w:pPr>
            <w:pStyle w:val="TOC3"/>
            <w:tabs>
              <w:tab w:val="left" w:pos="1100"/>
              <w:tab w:val="right" w:leader="dot" w:pos="9016"/>
            </w:tabs>
            <w:rPr>
              <w:rFonts w:cstheme="minorBidi"/>
              <w:i w:val="0"/>
              <w:iCs w:val="0"/>
              <w:noProof/>
              <w:sz w:val="22"/>
              <w:szCs w:val="22"/>
            </w:rPr>
          </w:pPr>
          <w:hyperlink w:anchor="_Toc16587515" w:history="1">
            <w:r w:rsidR="009E50C6" w:rsidRPr="00BD321B">
              <w:rPr>
                <w:rStyle w:val="Hyperlink"/>
                <w:noProof/>
                <w14:scene3d>
                  <w14:camera w14:prst="orthographicFront"/>
                  <w14:lightRig w14:rig="threePt" w14:dir="t">
                    <w14:rot w14:lat="0" w14:lon="0" w14:rev="0"/>
                  </w14:lightRig>
                </w14:scene3d>
              </w:rPr>
              <w:t>2.4.2</w:t>
            </w:r>
            <w:r w:rsidR="009E50C6">
              <w:rPr>
                <w:rFonts w:cstheme="minorBidi"/>
                <w:i w:val="0"/>
                <w:iCs w:val="0"/>
                <w:noProof/>
                <w:sz w:val="22"/>
                <w:szCs w:val="22"/>
              </w:rPr>
              <w:tab/>
            </w:r>
            <w:r w:rsidR="009E50C6" w:rsidRPr="00BD321B">
              <w:rPr>
                <w:rStyle w:val="Hyperlink"/>
                <w:noProof/>
              </w:rPr>
              <w:t>Détecteur RF</w:t>
            </w:r>
            <w:r w:rsidR="009E50C6">
              <w:rPr>
                <w:noProof/>
                <w:webHidden/>
              </w:rPr>
              <w:tab/>
            </w:r>
            <w:r w:rsidR="009E50C6">
              <w:rPr>
                <w:noProof/>
                <w:webHidden/>
              </w:rPr>
              <w:fldChar w:fldCharType="begin"/>
            </w:r>
            <w:r w:rsidR="009E50C6">
              <w:rPr>
                <w:noProof/>
                <w:webHidden/>
              </w:rPr>
              <w:instrText xml:space="preserve"> PAGEREF _Toc16587515 \h </w:instrText>
            </w:r>
            <w:r w:rsidR="009E50C6">
              <w:rPr>
                <w:noProof/>
                <w:webHidden/>
              </w:rPr>
            </w:r>
            <w:r w:rsidR="009E50C6">
              <w:rPr>
                <w:noProof/>
                <w:webHidden/>
              </w:rPr>
              <w:fldChar w:fldCharType="separate"/>
            </w:r>
            <w:r w:rsidR="00D515BE">
              <w:rPr>
                <w:noProof/>
                <w:webHidden/>
              </w:rPr>
              <w:t>33</w:t>
            </w:r>
            <w:r w:rsidR="009E50C6">
              <w:rPr>
                <w:noProof/>
                <w:webHidden/>
              </w:rPr>
              <w:fldChar w:fldCharType="end"/>
            </w:r>
          </w:hyperlink>
        </w:p>
        <w:p w14:paraId="3AAE452E" w14:textId="334C8BEA" w:rsidR="009E50C6" w:rsidRDefault="00DC50DA">
          <w:pPr>
            <w:pStyle w:val="TOC4"/>
            <w:tabs>
              <w:tab w:val="left" w:pos="1540"/>
              <w:tab w:val="right" w:leader="dot" w:pos="9016"/>
            </w:tabs>
            <w:rPr>
              <w:rFonts w:cstheme="minorBidi"/>
              <w:noProof/>
              <w:sz w:val="22"/>
              <w:szCs w:val="22"/>
            </w:rPr>
          </w:pPr>
          <w:hyperlink w:anchor="_Toc16587516" w:history="1">
            <w:r w:rsidR="009E50C6" w:rsidRPr="00BD321B">
              <w:rPr>
                <w:rStyle w:val="Hyperlink"/>
                <w:noProof/>
              </w:rPr>
              <w:t>2.4.2.1</w:t>
            </w:r>
            <w:r w:rsidR="009E50C6">
              <w:rPr>
                <w:rFonts w:cstheme="minorBidi"/>
                <w:noProof/>
                <w:sz w:val="22"/>
                <w:szCs w:val="22"/>
              </w:rPr>
              <w:tab/>
            </w:r>
            <w:r w:rsidR="009E50C6" w:rsidRPr="00BD321B">
              <w:rPr>
                <w:rStyle w:val="Hyperlink"/>
                <w:noProof/>
              </w:rPr>
              <w:t>Analyse</w:t>
            </w:r>
            <w:r w:rsidR="009E50C6">
              <w:rPr>
                <w:noProof/>
                <w:webHidden/>
              </w:rPr>
              <w:tab/>
            </w:r>
            <w:r w:rsidR="009E50C6">
              <w:rPr>
                <w:noProof/>
                <w:webHidden/>
              </w:rPr>
              <w:fldChar w:fldCharType="begin"/>
            </w:r>
            <w:r w:rsidR="009E50C6">
              <w:rPr>
                <w:noProof/>
                <w:webHidden/>
              </w:rPr>
              <w:instrText xml:space="preserve"> PAGEREF _Toc16587516 \h </w:instrText>
            </w:r>
            <w:r w:rsidR="009E50C6">
              <w:rPr>
                <w:noProof/>
                <w:webHidden/>
              </w:rPr>
            </w:r>
            <w:r w:rsidR="009E50C6">
              <w:rPr>
                <w:noProof/>
                <w:webHidden/>
              </w:rPr>
              <w:fldChar w:fldCharType="separate"/>
            </w:r>
            <w:r w:rsidR="00D515BE">
              <w:rPr>
                <w:noProof/>
                <w:webHidden/>
              </w:rPr>
              <w:t>33</w:t>
            </w:r>
            <w:r w:rsidR="009E50C6">
              <w:rPr>
                <w:noProof/>
                <w:webHidden/>
              </w:rPr>
              <w:fldChar w:fldCharType="end"/>
            </w:r>
          </w:hyperlink>
        </w:p>
        <w:p w14:paraId="4AA0BF11" w14:textId="16BBDF00" w:rsidR="009E50C6" w:rsidRDefault="00DC50DA">
          <w:pPr>
            <w:pStyle w:val="TOC4"/>
            <w:tabs>
              <w:tab w:val="left" w:pos="1540"/>
              <w:tab w:val="right" w:leader="dot" w:pos="9016"/>
            </w:tabs>
            <w:rPr>
              <w:rFonts w:cstheme="minorBidi"/>
              <w:noProof/>
              <w:sz w:val="22"/>
              <w:szCs w:val="22"/>
            </w:rPr>
          </w:pPr>
          <w:hyperlink w:anchor="_Toc16587517" w:history="1">
            <w:r w:rsidR="009E50C6" w:rsidRPr="00BD321B">
              <w:rPr>
                <w:rStyle w:val="Hyperlink"/>
                <w:noProof/>
              </w:rPr>
              <w:t>2.4.2.2</w:t>
            </w:r>
            <w:r w:rsidR="009E50C6">
              <w:rPr>
                <w:rFonts w:cstheme="minorBidi"/>
                <w:noProof/>
                <w:sz w:val="22"/>
                <w:szCs w:val="22"/>
              </w:rPr>
              <w:tab/>
            </w:r>
            <w:r w:rsidR="009E50C6" w:rsidRPr="00BD321B">
              <w:rPr>
                <w:rStyle w:val="Hyperlink"/>
                <w:noProof/>
              </w:rPr>
              <w:t>Balun</w:t>
            </w:r>
            <w:r w:rsidR="009E50C6">
              <w:rPr>
                <w:noProof/>
                <w:webHidden/>
              </w:rPr>
              <w:tab/>
            </w:r>
            <w:r w:rsidR="009E50C6">
              <w:rPr>
                <w:noProof/>
                <w:webHidden/>
              </w:rPr>
              <w:fldChar w:fldCharType="begin"/>
            </w:r>
            <w:r w:rsidR="009E50C6">
              <w:rPr>
                <w:noProof/>
                <w:webHidden/>
              </w:rPr>
              <w:instrText xml:space="preserve"> PAGEREF _Toc16587517 \h </w:instrText>
            </w:r>
            <w:r w:rsidR="009E50C6">
              <w:rPr>
                <w:noProof/>
                <w:webHidden/>
              </w:rPr>
            </w:r>
            <w:r w:rsidR="009E50C6">
              <w:rPr>
                <w:noProof/>
                <w:webHidden/>
              </w:rPr>
              <w:fldChar w:fldCharType="separate"/>
            </w:r>
            <w:r w:rsidR="00D515BE">
              <w:rPr>
                <w:noProof/>
                <w:webHidden/>
              </w:rPr>
              <w:t>34</w:t>
            </w:r>
            <w:r w:rsidR="009E50C6">
              <w:rPr>
                <w:noProof/>
                <w:webHidden/>
              </w:rPr>
              <w:fldChar w:fldCharType="end"/>
            </w:r>
          </w:hyperlink>
        </w:p>
        <w:p w14:paraId="13CEC259" w14:textId="3ECF5F5D" w:rsidR="009E50C6" w:rsidRDefault="00DC50DA">
          <w:pPr>
            <w:pStyle w:val="TOC4"/>
            <w:tabs>
              <w:tab w:val="left" w:pos="1540"/>
              <w:tab w:val="right" w:leader="dot" w:pos="9016"/>
            </w:tabs>
            <w:rPr>
              <w:rFonts w:cstheme="minorBidi"/>
              <w:noProof/>
              <w:sz w:val="22"/>
              <w:szCs w:val="22"/>
            </w:rPr>
          </w:pPr>
          <w:hyperlink w:anchor="_Toc16587518" w:history="1">
            <w:r w:rsidR="009E50C6" w:rsidRPr="00BD321B">
              <w:rPr>
                <w:rStyle w:val="Hyperlink"/>
                <w:noProof/>
              </w:rPr>
              <w:t>2.4.2.3</w:t>
            </w:r>
            <w:r w:rsidR="009E50C6">
              <w:rPr>
                <w:rFonts w:cstheme="minorBidi"/>
                <w:noProof/>
                <w:sz w:val="22"/>
                <w:szCs w:val="22"/>
              </w:rPr>
              <w:tab/>
            </w:r>
            <w:r w:rsidR="009E50C6" w:rsidRPr="00BD321B">
              <w:rPr>
                <w:rStyle w:val="Hyperlink"/>
                <w:noProof/>
              </w:rPr>
              <w:t>Sortie</w:t>
            </w:r>
            <w:r w:rsidR="009E50C6">
              <w:rPr>
                <w:noProof/>
                <w:webHidden/>
              </w:rPr>
              <w:tab/>
            </w:r>
            <w:r w:rsidR="009E50C6">
              <w:rPr>
                <w:noProof/>
                <w:webHidden/>
              </w:rPr>
              <w:fldChar w:fldCharType="begin"/>
            </w:r>
            <w:r w:rsidR="009E50C6">
              <w:rPr>
                <w:noProof/>
                <w:webHidden/>
              </w:rPr>
              <w:instrText xml:space="preserve"> PAGEREF _Toc16587518 \h </w:instrText>
            </w:r>
            <w:r w:rsidR="009E50C6">
              <w:rPr>
                <w:noProof/>
                <w:webHidden/>
              </w:rPr>
            </w:r>
            <w:r w:rsidR="009E50C6">
              <w:rPr>
                <w:noProof/>
                <w:webHidden/>
              </w:rPr>
              <w:fldChar w:fldCharType="separate"/>
            </w:r>
            <w:r w:rsidR="00D515BE">
              <w:rPr>
                <w:noProof/>
                <w:webHidden/>
              </w:rPr>
              <w:t>34</w:t>
            </w:r>
            <w:r w:rsidR="009E50C6">
              <w:rPr>
                <w:noProof/>
                <w:webHidden/>
              </w:rPr>
              <w:fldChar w:fldCharType="end"/>
            </w:r>
          </w:hyperlink>
        </w:p>
        <w:p w14:paraId="7E029BA2" w14:textId="394E406D" w:rsidR="009E50C6" w:rsidRDefault="00DC50DA">
          <w:pPr>
            <w:pStyle w:val="TOC4"/>
            <w:tabs>
              <w:tab w:val="left" w:pos="1540"/>
              <w:tab w:val="right" w:leader="dot" w:pos="9016"/>
            </w:tabs>
            <w:rPr>
              <w:rFonts w:cstheme="minorBidi"/>
              <w:noProof/>
              <w:sz w:val="22"/>
              <w:szCs w:val="22"/>
            </w:rPr>
          </w:pPr>
          <w:hyperlink w:anchor="_Toc16587519" w:history="1">
            <w:r w:rsidR="009E50C6" w:rsidRPr="00BD321B">
              <w:rPr>
                <w:rStyle w:val="Hyperlink"/>
                <w:noProof/>
              </w:rPr>
              <w:t>2.4.2.4</w:t>
            </w:r>
            <w:r w:rsidR="009E50C6">
              <w:rPr>
                <w:rFonts w:cstheme="minorBidi"/>
                <w:noProof/>
                <w:sz w:val="22"/>
                <w:szCs w:val="22"/>
              </w:rPr>
              <w:tab/>
            </w:r>
            <w:r w:rsidR="009E50C6" w:rsidRPr="00BD321B">
              <w:rPr>
                <w:rStyle w:val="Hyperlink"/>
                <w:noProof/>
              </w:rPr>
              <w:t>Schéma</w:t>
            </w:r>
            <w:r w:rsidR="009E50C6">
              <w:rPr>
                <w:noProof/>
                <w:webHidden/>
              </w:rPr>
              <w:tab/>
            </w:r>
            <w:r w:rsidR="009E50C6">
              <w:rPr>
                <w:noProof/>
                <w:webHidden/>
              </w:rPr>
              <w:fldChar w:fldCharType="begin"/>
            </w:r>
            <w:r w:rsidR="009E50C6">
              <w:rPr>
                <w:noProof/>
                <w:webHidden/>
              </w:rPr>
              <w:instrText xml:space="preserve"> PAGEREF _Toc16587519 \h </w:instrText>
            </w:r>
            <w:r w:rsidR="009E50C6">
              <w:rPr>
                <w:noProof/>
                <w:webHidden/>
              </w:rPr>
            </w:r>
            <w:r w:rsidR="009E50C6">
              <w:rPr>
                <w:noProof/>
                <w:webHidden/>
              </w:rPr>
              <w:fldChar w:fldCharType="separate"/>
            </w:r>
            <w:r w:rsidR="00D515BE">
              <w:rPr>
                <w:noProof/>
                <w:webHidden/>
              </w:rPr>
              <w:t>36</w:t>
            </w:r>
            <w:r w:rsidR="009E50C6">
              <w:rPr>
                <w:noProof/>
                <w:webHidden/>
              </w:rPr>
              <w:fldChar w:fldCharType="end"/>
            </w:r>
          </w:hyperlink>
        </w:p>
        <w:p w14:paraId="451984BF" w14:textId="4C9B9648" w:rsidR="009E50C6" w:rsidRDefault="00DC50DA">
          <w:pPr>
            <w:pStyle w:val="TOC3"/>
            <w:tabs>
              <w:tab w:val="left" w:pos="1100"/>
              <w:tab w:val="right" w:leader="dot" w:pos="9016"/>
            </w:tabs>
            <w:rPr>
              <w:rFonts w:cstheme="minorBidi"/>
              <w:i w:val="0"/>
              <w:iCs w:val="0"/>
              <w:noProof/>
              <w:sz w:val="22"/>
              <w:szCs w:val="22"/>
            </w:rPr>
          </w:pPr>
          <w:hyperlink w:anchor="_Toc16587520" w:history="1">
            <w:r w:rsidR="009E50C6" w:rsidRPr="00BD321B">
              <w:rPr>
                <w:rStyle w:val="Hyperlink"/>
                <w:noProof/>
                <w14:scene3d>
                  <w14:camera w14:prst="orthographicFront"/>
                  <w14:lightRig w14:rig="threePt" w14:dir="t">
                    <w14:rot w14:lat="0" w14:lon="0" w14:rev="0"/>
                  </w14:lightRig>
                </w14:scene3d>
              </w:rPr>
              <w:t>2.4.3</w:t>
            </w:r>
            <w:r w:rsidR="009E50C6">
              <w:rPr>
                <w:rFonts w:cstheme="minorBidi"/>
                <w:i w:val="0"/>
                <w:iCs w:val="0"/>
                <w:noProof/>
                <w:sz w:val="22"/>
                <w:szCs w:val="22"/>
              </w:rPr>
              <w:tab/>
            </w:r>
            <w:r w:rsidR="009E50C6" w:rsidRPr="00BD321B">
              <w:rPr>
                <w:rStyle w:val="Hyperlink"/>
                <w:noProof/>
              </w:rPr>
              <w:t>Signal digital</w:t>
            </w:r>
            <w:r w:rsidR="009E50C6">
              <w:rPr>
                <w:noProof/>
                <w:webHidden/>
              </w:rPr>
              <w:tab/>
            </w:r>
            <w:r w:rsidR="009E50C6">
              <w:rPr>
                <w:noProof/>
                <w:webHidden/>
              </w:rPr>
              <w:fldChar w:fldCharType="begin"/>
            </w:r>
            <w:r w:rsidR="009E50C6">
              <w:rPr>
                <w:noProof/>
                <w:webHidden/>
              </w:rPr>
              <w:instrText xml:space="preserve"> PAGEREF _Toc16587520 \h </w:instrText>
            </w:r>
            <w:r w:rsidR="009E50C6">
              <w:rPr>
                <w:noProof/>
                <w:webHidden/>
              </w:rPr>
            </w:r>
            <w:r w:rsidR="009E50C6">
              <w:rPr>
                <w:noProof/>
                <w:webHidden/>
              </w:rPr>
              <w:fldChar w:fldCharType="separate"/>
            </w:r>
            <w:r w:rsidR="00D515BE">
              <w:rPr>
                <w:noProof/>
                <w:webHidden/>
              </w:rPr>
              <w:t>36</w:t>
            </w:r>
            <w:r w:rsidR="009E50C6">
              <w:rPr>
                <w:noProof/>
                <w:webHidden/>
              </w:rPr>
              <w:fldChar w:fldCharType="end"/>
            </w:r>
          </w:hyperlink>
        </w:p>
        <w:p w14:paraId="7F0666A1" w14:textId="652F4ACB" w:rsidR="009E50C6" w:rsidRDefault="00DC50DA">
          <w:pPr>
            <w:pStyle w:val="TOC3"/>
            <w:tabs>
              <w:tab w:val="left" w:pos="1100"/>
              <w:tab w:val="right" w:leader="dot" w:pos="9016"/>
            </w:tabs>
            <w:rPr>
              <w:rFonts w:cstheme="minorBidi"/>
              <w:i w:val="0"/>
              <w:iCs w:val="0"/>
              <w:noProof/>
              <w:sz w:val="22"/>
              <w:szCs w:val="22"/>
            </w:rPr>
          </w:pPr>
          <w:hyperlink w:anchor="_Toc16587521" w:history="1">
            <w:r w:rsidR="009E50C6" w:rsidRPr="00BD321B">
              <w:rPr>
                <w:rStyle w:val="Hyperlink"/>
                <w:noProof/>
                <w14:scene3d>
                  <w14:camera w14:prst="orthographicFront"/>
                  <w14:lightRig w14:rig="threePt" w14:dir="t">
                    <w14:rot w14:lat="0" w14:lon="0" w14:rev="0"/>
                  </w14:lightRig>
                </w14:scene3d>
              </w:rPr>
              <w:t>2.4.4</w:t>
            </w:r>
            <w:r w:rsidR="009E50C6">
              <w:rPr>
                <w:rFonts w:cstheme="minorBidi"/>
                <w:i w:val="0"/>
                <w:iCs w:val="0"/>
                <w:noProof/>
                <w:sz w:val="22"/>
                <w:szCs w:val="22"/>
              </w:rPr>
              <w:tab/>
            </w:r>
            <w:r w:rsidR="009E50C6" w:rsidRPr="00BD321B">
              <w:rPr>
                <w:rStyle w:val="Hyperlink"/>
                <w:noProof/>
              </w:rPr>
              <w:t>Boutons</w:t>
            </w:r>
            <w:r w:rsidR="009E50C6">
              <w:rPr>
                <w:noProof/>
                <w:webHidden/>
              </w:rPr>
              <w:tab/>
            </w:r>
            <w:r w:rsidR="009E50C6">
              <w:rPr>
                <w:noProof/>
                <w:webHidden/>
              </w:rPr>
              <w:fldChar w:fldCharType="begin"/>
            </w:r>
            <w:r w:rsidR="009E50C6">
              <w:rPr>
                <w:noProof/>
                <w:webHidden/>
              </w:rPr>
              <w:instrText xml:space="preserve"> PAGEREF _Toc16587521 \h </w:instrText>
            </w:r>
            <w:r w:rsidR="009E50C6">
              <w:rPr>
                <w:noProof/>
                <w:webHidden/>
              </w:rPr>
            </w:r>
            <w:r w:rsidR="009E50C6">
              <w:rPr>
                <w:noProof/>
                <w:webHidden/>
              </w:rPr>
              <w:fldChar w:fldCharType="separate"/>
            </w:r>
            <w:r w:rsidR="00D515BE">
              <w:rPr>
                <w:noProof/>
                <w:webHidden/>
              </w:rPr>
              <w:t>39</w:t>
            </w:r>
            <w:r w:rsidR="009E50C6">
              <w:rPr>
                <w:noProof/>
                <w:webHidden/>
              </w:rPr>
              <w:fldChar w:fldCharType="end"/>
            </w:r>
          </w:hyperlink>
        </w:p>
        <w:p w14:paraId="339C2720" w14:textId="7D6B5725" w:rsidR="009E50C6" w:rsidRDefault="00DC50DA">
          <w:pPr>
            <w:pStyle w:val="TOC3"/>
            <w:tabs>
              <w:tab w:val="left" w:pos="1100"/>
              <w:tab w:val="right" w:leader="dot" w:pos="9016"/>
            </w:tabs>
            <w:rPr>
              <w:rFonts w:cstheme="minorBidi"/>
              <w:i w:val="0"/>
              <w:iCs w:val="0"/>
              <w:noProof/>
              <w:sz w:val="22"/>
              <w:szCs w:val="22"/>
            </w:rPr>
          </w:pPr>
          <w:hyperlink w:anchor="_Toc16587522" w:history="1">
            <w:r w:rsidR="009E50C6" w:rsidRPr="00BD321B">
              <w:rPr>
                <w:rStyle w:val="Hyperlink"/>
                <w:noProof/>
                <w14:scene3d>
                  <w14:camera w14:prst="orthographicFront"/>
                  <w14:lightRig w14:rig="threePt" w14:dir="t">
                    <w14:rot w14:lat="0" w14:lon="0" w14:rev="0"/>
                  </w14:lightRig>
                </w14:scene3d>
              </w:rPr>
              <w:t>2.4.5</w:t>
            </w:r>
            <w:r w:rsidR="009E50C6">
              <w:rPr>
                <w:rFonts w:cstheme="minorBidi"/>
                <w:i w:val="0"/>
                <w:iCs w:val="0"/>
                <w:noProof/>
                <w:sz w:val="22"/>
                <w:szCs w:val="22"/>
              </w:rPr>
              <w:tab/>
            </w:r>
            <w:r w:rsidR="009E50C6" w:rsidRPr="00BD321B">
              <w:rPr>
                <w:rStyle w:val="Hyperlink"/>
                <w:noProof/>
              </w:rPr>
              <w:t>Connection à la board STM</w:t>
            </w:r>
            <w:r w:rsidR="009E50C6">
              <w:rPr>
                <w:noProof/>
                <w:webHidden/>
              </w:rPr>
              <w:tab/>
            </w:r>
            <w:r w:rsidR="009E50C6">
              <w:rPr>
                <w:noProof/>
                <w:webHidden/>
              </w:rPr>
              <w:fldChar w:fldCharType="begin"/>
            </w:r>
            <w:r w:rsidR="009E50C6">
              <w:rPr>
                <w:noProof/>
                <w:webHidden/>
              </w:rPr>
              <w:instrText xml:space="preserve"> PAGEREF _Toc16587522 \h </w:instrText>
            </w:r>
            <w:r w:rsidR="009E50C6">
              <w:rPr>
                <w:noProof/>
                <w:webHidden/>
              </w:rPr>
            </w:r>
            <w:r w:rsidR="009E50C6">
              <w:rPr>
                <w:noProof/>
                <w:webHidden/>
              </w:rPr>
              <w:fldChar w:fldCharType="separate"/>
            </w:r>
            <w:r w:rsidR="00D515BE">
              <w:rPr>
                <w:noProof/>
                <w:webHidden/>
              </w:rPr>
              <w:t>39</w:t>
            </w:r>
            <w:r w:rsidR="009E50C6">
              <w:rPr>
                <w:noProof/>
                <w:webHidden/>
              </w:rPr>
              <w:fldChar w:fldCharType="end"/>
            </w:r>
          </w:hyperlink>
        </w:p>
        <w:p w14:paraId="0895BB30" w14:textId="51F545E6" w:rsidR="009E50C6" w:rsidRDefault="00DC50DA">
          <w:pPr>
            <w:pStyle w:val="TOC3"/>
            <w:tabs>
              <w:tab w:val="left" w:pos="1100"/>
              <w:tab w:val="right" w:leader="dot" w:pos="9016"/>
            </w:tabs>
            <w:rPr>
              <w:rFonts w:cstheme="minorBidi"/>
              <w:i w:val="0"/>
              <w:iCs w:val="0"/>
              <w:noProof/>
              <w:sz w:val="22"/>
              <w:szCs w:val="22"/>
            </w:rPr>
          </w:pPr>
          <w:hyperlink w:anchor="_Toc16587523" w:history="1">
            <w:r w:rsidR="009E50C6" w:rsidRPr="00BD321B">
              <w:rPr>
                <w:rStyle w:val="Hyperlink"/>
                <w:noProof/>
                <w14:scene3d>
                  <w14:camera w14:prst="orthographicFront"/>
                  <w14:lightRig w14:rig="threePt" w14:dir="t">
                    <w14:rot w14:lat="0" w14:lon="0" w14:rev="0"/>
                  </w14:lightRig>
                </w14:scene3d>
              </w:rPr>
              <w:t>2.4.6</w:t>
            </w:r>
            <w:r w:rsidR="009E50C6">
              <w:rPr>
                <w:rFonts w:cstheme="minorBidi"/>
                <w:i w:val="0"/>
                <w:iCs w:val="0"/>
                <w:noProof/>
                <w:sz w:val="22"/>
                <w:szCs w:val="22"/>
              </w:rPr>
              <w:tab/>
            </w:r>
            <w:r w:rsidR="009E50C6" w:rsidRPr="00BD321B">
              <w:rPr>
                <w:rStyle w:val="Hyperlink"/>
                <w:noProof/>
              </w:rPr>
              <w:t>Alimentation</w:t>
            </w:r>
            <w:r w:rsidR="009E50C6">
              <w:rPr>
                <w:noProof/>
                <w:webHidden/>
              </w:rPr>
              <w:tab/>
            </w:r>
            <w:r w:rsidR="009E50C6">
              <w:rPr>
                <w:noProof/>
                <w:webHidden/>
              </w:rPr>
              <w:fldChar w:fldCharType="begin"/>
            </w:r>
            <w:r w:rsidR="009E50C6">
              <w:rPr>
                <w:noProof/>
                <w:webHidden/>
              </w:rPr>
              <w:instrText xml:space="preserve"> PAGEREF _Toc16587523 \h </w:instrText>
            </w:r>
            <w:r w:rsidR="009E50C6">
              <w:rPr>
                <w:noProof/>
                <w:webHidden/>
              </w:rPr>
            </w:r>
            <w:r w:rsidR="009E50C6">
              <w:rPr>
                <w:noProof/>
                <w:webHidden/>
              </w:rPr>
              <w:fldChar w:fldCharType="separate"/>
            </w:r>
            <w:r w:rsidR="00D515BE">
              <w:rPr>
                <w:noProof/>
                <w:webHidden/>
              </w:rPr>
              <w:t>39</w:t>
            </w:r>
            <w:r w:rsidR="009E50C6">
              <w:rPr>
                <w:noProof/>
                <w:webHidden/>
              </w:rPr>
              <w:fldChar w:fldCharType="end"/>
            </w:r>
          </w:hyperlink>
        </w:p>
        <w:p w14:paraId="733ADBA1" w14:textId="6AF3218F" w:rsidR="009E50C6" w:rsidRDefault="00DC50DA">
          <w:pPr>
            <w:pStyle w:val="TOC2"/>
            <w:tabs>
              <w:tab w:val="left" w:pos="880"/>
              <w:tab w:val="right" w:leader="dot" w:pos="9016"/>
            </w:tabs>
            <w:rPr>
              <w:rFonts w:cstheme="minorBidi"/>
              <w:smallCaps w:val="0"/>
              <w:noProof/>
              <w:sz w:val="22"/>
              <w:szCs w:val="22"/>
            </w:rPr>
          </w:pPr>
          <w:hyperlink w:anchor="_Toc16587524" w:history="1">
            <w:r w:rsidR="009E50C6" w:rsidRPr="00BD321B">
              <w:rPr>
                <w:rStyle w:val="Hyperlink"/>
                <w:noProof/>
              </w:rPr>
              <w:t>2.5</w:t>
            </w:r>
            <w:r w:rsidR="009E50C6">
              <w:rPr>
                <w:rFonts w:cstheme="minorBidi"/>
                <w:smallCaps w:val="0"/>
                <w:noProof/>
                <w:sz w:val="22"/>
                <w:szCs w:val="22"/>
              </w:rPr>
              <w:tab/>
            </w:r>
            <w:r w:rsidR="009E50C6" w:rsidRPr="00BD321B">
              <w:rPr>
                <w:rStyle w:val="Hyperlink"/>
                <w:noProof/>
              </w:rPr>
              <w:t>Test est résultats Baluns</w:t>
            </w:r>
            <w:r w:rsidR="009E50C6">
              <w:rPr>
                <w:noProof/>
                <w:webHidden/>
              </w:rPr>
              <w:tab/>
            </w:r>
            <w:r w:rsidR="009E50C6">
              <w:rPr>
                <w:noProof/>
                <w:webHidden/>
              </w:rPr>
              <w:fldChar w:fldCharType="begin"/>
            </w:r>
            <w:r w:rsidR="009E50C6">
              <w:rPr>
                <w:noProof/>
                <w:webHidden/>
              </w:rPr>
              <w:instrText xml:space="preserve"> PAGEREF _Toc16587524 \h </w:instrText>
            </w:r>
            <w:r w:rsidR="009E50C6">
              <w:rPr>
                <w:noProof/>
                <w:webHidden/>
              </w:rPr>
            </w:r>
            <w:r w:rsidR="009E50C6">
              <w:rPr>
                <w:noProof/>
                <w:webHidden/>
              </w:rPr>
              <w:fldChar w:fldCharType="separate"/>
            </w:r>
            <w:r w:rsidR="00D515BE">
              <w:rPr>
                <w:noProof/>
                <w:webHidden/>
              </w:rPr>
              <w:t>40</w:t>
            </w:r>
            <w:r w:rsidR="009E50C6">
              <w:rPr>
                <w:noProof/>
                <w:webHidden/>
              </w:rPr>
              <w:fldChar w:fldCharType="end"/>
            </w:r>
          </w:hyperlink>
        </w:p>
        <w:p w14:paraId="34089C5C" w14:textId="267313A6" w:rsidR="009E50C6" w:rsidRDefault="00DC50DA">
          <w:pPr>
            <w:pStyle w:val="TOC3"/>
            <w:tabs>
              <w:tab w:val="left" w:pos="1100"/>
              <w:tab w:val="right" w:leader="dot" w:pos="9016"/>
            </w:tabs>
            <w:rPr>
              <w:rFonts w:cstheme="minorBidi"/>
              <w:i w:val="0"/>
              <w:iCs w:val="0"/>
              <w:noProof/>
              <w:sz w:val="22"/>
              <w:szCs w:val="22"/>
            </w:rPr>
          </w:pPr>
          <w:hyperlink w:anchor="_Toc16587525" w:history="1">
            <w:r w:rsidR="009E50C6" w:rsidRPr="00BD321B">
              <w:rPr>
                <w:rStyle w:val="Hyperlink"/>
                <w:noProof/>
                <w14:scene3d>
                  <w14:camera w14:prst="orthographicFront"/>
                  <w14:lightRig w14:rig="threePt" w14:dir="t">
                    <w14:rot w14:lat="0" w14:lon="0" w14:rev="0"/>
                  </w14:lightRig>
                </w14:scene3d>
              </w:rPr>
              <w:t>2.5.1</w:t>
            </w:r>
            <w:r w:rsidR="009E50C6">
              <w:rPr>
                <w:rFonts w:cstheme="minorBidi"/>
                <w:i w:val="0"/>
                <w:iCs w:val="0"/>
                <w:noProof/>
                <w:sz w:val="22"/>
                <w:szCs w:val="22"/>
              </w:rPr>
              <w:tab/>
            </w:r>
            <w:r w:rsidR="009E50C6" w:rsidRPr="00BD321B">
              <w:rPr>
                <w:rStyle w:val="Hyperlink"/>
                <w:noProof/>
              </w:rPr>
              <w:t>Test Balun de l’antenne LPDA</w:t>
            </w:r>
            <w:r w:rsidR="009E50C6">
              <w:rPr>
                <w:noProof/>
                <w:webHidden/>
              </w:rPr>
              <w:tab/>
            </w:r>
            <w:r w:rsidR="009E50C6">
              <w:rPr>
                <w:noProof/>
                <w:webHidden/>
              </w:rPr>
              <w:fldChar w:fldCharType="begin"/>
            </w:r>
            <w:r w:rsidR="009E50C6">
              <w:rPr>
                <w:noProof/>
                <w:webHidden/>
              </w:rPr>
              <w:instrText xml:space="preserve"> PAGEREF _Toc16587525 \h </w:instrText>
            </w:r>
            <w:r w:rsidR="009E50C6">
              <w:rPr>
                <w:noProof/>
                <w:webHidden/>
              </w:rPr>
            </w:r>
            <w:r w:rsidR="009E50C6">
              <w:rPr>
                <w:noProof/>
                <w:webHidden/>
              </w:rPr>
              <w:fldChar w:fldCharType="separate"/>
            </w:r>
            <w:r w:rsidR="00D515BE">
              <w:rPr>
                <w:noProof/>
                <w:webHidden/>
              </w:rPr>
              <w:t>40</w:t>
            </w:r>
            <w:r w:rsidR="009E50C6">
              <w:rPr>
                <w:noProof/>
                <w:webHidden/>
              </w:rPr>
              <w:fldChar w:fldCharType="end"/>
            </w:r>
          </w:hyperlink>
        </w:p>
        <w:p w14:paraId="49634C6A" w14:textId="6126183F" w:rsidR="009E50C6" w:rsidRDefault="00DC50DA">
          <w:pPr>
            <w:pStyle w:val="TOC3"/>
            <w:tabs>
              <w:tab w:val="left" w:pos="1100"/>
              <w:tab w:val="right" w:leader="dot" w:pos="9016"/>
            </w:tabs>
            <w:rPr>
              <w:rFonts w:cstheme="minorBidi"/>
              <w:i w:val="0"/>
              <w:iCs w:val="0"/>
              <w:noProof/>
              <w:sz w:val="22"/>
              <w:szCs w:val="22"/>
            </w:rPr>
          </w:pPr>
          <w:hyperlink w:anchor="_Toc16587526" w:history="1">
            <w:r w:rsidR="009E50C6" w:rsidRPr="00BD321B">
              <w:rPr>
                <w:rStyle w:val="Hyperlink"/>
                <w:noProof/>
                <w14:scene3d>
                  <w14:camera w14:prst="orthographicFront"/>
                  <w14:lightRig w14:rig="threePt" w14:dir="t">
                    <w14:rot w14:lat="0" w14:lon="0" w14:rev="0"/>
                  </w14:lightRig>
                </w14:scene3d>
              </w:rPr>
              <w:t>2.5.2</w:t>
            </w:r>
            <w:r w:rsidR="009E50C6">
              <w:rPr>
                <w:rFonts w:cstheme="minorBidi"/>
                <w:i w:val="0"/>
                <w:iCs w:val="0"/>
                <w:noProof/>
                <w:sz w:val="22"/>
                <w:szCs w:val="22"/>
              </w:rPr>
              <w:tab/>
            </w:r>
            <w:r w:rsidR="009E50C6" w:rsidRPr="00BD321B">
              <w:rPr>
                <w:rStyle w:val="Hyperlink"/>
                <w:noProof/>
              </w:rPr>
              <w:t>Diagramme de Smith</w:t>
            </w:r>
            <w:r w:rsidR="009E50C6">
              <w:rPr>
                <w:noProof/>
                <w:webHidden/>
              </w:rPr>
              <w:tab/>
            </w:r>
            <w:r w:rsidR="009E50C6">
              <w:rPr>
                <w:noProof/>
                <w:webHidden/>
              </w:rPr>
              <w:fldChar w:fldCharType="begin"/>
            </w:r>
            <w:r w:rsidR="009E50C6">
              <w:rPr>
                <w:noProof/>
                <w:webHidden/>
              </w:rPr>
              <w:instrText xml:space="preserve"> PAGEREF _Toc16587526 \h </w:instrText>
            </w:r>
            <w:r w:rsidR="009E50C6">
              <w:rPr>
                <w:noProof/>
                <w:webHidden/>
              </w:rPr>
            </w:r>
            <w:r w:rsidR="009E50C6">
              <w:rPr>
                <w:noProof/>
                <w:webHidden/>
              </w:rPr>
              <w:fldChar w:fldCharType="separate"/>
            </w:r>
            <w:r w:rsidR="00D515BE">
              <w:rPr>
                <w:noProof/>
                <w:webHidden/>
              </w:rPr>
              <w:t>40</w:t>
            </w:r>
            <w:r w:rsidR="009E50C6">
              <w:rPr>
                <w:noProof/>
                <w:webHidden/>
              </w:rPr>
              <w:fldChar w:fldCharType="end"/>
            </w:r>
          </w:hyperlink>
        </w:p>
        <w:p w14:paraId="017753EE" w14:textId="0FF84A15" w:rsidR="009E50C6" w:rsidRDefault="00DC50DA">
          <w:pPr>
            <w:pStyle w:val="TOC4"/>
            <w:tabs>
              <w:tab w:val="left" w:pos="1540"/>
              <w:tab w:val="right" w:leader="dot" w:pos="9016"/>
            </w:tabs>
            <w:rPr>
              <w:rFonts w:cstheme="minorBidi"/>
              <w:noProof/>
              <w:sz w:val="22"/>
              <w:szCs w:val="22"/>
            </w:rPr>
          </w:pPr>
          <w:hyperlink w:anchor="_Toc16587527" w:history="1">
            <w:r w:rsidR="009E50C6" w:rsidRPr="00BD321B">
              <w:rPr>
                <w:rStyle w:val="Hyperlink"/>
                <w:noProof/>
              </w:rPr>
              <w:t>2.5.2.1</w:t>
            </w:r>
            <w:r w:rsidR="009E50C6">
              <w:rPr>
                <w:rFonts w:cstheme="minorBidi"/>
                <w:noProof/>
                <w:sz w:val="22"/>
                <w:szCs w:val="22"/>
              </w:rPr>
              <w:tab/>
            </w:r>
            <w:r w:rsidR="009E50C6" w:rsidRPr="00BD321B">
              <w:rPr>
                <w:rStyle w:val="Hyperlink"/>
                <w:noProof/>
              </w:rPr>
              <w:t>Diagramme de Réflexion</w:t>
            </w:r>
            <w:r w:rsidR="009E50C6">
              <w:rPr>
                <w:noProof/>
                <w:webHidden/>
              </w:rPr>
              <w:tab/>
            </w:r>
            <w:r w:rsidR="009E50C6">
              <w:rPr>
                <w:noProof/>
                <w:webHidden/>
              </w:rPr>
              <w:fldChar w:fldCharType="begin"/>
            </w:r>
            <w:r w:rsidR="009E50C6">
              <w:rPr>
                <w:noProof/>
                <w:webHidden/>
              </w:rPr>
              <w:instrText xml:space="preserve"> PAGEREF _Toc16587527 \h </w:instrText>
            </w:r>
            <w:r w:rsidR="009E50C6">
              <w:rPr>
                <w:noProof/>
                <w:webHidden/>
              </w:rPr>
            </w:r>
            <w:r w:rsidR="009E50C6">
              <w:rPr>
                <w:noProof/>
                <w:webHidden/>
              </w:rPr>
              <w:fldChar w:fldCharType="separate"/>
            </w:r>
            <w:r w:rsidR="00D515BE">
              <w:rPr>
                <w:noProof/>
                <w:webHidden/>
              </w:rPr>
              <w:t>41</w:t>
            </w:r>
            <w:r w:rsidR="009E50C6">
              <w:rPr>
                <w:noProof/>
                <w:webHidden/>
              </w:rPr>
              <w:fldChar w:fldCharType="end"/>
            </w:r>
          </w:hyperlink>
        </w:p>
        <w:p w14:paraId="59DB87A2" w14:textId="58BC6B0F" w:rsidR="009E50C6" w:rsidRDefault="00DC50DA">
          <w:pPr>
            <w:pStyle w:val="TOC3"/>
            <w:tabs>
              <w:tab w:val="left" w:pos="1100"/>
              <w:tab w:val="right" w:leader="dot" w:pos="9016"/>
            </w:tabs>
            <w:rPr>
              <w:rFonts w:cstheme="minorBidi"/>
              <w:i w:val="0"/>
              <w:iCs w:val="0"/>
              <w:noProof/>
              <w:sz w:val="22"/>
              <w:szCs w:val="22"/>
            </w:rPr>
          </w:pPr>
          <w:hyperlink w:anchor="_Toc16587528" w:history="1">
            <w:r w:rsidR="009E50C6" w:rsidRPr="00BD321B">
              <w:rPr>
                <w:rStyle w:val="Hyperlink"/>
                <w:noProof/>
                <w14:scene3d>
                  <w14:camera w14:prst="orthographicFront"/>
                  <w14:lightRig w14:rig="threePt" w14:dir="t">
                    <w14:rot w14:lat="0" w14:lon="0" w14:rev="0"/>
                  </w14:lightRig>
                </w14:scene3d>
              </w:rPr>
              <w:t>2.5.3</w:t>
            </w:r>
            <w:r w:rsidR="009E50C6">
              <w:rPr>
                <w:rFonts w:cstheme="minorBidi"/>
                <w:i w:val="0"/>
                <w:iCs w:val="0"/>
                <w:noProof/>
                <w:sz w:val="22"/>
                <w:szCs w:val="22"/>
              </w:rPr>
              <w:tab/>
            </w:r>
            <w:r w:rsidR="009E50C6" w:rsidRPr="00BD321B">
              <w:rPr>
                <w:rStyle w:val="Hyperlink"/>
                <w:noProof/>
              </w:rPr>
              <w:t>Test Balun de l’antenne LOOP</w:t>
            </w:r>
            <w:r w:rsidR="009E50C6">
              <w:rPr>
                <w:noProof/>
                <w:webHidden/>
              </w:rPr>
              <w:tab/>
            </w:r>
            <w:r w:rsidR="009E50C6">
              <w:rPr>
                <w:noProof/>
                <w:webHidden/>
              </w:rPr>
              <w:fldChar w:fldCharType="begin"/>
            </w:r>
            <w:r w:rsidR="009E50C6">
              <w:rPr>
                <w:noProof/>
                <w:webHidden/>
              </w:rPr>
              <w:instrText xml:space="preserve"> PAGEREF _Toc16587528 \h </w:instrText>
            </w:r>
            <w:r w:rsidR="009E50C6">
              <w:rPr>
                <w:noProof/>
                <w:webHidden/>
              </w:rPr>
            </w:r>
            <w:r w:rsidR="009E50C6">
              <w:rPr>
                <w:noProof/>
                <w:webHidden/>
              </w:rPr>
              <w:fldChar w:fldCharType="separate"/>
            </w:r>
            <w:r w:rsidR="00D515BE">
              <w:rPr>
                <w:noProof/>
                <w:webHidden/>
              </w:rPr>
              <w:t>42</w:t>
            </w:r>
            <w:r w:rsidR="009E50C6">
              <w:rPr>
                <w:noProof/>
                <w:webHidden/>
              </w:rPr>
              <w:fldChar w:fldCharType="end"/>
            </w:r>
          </w:hyperlink>
        </w:p>
        <w:p w14:paraId="55EF3834" w14:textId="481C6D5C" w:rsidR="009E50C6" w:rsidRDefault="00DC50DA">
          <w:pPr>
            <w:pStyle w:val="TOC4"/>
            <w:tabs>
              <w:tab w:val="left" w:pos="1540"/>
              <w:tab w:val="right" w:leader="dot" w:pos="9016"/>
            </w:tabs>
            <w:rPr>
              <w:rFonts w:cstheme="minorBidi"/>
              <w:noProof/>
              <w:sz w:val="22"/>
              <w:szCs w:val="22"/>
            </w:rPr>
          </w:pPr>
          <w:hyperlink w:anchor="_Toc16587529" w:history="1">
            <w:r w:rsidR="009E50C6" w:rsidRPr="00BD321B">
              <w:rPr>
                <w:rStyle w:val="Hyperlink"/>
                <w:noProof/>
              </w:rPr>
              <w:t>2.5.3.1</w:t>
            </w:r>
            <w:r w:rsidR="009E50C6">
              <w:rPr>
                <w:rFonts w:cstheme="minorBidi"/>
                <w:noProof/>
                <w:sz w:val="22"/>
                <w:szCs w:val="22"/>
              </w:rPr>
              <w:tab/>
            </w:r>
            <w:r w:rsidR="009E50C6" w:rsidRPr="00BD321B">
              <w:rPr>
                <w:rStyle w:val="Hyperlink"/>
                <w:noProof/>
              </w:rPr>
              <w:t>Diagramme de Smith</w:t>
            </w:r>
            <w:r w:rsidR="009E50C6">
              <w:rPr>
                <w:noProof/>
                <w:webHidden/>
              </w:rPr>
              <w:tab/>
            </w:r>
            <w:r w:rsidR="009E50C6">
              <w:rPr>
                <w:noProof/>
                <w:webHidden/>
              </w:rPr>
              <w:fldChar w:fldCharType="begin"/>
            </w:r>
            <w:r w:rsidR="009E50C6">
              <w:rPr>
                <w:noProof/>
                <w:webHidden/>
              </w:rPr>
              <w:instrText xml:space="preserve"> PAGEREF _Toc16587529 \h </w:instrText>
            </w:r>
            <w:r w:rsidR="009E50C6">
              <w:rPr>
                <w:noProof/>
                <w:webHidden/>
              </w:rPr>
            </w:r>
            <w:r w:rsidR="009E50C6">
              <w:rPr>
                <w:noProof/>
                <w:webHidden/>
              </w:rPr>
              <w:fldChar w:fldCharType="separate"/>
            </w:r>
            <w:r w:rsidR="00D515BE">
              <w:rPr>
                <w:noProof/>
                <w:webHidden/>
              </w:rPr>
              <w:t>42</w:t>
            </w:r>
            <w:r w:rsidR="009E50C6">
              <w:rPr>
                <w:noProof/>
                <w:webHidden/>
              </w:rPr>
              <w:fldChar w:fldCharType="end"/>
            </w:r>
          </w:hyperlink>
        </w:p>
        <w:p w14:paraId="554C0CD7" w14:textId="5395E0F9" w:rsidR="009E50C6" w:rsidRDefault="00DC50DA">
          <w:pPr>
            <w:pStyle w:val="TOC4"/>
            <w:tabs>
              <w:tab w:val="left" w:pos="1540"/>
              <w:tab w:val="right" w:leader="dot" w:pos="9016"/>
            </w:tabs>
            <w:rPr>
              <w:rFonts w:cstheme="minorBidi"/>
              <w:noProof/>
              <w:sz w:val="22"/>
              <w:szCs w:val="22"/>
            </w:rPr>
          </w:pPr>
          <w:hyperlink w:anchor="_Toc16587530" w:history="1">
            <w:r w:rsidR="009E50C6" w:rsidRPr="00BD321B">
              <w:rPr>
                <w:rStyle w:val="Hyperlink"/>
                <w:noProof/>
              </w:rPr>
              <w:t>2.5.3.2</w:t>
            </w:r>
            <w:r w:rsidR="009E50C6">
              <w:rPr>
                <w:rFonts w:cstheme="minorBidi"/>
                <w:noProof/>
                <w:sz w:val="22"/>
                <w:szCs w:val="22"/>
              </w:rPr>
              <w:tab/>
            </w:r>
            <w:r w:rsidR="009E50C6" w:rsidRPr="00BD321B">
              <w:rPr>
                <w:rStyle w:val="Hyperlink"/>
                <w:noProof/>
              </w:rPr>
              <w:t>Diagramme de réflexion</w:t>
            </w:r>
            <w:r w:rsidR="009E50C6">
              <w:rPr>
                <w:noProof/>
                <w:webHidden/>
              </w:rPr>
              <w:tab/>
            </w:r>
            <w:r w:rsidR="009E50C6">
              <w:rPr>
                <w:noProof/>
                <w:webHidden/>
              </w:rPr>
              <w:fldChar w:fldCharType="begin"/>
            </w:r>
            <w:r w:rsidR="009E50C6">
              <w:rPr>
                <w:noProof/>
                <w:webHidden/>
              </w:rPr>
              <w:instrText xml:space="preserve"> PAGEREF _Toc16587530 \h </w:instrText>
            </w:r>
            <w:r w:rsidR="009E50C6">
              <w:rPr>
                <w:noProof/>
                <w:webHidden/>
              </w:rPr>
            </w:r>
            <w:r w:rsidR="009E50C6">
              <w:rPr>
                <w:noProof/>
                <w:webHidden/>
              </w:rPr>
              <w:fldChar w:fldCharType="separate"/>
            </w:r>
            <w:r w:rsidR="00D515BE">
              <w:rPr>
                <w:noProof/>
                <w:webHidden/>
              </w:rPr>
              <w:t>43</w:t>
            </w:r>
            <w:r w:rsidR="009E50C6">
              <w:rPr>
                <w:noProof/>
                <w:webHidden/>
              </w:rPr>
              <w:fldChar w:fldCharType="end"/>
            </w:r>
          </w:hyperlink>
        </w:p>
        <w:p w14:paraId="619567CC" w14:textId="53FF49C6" w:rsidR="009E50C6" w:rsidRDefault="00DC50DA">
          <w:pPr>
            <w:pStyle w:val="TOC4"/>
            <w:tabs>
              <w:tab w:val="left" w:pos="1540"/>
              <w:tab w:val="right" w:leader="dot" w:pos="9016"/>
            </w:tabs>
            <w:rPr>
              <w:rFonts w:cstheme="minorBidi"/>
              <w:noProof/>
              <w:sz w:val="22"/>
              <w:szCs w:val="22"/>
            </w:rPr>
          </w:pPr>
          <w:hyperlink w:anchor="_Toc16587531" w:history="1">
            <w:r w:rsidR="009E50C6" w:rsidRPr="00BD321B">
              <w:rPr>
                <w:rStyle w:val="Hyperlink"/>
                <w:noProof/>
              </w:rPr>
              <w:t>2.5.3.3</w:t>
            </w:r>
            <w:r w:rsidR="009E50C6">
              <w:rPr>
                <w:rFonts w:cstheme="minorBidi"/>
                <w:noProof/>
                <w:sz w:val="22"/>
                <w:szCs w:val="22"/>
              </w:rPr>
              <w:tab/>
            </w:r>
            <w:r w:rsidR="009E50C6" w:rsidRPr="00BD321B">
              <w:rPr>
                <w:rStyle w:val="Hyperlink"/>
                <w:noProof/>
              </w:rPr>
              <w:t>Adaptation de l’antenne LOOP</w:t>
            </w:r>
            <w:r w:rsidR="009E50C6">
              <w:rPr>
                <w:noProof/>
                <w:webHidden/>
              </w:rPr>
              <w:tab/>
            </w:r>
            <w:r w:rsidR="009E50C6">
              <w:rPr>
                <w:noProof/>
                <w:webHidden/>
              </w:rPr>
              <w:fldChar w:fldCharType="begin"/>
            </w:r>
            <w:r w:rsidR="009E50C6">
              <w:rPr>
                <w:noProof/>
                <w:webHidden/>
              </w:rPr>
              <w:instrText xml:space="preserve"> PAGEREF _Toc16587531 \h </w:instrText>
            </w:r>
            <w:r w:rsidR="009E50C6">
              <w:rPr>
                <w:noProof/>
                <w:webHidden/>
              </w:rPr>
            </w:r>
            <w:r w:rsidR="009E50C6">
              <w:rPr>
                <w:noProof/>
                <w:webHidden/>
              </w:rPr>
              <w:fldChar w:fldCharType="separate"/>
            </w:r>
            <w:r w:rsidR="00D515BE">
              <w:rPr>
                <w:noProof/>
                <w:webHidden/>
              </w:rPr>
              <w:t>44</w:t>
            </w:r>
            <w:r w:rsidR="009E50C6">
              <w:rPr>
                <w:noProof/>
                <w:webHidden/>
              </w:rPr>
              <w:fldChar w:fldCharType="end"/>
            </w:r>
          </w:hyperlink>
        </w:p>
        <w:p w14:paraId="3BBBF931" w14:textId="2EB28217" w:rsidR="009E50C6" w:rsidRDefault="00DC50DA">
          <w:pPr>
            <w:pStyle w:val="TOC2"/>
            <w:tabs>
              <w:tab w:val="left" w:pos="880"/>
              <w:tab w:val="right" w:leader="dot" w:pos="9016"/>
            </w:tabs>
            <w:rPr>
              <w:rFonts w:cstheme="minorBidi"/>
              <w:smallCaps w:val="0"/>
              <w:noProof/>
              <w:sz w:val="22"/>
              <w:szCs w:val="22"/>
            </w:rPr>
          </w:pPr>
          <w:hyperlink w:anchor="_Toc16587532" w:history="1">
            <w:r w:rsidR="009E50C6" w:rsidRPr="00BD321B">
              <w:rPr>
                <w:rStyle w:val="Hyperlink"/>
                <w:noProof/>
              </w:rPr>
              <w:t>2.6</w:t>
            </w:r>
            <w:r w:rsidR="009E50C6">
              <w:rPr>
                <w:rFonts w:cstheme="minorBidi"/>
                <w:smallCaps w:val="0"/>
                <w:noProof/>
                <w:sz w:val="22"/>
                <w:szCs w:val="22"/>
              </w:rPr>
              <w:tab/>
            </w:r>
            <w:r w:rsidR="009E50C6" w:rsidRPr="00BD321B">
              <w:rPr>
                <w:rStyle w:val="Hyperlink"/>
                <w:noProof/>
              </w:rPr>
              <w:t>Test est résultats circuit d’interface</w:t>
            </w:r>
            <w:r w:rsidR="009E50C6">
              <w:rPr>
                <w:noProof/>
                <w:webHidden/>
              </w:rPr>
              <w:tab/>
            </w:r>
            <w:r w:rsidR="009E50C6">
              <w:rPr>
                <w:noProof/>
                <w:webHidden/>
              </w:rPr>
              <w:fldChar w:fldCharType="begin"/>
            </w:r>
            <w:r w:rsidR="009E50C6">
              <w:rPr>
                <w:noProof/>
                <w:webHidden/>
              </w:rPr>
              <w:instrText xml:space="preserve"> PAGEREF _Toc16587532 \h </w:instrText>
            </w:r>
            <w:r w:rsidR="009E50C6">
              <w:rPr>
                <w:noProof/>
                <w:webHidden/>
              </w:rPr>
            </w:r>
            <w:r w:rsidR="009E50C6">
              <w:rPr>
                <w:noProof/>
                <w:webHidden/>
              </w:rPr>
              <w:fldChar w:fldCharType="separate"/>
            </w:r>
            <w:r w:rsidR="00D515BE">
              <w:rPr>
                <w:noProof/>
                <w:webHidden/>
              </w:rPr>
              <w:t>46</w:t>
            </w:r>
            <w:r w:rsidR="009E50C6">
              <w:rPr>
                <w:noProof/>
                <w:webHidden/>
              </w:rPr>
              <w:fldChar w:fldCharType="end"/>
            </w:r>
          </w:hyperlink>
        </w:p>
        <w:p w14:paraId="35539ED9" w14:textId="4C086DBE" w:rsidR="009E50C6" w:rsidRDefault="00DC50DA">
          <w:pPr>
            <w:pStyle w:val="TOC4"/>
            <w:tabs>
              <w:tab w:val="left" w:pos="1540"/>
              <w:tab w:val="right" w:leader="dot" w:pos="9016"/>
            </w:tabs>
            <w:rPr>
              <w:rFonts w:cstheme="minorBidi"/>
              <w:noProof/>
              <w:sz w:val="22"/>
              <w:szCs w:val="22"/>
            </w:rPr>
          </w:pPr>
          <w:hyperlink w:anchor="_Toc16587533" w:history="1">
            <w:r w:rsidR="009E50C6" w:rsidRPr="00BD321B">
              <w:rPr>
                <w:rStyle w:val="Hyperlink"/>
                <w:noProof/>
              </w:rPr>
              <w:t>2.6.1.1</w:t>
            </w:r>
            <w:r w:rsidR="009E50C6">
              <w:rPr>
                <w:rFonts w:cstheme="minorBidi"/>
                <w:noProof/>
                <w:sz w:val="22"/>
                <w:szCs w:val="22"/>
              </w:rPr>
              <w:tab/>
            </w:r>
            <w:r w:rsidR="009E50C6" w:rsidRPr="00BD321B">
              <w:rPr>
                <w:rStyle w:val="Hyperlink"/>
                <w:noProof/>
              </w:rPr>
              <w:t>5V-3V</w:t>
            </w:r>
            <w:r w:rsidR="009E50C6">
              <w:rPr>
                <w:noProof/>
                <w:webHidden/>
              </w:rPr>
              <w:tab/>
            </w:r>
            <w:r w:rsidR="009E50C6">
              <w:rPr>
                <w:noProof/>
                <w:webHidden/>
              </w:rPr>
              <w:fldChar w:fldCharType="begin"/>
            </w:r>
            <w:r w:rsidR="009E50C6">
              <w:rPr>
                <w:noProof/>
                <w:webHidden/>
              </w:rPr>
              <w:instrText xml:space="preserve"> PAGEREF _Toc16587533 \h </w:instrText>
            </w:r>
            <w:r w:rsidR="009E50C6">
              <w:rPr>
                <w:noProof/>
                <w:webHidden/>
              </w:rPr>
            </w:r>
            <w:r w:rsidR="009E50C6">
              <w:rPr>
                <w:noProof/>
                <w:webHidden/>
              </w:rPr>
              <w:fldChar w:fldCharType="separate"/>
            </w:r>
            <w:r w:rsidR="00D515BE">
              <w:rPr>
                <w:noProof/>
                <w:webHidden/>
              </w:rPr>
              <w:t>46</w:t>
            </w:r>
            <w:r w:rsidR="009E50C6">
              <w:rPr>
                <w:noProof/>
                <w:webHidden/>
              </w:rPr>
              <w:fldChar w:fldCharType="end"/>
            </w:r>
          </w:hyperlink>
        </w:p>
        <w:p w14:paraId="6401C0B3" w14:textId="5A9B61A3" w:rsidR="009E50C6" w:rsidRDefault="00DC50DA">
          <w:pPr>
            <w:pStyle w:val="TOC4"/>
            <w:tabs>
              <w:tab w:val="left" w:pos="1540"/>
              <w:tab w:val="right" w:leader="dot" w:pos="9016"/>
            </w:tabs>
            <w:rPr>
              <w:rFonts w:cstheme="minorBidi"/>
              <w:noProof/>
              <w:sz w:val="22"/>
              <w:szCs w:val="22"/>
            </w:rPr>
          </w:pPr>
          <w:hyperlink w:anchor="_Toc16587534" w:history="1">
            <w:r w:rsidR="009E50C6" w:rsidRPr="00BD321B">
              <w:rPr>
                <w:rStyle w:val="Hyperlink"/>
                <w:noProof/>
              </w:rPr>
              <w:t>2.6.1.2</w:t>
            </w:r>
            <w:r w:rsidR="009E50C6">
              <w:rPr>
                <w:rFonts w:cstheme="minorBidi"/>
                <w:noProof/>
                <w:sz w:val="22"/>
                <w:szCs w:val="22"/>
              </w:rPr>
              <w:tab/>
            </w:r>
            <w:r w:rsidR="009E50C6" w:rsidRPr="00BD321B">
              <w:rPr>
                <w:rStyle w:val="Hyperlink"/>
                <w:noProof/>
              </w:rPr>
              <w:t>Détecteur RF</w:t>
            </w:r>
            <w:r w:rsidR="009E50C6">
              <w:rPr>
                <w:noProof/>
                <w:webHidden/>
              </w:rPr>
              <w:tab/>
            </w:r>
            <w:r w:rsidR="009E50C6">
              <w:rPr>
                <w:noProof/>
                <w:webHidden/>
              </w:rPr>
              <w:fldChar w:fldCharType="begin"/>
            </w:r>
            <w:r w:rsidR="009E50C6">
              <w:rPr>
                <w:noProof/>
                <w:webHidden/>
              </w:rPr>
              <w:instrText xml:space="preserve"> PAGEREF _Toc16587534 \h </w:instrText>
            </w:r>
            <w:r w:rsidR="009E50C6">
              <w:rPr>
                <w:noProof/>
                <w:webHidden/>
              </w:rPr>
            </w:r>
            <w:r w:rsidR="009E50C6">
              <w:rPr>
                <w:noProof/>
                <w:webHidden/>
              </w:rPr>
              <w:fldChar w:fldCharType="separate"/>
            </w:r>
            <w:r w:rsidR="00D515BE">
              <w:rPr>
                <w:noProof/>
                <w:webHidden/>
              </w:rPr>
              <w:t>47</w:t>
            </w:r>
            <w:r w:rsidR="009E50C6">
              <w:rPr>
                <w:noProof/>
                <w:webHidden/>
              </w:rPr>
              <w:fldChar w:fldCharType="end"/>
            </w:r>
          </w:hyperlink>
        </w:p>
        <w:p w14:paraId="324A7303" w14:textId="3952A3AC" w:rsidR="009E50C6" w:rsidRDefault="00DC50DA">
          <w:pPr>
            <w:pStyle w:val="TOC4"/>
            <w:tabs>
              <w:tab w:val="left" w:pos="1540"/>
              <w:tab w:val="right" w:leader="dot" w:pos="9016"/>
            </w:tabs>
            <w:rPr>
              <w:rFonts w:cstheme="minorBidi"/>
              <w:noProof/>
              <w:sz w:val="22"/>
              <w:szCs w:val="22"/>
            </w:rPr>
          </w:pPr>
          <w:hyperlink w:anchor="_Toc16587535" w:history="1">
            <w:r w:rsidR="009E50C6" w:rsidRPr="00BD321B">
              <w:rPr>
                <w:rStyle w:val="Hyperlink"/>
                <w:noProof/>
              </w:rPr>
              <w:t>2.6.1.3</w:t>
            </w:r>
            <w:r w:rsidR="009E50C6">
              <w:rPr>
                <w:rFonts w:cstheme="minorBidi"/>
                <w:noProof/>
                <w:sz w:val="22"/>
                <w:szCs w:val="22"/>
              </w:rPr>
              <w:tab/>
            </w:r>
            <w:r w:rsidR="009E50C6" w:rsidRPr="00BD321B">
              <w:rPr>
                <w:rStyle w:val="Hyperlink"/>
                <w:noProof/>
              </w:rPr>
              <w:t>Signal digital</w:t>
            </w:r>
            <w:r w:rsidR="009E50C6">
              <w:rPr>
                <w:noProof/>
                <w:webHidden/>
              </w:rPr>
              <w:tab/>
            </w:r>
            <w:r w:rsidR="009E50C6">
              <w:rPr>
                <w:noProof/>
                <w:webHidden/>
              </w:rPr>
              <w:fldChar w:fldCharType="begin"/>
            </w:r>
            <w:r w:rsidR="009E50C6">
              <w:rPr>
                <w:noProof/>
                <w:webHidden/>
              </w:rPr>
              <w:instrText xml:space="preserve"> PAGEREF _Toc16587535 \h </w:instrText>
            </w:r>
            <w:r w:rsidR="009E50C6">
              <w:rPr>
                <w:noProof/>
                <w:webHidden/>
              </w:rPr>
            </w:r>
            <w:r w:rsidR="009E50C6">
              <w:rPr>
                <w:noProof/>
                <w:webHidden/>
              </w:rPr>
              <w:fldChar w:fldCharType="separate"/>
            </w:r>
            <w:r w:rsidR="00D515BE">
              <w:rPr>
                <w:noProof/>
                <w:webHidden/>
              </w:rPr>
              <w:t>48</w:t>
            </w:r>
            <w:r w:rsidR="009E50C6">
              <w:rPr>
                <w:noProof/>
                <w:webHidden/>
              </w:rPr>
              <w:fldChar w:fldCharType="end"/>
            </w:r>
          </w:hyperlink>
        </w:p>
        <w:p w14:paraId="6D2B07B7" w14:textId="5581D82B" w:rsidR="009E50C6" w:rsidRDefault="00DC50DA">
          <w:pPr>
            <w:pStyle w:val="TOC4"/>
            <w:tabs>
              <w:tab w:val="left" w:pos="1540"/>
              <w:tab w:val="right" w:leader="dot" w:pos="9016"/>
            </w:tabs>
            <w:rPr>
              <w:rFonts w:cstheme="minorBidi"/>
              <w:noProof/>
              <w:sz w:val="22"/>
              <w:szCs w:val="22"/>
            </w:rPr>
          </w:pPr>
          <w:hyperlink w:anchor="_Toc16587536" w:history="1">
            <w:r w:rsidR="009E50C6" w:rsidRPr="00BD321B">
              <w:rPr>
                <w:rStyle w:val="Hyperlink"/>
                <w:noProof/>
              </w:rPr>
              <w:t>2.6.1.4</w:t>
            </w:r>
            <w:r w:rsidR="009E50C6">
              <w:rPr>
                <w:rFonts w:cstheme="minorBidi"/>
                <w:noProof/>
                <w:sz w:val="22"/>
                <w:szCs w:val="22"/>
              </w:rPr>
              <w:tab/>
            </w:r>
            <w:r w:rsidR="009E50C6" w:rsidRPr="00BD321B">
              <w:rPr>
                <w:rStyle w:val="Hyperlink"/>
                <w:noProof/>
              </w:rPr>
              <w:t>Boutons</w:t>
            </w:r>
            <w:r w:rsidR="009E50C6">
              <w:rPr>
                <w:noProof/>
                <w:webHidden/>
              </w:rPr>
              <w:tab/>
            </w:r>
            <w:r w:rsidR="009E50C6">
              <w:rPr>
                <w:noProof/>
                <w:webHidden/>
              </w:rPr>
              <w:fldChar w:fldCharType="begin"/>
            </w:r>
            <w:r w:rsidR="009E50C6">
              <w:rPr>
                <w:noProof/>
                <w:webHidden/>
              </w:rPr>
              <w:instrText xml:space="preserve"> PAGEREF _Toc16587536 \h </w:instrText>
            </w:r>
            <w:r w:rsidR="009E50C6">
              <w:rPr>
                <w:noProof/>
                <w:webHidden/>
              </w:rPr>
            </w:r>
            <w:r w:rsidR="009E50C6">
              <w:rPr>
                <w:noProof/>
                <w:webHidden/>
              </w:rPr>
              <w:fldChar w:fldCharType="separate"/>
            </w:r>
            <w:r w:rsidR="00D515BE">
              <w:rPr>
                <w:noProof/>
                <w:webHidden/>
              </w:rPr>
              <w:t>49</w:t>
            </w:r>
            <w:r w:rsidR="009E50C6">
              <w:rPr>
                <w:noProof/>
                <w:webHidden/>
              </w:rPr>
              <w:fldChar w:fldCharType="end"/>
            </w:r>
          </w:hyperlink>
        </w:p>
        <w:p w14:paraId="26D3D837" w14:textId="765F8F85" w:rsidR="009E50C6" w:rsidRDefault="00DC50DA">
          <w:pPr>
            <w:pStyle w:val="TOC4"/>
            <w:tabs>
              <w:tab w:val="left" w:pos="1540"/>
              <w:tab w:val="right" w:leader="dot" w:pos="9016"/>
            </w:tabs>
            <w:rPr>
              <w:rFonts w:cstheme="minorBidi"/>
              <w:noProof/>
              <w:sz w:val="22"/>
              <w:szCs w:val="22"/>
            </w:rPr>
          </w:pPr>
          <w:hyperlink w:anchor="_Toc16587537" w:history="1">
            <w:r w:rsidR="009E50C6" w:rsidRPr="00BD321B">
              <w:rPr>
                <w:rStyle w:val="Hyperlink"/>
                <w:noProof/>
              </w:rPr>
              <w:t>2.6.1.5</w:t>
            </w:r>
            <w:r w:rsidR="009E50C6">
              <w:rPr>
                <w:rFonts w:cstheme="minorBidi"/>
                <w:noProof/>
                <w:sz w:val="22"/>
                <w:szCs w:val="22"/>
              </w:rPr>
              <w:tab/>
            </w:r>
            <w:r w:rsidR="009E50C6" w:rsidRPr="00BD321B">
              <w:rPr>
                <w:rStyle w:val="Hyperlink"/>
                <w:noProof/>
              </w:rPr>
              <w:t>Tableau récapitulatif</w:t>
            </w:r>
            <w:r w:rsidR="009E50C6">
              <w:rPr>
                <w:noProof/>
                <w:webHidden/>
              </w:rPr>
              <w:tab/>
            </w:r>
            <w:r w:rsidR="009E50C6">
              <w:rPr>
                <w:noProof/>
                <w:webHidden/>
              </w:rPr>
              <w:fldChar w:fldCharType="begin"/>
            </w:r>
            <w:r w:rsidR="009E50C6">
              <w:rPr>
                <w:noProof/>
                <w:webHidden/>
              </w:rPr>
              <w:instrText xml:space="preserve"> PAGEREF _Toc16587537 \h </w:instrText>
            </w:r>
            <w:r w:rsidR="009E50C6">
              <w:rPr>
                <w:noProof/>
                <w:webHidden/>
              </w:rPr>
            </w:r>
            <w:r w:rsidR="009E50C6">
              <w:rPr>
                <w:noProof/>
                <w:webHidden/>
              </w:rPr>
              <w:fldChar w:fldCharType="separate"/>
            </w:r>
            <w:r w:rsidR="00D515BE">
              <w:rPr>
                <w:noProof/>
                <w:webHidden/>
              </w:rPr>
              <w:t>50</w:t>
            </w:r>
            <w:r w:rsidR="009E50C6">
              <w:rPr>
                <w:noProof/>
                <w:webHidden/>
              </w:rPr>
              <w:fldChar w:fldCharType="end"/>
            </w:r>
          </w:hyperlink>
        </w:p>
        <w:p w14:paraId="281A7CA4" w14:textId="0428A98E" w:rsidR="009E50C6" w:rsidRDefault="00DC50DA">
          <w:pPr>
            <w:pStyle w:val="TOC1"/>
            <w:tabs>
              <w:tab w:val="left" w:pos="440"/>
              <w:tab w:val="right" w:leader="dot" w:pos="9016"/>
            </w:tabs>
            <w:rPr>
              <w:rFonts w:cstheme="minorBidi"/>
              <w:b w:val="0"/>
              <w:bCs w:val="0"/>
              <w:caps w:val="0"/>
              <w:noProof/>
              <w:sz w:val="22"/>
              <w:szCs w:val="22"/>
            </w:rPr>
          </w:pPr>
          <w:hyperlink w:anchor="_Toc16587538" w:history="1">
            <w:r w:rsidR="009E50C6" w:rsidRPr="00BD321B">
              <w:rPr>
                <w:rStyle w:val="Hyperlink"/>
                <w:noProof/>
              </w:rPr>
              <w:t>3</w:t>
            </w:r>
            <w:r w:rsidR="009E50C6">
              <w:rPr>
                <w:rFonts w:cstheme="minorBidi"/>
                <w:b w:val="0"/>
                <w:bCs w:val="0"/>
                <w:caps w:val="0"/>
                <w:noProof/>
                <w:sz w:val="22"/>
                <w:szCs w:val="22"/>
              </w:rPr>
              <w:tab/>
            </w:r>
            <w:r w:rsidR="009E50C6" w:rsidRPr="00BD321B">
              <w:rPr>
                <w:rStyle w:val="Hyperlink"/>
                <w:noProof/>
              </w:rPr>
              <w:t>Programmation</w:t>
            </w:r>
            <w:r w:rsidR="009E50C6">
              <w:rPr>
                <w:noProof/>
                <w:webHidden/>
              </w:rPr>
              <w:tab/>
            </w:r>
            <w:r w:rsidR="009E50C6">
              <w:rPr>
                <w:noProof/>
                <w:webHidden/>
              </w:rPr>
              <w:fldChar w:fldCharType="begin"/>
            </w:r>
            <w:r w:rsidR="009E50C6">
              <w:rPr>
                <w:noProof/>
                <w:webHidden/>
              </w:rPr>
              <w:instrText xml:space="preserve"> PAGEREF _Toc16587538 \h </w:instrText>
            </w:r>
            <w:r w:rsidR="009E50C6">
              <w:rPr>
                <w:noProof/>
                <w:webHidden/>
              </w:rPr>
            </w:r>
            <w:r w:rsidR="009E50C6">
              <w:rPr>
                <w:noProof/>
                <w:webHidden/>
              </w:rPr>
              <w:fldChar w:fldCharType="separate"/>
            </w:r>
            <w:r w:rsidR="00D515BE">
              <w:rPr>
                <w:noProof/>
                <w:webHidden/>
              </w:rPr>
              <w:t>51</w:t>
            </w:r>
            <w:r w:rsidR="009E50C6">
              <w:rPr>
                <w:noProof/>
                <w:webHidden/>
              </w:rPr>
              <w:fldChar w:fldCharType="end"/>
            </w:r>
          </w:hyperlink>
        </w:p>
        <w:p w14:paraId="1B2C5E12" w14:textId="62102F56" w:rsidR="009E50C6" w:rsidRDefault="00DC50DA">
          <w:pPr>
            <w:pStyle w:val="TOC2"/>
            <w:tabs>
              <w:tab w:val="left" w:pos="880"/>
              <w:tab w:val="right" w:leader="dot" w:pos="9016"/>
            </w:tabs>
            <w:rPr>
              <w:rFonts w:cstheme="minorBidi"/>
              <w:smallCaps w:val="0"/>
              <w:noProof/>
              <w:sz w:val="22"/>
              <w:szCs w:val="22"/>
            </w:rPr>
          </w:pPr>
          <w:hyperlink w:anchor="_Toc16587539" w:history="1">
            <w:r w:rsidR="009E50C6" w:rsidRPr="00BD321B">
              <w:rPr>
                <w:rStyle w:val="Hyperlink"/>
                <w:noProof/>
              </w:rPr>
              <w:t>3.1</w:t>
            </w:r>
            <w:r w:rsidR="009E50C6">
              <w:rPr>
                <w:rFonts w:cstheme="minorBidi"/>
                <w:smallCaps w:val="0"/>
                <w:noProof/>
                <w:sz w:val="22"/>
                <w:szCs w:val="22"/>
              </w:rPr>
              <w:tab/>
            </w:r>
            <w:r w:rsidR="009E50C6" w:rsidRPr="00BD321B">
              <w:rPr>
                <w:rStyle w:val="Hyperlink"/>
                <w:noProof/>
              </w:rPr>
              <w:t>Transmission</w:t>
            </w:r>
            <w:r w:rsidR="009E50C6">
              <w:rPr>
                <w:noProof/>
                <w:webHidden/>
              </w:rPr>
              <w:tab/>
            </w:r>
            <w:r w:rsidR="009E50C6">
              <w:rPr>
                <w:noProof/>
                <w:webHidden/>
              </w:rPr>
              <w:fldChar w:fldCharType="begin"/>
            </w:r>
            <w:r w:rsidR="009E50C6">
              <w:rPr>
                <w:noProof/>
                <w:webHidden/>
              </w:rPr>
              <w:instrText xml:space="preserve"> PAGEREF _Toc16587539 \h </w:instrText>
            </w:r>
            <w:r w:rsidR="009E50C6">
              <w:rPr>
                <w:noProof/>
                <w:webHidden/>
              </w:rPr>
            </w:r>
            <w:r w:rsidR="009E50C6">
              <w:rPr>
                <w:noProof/>
                <w:webHidden/>
              </w:rPr>
              <w:fldChar w:fldCharType="separate"/>
            </w:r>
            <w:r w:rsidR="00D515BE">
              <w:rPr>
                <w:noProof/>
                <w:webHidden/>
              </w:rPr>
              <w:t>51</w:t>
            </w:r>
            <w:r w:rsidR="009E50C6">
              <w:rPr>
                <w:noProof/>
                <w:webHidden/>
              </w:rPr>
              <w:fldChar w:fldCharType="end"/>
            </w:r>
          </w:hyperlink>
        </w:p>
        <w:p w14:paraId="10219EC0" w14:textId="492458B0" w:rsidR="009E50C6" w:rsidRDefault="00DC50DA">
          <w:pPr>
            <w:pStyle w:val="TOC3"/>
            <w:tabs>
              <w:tab w:val="left" w:pos="1100"/>
              <w:tab w:val="right" w:leader="dot" w:pos="9016"/>
            </w:tabs>
            <w:rPr>
              <w:rFonts w:cstheme="minorBidi"/>
              <w:i w:val="0"/>
              <w:iCs w:val="0"/>
              <w:noProof/>
              <w:sz w:val="22"/>
              <w:szCs w:val="22"/>
            </w:rPr>
          </w:pPr>
          <w:hyperlink w:anchor="_Toc16587540" w:history="1">
            <w:r w:rsidR="009E50C6" w:rsidRPr="00BD321B">
              <w:rPr>
                <w:rStyle w:val="Hyperlink"/>
                <w:noProof/>
                <w14:scene3d>
                  <w14:camera w14:prst="orthographicFront"/>
                  <w14:lightRig w14:rig="threePt" w14:dir="t">
                    <w14:rot w14:lat="0" w14:lon="0" w14:rev="0"/>
                  </w14:lightRig>
                </w14:scene3d>
              </w:rPr>
              <w:t>3.1.1</w:t>
            </w:r>
            <w:r w:rsidR="009E50C6">
              <w:rPr>
                <w:rFonts w:cstheme="minorBidi"/>
                <w:i w:val="0"/>
                <w:iCs w:val="0"/>
                <w:noProof/>
                <w:sz w:val="22"/>
                <w:szCs w:val="22"/>
              </w:rPr>
              <w:tab/>
            </w:r>
            <w:r w:rsidR="009E50C6" w:rsidRPr="00BD321B">
              <w:rPr>
                <w:rStyle w:val="Hyperlink"/>
                <w:noProof/>
              </w:rPr>
              <w:t>Configuration</w:t>
            </w:r>
            <w:r w:rsidR="009E50C6">
              <w:rPr>
                <w:noProof/>
                <w:webHidden/>
              </w:rPr>
              <w:tab/>
            </w:r>
            <w:r w:rsidR="009E50C6">
              <w:rPr>
                <w:noProof/>
                <w:webHidden/>
              </w:rPr>
              <w:fldChar w:fldCharType="begin"/>
            </w:r>
            <w:r w:rsidR="009E50C6">
              <w:rPr>
                <w:noProof/>
                <w:webHidden/>
              </w:rPr>
              <w:instrText xml:space="preserve"> PAGEREF _Toc16587540 \h </w:instrText>
            </w:r>
            <w:r w:rsidR="009E50C6">
              <w:rPr>
                <w:noProof/>
                <w:webHidden/>
              </w:rPr>
            </w:r>
            <w:r w:rsidR="009E50C6">
              <w:rPr>
                <w:noProof/>
                <w:webHidden/>
              </w:rPr>
              <w:fldChar w:fldCharType="separate"/>
            </w:r>
            <w:r w:rsidR="00D515BE">
              <w:rPr>
                <w:noProof/>
                <w:webHidden/>
              </w:rPr>
              <w:t>51</w:t>
            </w:r>
            <w:r w:rsidR="009E50C6">
              <w:rPr>
                <w:noProof/>
                <w:webHidden/>
              </w:rPr>
              <w:fldChar w:fldCharType="end"/>
            </w:r>
          </w:hyperlink>
        </w:p>
        <w:p w14:paraId="74D3E6CA" w14:textId="34841AED" w:rsidR="009E50C6" w:rsidRDefault="00DC50DA">
          <w:pPr>
            <w:pStyle w:val="TOC3"/>
            <w:tabs>
              <w:tab w:val="left" w:pos="1100"/>
              <w:tab w:val="right" w:leader="dot" w:pos="9016"/>
            </w:tabs>
            <w:rPr>
              <w:rFonts w:cstheme="minorBidi"/>
              <w:i w:val="0"/>
              <w:iCs w:val="0"/>
              <w:noProof/>
              <w:sz w:val="22"/>
              <w:szCs w:val="22"/>
            </w:rPr>
          </w:pPr>
          <w:hyperlink w:anchor="_Toc16587541" w:history="1">
            <w:r w:rsidR="009E50C6" w:rsidRPr="00BD321B">
              <w:rPr>
                <w:rStyle w:val="Hyperlink"/>
                <w:noProof/>
                <w14:scene3d>
                  <w14:camera w14:prst="orthographicFront"/>
                  <w14:lightRig w14:rig="threePt" w14:dir="t">
                    <w14:rot w14:lat="0" w14:lon="0" w14:rev="0"/>
                  </w14:lightRig>
                </w14:scene3d>
              </w:rPr>
              <w:t>3.1.2</w:t>
            </w:r>
            <w:r w:rsidR="009E50C6">
              <w:rPr>
                <w:rFonts w:cstheme="minorBidi"/>
                <w:i w:val="0"/>
                <w:iCs w:val="0"/>
                <w:noProof/>
                <w:sz w:val="22"/>
                <w:szCs w:val="22"/>
              </w:rPr>
              <w:tab/>
            </w:r>
            <w:r w:rsidR="009E50C6" w:rsidRPr="00BD321B">
              <w:rPr>
                <w:rStyle w:val="Hyperlink"/>
                <w:noProof/>
              </w:rPr>
              <w:t>SPI</w:t>
            </w:r>
            <w:r w:rsidR="009E50C6">
              <w:rPr>
                <w:noProof/>
                <w:webHidden/>
              </w:rPr>
              <w:tab/>
            </w:r>
            <w:r w:rsidR="009E50C6">
              <w:rPr>
                <w:noProof/>
                <w:webHidden/>
              </w:rPr>
              <w:fldChar w:fldCharType="begin"/>
            </w:r>
            <w:r w:rsidR="009E50C6">
              <w:rPr>
                <w:noProof/>
                <w:webHidden/>
              </w:rPr>
              <w:instrText xml:space="preserve"> PAGEREF _Toc16587541 \h </w:instrText>
            </w:r>
            <w:r w:rsidR="009E50C6">
              <w:rPr>
                <w:noProof/>
                <w:webHidden/>
              </w:rPr>
            </w:r>
            <w:r w:rsidR="009E50C6">
              <w:rPr>
                <w:noProof/>
                <w:webHidden/>
              </w:rPr>
              <w:fldChar w:fldCharType="separate"/>
            </w:r>
            <w:r w:rsidR="00D515BE">
              <w:rPr>
                <w:noProof/>
                <w:webHidden/>
              </w:rPr>
              <w:t>51</w:t>
            </w:r>
            <w:r w:rsidR="009E50C6">
              <w:rPr>
                <w:noProof/>
                <w:webHidden/>
              </w:rPr>
              <w:fldChar w:fldCharType="end"/>
            </w:r>
          </w:hyperlink>
        </w:p>
        <w:p w14:paraId="0049D8AF" w14:textId="4E398CE0" w:rsidR="009E50C6" w:rsidRDefault="00DC50DA">
          <w:pPr>
            <w:pStyle w:val="TOC4"/>
            <w:tabs>
              <w:tab w:val="left" w:pos="1540"/>
              <w:tab w:val="right" w:leader="dot" w:pos="9016"/>
            </w:tabs>
            <w:rPr>
              <w:rFonts w:cstheme="minorBidi"/>
              <w:noProof/>
              <w:sz w:val="22"/>
              <w:szCs w:val="22"/>
            </w:rPr>
          </w:pPr>
          <w:hyperlink w:anchor="_Toc16587542" w:history="1">
            <w:r w:rsidR="009E50C6" w:rsidRPr="00BD321B">
              <w:rPr>
                <w:rStyle w:val="Hyperlink"/>
                <w:noProof/>
              </w:rPr>
              <w:t>3.1.2.1</w:t>
            </w:r>
            <w:r w:rsidR="009E50C6">
              <w:rPr>
                <w:rFonts w:cstheme="minorBidi"/>
                <w:noProof/>
                <w:sz w:val="22"/>
                <w:szCs w:val="22"/>
              </w:rPr>
              <w:tab/>
            </w:r>
            <w:r w:rsidR="009E50C6" w:rsidRPr="00BD321B">
              <w:rPr>
                <w:rStyle w:val="Hyperlink"/>
                <w:noProof/>
              </w:rPr>
              <w:t>Trame</w:t>
            </w:r>
            <w:r w:rsidR="009E50C6">
              <w:rPr>
                <w:noProof/>
                <w:webHidden/>
              </w:rPr>
              <w:tab/>
            </w:r>
            <w:r w:rsidR="009E50C6">
              <w:rPr>
                <w:noProof/>
                <w:webHidden/>
              </w:rPr>
              <w:fldChar w:fldCharType="begin"/>
            </w:r>
            <w:r w:rsidR="009E50C6">
              <w:rPr>
                <w:noProof/>
                <w:webHidden/>
              </w:rPr>
              <w:instrText xml:space="preserve"> PAGEREF _Toc16587542 \h </w:instrText>
            </w:r>
            <w:r w:rsidR="009E50C6">
              <w:rPr>
                <w:noProof/>
                <w:webHidden/>
              </w:rPr>
            </w:r>
            <w:r w:rsidR="009E50C6">
              <w:rPr>
                <w:noProof/>
                <w:webHidden/>
              </w:rPr>
              <w:fldChar w:fldCharType="separate"/>
            </w:r>
            <w:r w:rsidR="00D515BE">
              <w:rPr>
                <w:noProof/>
                <w:webHidden/>
              </w:rPr>
              <w:t>51</w:t>
            </w:r>
            <w:r w:rsidR="009E50C6">
              <w:rPr>
                <w:noProof/>
                <w:webHidden/>
              </w:rPr>
              <w:fldChar w:fldCharType="end"/>
            </w:r>
          </w:hyperlink>
        </w:p>
        <w:p w14:paraId="2C0A6A72" w14:textId="38A70E71" w:rsidR="009E50C6" w:rsidRDefault="00DC50DA">
          <w:pPr>
            <w:pStyle w:val="TOC4"/>
            <w:tabs>
              <w:tab w:val="left" w:pos="1540"/>
              <w:tab w:val="right" w:leader="dot" w:pos="9016"/>
            </w:tabs>
            <w:rPr>
              <w:rFonts w:cstheme="minorBidi"/>
              <w:noProof/>
              <w:sz w:val="22"/>
              <w:szCs w:val="22"/>
            </w:rPr>
          </w:pPr>
          <w:hyperlink w:anchor="_Toc16587543" w:history="1">
            <w:r w:rsidR="009E50C6" w:rsidRPr="00BD321B">
              <w:rPr>
                <w:rStyle w:val="Hyperlink"/>
                <w:noProof/>
              </w:rPr>
              <w:t>3.1.2.2</w:t>
            </w:r>
            <w:r w:rsidR="009E50C6">
              <w:rPr>
                <w:rFonts w:cstheme="minorBidi"/>
                <w:noProof/>
                <w:sz w:val="22"/>
                <w:szCs w:val="22"/>
              </w:rPr>
              <w:tab/>
            </w:r>
            <w:r w:rsidR="009E50C6" w:rsidRPr="00BD321B">
              <w:rPr>
                <w:rStyle w:val="Hyperlink"/>
                <w:noProof/>
              </w:rPr>
              <w:t>Débit en bauds</w:t>
            </w:r>
            <w:r w:rsidR="009E50C6">
              <w:rPr>
                <w:noProof/>
                <w:webHidden/>
              </w:rPr>
              <w:tab/>
            </w:r>
            <w:r w:rsidR="009E50C6">
              <w:rPr>
                <w:noProof/>
                <w:webHidden/>
              </w:rPr>
              <w:fldChar w:fldCharType="begin"/>
            </w:r>
            <w:r w:rsidR="009E50C6">
              <w:rPr>
                <w:noProof/>
                <w:webHidden/>
              </w:rPr>
              <w:instrText xml:space="preserve"> PAGEREF _Toc16587543 \h </w:instrText>
            </w:r>
            <w:r w:rsidR="009E50C6">
              <w:rPr>
                <w:noProof/>
                <w:webHidden/>
              </w:rPr>
            </w:r>
            <w:r w:rsidR="009E50C6">
              <w:rPr>
                <w:noProof/>
                <w:webHidden/>
              </w:rPr>
              <w:fldChar w:fldCharType="separate"/>
            </w:r>
            <w:r w:rsidR="00D515BE">
              <w:rPr>
                <w:noProof/>
                <w:webHidden/>
              </w:rPr>
              <w:t>52</w:t>
            </w:r>
            <w:r w:rsidR="009E50C6">
              <w:rPr>
                <w:noProof/>
                <w:webHidden/>
              </w:rPr>
              <w:fldChar w:fldCharType="end"/>
            </w:r>
          </w:hyperlink>
        </w:p>
        <w:p w14:paraId="26A26C16" w14:textId="1FE0A8A7" w:rsidR="009E50C6" w:rsidRDefault="00DC50DA">
          <w:pPr>
            <w:pStyle w:val="TOC3"/>
            <w:tabs>
              <w:tab w:val="left" w:pos="1100"/>
              <w:tab w:val="right" w:leader="dot" w:pos="9016"/>
            </w:tabs>
            <w:rPr>
              <w:rFonts w:cstheme="minorBidi"/>
              <w:i w:val="0"/>
              <w:iCs w:val="0"/>
              <w:noProof/>
              <w:sz w:val="22"/>
              <w:szCs w:val="22"/>
            </w:rPr>
          </w:pPr>
          <w:hyperlink w:anchor="_Toc16587544" w:history="1">
            <w:r w:rsidR="009E50C6" w:rsidRPr="00BD321B">
              <w:rPr>
                <w:rStyle w:val="Hyperlink"/>
                <w:noProof/>
                <w14:scene3d>
                  <w14:camera w14:prst="orthographicFront"/>
                  <w14:lightRig w14:rig="threePt" w14:dir="t">
                    <w14:rot w14:lat="0" w14:lon="0" w14:rev="0"/>
                  </w14:lightRig>
                </w14:scene3d>
              </w:rPr>
              <w:t>3.1.3</w:t>
            </w:r>
            <w:r w:rsidR="009E50C6">
              <w:rPr>
                <w:rFonts w:cstheme="minorBidi"/>
                <w:i w:val="0"/>
                <w:iCs w:val="0"/>
                <w:noProof/>
                <w:sz w:val="22"/>
                <w:szCs w:val="22"/>
              </w:rPr>
              <w:tab/>
            </w:r>
            <w:r w:rsidR="009E50C6" w:rsidRPr="00BD321B">
              <w:rPr>
                <w:rStyle w:val="Hyperlink"/>
                <w:noProof/>
              </w:rPr>
              <w:t>Machine d’état</w:t>
            </w:r>
            <w:r w:rsidR="009E50C6">
              <w:rPr>
                <w:noProof/>
                <w:webHidden/>
              </w:rPr>
              <w:tab/>
            </w:r>
            <w:r w:rsidR="009E50C6">
              <w:rPr>
                <w:noProof/>
                <w:webHidden/>
              </w:rPr>
              <w:fldChar w:fldCharType="begin"/>
            </w:r>
            <w:r w:rsidR="009E50C6">
              <w:rPr>
                <w:noProof/>
                <w:webHidden/>
              </w:rPr>
              <w:instrText xml:space="preserve"> PAGEREF _Toc16587544 \h </w:instrText>
            </w:r>
            <w:r w:rsidR="009E50C6">
              <w:rPr>
                <w:noProof/>
                <w:webHidden/>
              </w:rPr>
            </w:r>
            <w:r w:rsidR="009E50C6">
              <w:rPr>
                <w:noProof/>
                <w:webHidden/>
              </w:rPr>
              <w:fldChar w:fldCharType="separate"/>
            </w:r>
            <w:r w:rsidR="00D515BE">
              <w:rPr>
                <w:noProof/>
                <w:webHidden/>
              </w:rPr>
              <w:t>52</w:t>
            </w:r>
            <w:r w:rsidR="009E50C6">
              <w:rPr>
                <w:noProof/>
                <w:webHidden/>
              </w:rPr>
              <w:fldChar w:fldCharType="end"/>
            </w:r>
          </w:hyperlink>
        </w:p>
        <w:p w14:paraId="40195398" w14:textId="50B72A1B" w:rsidR="009E50C6" w:rsidRDefault="00DC50DA">
          <w:pPr>
            <w:pStyle w:val="TOC2"/>
            <w:tabs>
              <w:tab w:val="left" w:pos="880"/>
              <w:tab w:val="right" w:leader="dot" w:pos="9016"/>
            </w:tabs>
            <w:rPr>
              <w:rFonts w:cstheme="minorBidi"/>
              <w:smallCaps w:val="0"/>
              <w:noProof/>
              <w:sz w:val="22"/>
              <w:szCs w:val="22"/>
            </w:rPr>
          </w:pPr>
          <w:hyperlink w:anchor="_Toc16587545" w:history="1">
            <w:r w:rsidR="009E50C6" w:rsidRPr="00BD321B">
              <w:rPr>
                <w:rStyle w:val="Hyperlink"/>
                <w:noProof/>
              </w:rPr>
              <w:t>3.2</w:t>
            </w:r>
            <w:r w:rsidR="009E50C6">
              <w:rPr>
                <w:rFonts w:cstheme="minorBidi"/>
                <w:smallCaps w:val="0"/>
                <w:noProof/>
                <w:sz w:val="22"/>
                <w:szCs w:val="22"/>
              </w:rPr>
              <w:tab/>
            </w:r>
            <w:r w:rsidR="009E50C6" w:rsidRPr="00BD321B">
              <w:rPr>
                <w:rStyle w:val="Hyperlink"/>
                <w:noProof/>
              </w:rPr>
              <w:t>Réception</w:t>
            </w:r>
            <w:r w:rsidR="009E50C6">
              <w:rPr>
                <w:noProof/>
                <w:webHidden/>
              </w:rPr>
              <w:tab/>
            </w:r>
            <w:r w:rsidR="009E50C6">
              <w:rPr>
                <w:noProof/>
                <w:webHidden/>
              </w:rPr>
              <w:fldChar w:fldCharType="begin"/>
            </w:r>
            <w:r w:rsidR="009E50C6">
              <w:rPr>
                <w:noProof/>
                <w:webHidden/>
              </w:rPr>
              <w:instrText xml:space="preserve"> PAGEREF _Toc16587545 \h </w:instrText>
            </w:r>
            <w:r w:rsidR="009E50C6">
              <w:rPr>
                <w:noProof/>
                <w:webHidden/>
              </w:rPr>
            </w:r>
            <w:r w:rsidR="009E50C6">
              <w:rPr>
                <w:noProof/>
                <w:webHidden/>
              </w:rPr>
              <w:fldChar w:fldCharType="separate"/>
            </w:r>
            <w:r w:rsidR="00D515BE">
              <w:rPr>
                <w:noProof/>
                <w:webHidden/>
              </w:rPr>
              <w:t>53</w:t>
            </w:r>
            <w:r w:rsidR="009E50C6">
              <w:rPr>
                <w:noProof/>
                <w:webHidden/>
              </w:rPr>
              <w:fldChar w:fldCharType="end"/>
            </w:r>
          </w:hyperlink>
        </w:p>
        <w:p w14:paraId="26A8D2A0" w14:textId="6593F4E2" w:rsidR="009E50C6" w:rsidRDefault="00DC50DA">
          <w:pPr>
            <w:pStyle w:val="TOC3"/>
            <w:tabs>
              <w:tab w:val="left" w:pos="1100"/>
              <w:tab w:val="right" w:leader="dot" w:pos="9016"/>
            </w:tabs>
            <w:rPr>
              <w:rFonts w:cstheme="minorBidi"/>
              <w:i w:val="0"/>
              <w:iCs w:val="0"/>
              <w:noProof/>
              <w:sz w:val="22"/>
              <w:szCs w:val="22"/>
            </w:rPr>
          </w:pPr>
          <w:hyperlink w:anchor="_Toc16587546" w:history="1">
            <w:r w:rsidR="009E50C6" w:rsidRPr="00BD321B">
              <w:rPr>
                <w:rStyle w:val="Hyperlink"/>
                <w:noProof/>
                <w14:scene3d>
                  <w14:camera w14:prst="orthographicFront"/>
                  <w14:lightRig w14:rig="threePt" w14:dir="t">
                    <w14:rot w14:lat="0" w14:lon="0" w14:rev="0"/>
                  </w14:lightRig>
                </w14:scene3d>
              </w:rPr>
              <w:t>3.2.1</w:t>
            </w:r>
            <w:r w:rsidR="009E50C6">
              <w:rPr>
                <w:rFonts w:cstheme="minorBidi"/>
                <w:i w:val="0"/>
                <w:iCs w:val="0"/>
                <w:noProof/>
                <w:sz w:val="22"/>
                <w:szCs w:val="22"/>
              </w:rPr>
              <w:tab/>
            </w:r>
            <w:r w:rsidR="009E50C6" w:rsidRPr="00BD321B">
              <w:rPr>
                <w:rStyle w:val="Hyperlink"/>
                <w:noProof/>
              </w:rPr>
              <w:t>Configuration</w:t>
            </w:r>
            <w:r w:rsidR="009E50C6">
              <w:rPr>
                <w:noProof/>
                <w:webHidden/>
              </w:rPr>
              <w:tab/>
            </w:r>
            <w:r w:rsidR="009E50C6">
              <w:rPr>
                <w:noProof/>
                <w:webHidden/>
              </w:rPr>
              <w:fldChar w:fldCharType="begin"/>
            </w:r>
            <w:r w:rsidR="009E50C6">
              <w:rPr>
                <w:noProof/>
                <w:webHidden/>
              </w:rPr>
              <w:instrText xml:space="preserve"> PAGEREF _Toc16587546 \h </w:instrText>
            </w:r>
            <w:r w:rsidR="009E50C6">
              <w:rPr>
                <w:noProof/>
                <w:webHidden/>
              </w:rPr>
            </w:r>
            <w:r w:rsidR="009E50C6">
              <w:rPr>
                <w:noProof/>
                <w:webHidden/>
              </w:rPr>
              <w:fldChar w:fldCharType="separate"/>
            </w:r>
            <w:r w:rsidR="00D515BE">
              <w:rPr>
                <w:noProof/>
                <w:webHidden/>
              </w:rPr>
              <w:t>53</w:t>
            </w:r>
            <w:r w:rsidR="009E50C6">
              <w:rPr>
                <w:noProof/>
                <w:webHidden/>
              </w:rPr>
              <w:fldChar w:fldCharType="end"/>
            </w:r>
          </w:hyperlink>
        </w:p>
        <w:p w14:paraId="35A506E3" w14:textId="7695D0B2" w:rsidR="009E50C6" w:rsidRDefault="00DC50DA">
          <w:pPr>
            <w:pStyle w:val="TOC4"/>
            <w:tabs>
              <w:tab w:val="left" w:pos="1540"/>
              <w:tab w:val="right" w:leader="dot" w:pos="9016"/>
            </w:tabs>
            <w:rPr>
              <w:rFonts w:cstheme="minorBidi"/>
              <w:noProof/>
              <w:sz w:val="22"/>
              <w:szCs w:val="22"/>
            </w:rPr>
          </w:pPr>
          <w:hyperlink w:anchor="_Toc16587547" w:history="1">
            <w:r w:rsidR="009E50C6" w:rsidRPr="00BD321B">
              <w:rPr>
                <w:rStyle w:val="Hyperlink"/>
                <w:noProof/>
              </w:rPr>
              <w:t>3.2.1.1</w:t>
            </w:r>
            <w:r w:rsidR="009E50C6">
              <w:rPr>
                <w:rFonts w:cstheme="minorBidi"/>
                <w:noProof/>
                <w:sz w:val="22"/>
                <w:szCs w:val="22"/>
              </w:rPr>
              <w:tab/>
            </w:r>
            <w:r w:rsidR="009E50C6" w:rsidRPr="00BD321B">
              <w:rPr>
                <w:rStyle w:val="Hyperlink"/>
                <w:noProof/>
              </w:rPr>
              <w:t>Convertisseur Analogique Digital</w:t>
            </w:r>
            <w:r w:rsidR="009E50C6">
              <w:rPr>
                <w:noProof/>
                <w:webHidden/>
              </w:rPr>
              <w:tab/>
            </w:r>
            <w:r w:rsidR="009E50C6">
              <w:rPr>
                <w:noProof/>
                <w:webHidden/>
              </w:rPr>
              <w:fldChar w:fldCharType="begin"/>
            </w:r>
            <w:r w:rsidR="009E50C6">
              <w:rPr>
                <w:noProof/>
                <w:webHidden/>
              </w:rPr>
              <w:instrText xml:space="preserve"> PAGEREF _Toc16587547 \h </w:instrText>
            </w:r>
            <w:r w:rsidR="009E50C6">
              <w:rPr>
                <w:noProof/>
                <w:webHidden/>
              </w:rPr>
            </w:r>
            <w:r w:rsidR="009E50C6">
              <w:rPr>
                <w:noProof/>
                <w:webHidden/>
              </w:rPr>
              <w:fldChar w:fldCharType="separate"/>
            </w:r>
            <w:r w:rsidR="00D515BE">
              <w:rPr>
                <w:noProof/>
                <w:webHidden/>
              </w:rPr>
              <w:t>53</w:t>
            </w:r>
            <w:r w:rsidR="009E50C6">
              <w:rPr>
                <w:noProof/>
                <w:webHidden/>
              </w:rPr>
              <w:fldChar w:fldCharType="end"/>
            </w:r>
          </w:hyperlink>
        </w:p>
        <w:p w14:paraId="1706063D" w14:textId="4358567F" w:rsidR="009E50C6" w:rsidRDefault="00DC50DA">
          <w:pPr>
            <w:pStyle w:val="TOC4"/>
            <w:tabs>
              <w:tab w:val="left" w:pos="1540"/>
              <w:tab w:val="right" w:leader="dot" w:pos="9016"/>
            </w:tabs>
            <w:rPr>
              <w:rFonts w:cstheme="minorBidi"/>
              <w:noProof/>
              <w:sz w:val="22"/>
              <w:szCs w:val="22"/>
            </w:rPr>
          </w:pPr>
          <w:hyperlink w:anchor="_Toc16587548" w:history="1">
            <w:r w:rsidR="009E50C6" w:rsidRPr="00BD321B">
              <w:rPr>
                <w:rStyle w:val="Hyperlink"/>
                <w:noProof/>
              </w:rPr>
              <w:t>3.2.1.2</w:t>
            </w:r>
            <w:r w:rsidR="009E50C6">
              <w:rPr>
                <w:rFonts w:cstheme="minorBidi"/>
                <w:noProof/>
                <w:sz w:val="22"/>
                <w:szCs w:val="22"/>
              </w:rPr>
              <w:tab/>
            </w:r>
            <w:r w:rsidR="009E50C6" w:rsidRPr="00BD321B">
              <w:rPr>
                <w:rStyle w:val="Hyperlink"/>
                <w:noProof/>
              </w:rPr>
              <w:t>Convertisseur Digital Analogique</w:t>
            </w:r>
            <w:r w:rsidR="009E50C6">
              <w:rPr>
                <w:noProof/>
                <w:webHidden/>
              </w:rPr>
              <w:tab/>
            </w:r>
            <w:r w:rsidR="009E50C6">
              <w:rPr>
                <w:noProof/>
                <w:webHidden/>
              </w:rPr>
              <w:fldChar w:fldCharType="begin"/>
            </w:r>
            <w:r w:rsidR="009E50C6">
              <w:rPr>
                <w:noProof/>
                <w:webHidden/>
              </w:rPr>
              <w:instrText xml:space="preserve"> PAGEREF _Toc16587548 \h </w:instrText>
            </w:r>
            <w:r w:rsidR="009E50C6">
              <w:rPr>
                <w:noProof/>
                <w:webHidden/>
              </w:rPr>
            </w:r>
            <w:r w:rsidR="009E50C6">
              <w:rPr>
                <w:noProof/>
                <w:webHidden/>
              </w:rPr>
              <w:fldChar w:fldCharType="separate"/>
            </w:r>
            <w:r w:rsidR="00D515BE">
              <w:rPr>
                <w:noProof/>
                <w:webHidden/>
              </w:rPr>
              <w:t>53</w:t>
            </w:r>
            <w:r w:rsidR="009E50C6">
              <w:rPr>
                <w:noProof/>
                <w:webHidden/>
              </w:rPr>
              <w:fldChar w:fldCharType="end"/>
            </w:r>
          </w:hyperlink>
        </w:p>
        <w:p w14:paraId="5D2A087B" w14:textId="74AFF859" w:rsidR="009E50C6" w:rsidRDefault="00DC50DA">
          <w:pPr>
            <w:pStyle w:val="TOC4"/>
            <w:tabs>
              <w:tab w:val="left" w:pos="1540"/>
              <w:tab w:val="right" w:leader="dot" w:pos="9016"/>
            </w:tabs>
            <w:rPr>
              <w:rFonts w:cstheme="minorBidi"/>
              <w:noProof/>
              <w:sz w:val="22"/>
              <w:szCs w:val="22"/>
            </w:rPr>
          </w:pPr>
          <w:hyperlink w:anchor="_Toc16587549" w:history="1">
            <w:r w:rsidR="009E50C6" w:rsidRPr="00BD321B">
              <w:rPr>
                <w:rStyle w:val="Hyperlink"/>
                <w:noProof/>
              </w:rPr>
              <w:t>3.2.1.3</w:t>
            </w:r>
            <w:r w:rsidR="009E50C6">
              <w:rPr>
                <w:rFonts w:cstheme="minorBidi"/>
                <w:noProof/>
                <w:sz w:val="22"/>
                <w:szCs w:val="22"/>
              </w:rPr>
              <w:tab/>
            </w:r>
            <w:r w:rsidR="009E50C6" w:rsidRPr="00BD321B">
              <w:rPr>
                <w:rStyle w:val="Hyperlink"/>
                <w:noProof/>
              </w:rPr>
              <w:t>UART</w:t>
            </w:r>
            <w:r w:rsidR="009E50C6">
              <w:rPr>
                <w:noProof/>
                <w:webHidden/>
              </w:rPr>
              <w:tab/>
            </w:r>
            <w:r w:rsidR="009E50C6">
              <w:rPr>
                <w:noProof/>
                <w:webHidden/>
              </w:rPr>
              <w:fldChar w:fldCharType="begin"/>
            </w:r>
            <w:r w:rsidR="009E50C6">
              <w:rPr>
                <w:noProof/>
                <w:webHidden/>
              </w:rPr>
              <w:instrText xml:space="preserve"> PAGEREF _Toc16587549 \h </w:instrText>
            </w:r>
            <w:r w:rsidR="009E50C6">
              <w:rPr>
                <w:noProof/>
                <w:webHidden/>
              </w:rPr>
            </w:r>
            <w:r w:rsidR="009E50C6">
              <w:rPr>
                <w:noProof/>
                <w:webHidden/>
              </w:rPr>
              <w:fldChar w:fldCharType="separate"/>
            </w:r>
            <w:r w:rsidR="00D515BE">
              <w:rPr>
                <w:noProof/>
                <w:webHidden/>
              </w:rPr>
              <w:t>53</w:t>
            </w:r>
            <w:r w:rsidR="009E50C6">
              <w:rPr>
                <w:noProof/>
                <w:webHidden/>
              </w:rPr>
              <w:fldChar w:fldCharType="end"/>
            </w:r>
          </w:hyperlink>
        </w:p>
        <w:p w14:paraId="30944AF9" w14:textId="6D3C8991" w:rsidR="009E50C6" w:rsidRDefault="00DC50DA">
          <w:pPr>
            <w:pStyle w:val="TOC4"/>
            <w:tabs>
              <w:tab w:val="left" w:pos="1540"/>
              <w:tab w:val="right" w:leader="dot" w:pos="9016"/>
            </w:tabs>
            <w:rPr>
              <w:rFonts w:cstheme="minorBidi"/>
              <w:noProof/>
              <w:sz w:val="22"/>
              <w:szCs w:val="22"/>
            </w:rPr>
          </w:pPr>
          <w:hyperlink w:anchor="_Toc16587550" w:history="1">
            <w:r w:rsidR="009E50C6" w:rsidRPr="00BD321B">
              <w:rPr>
                <w:rStyle w:val="Hyperlink"/>
                <w:noProof/>
              </w:rPr>
              <w:t>3.2.1.4</w:t>
            </w:r>
            <w:r w:rsidR="009E50C6">
              <w:rPr>
                <w:rFonts w:cstheme="minorBidi"/>
                <w:noProof/>
                <w:sz w:val="22"/>
                <w:szCs w:val="22"/>
              </w:rPr>
              <w:tab/>
            </w:r>
            <w:r w:rsidR="009E50C6" w:rsidRPr="00BD321B">
              <w:rPr>
                <w:rStyle w:val="Hyperlink"/>
                <w:noProof/>
              </w:rPr>
              <w:t>TouchGFX</w:t>
            </w:r>
            <w:r w:rsidR="009E50C6">
              <w:rPr>
                <w:noProof/>
                <w:webHidden/>
              </w:rPr>
              <w:tab/>
            </w:r>
            <w:r w:rsidR="009E50C6">
              <w:rPr>
                <w:noProof/>
                <w:webHidden/>
              </w:rPr>
              <w:fldChar w:fldCharType="begin"/>
            </w:r>
            <w:r w:rsidR="009E50C6">
              <w:rPr>
                <w:noProof/>
                <w:webHidden/>
              </w:rPr>
              <w:instrText xml:space="preserve"> PAGEREF _Toc16587550 \h </w:instrText>
            </w:r>
            <w:r w:rsidR="009E50C6">
              <w:rPr>
                <w:noProof/>
                <w:webHidden/>
              </w:rPr>
            </w:r>
            <w:r w:rsidR="009E50C6">
              <w:rPr>
                <w:noProof/>
                <w:webHidden/>
              </w:rPr>
              <w:fldChar w:fldCharType="separate"/>
            </w:r>
            <w:r w:rsidR="00D515BE">
              <w:rPr>
                <w:noProof/>
                <w:webHidden/>
              </w:rPr>
              <w:t>54</w:t>
            </w:r>
            <w:r w:rsidR="009E50C6">
              <w:rPr>
                <w:noProof/>
                <w:webHidden/>
              </w:rPr>
              <w:fldChar w:fldCharType="end"/>
            </w:r>
          </w:hyperlink>
        </w:p>
        <w:p w14:paraId="440D08B3" w14:textId="46A53F7E" w:rsidR="009E50C6" w:rsidRDefault="00DC50DA">
          <w:pPr>
            <w:pStyle w:val="TOC3"/>
            <w:tabs>
              <w:tab w:val="left" w:pos="1100"/>
              <w:tab w:val="right" w:leader="dot" w:pos="9016"/>
            </w:tabs>
            <w:rPr>
              <w:rFonts w:cstheme="minorBidi"/>
              <w:i w:val="0"/>
              <w:iCs w:val="0"/>
              <w:noProof/>
              <w:sz w:val="22"/>
              <w:szCs w:val="22"/>
            </w:rPr>
          </w:pPr>
          <w:hyperlink w:anchor="_Toc16587551" w:history="1">
            <w:r w:rsidR="009E50C6" w:rsidRPr="00BD321B">
              <w:rPr>
                <w:rStyle w:val="Hyperlink"/>
                <w:noProof/>
                <w14:scene3d>
                  <w14:camera w14:prst="orthographicFront"/>
                  <w14:lightRig w14:rig="threePt" w14:dir="t">
                    <w14:rot w14:lat="0" w14:lon="0" w14:rev="0"/>
                  </w14:lightRig>
                </w14:scene3d>
              </w:rPr>
              <w:t>3.2.2</w:t>
            </w:r>
            <w:r w:rsidR="009E50C6">
              <w:rPr>
                <w:rFonts w:cstheme="minorBidi"/>
                <w:i w:val="0"/>
                <w:iCs w:val="0"/>
                <w:noProof/>
                <w:sz w:val="22"/>
                <w:szCs w:val="22"/>
              </w:rPr>
              <w:tab/>
            </w:r>
            <w:r w:rsidR="009E50C6" w:rsidRPr="00BD321B">
              <w:rPr>
                <w:rStyle w:val="Hyperlink"/>
                <w:noProof/>
              </w:rPr>
              <w:t>FreeRTOS</w:t>
            </w:r>
            <w:r w:rsidR="009E50C6">
              <w:rPr>
                <w:noProof/>
                <w:webHidden/>
              </w:rPr>
              <w:tab/>
            </w:r>
            <w:r w:rsidR="009E50C6">
              <w:rPr>
                <w:noProof/>
                <w:webHidden/>
              </w:rPr>
              <w:fldChar w:fldCharType="begin"/>
            </w:r>
            <w:r w:rsidR="009E50C6">
              <w:rPr>
                <w:noProof/>
                <w:webHidden/>
              </w:rPr>
              <w:instrText xml:space="preserve"> PAGEREF _Toc16587551 \h </w:instrText>
            </w:r>
            <w:r w:rsidR="009E50C6">
              <w:rPr>
                <w:noProof/>
                <w:webHidden/>
              </w:rPr>
            </w:r>
            <w:r w:rsidR="009E50C6">
              <w:rPr>
                <w:noProof/>
                <w:webHidden/>
              </w:rPr>
              <w:fldChar w:fldCharType="separate"/>
            </w:r>
            <w:r w:rsidR="00D515BE">
              <w:rPr>
                <w:noProof/>
                <w:webHidden/>
              </w:rPr>
              <w:t>55</w:t>
            </w:r>
            <w:r w:rsidR="009E50C6">
              <w:rPr>
                <w:noProof/>
                <w:webHidden/>
              </w:rPr>
              <w:fldChar w:fldCharType="end"/>
            </w:r>
          </w:hyperlink>
        </w:p>
        <w:p w14:paraId="4313977D" w14:textId="2618C2E7" w:rsidR="009E50C6" w:rsidRDefault="00DC50DA">
          <w:pPr>
            <w:pStyle w:val="TOC3"/>
            <w:tabs>
              <w:tab w:val="left" w:pos="1100"/>
              <w:tab w:val="right" w:leader="dot" w:pos="9016"/>
            </w:tabs>
            <w:rPr>
              <w:rFonts w:cstheme="minorBidi"/>
              <w:i w:val="0"/>
              <w:iCs w:val="0"/>
              <w:noProof/>
              <w:sz w:val="22"/>
              <w:szCs w:val="22"/>
            </w:rPr>
          </w:pPr>
          <w:hyperlink w:anchor="_Toc16587552" w:history="1">
            <w:r w:rsidR="009E50C6" w:rsidRPr="00BD321B">
              <w:rPr>
                <w:rStyle w:val="Hyperlink"/>
                <w:noProof/>
                <w14:scene3d>
                  <w14:camera w14:prst="orthographicFront"/>
                  <w14:lightRig w14:rig="threePt" w14:dir="t">
                    <w14:rot w14:lat="0" w14:lon="0" w14:rev="0"/>
                  </w14:lightRig>
                </w14:scene3d>
              </w:rPr>
              <w:t>3.2.3</w:t>
            </w:r>
            <w:r w:rsidR="009E50C6">
              <w:rPr>
                <w:rFonts w:cstheme="minorBidi"/>
                <w:i w:val="0"/>
                <w:iCs w:val="0"/>
                <w:noProof/>
                <w:sz w:val="22"/>
                <w:szCs w:val="22"/>
              </w:rPr>
              <w:tab/>
            </w:r>
            <w:r w:rsidR="009E50C6" w:rsidRPr="00BD321B">
              <w:rPr>
                <w:rStyle w:val="Hyperlink"/>
                <w:noProof/>
              </w:rPr>
              <w:t>Thread contrôleur</w:t>
            </w:r>
            <w:r w:rsidR="009E50C6">
              <w:rPr>
                <w:noProof/>
                <w:webHidden/>
              </w:rPr>
              <w:tab/>
            </w:r>
            <w:r w:rsidR="009E50C6">
              <w:rPr>
                <w:noProof/>
                <w:webHidden/>
              </w:rPr>
              <w:fldChar w:fldCharType="begin"/>
            </w:r>
            <w:r w:rsidR="009E50C6">
              <w:rPr>
                <w:noProof/>
                <w:webHidden/>
              </w:rPr>
              <w:instrText xml:space="preserve"> PAGEREF _Toc16587552 \h </w:instrText>
            </w:r>
            <w:r w:rsidR="009E50C6">
              <w:rPr>
                <w:noProof/>
                <w:webHidden/>
              </w:rPr>
            </w:r>
            <w:r w:rsidR="009E50C6">
              <w:rPr>
                <w:noProof/>
                <w:webHidden/>
              </w:rPr>
              <w:fldChar w:fldCharType="separate"/>
            </w:r>
            <w:r w:rsidR="00D515BE">
              <w:rPr>
                <w:noProof/>
                <w:webHidden/>
              </w:rPr>
              <w:t>55</w:t>
            </w:r>
            <w:r w:rsidR="009E50C6">
              <w:rPr>
                <w:noProof/>
                <w:webHidden/>
              </w:rPr>
              <w:fldChar w:fldCharType="end"/>
            </w:r>
          </w:hyperlink>
        </w:p>
        <w:p w14:paraId="61A775CB" w14:textId="751E5842" w:rsidR="009E50C6" w:rsidRDefault="00DC50DA">
          <w:pPr>
            <w:pStyle w:val="TOC3"/>
            <w:tabs>
              <w:tab w:val="left" w:pos="1100"/>
              <w:tab w:val="right" w:leader="dot" w:pos="9016"/>
            </w:tabs>
            <w:rPr>
              <w:rFonts w:cstheme="minorBidi"/>
              <w:i w:val="0"/>
              <w:iCs w:val="0"/>
              <w:noProof/>
              <w:sz w:val="22"/>
              <w:szCs w:val="22"/>
            </w:rPr>
          </w:pPr>
          <w:hyperlink w:anchor="_Toc16587553" w:history="1">
            <w:r w:rsidR="009E50C6" w:rsidRPr="00BD321B">
              <w:rPr>
                <w:rStyle w:val="Hyperlink"/>
                <w:noProof/>
                <w14:scene3d>
                  <w14:camera w14:prst="orthographicFront"/>
                  <w14:lightRig w14:rig="threePt" w14:dir="t">
                    <w14:rot w14:lat="0" w14:lon="0" w14:rev="0"/>
                  </w14:lightRig>
                </w14:scene3d>
              </w:rPr>
              <w:t>3.2.4</w:t>
            </w:r>
            <w:r w:rsidR="009E50C6">
              <w:rPr>
                <w:rFonts w:cstheme="minorBidi"/>
                <w:i w:val="0"/>
                <w:iCs w:val="0"/>
                <w:noProof/>
                <w:sz w:val="22"/>
                <w:szCs w:val="22"/>
              </w:rPr>
              <w:tab/>
            </w:r>
            <w:r w:rsidR="009E50C6" w:rsidRPr="00BD321B">
              <w:rPr>
                <w:rStyle w:val="Hyperlink"/>
                <w:noProof/>
              </w:rPr>
              <w:t>Thread TouchGFX</w:t>
            </w:r>
            <w:r w:rsidR="009E50C6">
              <w:rPr>
                <w:noProof/>
                <w:webHidden/>
              </w:rPr>
              <w:tab/>
            </w:r>
            <w:r w:rsidR="009E50C6">
              <w:rPr>
                <w:noProof/>
                <w:webHidden/>
              </w:rPr>
              <w:fldChar w:fldCharType="begin"/>
            </w:r>
            <w:r w:rsidR="009E50C6">
              <w:rPr>
                <w:noProof/>
                <w:webHidden/>
              </w:rPr>
              <w:instrText xml:space="preserve"> PAGEREF _Toc16587553 \h </w:instrText>
            </w:r>
            <w:r w:rsidR="009E50C6">
              <w:rPr>
                <w:noProof/>
                <w:webHidden/>
              </w:rPr>
            </w:r>
            <w:r w:rsidR="009E50C6">
              <w:rPr>
                <w:noProof/>
                <w:webHidden/>
              </w:rPr>
              <w:fldChar w:fldCharType="separate"/>
            </w:r>
            <w:r w:rsidR="00D515BE">
              <w:rPr>
                <w:noProof/>
                <w:webHidden/>
              </w:rPr>
              <w:t>57</w:t>
            </w:r>
            <w:r w:rsidR="009E50C6">
              <w:rPr>
                <w:noProof/>
                <w:webHidden/>
              </w:rPr>
              <w:fldChar w:fldCharType="end"/>
            </w:r>
          </w:hyperlink>
        </w:p>
        <w:p w14:paraId="705ECF59" w14:textId="5B6F4963" w:rsidR="009E50C6" w:rsidRDefault="00DC50DA">
          <w:pPr>
            <w:pStyle w:val="TOC3"/>
            <w:tabs>
              <w:tab w:val="left" w:pos="1100"/>
              <w:tab w:val="right" w:leader="dot" w:pos="9016"/>
            </w:tabs>
            <w:rPr>
              <w:rFonts w:cstheme="minorBidi"/>
              <w:i w:val="0"/>
              <w:iCs w:val="0"/>
              <w:noProof/>
              <w:sz w:val="22"/>
              <w:szCs w:val="22"/>
            </w:rPr>
          </w:pPr>
          <w:hyperlink w:anchor="_Toc16587554" w:history="1">
            <w:r w:rsidR="009E50C6" w:rsidRPr="00BD321B">
              <w:rPr>
                <w:rStyle w:val="Hyperlink"/>
                <w:noProof/>
                <w14:scene3d>
                  <w14:camera w14:prst="orthographicFront"/>
                  <w14:lightRig w14:rig="threePt" w14:dir="t">
                    <w14:rot w14:lat="0" w14:lon="0" w14:rev="0"/>
                  </w14:lightRig>
                </w14:scene3d>
              </w:rPr>
              <w:t>3.2.5</w:t>
            </w:r>
            <w:r w:rsidR="009E50C6">
              <w:rPr>
                <w:rFonts w:cstheme="minorBidi"/>
                <w:i w:val="0"/>
                <w:iCs w:val="0"/>
                <w:noProof/>
                <w:sz w:val="22"/>
                <w:szCs w:val="22"/>
              </w:rPr>
              <w:tab/>
            </w:r>
            <w:r w:rsidR="009E50C6" w:rsidRPr="00BD321B">
              <w:rPr>
                <w:rStyle w:val="Hyperlink"/>
                <w:noProof/>
              </w:rPr>
              <w:t>Affichage</w:t>
            </w:r>
            <w:r w:rsidR="009E50C6">
              <w:rPr>
                <w:noProof/>
                <w:webHidden/>
              </w:rPr>
              <w:tab/>
            </w:r>
            <w:r w:rsidR="009E50C6">
              <w:rPr>
                <w:noProof/>
                <w:webHidden/>
              </w:rPr>
              <w:fldChar w:fldCharType="begin"/>
            </w:r>
            <w:r w:rsidR="009E50C6">
              <w:rPr>
                <w:noProof/>
                <w:webHidden/>
              </w:rPr>
              <w:instrText xml:space="preserve"> PAGEREF _Toc16587554 \h </w:instrText>
            </w:r>
            <w:r w:rsidR="009E50C6">
              <w:rPr>
                <w:noProof/>
                <w:webHidden/>
              </w:rPr>
            </w:r>
            <w:r w:rsidR="009E50C6">
              <w:rPr>
                <w:noProof/>
                <w:webHidden/>
              </w:rPr>
              <w:fldChar w:fldCharType="separate"/>
            </w:r>
            <w:r w:rsidR="00D515BE">
              <w:rPr>
                <w:noProof/>
                <w:webHidden/>
              </w:rPr>
              <w:t>60</w:t>
            </w:r>
            <w:r w:rsidR="009E50C6">
              <w:rPr>
                <w:noProof/>
                <w:webHidden/>
              </w:rPr>
              <w:fldChar w:fldCharType="end"/>
            </w:r>
          </w:hyperlink>
        </w:p>
        <w:p w14:paraId="00458B0A" w14:textId="7ABBB188" w:rsidR="009E50C6" w:rsidRDefault="00DC50DA">
          <w:pPr>
            <w:pStyle w:val="TOC1"/>
            <w:tabs>
              <w:tab w:val="left" w:pos="440"/>
              <w:tab w:val="right" w:leader="dot" w:pos="9016"/>
            </w:tabs>
            <w:rPr>
              <w:rFonts w:cstheme="minorBidi"/>
              <w:b w:val="0"/>
              <w:bCs w:val="0"/>
              <w:caps w:val="0"/>
              <w:noProof/>
              <w:sz w:val="22"/>
              <w:szCs w:val="22"/>
            </w:rPr>
          </w:pPr>
          <w:hyperlink w:anchor="_Toc16587555" w:history="1">
            <w:r w:rsidR="009E50C6" w:rsidRPr="00BD321B">
              <w:rPr>
                <w:rStyle w:val="Hyperlink"/>
                <w:noProof/>
              </w:rPr>
              <w:t>4</w:t>
            </w:r>
            <w:r w:rsidR="009E50C6">
              <w:rPr>
                <w:rFonts w:cstheme="minorBidi"/>
                <w:b w:val="0"/>
                <w:bCs w:val="0"/>
                <w:caps w:val="0"/>
                <w:noProof/>
                <w:sz w:val="22"/>
                <w:szCs w:val="22"/>
              </w:rPr>
              <w:tab/>
            </w:r>
            <w:r w:rsidR="009E50C6" w:rsidRPr="00BD321B">
              <w:rPr>
                <w:rStyle w:val="Hyperlink"/>
                <w:noProof/>
              </w:rPr>
              <w:t>Tests et résultats finaux</w:t>
            </w:r>
            <w:r w:rsidR="009E50C6">
              <w:rPr>
                <w:noProof/>
                <w:webHidden/>
              </w:rPr>
              <w:tab/>
            </w:r>
            <w:r w:rsidR="009E50C6">
              <w:rPr>
                <w:noProof/>
                <w:webHidden/>
              </w:rPr>
              <w:fldChar w:fldCharType="begin"/>
            </w:r>
            <w:r w:rsidR="009E50C6">
              <w:rPr>
                <w:noProof/>
                <w:webHidden/>
              </w:rPr>
              <w:instrText xml:space="preserve"> PAGEREF _Toc16587555 \h </w:instrText>
            </w:r>
            <w:r w:rsidR="009E50C6">
              <w:rPr>
                <w:noProof/>
                <w:webHidden/>
              </w:rPr>
            </w:r>
            <w:r w:rsidR="009E50C6">
              <w:rPr>
                <w:noProof/>
                <w:webHidden/>
              </w:rPr>
              <w:fldChar w:fldCharType="separate"/>
            </w:r>
            <w:r w:rsidR="00D515BE">
              <w:rPr>
                <w:noProof/>
                <w:webHidden/>
              </w:rPr>
              <w:t>61</w:t>
            </w:r>
            <w:r w:rsidR="009E50C6">
              <w:rPr>
                <w:noProof/>
                <w:webHidden/>
              </w:rPr>
              <w:fldChar w:fldCharType="end"/>
            </w:r>
          </w:hyperlink>
        </w:p>
        <w:p w14:paraId="06F39BEF" w14:textId="65EF6849" w:rsidR="009E50C6" w:rsidRDefault="00DC50DA">
          <w:pPr>
            <w:pStyle w:val="TOC2"/>
            <w:tabs>
              <w:tab w:val="left" w:pos="880"/>
              <w:tab w:val="right" w:leader="dot" w:pos="9016"/>
            </w:tabs>
            <w:rPr>
              <w:rFonts w:cstheme="minorBidi"/>
              <w:smallCaps w:val="0"/>
              <w:noProof/>
              <w:sz w:val="22"/>
              <w:szCs w:val="22"/>
            </w:rPr>
          </w:pPr>
          <w:hyperlink w:anchor="_Toc16587556" w:history="1">
            <w:r w:rsidR="009E50C6" w:rsidRPr="00BD321B">
              <w:rPr>
                <w:rStyle w:val="Hyperlink"/>
                <w:noProof/>
              </w:rPr>
              <w:t>4.1</w:t>
            </w:r>
            <w:r w:rsidR="009E50C6">
              <w:rPr>
                <w:rFonts w:cstheme="minorBidi"/>
                <w:smallCaps w:val="0"/>
                <w:noProof/>
                <w:sz w:val="22"/>
                <w:szCs w:val="22"/>
              </w:rPr>
              <w:tab/>
            </w:r>
            <w:r w:rsidR="009E50C6" w:rsidRPr="00BD321B">
              <w:rPr>
                <w:rStyle w:val="Hyperlink"/>
                <w:noProof/>
              </w:rPr>
              <w:t>Équation de transmission de Friis</w:t>
            </w:r>
            <w:r w:rsidR="009E50C6">
              <w:rPr>
                <w:noProof/>
                <w:webHidden/>
              </w:rPr>
              <w:tab/>
            </w:r>
            <w:r w:rsidR="009E50C6">
              <w:rPr>
                <w:noProof/>
                <w:webHidden/>
              </w:rPr>
              <w:fldChar w:fldCharType="begin"/>
            </w:r>
            <w:r w:rsidR="009E50C6">
              <w:rPr>
                <w:noProof/>
                <w:webHidden/>
              </w:rPr>
              <w:instrText xml:space="preserve"> PAGEREF _Toc16587556 \h </w:instrText>
            </w:r>
            <w:r w:rsidR="009E50C6">
              <w:rPr>
                <w:noProof/>
                <w:webHidden/>
              </w:rPr>
            </w:r>
            <w:r w:rsidR="009E50C6">
              <w:rPr>
                <w:noProof/>
                <w:webHidden/>
              </w:rPr>
              <w:fldChar w:fldCharType="separate"/>
            </w:r>
            <w:r w:rsidR="00D515BE">
              <w:rPr>
                <w:noProof/>
                <w:webHidden/>
              </w:rPr>
              <w:t>61</w:t>
            </w:r>
            <w:r w:rsidR="009E50C6">
              <w:rPr>
                <w:noProof/>
                <w:webHidden/>
              </w:rPr>
              <w:fldChar w:fldCharType="end"/>
            </w:r>
          </w:hyperlink>
        </w:p>
        <w:p w14:paraId="4AB1D420" w14:textId="5E7B2290" w:rsidR="009E50C6" w:rsidRDefault="00DC50DA">
          <w:pPr>
            <w:pStyle w:val="TOC2"/>
            <w:tabs>
              <w:tab w:val="left" w:pos="880"/>
              <w:tab w:val="right" w:leader="dot" w:pos="9016"/>
            </w:tabs>
            <w:rPr>
              <w:rFonts w:cstheme="minorBidi"/>
              <w:smallCaps w:val="0"/>
              <w:noProof/>
              <w:sz w:val="22"/>
              <w:szCs w:val="22"/>
            </w:rPr>
          </w:pPr>
          <w:hyperlink w:anchor="_Toc16587557" w:history="1">
            <w:r w:rsidR="009E50C6" w:rsidRPr="00BD321B">
              <w:rPr>
                <w:rStyle w:val="Hyperlink"/>
                <w:noProof/>
              </w:rPr>
              <w:t>4.2</w:t>
            </w:r>
            <w:r w:rsidR="009E50C6">
              <w:rPr>
                <w:rFonts w:cstheme="minorBidi"/>
                <w:smallCaps w:val="0"/>
                <w:noProof/>
                <w:sz w:val="22"/>
                <w:szCs w:val="22"/>
              </w:rPr>
              <w:tab/>
            </w:r>
            <w:r w:rsidR="009E50C6" w:rsidRPr="00BD321B">
              <w:rPr>
                <w:rStyle w:val="Hyperlink"/>
                <w:noProof/>
              </w:rPr>
              <w:t>Résultats</w:t>
            </w:r>
            <w:r w:rsidR="009E50C6">
              <w:rPr>
                <w:noProof/>
                <w:webHidden/>
              </w:rPr>
              <w:tab/>
            </w:r>
            <w:r w:rsidR="009E50C6">
              <w:rPr>
                <w:noProof/>
                <w:webHidden/>
              </w:rPr>
              <w:fldChar w:fldCharType="begin"/>
            </w:r>
            <w:r w:rsidR="009E50C6">
              <w:rPr>
                <w:noProof/>
                <w:webHidden/>
              </w:rPr>
              <w:instrText xml:space="preserve"> PAGEREF _Toc16587557 \h </w:instrText>
            </w:r>
            <w:r w:rsidR="009E50C6">
              <w:rPr>
                <w:noProof/>
                <w:webHidden/>
              </w:rPr>
            </w:r>
            <w:r w:rsidR="009E50C6">
              <w:rPr>
                <w:noProof/>
                <w:webHidden/>
              </w:rPr>
              <w:fldChar w:fldCharType="separate"/>
            </w:r>
            <w:r w:rsidR="00D515BE">
              <w:rPr>
                <w:noProof/>
                <w:webHidden/>
              </w:rPr>
              <w:t>61</w:t>
            </w:r>
            <w:r w:rsidR="009E50C6">
              <w:rPr>
                <w:noProof/>
                <w:webHidden/>
              </w:rPr>
              <w:fldChar w:fldCharType="end"/>
            </w:r>
          </w:hyperlink>
        </w:p>
        <w:p w14:paraId="2323AF9A" w14:textId="09739D8A" w:rsidR="009E50C6" w:rsidRDefault="00DC50DA">
          <w:pPr>
            <w:pStyle w:val="TOC1"/>
            <w:tabs>
              <w:tab w:val="left" w:pos="440"/>
              <w:tab w:val="right" w:leader="dot" w:pos="9016"/>
            </w:tabs>
            <w:rPr>
              <w:rFonts w:cstheme="minorBidi"/>
              <w:b w:val="0"/>
              <w:bCs w:val="0"/>
              <w:caps w:val="0"/>
              <w:noProof/>
              <w:sz w:val="22"/>
              <w:szCs w:val="22"/>
            </w:rPr>
          </w:pPr>
          <w:hyperlink w:anchor="_Toc16587558" w:history="1">
            <w:r w:rsidR="009E50C6" w:rsidRPr="00BD321B">
              <w:rPr>
                <w:rStyle w:val="Hyperlink"/>
                <w:noProof/>
              </w:rPr>
              <w:t>5</w:t>
            </w:r>
            <w:r w:rsidR="009E50C6">
              <w:rPr>
                <w:rFonts w:cstheme="minorBidi"/>
                <w:b w:val="0"/>
                <w:bCs w:val="0"/>
                <w:caps w:val="0"/>
                <w:noProof/>
                <w:sz w:val="22"/>
                <w:szCs w:val="22"/>
              </w:rPr>
              <w:tab/>
            </w:r>
            <w:r w:rsidR="009E50C6" w:rsidRPr="00BD321B">
              <w:rPr>
                <w:rStyle w:val="Hyperlink"/>
                <w:noProof/>
              </w:rPr>
              <w:t>Améliorations futures</w:t>
            </w:r>
            <w:r w:rsidR="009E50C6">
              <w:rPr>
                <w:noProof/>
                <w:webHidden/>
              </w:rPr>
              <w:tab/>
            </w:r>
            <w:r w:rsidR="009E50C6">
              <w:rPr>
                <w:noProof/>
                <w:webHidden/>
              </w:rPr>
              <w:fldChar w:fldCharType="begin"/>
            </w:r>
            <w:r w:rsidR="009E50C6">
              <w:rPr>
                <w:noProof/>
                <w:webHidden/>
              </w:rPr>
              <w:instrText xml:space="preserve"> PAGEREF _Toc16587558 \h </w:instrText>
            </w:r>
            <w:r w:rsidR="009E50C6">
              <w:rPr>
                <w:noProof/>
                <w:webHidden/>
              </w:rPr>
            </w:r>
            <w:r w:rsidR="009E50C6">
              <w:rPr>
                <w:noProof/>
                <w:webHidden/>
              </w:rPr>
              <w:fldChar w:fldCharType="separate"/>
            </w:r>
            <w:r w:rsidR="00D515BE">
              <w:rPr>
                <w:noProof/>
                <w:webHidden/>
              </w:rPr>
              <w:t>62</w:t>
            </w:r>
            <w:r w:rsidR="009E50C6">
              <w:rPr>
                <w:noProof/>
                <w:webHidden/>
              </w:rPr>
              <w:fldChar w:fldCharType="end"/>
            </w:r>
          </w:hyperlink>
        </w:p>
        <w:p w14:paraId="2B14654A" w14:textId="550ECC32" w:rsidR="009E50C6" w:rsidRDefault="00DC50DA">
          <w:pPr>
            <w:pStyle w:val="TOC2"/>
            <w:tabs>
              <w:tab w:val="left" w:pos="880"/>
              <w:tab w:val="right" w:leader="dot" w:pos="9016"/>
            </w:tabs>
            <w:rPr>
              <w:rFonts w:cstheme="minorBidi"/>
              <w:smallCaps w:val="0"/>
              <w:noProof/>
              <w:sz w:val="22"/>
              <w:szCs w:val="22"/>
            </w:rPr>
          </w:pPr>
          <w:hyperlink w:anchor="_Toc16587559" w:history="1">
            <w:r w:rsidR="009E50C6" w:rsidRPr="00BD321B">
              <w:rPr>
                <w:rStyle w:val="Hyperlink"/>
                <w:noProof/>
              </w:rPr>
              <w:t>5.1</w:t>
            </w:r>
            <w:r w:rsidR="009E50C6">
              <w:rPr>
                <w:rFonts w:cstheme="minorBidi"/>
                <w:smallCaps w:val="0"/>
                <w:noProof/>
                <w:sz w:val="22"/>
                <w:szCs w:val="22"/>
              </w:rPr>
              <w:tab/>
            </w:r>
            <w:r w:rsidR="009E50C6" w:rsidRPr="00BD321B">
              <w:rPr>
                <w:rStyle w:val="Hyperlink"/>
                <w:noProof/>
              </w:rPr>
              <w:t>Baisse de Consommation</w:t>
            </w:r>
            <w:r w:rsidR="009E50C6">
              <w:rPr>
                <w:noProof/>
                <w:webHidden/>
              </w:rPr>
              <w:tab/>
            </w:r>
            <w:r w:rsidR="009E50C6">
              <w:rPr>
                <w:noProof/>
                <w:webHidden/>
              </w:rPr>
              <w:fldChar w:fldCharType="begin"/>
            </w:r>
            <w:r w:rsidR="009E50C6">
              <w:rPr>
                <w:noProof/>
                <w:webHidden/>
              </w:rPr>
              <w:instrText xml:space="preserve"> PAGEREF _Toc16587559 \h </w:instrText>
            </w:r>
            <w:r w:rsidR="009E50C6">
              <w:rPr>
                <w:noProof/>
                <w:webHidden/>
              </w:rPr>
            </w:r>
            <w:r w:rsidR="009E50C6">
              <w:rPr>
                <w:noProof/>
                <w:webHidden/>
              </w:rPr>
              <w:fldChar w:fldCharType="separate"/>
            </w:r>
            <w:r w:rsidR="00D515BE">
              <w:rPr>
                <w:noProof/>
                <w:webHidden/>
              </w:rPr>
              <w:t>62</w:t>
            </w:r>
            <w:r w:rsidR="009E50C6">
              <w:rPr>
                <w:noProof/>
                <w:webHidden/>
              </w:rPr>
              <w:fldChar w:fldCharType="end"/>
            </w:r>
          </w:hyperlink>
        </w:p>
        <w:p w14:paraId="487E8027" w14:textId="60FFED6B" w:rsidR="009E50C6" w:rsidRDefault="00DC50DA">
          <w:pPr>
            <w:pStyle w:val="TOC2"/>
            <w:tabs>
              <w:tab w:val="left" w:pos="880"/>
              <w:tab w:val="right" w:leader="dot" w:pos="9016"/>
            </w:tabs>
            <w:rPr>
              <w:rFonts w:cstheme="minorBidi"/>
              <w:smallCaps w:val="0"/>
              <w:noProof/>
              <w:sz w:val="22"/>
              <w:szCs w:val="22"/>
            </w:rPr>
          </w:pPr>
          <w:hyperlink w:anchor="_Toc16587560" w:history="1">
            <w:r w:rsidR="009E50C6" w:rsidRPr="00BD321B">
              <w:rPr>
                <w:rStyle w:val="Hyperlink"/>
                <w:noProof/>
              </w:rPr>
              <w:t>5.2</w:t>
            </w:r>
            <w:r w:rsidR="009E50C6">
              <w:rPr>
                <w:rFonts w:cstheme="minorBidi"/>
                <w:smallCaps w:val="0"/>
                <w:noProof/>
                <w:sz w:val="22"/>
                <w:szCs w:val="22"/>
              </w:rPr>
              <w:tab/>
            </w:r>
            <w:r w:rsidR="009E50C6" w:rsidRPr="00BD321B">
              <w:rPr>
                <w:rStyle w:val="Hyperlink"/>
                <w:noProof/>
              </w:rPr>
              <w:t>Chip de réception</w:t>
            </w:r>
            <w:r w:rsidR="009E50C6">
              <w:rPr>
                <w:noProof/>
                <w:webHidden/>
              </w:rPr>
              <w:tab/>
            </w:r>
            <w:r w:rsidR="009E50C6">
              <w:rPr>
                <w:noProof/>
                <w:webHidden/>
              </w:rPr>
              <w:fldChar w:fldCharType="begin"/>
            </w:r>
            <w:r w:rsidR="009E50C6">
              <w:rPr>
                <w:noProof/>
                <w:webHidden/>
              </w:rPr>
              <w:instrText xml:space="preserve"> PAGEREF _Toc16587560 \h </w:instrText>
            </w:r>
            <w:r w:rsidR="009E50C6">
              <w:rPr>
                <w:noProof/>
                <w:webHidden/>
              </w:rPr>
            </w:r>
            <w:r w:rsidR="009E50C6">
              <w:rPr>
                <w:noProof/>
                <w:webHidden/>
              </w:rPr>
              <w:fldChar w:fldCharType="separate"/>
            </w:r>
            <w:r w:rsidR="00D515BE">
              <w:rPr>
                <w:noProof/>
                <w:webHidden/>
              </w:rPr>
              <w:t>62</w:t>
            </w:r>
            <w:r w:rsidR="009E50C6">
              <w:rPr>
                <w:noProof/>
                <w:webHidden/>
              </w:rPr>
              <w:fldChar w:fldCharType="end"/>
            </w:r>
          </w:hyperlink>
        </w:p>
        <w:p w14:paraId="380741D1" w14:textId="30FEAE89" w:rsidR="009E50C6" w:rsidRDefault="00DC50DA">
          <w:pPr>
            <w:pStyle w:val="TOC2"/>
            <w:tabs>
              <w:tab w:val="left" w:pos="880"/>
              <w:tab w:val="right" w:leader="dot" w:pos="9016"/>
            </w:tabs>
            <w:rPr>
              <w:rFonts w:cstheme="minorBidi"/>
              <w:smallCaps w:val="0"/>
              <w:noProof/>
              <w:sz w:val="22"/>
              <w:szCs w:val="22"/>
            </w:rPr>
          </w:pPr>
          <w:hyperlink w:anchor="_Toc16587561" w:history="1">
            <w:r w:rsidR="009E50C6" w:rsidRPr="00BD321B">
              <w:rPr>
                <w:rStyle w:val="Hyperlink"/>
                <w:noProof/>
              </w:rPr>
              <w:t>5.3</w:t>
            </w:r>
            <w:r w:rsidR="009E50C6">
              <w:rPr>
                <w:rFonts w:cstheme="minorBidi"/>
                <w:smallCaps w:val="0"/>
                <w:noProof/>
                <w:sz w:val="22"/>
                <w:szCs w:val="22"/>
              </w:rPr>
              <w:tab/>
            </w:r>
            <w:r w:rsidR="009E50C6" w:rsidRPr="00BD321B">
              <w:rPr>
                <w:rStyle w:val="Hyperlink"/>
                <w:noProof/>
              </w:rPr>
              <w:t>Support</w:t>
            </w:r>
            <w:r w:rsidR="009E50C6">
              <w:rPr>
                <w:noProof/>
                <w:webHidden/>
              </w:rPr>
              <w:tab/>
            </w:r>
            <w:r w:rsidR="009E50C6">
              <w:rPr>
                <w:noProof/>
                <w:webHidden/>
              </w:rPr>
              <w:fldChar w:fldCharType="begin"/>
            </w:r>
            <w:r w:rsidR="009E50C6">
              <w:rPr>
                <w:noProof/>
                <w:webHidden/>
              </w:rPr>
              <w:instrText xml:space="preserve"> PAGEREF _Toc16587561 \h </w:instrText>
            </w:r>
            <w:r w:rsidR="009E50C6">
              <w:rPr>
                <w:noProof/>
                <w:webHidden/>
              </w:rPr>
            </w:r>
            <w:r w:rsidR="009E50C6">
              <w:rPr>
                <w:noProof/>
                <w:webHidden/>
              </w:rPr>
              <w:fldChar w:fldCharType="separate"/>
            </w:r>
            <w:r w:rsidR="00D515BE">
              <w:rPr>
                <w:noProof/>
                <w:webHidden/>
              </w:rPr>
              <w:t>62</w:t>
            </w:r>
            <w:r w:rsidR="009E50C6">
              <w:rPr>
                <w:noProof/>
                <w:webHidden/>
              </w:rPr>
              <w:fldChar w:fldCharType="end"/>
            </w:r>
          </w:hyperlink>
        </w:p>
        <w:p w14:paraId="0974CD1D" w14:textId="36D59E5C" w:rsidR="009E50C6" w:rsidRDefault="00DC50DA">
          <w:pPr>
            <w:pStyle w:val="TOC2"/>
            <w:tabs>
              <w:tab w:val="left" w:pos="880"/>
              <w:tab w:val="right" w:leader="dot" w:pos="9016"/>
            </w:tabs>
            <w:rPr>
              <w:rFonts w:cstheme="minorBidi"/>
              <w:smallCaps w:val="0"/>
              <w:noProof/>
              <w:sz w:val="22"/>
              <w:szCs w:val="22"/>
            </w:rPr>
          </w:pPr>
          <w:hyperlink w:anchor="_Toc16587562" w:history="1">
            <w:r w:rsidR="009E50C6" w:rsidRPr="00BD321B">
              <w:rPr>
                <w:rStyle w:val="Hyperlink"/>
                <w:noProof/>
              </w:rPr>
              <w:t>5.4</w:t>
            </w:r>
            <w:r w:rsidR="009E50C6">
              <w:rPr>
                <w:rFonts w:cstheme="minorBidi"/>
                <w:smallCaps w:val="0"/>
                <w:noProof/>
                <w:sz w:val="22"/>
                <w:szCs w:val="22"/>
              </w:rPr>
              <w:tab/>
            </w:r>
            <w:r w:rsidR="009E50C6" w:rsidRPr="00BD321B">
              <w:rPr>
                <w:rStyle w:val="Hyperlink"/>
                <w:noProof/>
              </w:rPr>
              <w:t>Boitier</w:t>
            </w:r>
            <w:r w:rsidR="009E50C6">
              <w:rPr>
                <w:noProof/>
                <w:webHidden/>
              </w:rPr>
              <w:tab/>
            </w:r>
            <w:r w:rsidR="009E50C6">
              <w:rPr>
                <w:noProof/>
                <w:webHidden/>
              </w:rPr>
              <w:fldChar w:fldCharType="begin"/>
            </w:r>
            <w:r w:rsidR="009E50C6">
              <w:rPr>
                <w:noProof/>
                <w:webHidden/>
              </w:rPr>
              <w:instrText xml:space="preserve"> PAGEREF _Toc16587562 \h </w:instrText>
            </w:r>
            <w:r w:rsidR="009E50C6">
              <w:rPr>
                <w:noProof/>
                <w:webHidden/>
              </w:rPr>
            </w:r>
            <w:r w:rsidR="009E50C6">
              <w:rPr>
                <w:noProof/>
                <w:webHidden/>
              </w:rPr>
              <w:fldChar w:fldCharType="separate"/>
            </w:r>
            <w:r w:rsidR="00D515BE">
              <w:rPr>
                <w:noProof/>
                <w:webHidden/>
              </w:rPr>
              <w:t>62</w:t>
            </w:r>
            <w:r w:rsidR="009E50C6">
              <w:rPr>
                <w:noProof/>
                <w:webHidden/>
              </w:rPr>
              <w:fldChar w:fldCharType="end"/>
            </w:r>
          </w:hyperlink>
        </w:p>
        <w:p w14:paraId="60ED915F" w14:textId="0B9D54CD" w:rsidR="009E50C6" w:rsidRDefault="00DC50DA">
          <w:pPr>
            <w:pStyle w:val="TOC1"/>
            <w:tabs>
              <w:tab w:val="left" w:pos="440"/>
              <w:tab w:val="right" w:leader="dot" w:pos="9016"/>
            </w:tabs>
            <w:rPr>
              <w:rFonts w:cstheme="minorBidi"/>
              <w:b w:val="0"/>
              <w:bCs w:val="0"/>
              <w:caps w:val="0"/>
              <w:noProof/>
              <w:sz w:val="22"/>
              <w:szCs w:val="22"/>
            </w:rPr>
          </w:pPr>
          <w:hyperlink w:anchor="_Toc16587563" w:history="1">
            <w:r w:rsidR="009E50C6" w:rsidRPr="00BD321B">
              <w:rPr>
                <w:rStyle w:val="Hyperlink"/>
                <w:noProof/>
              </w:rPr>
              <w:t>6</w:t>
            </w:r>
            <w:r w:rsidR="009E50C6">
              <w:rPr>
                <w:rFonts w:cstheme="minorBidi"/>
                <w:b w:val="0"/>
                <w:bCs w:val="0"/>
                <w:caps w:val="0"/>
                <w:noProof/>
                <w:sz w:val="22"/>
                <w:szCs w:val="22"/>
              </w:rPr>
              <w:tab/>
            </w:r>
            <w:r w:rsidR="009E50C6" w:rsidRPr="00BD321B">
              <w:rPr>
                <w:rStyle w:val="Hyperlink"/>
                <w:noProof/>
              </w:rPr>
              <w:t>Conclusion</w:t>
            </w:r>
            <w:r w:rsidR="009E50C6">
              <w:rPr>
                <w:noProof/>
                <w:webHidden/>
              </w:rPr>
              <w:tab/>
            </w:r>
            <w:r w:rsidR="009E50C6">
              <w:rPr>
                <w:noProof/>
                <w:webHidden/>
              </w:rPr>
              <w:fldChar w:fldCharType="begin"/>
            </w:r>
            <w:r w:rsidR="009E50C6">
              <w:rPr>
                <w:noProof/>
                <w:webHidden/>
              </w:rPr>
              <w:instrText xml:space="preserve"> PAGEREF _Toc16587563 \h </w:instrText>
            </w:r>
            <w:r w:rsidR="009E50C6">
              <w:rPr>
                <w:noProof/>
                <w:webHidden/>
              </w:rPr>
            </w:r>
            <w:r w:rsidR="009E50C6">
              <w:rPr>
                <w:noProof/>
                <w:webHidden/>
              </w:rPr>
              <w:fldChar w:fldCharType="separate"/>
            </w:r>
            <w:r w:rsidR="00D515BE">
              <w:rPr>
                <w:noProof/>
                <w:webHidden/>
              </w:rPr>
              <w:t>63</w:t>
            </w:r>
            <w:r w:rsidR="009E50C6">
              <w:rPr>
                <w:noProof/>
                <w:webHidden/>
              </w:rPr>
              <w:fldChar w:fldCharType="end"/>
            </w:r>
          </w:hyperlink>
        </w:p>
        <w:p w14:paraId="14EEE06D" w14:textId="5FD3D2E2" w:rsidR="009E50C6" w:rsidRDefault="00DC50DA">
          <w:pPr>
            <w:pStyle w:val="TOC1"/>
            <w:tabs>
              <w:tab w:val="left" w:pos="440"/>
              <w:tab w:val="right" w:leader="dot" w:pos="9016"/>
            </w:tabs>
            <w:rPr>
              <w:rFonts w:cstheme="minorBidi"/>
              <w:b w:val="0"/>
              <w:bCs w:val="0"/>
              <w:caps w:val="0"/>
              <w:noProof/>
              <w:sz w:val="22"/>
              <w:szCs w:val="22"/>
            </w:rPr>
          </w:pPr>
          <w:hyperlink w:anchor="_Toc16587564" w:history="1">
            <w:r w:rsidR="009E50C6" w:rsidRPr="00BD321B">
              <w:rPr>
                <w:rStyle w:val="Hyperlink"/>
                <w:noProof/>
              </w:rPr>
              <w:t>7</w:t>
            </w:r>
            <w:r w:rsidR="009E50C6">
              <w:rPr>
                <w:rFonts w:cstheme="minorBidi"/>
                <w:b w:val="0"/>
                <w:bCs w:val="0"/>
                <w:caps w:val="0"/>
                <w:noProof/>
                <w:sz w:val="22"/>
                <w:szCs w:val="22"/>
              </w:rPr>
              <w:tab/>
            </w:r>
            <w:r w:rsidR="009E50C6" w:rsidRPr="00BD321B">
              <w:rPr>
                <w:rStyle w:val="Hyperlink"/>
                <w:noProof/>
              </w:rPr>
              <w:t>Annexes</w:t>
            </w:r>
            <w:r w:rsidR="009E50C6">
              <w:rPr>
                <w:noProof/>
                <w:webHidden/>
              </w:rPr>
              <w:tab/>
            </w:r>
            <w:r w:rsidR="009E50C6">
              <w:rPr>
                <w:noProof/>
                <w:webHidden/>
              </w:rPr>
              <w:fldChar w:fldCharType="begin"/>
            </w:r>
            <w:r w:rsidR="009E50C6">
              <w:rPr>
                <w:noProof/>
                <w:webHidden/>
              </w:rPr>
              <w:instrText xml:space="preserve"> PAGEREF _Toc16587564 \h </w:instrText>
            </w:r>
            <w:r w:rsidR="009E50C6">
              <w:rPr>
                <w:noProof/>
                <w:webHidden/>
              </w:rPr>
            </w:r>
            <w:r w:rsidR="009E50C6">
              <w:rPr>
                <w:noProof/>
                <w:webHidden/>
              </w:rPr>
              <w:fldChar w:fldCharType="separate"/>
            </w:r>
            <w:r w:rsidR="00D515BE">
              <w:rPr>
                <w:noProof/>
                <w:webHidden/>
              </w:rPr>
              <w:t>65</w:t>
            </w:r>
            <w:r w:rsidR="009E50C6">
              <w:rPr>
                <w:noProof/>
                <w:webHidden/>
              </w:rPr>
              <w:fldChar w:fldCharType="end"/>
            </w:r>
          </w:hyperlink>
        </w:p>
        <w:p w14:paraId="2B247331" w14:textId="3B92BF59" w:rsidR="009E50C6" w:rsidRDefault="00DC50DA">
          <w:pPr>
            <w:pStyle w:val="TOC1"/>
            <w:tabs>
              <w:tab w:val="left" w:pos="440"/>
              <w:tab w:val="right" w:leader="dot" w:pos="9016"/>
            </w:tabs>
            <w:rPr>
              <w:rFonts w:cstheme="minorBidi"/>
              <w:b w:val="0"/>
              <w:bCs w:val="0"/>
              <w:caps w:val="0"/>
              <w:noProof/>
              <w:sz w:val="22"/>
              <w:szCs w:val="22"/>
            </w:rPr>
          </w:pPr>
          <w:hyperlink w:anchor="_Toc16587565" w:history="1">
            <w:r w:rsidR="009E50C6" w:rsidRPr="00BD321B">
              <w:rPr>
                <w:rStyle w:val="Hyperlink"/>
                <w:noProof/>
              </w:rPr>
              <w:t>8</w:t>
            </w:r>
            <w:r w:rsidR="009E50C6">
              <w:rPr>
                <w:rFonts w:cstheme="minorBidi"/>
                <w:b w:val="0"/>
                <w:bCs w:val="0"/>
                <w:caps w:val="0"/>
                <w:noProof/>
                <w:sz w:val="22"/>
                <w:szCs w:val="22"/>
              </w:rPr>
              <w:tab/>
            </w:r>
            <w:r w:rsidR="009E50C6" w:rsidRPr="00BD321B">
              <w:rPr>
                <w:rStyle w:val="Hyperlink"/>
                <w:noProof/>
              </w:rPr>
              <w:t>Références</w:t>
            </w:r>
            <w:r w:rsidR="009E50C6">
              <w:rPr>
                <w:noProof/>
                <w:webHidden/>
              </w:rPr>
              <w:tab/>
            </w:r>
            <w:r w:rsidR="009E50C6">
              <w:rPr>
                <w:noProof/>
                <w:webHidden/>
              </w:rPr>
              <w:fldChar w:fldCharType="begin"/>
            </w:r>
            <w:r w:rsidR="009E50C6">
              <w:rPr>
                <w:noProof/>
                <w:webHidden/>
              </w:rPr>
              <w:instrText xml:space="preserve"> PAGEREF _Toc16587565 \h </w:instrText>
            </w:r>
            <w:r w:rsidR="009E50C6">
              <w:rPr>
                <w:noProof/>
                <w:webHidden/>
              </w:rPr>
            </w:r>
            <w:r w:rsidR="009E50C6">
              <w:rPr>
                <w:noProof/>
                <w:webHidden/>
              </w:rPr>
              <w:fldChar w:fldCharType="separate"/>
            </w:r>
            <w:r w:rsidR="00D515BE">
              <w:rPr>
                <w:noProof/>
                <w:webHidden/>
              </w:rPr>
              <w:t>64</w:t>
            </w:r>
            <w:r w:rsidR="009E50C6">
              <w:rPr>
                <w:noProof/>
                <w:webHidden/>
              </w:rPr>
              <w:fldChar w:fldCharType="end"/>
            </w:r>
          </w:hyperlink>
        </w:p>
        <w:p w14:paraId="636E794B" w14:textId="6C5EC3B3" w:rsidR="00B3690F" w:rsidRPr="001F2DBD" w:rsidRDefault="00854773" w:rsidP="00854773">
          <w:pPr>
            <w:pStyle w:val="TOCHeading"/>
          </w:pPr>
          <w:r>
            <w:fldChar w:fldCharType="end"/>
          </w:r>
        </w:p>
      </w:sdtContent>
    </w:sdt>
    <w:p w14:paraId="65068B02" w14:textId="77777777" w:rsidR="0030503A" w:rsidRDefault="00B3690F" w:rsidP="00854773">
      <w:pPr>
        <w:rPr>
          <w:noProof/>
        </w:rPr>
      </w:pPr>
      <w:r w:rsidRPr="001F2DBD">
        <w:br w:type="page"/>
      </w:r>
      <w:r w:rsidR="00854773">
        <w:fldChar w:fldCharType="begin"/>
      </w:r>
      <w:r w:rsidR="00854773">
        <w:instrText xml:space="preserve"> TOC \h \z \c "Figure" </w:instrText>
      </w:r>
      <w:r w:rsidR="00854773">
        <w:fldChar w:fldCharType="separate"/>
      </w:r>
    </w:p>
    <w:p w14:paraId="76AEBFCC" w14:textId="5908A3D0" w:rsidR="009E50C6" w:rsidRPr="009E50C6" w:rsidRDefault="009E50C6" w:rsidP="009E50C6">
      <w:pPr>
        <w:pStyle w:val="TableofFigures"/>
        <w:tabs>
          <w:tab w:val="right" w:leader="dot" w:pos="9016"/>
        </w:tabs>
        <w:rPr>
          <w:sz w:val="32"/>
          <w:szCs w:val="32"/>
          <w:u w:val="single"/>
        </w:rPr>
      </w:pPr>
      <w:r w:rsidRPr="009E50C6">
        <w:rPr>
          <w:sz w:val="32"/>
          <w:szCs w:val="32"/>
          <w:u w:val="single"/>
        </w:rPr>
        <w:lastRenderedPageBreak/>
        <w:t>Table des FIGURES</w:t>
      </w:r>
    </w:p>
    <w:p w14:paraId="470FC7E2" w14:textId="6CAA16ED" w:rsidR="0030503A" w:rsidRDefault="00DC50DA">
      <w:pPr>
        <w:pStyle w:val="TableofFigures"/>
        <w:tabs>
          <w:tab w:val="right" w:leader="dot" w:pos="9016"/>
        </w:tabs>
        <w:rPr>
          <w:rFonts w:cstheme="minorBidi"/>
          <w:caps w:val="0"/>
          <w:noProof/>
          <w:sz w:val="22"/>
          <w:szCs w:val="22"/>
        </w:rPr>
      </w:pPr>
      <w:hyperlink w:anchor="_Toc16504743" w:history="1">
        <w:r w:rsidR="0030503A" w:rsidRPr="00845FD5">
          <w:rPr>
            <w:rStyle w:val="Hyperlink"/>
            <w:noProof/>
          </w:rPr>
          <w:t>Figure 1 : schéma de principe</w:t>
        </w:r>
        <w:r w:rsidR="0030503A">
          <w:rPr>
            <w:noProof/>
            <w:webHidden/>
          </w:rPr>
          <w:tab/>
        </w:r>
        <w:r w:rsidR="0030503A">
          <w:rPr>
            <w:noProof/>
            <w:webHidden/>
          </w:rPr>
          <w:fldChar w:fldCharType="begin"/>
        </w:r>
        <w:r w:rsidR="0030503A">
          <w:rPr>
            <w:noProof/>
            <w:webHidden/>
          </w:rPr>
          <w:instrText xml:space="preserve"> PAGEREF _Toc16504743 \h </w:instrText>
        </w:r>
        <w:r w:rsidR="0030503A">
          <w:rPr>
            <w:noProof/>
            <w:webHidden/>
          </w:rPr>
        </w:r>
        <w:r w:rsidR="0030503A">
          <w:rPr>
            <w:noProof/>
            <w:webHidden/>
          </w:rPr>
          <w:fldChar w:fldCharType="separate"/>
        </w:r>
        <w:r w:rsidR="00D515BE">
          <w:rPr>
            <w:noProof/>
            <w:webHidden/>
          </w:rPr>
          <w:t>7</w:t>
        </w:r>
        <w:r w:rsidR="0030503A">
          <w:rPr>
            <w:noProof/>
            <w:webHidden/>
          </w:rPr>
          <w:fldChar w:fldCharType="end"/>
        </w:r>
      </w:hyperlink>
    </w:p>
    <w:p w14:paraId="4374021E" w14:textId="7A22B7DC" w:rsidR="0030503A" w:rsidRDefault="00DC50DA">
      <w:pPr>
        <w:pStyle w:val="TableofFigures"/>
        <w:tabs>
          <w:tab w:val="right" w:leader="dot" w:pos="9016"/>
        </w:tabs>
        <w:rPr>
          <w:rFonts w:cstheme="minorBidi"/>
          <w:caps w:val="0"/>
          <w:noProof/>
          <w:sz w:val="22"/>
          <w:szCs w:val="22"/>
        </w:rPr>
      </w:pPr>
      <w:hyperlink r:id="rId8" w:anchor="_Toc16504744" w:history="1">
        <w:r w:rsidR="0030503A" w:rsidRPr="00845FD5">
          <w:rPr>
            <w:rStyle w:val="Hyperlink"/>
            <w:noProof/>
          </w:rPr>
          <w:t>Figure 2: antenne log-périodique</w:t>
        </w:r>
        <w:r w:rsidR="0030503A">
          <w:rPr>
            <w:noProof/>
            <w:webHidden/>
          </w:rPr>
          <w:tab/>
        </w:r>
        <w:r w:rsidR="0030503A">
          <w:rPr>
            <w:noProof/>
            <w:webHidden/>
          </w:rPr>
          <w:fldChar w:fldCharType="begin"/>
        </w:r>
        <w:r w:rsidR="0030503A">
          <w:rPr>
            <w:noProof/>
            <w:webHidden/>
          </w:rPr>
          <w:instrText xml:space="preserve"> PAGEREF _Toc16504744 \h </w:instrText>
        </w:r>
        <w:r w:rsidR="0030503A">
          <w:rPr>
            <w:noProof/>
            <w:webHidden/>
          </w:rPr>
        </w:r>
        <w:r w:rsidR="0030503A">
          <w:rPr>
            <w:noProof/>
            <w:webHidden/>
          </w:rPr>
          <w:fldChar w:fldCharType="separate"/>
        </w:r>
        <w:r w:rsidR="00D515BE">
          <w:rPr>
            <w:noProof/>
            <w:webHidden/>
          </w:rPr>
          <w:t>8</w:t>
        </w:r>
        <w:r w:rsidR="0030503A">
          <w:rPr>
            <w:noProof/>
            <w:webHidden/>
          </w:rPr>
          <w:fldChar w:fldCharType="end"/>
        </w:r>
      </w:hyperlink>
    </w:p>
    <w:p w14:paraId="54820AA5" w14:textId="5A3CA39D" w:rsidR="0030503A" w:rsidRDefault="00DC50DA">
      <w:pPr>
        <w:pStyle w:val="TableofFigures"/>
        <w:tabs>
          <w:tab w:val="right" w:leader="dot" w:pos="9016"/>
        </w:tabs>
        <w:rPr>
          <w:rFonts w:cstheme="minorBidi"/>
          <w:caps w:val="0"/>
          <w:noProof/>
          <w:sz w:val="22"/>
          <w:szCs w:val="22"/>
        </w:rPr>
      </w:pPr>
      <w:hyperlink w:anchor="_Toc16504745" w:history="1">
        <w:r w:rsidR="0030503A" w:rsidRPr="00845FD5">
          <w:rPr>
            <w:rStyle w:val="Hyperlink"/>
            <w:noProof/>
          </w:rPr>
          <w:t>Figure 3 : radiation de l'antenne LPDA</w:t>
        </w:r>
        <w:r w:rsidR="0030503A">
          <w:rPr>
            <w:noProof/>
            <w:webHidden/>
          </w:rPr>
          <w:tab/>
        </w:r>
        <w:r w:rsidR="0030503A">
          <w:rPr>
            <w:noProof/>
            <w:webHidden/>
          </w:rPr>
          <w:fldChar w:fldCharType="begin"/>
        </w:r>
        <w:r w:rsidR="0030503A">
          <w:rPr>
            <w:noProof/>
            <w:webHidden/>
          </w:rPr>
          <w:instrText xml:space="preserve"> PAGEREF _Toc16504745 \h </w:instrText>
        </w:r>
        <w:r w:rsidR="0030503A">
          <w:rPr>
            <w:noProof/>
            <w:webHidden/>
          </w:rPr>
        </w:r>
        <w:r w:rsidR="0030503A">
          <w:rPr>
            <w:noProof/>
            <w:webHidden/>
          </w:rPr>
          <w:fldChar w:fldCharType="separate"/>
        </w:r>
        <w:r w:rsidR="00D515BE">
          <w:rPr>
            <w:noProof/>
            <w:webHidden/>
          </w:rPr>
          <w:t>8</w:t>
        </w:r>
        <w:r w:rsidR="0030503A">
          <w:rPr>
            <w:noProof/>
            <w:webHidden/>
          </w:rPr>
          <w:fldChar w:fldCharType="end"/>
        </w:r>
      </w:hyperlink>
    </w:p>
    <w:p w14:paraId="1BDF3C4D" w14:textId="19F9CE24" w:rsidR="0030503A" w:rsidRDefault="00DC50DA">
      <w:pPr>
        <w:pStyle w:val="TableofFigures"/>
        <w:tabs>
          <w:tab w:val="right" w:leader="dot" w:pos="9016"/>
        </w:tabs>
        <w:rPr>
          <w:rFonts w:cstheme="minorBidi"/>
          <w:caps w:val="0"/>
          <w:noProof/>
          <w:sz w:val="22"/>
          <w:szCs w:val="22"/>
        </w:rPr>
      </w:pPr>
      <w:hyperlink w:anchor="_Toc16504746" w:history="1">
        <w:r w:rsidR="0030503A" w:rsidRPr="00845FD5">
          <w:rPr>
            <w:rStyle w:val="Hyperlink"/>
            <w:noProof/>
          </w:rPr>
          <w:t>Figure 4: Directivité constante vs σ et τ</w:t>
        </w:r>
        <w:r w:rsidR="0030503A">
          <w:rPr>
            <w:noProof/>
            <w:webHidden/>
          </w:rPr>
          <w:tab/>
        </w:r>
        <w:r w:rsidR="0030503A">
          <w:rPr>
            <w:noProof/>
            <w:webHidden/>
          </w:rPr>
          <w:fldChar w:fldCharType="begin"/>
        </w:r>
        <w:r w:rsidR="0030503A">
          <w:rPr>
            <w:noProof/>
            <w:webHidden/>
          </w:rPr>
          <w:instrText xml:space="preserve"> PAGEREF _Toc16504746 \h </w:instrText>
        </w:r>
        <w:r w:rsidR="0030503A">
          <w:rPr>
            <w:noProof/>
            <w:webHidden/>
          </w:rPr>
        </w:r>
        <w:r w:rsidR="0030503A">
          <w:rPr>
            <w:noProof/>
            <w:webHidden/>
          </w:rPr>
          <w:fldChar w:fldCharType="separate"/>
        </w:r>
        <w:r w:rsidR="00D515BE">
          <w:rPr>
            <w:noProof/>
            <w:webHidden/>
          </w:rPr>
          <w:t>9</w:t>
        </w:r>
        <w:r w:rsidR="0030503A">
          <w:rPr>
            <w:noProof/>
            <w:webHidden/>
          </w:rPr>
          <w:fldChar w:fldCharType="end"/>
        </w:r>
      </w:hyperlink>
    </w:p>
    <w:p w14:paraId="5E192013" w14:textId="28F2BBEB" w:rsidR="0030503A" w:rsidRDefault="00DC50DA">
      <w:pPr>
        <w:pStyle w:val="TableofFigures"/>
        <w:tabs>
          <w:tab w:val="right" w:leader="dot" w:pos="9016"/>
        </w:tabs>
        <w:rPr>
          <w:rFonts w:cstheme="minorBidi"/>
          <w:caps w:val="0"/>
          <w:noProof/>
          <w:sz w:val="22"/>
          <w:szCs w:val="22"/>
        </w:rPr>
      </w:pPr>
      <w:hyperlink w:anchor="_Toc16504747" w:history="1">
        <w:r w:rsidR="0030503A" w:rsidRPr="00845FD5">
          <w:rPr>
            <w:rStyle w:val="Hyperlink"/>
            <w:noProof/>
          </w:rPr>
          <w:t>Figure 5: représentation d'un LPDA</w:t>
        </w:r>
        <w:r w:rsidR="0030503A">
          <w:rPr>
            <w:noProof/>
            <w:webHidden/>
          </w:rPr>
          <w:tab/>
        </w:r>
        <w:r w:rsidR="0030503A">
          <w:rPr>
            <w:noProof/>
            <w:webHidden/>
          </w:rPr>
          <w:fldChar w:fldCharType="begin"/>
        </w:r>
        <w:r w:rsidR="0030503A">
          <w:rPr>
            <w:noProof/>
            <w:webHidden/>
          </w:rPr>
          <w:instrText xml:space="preserve"> PAGEREF _Toc16504747 \h </w:instrText>
        </w:r>
        <w:r w:rsidR="0030503A">
          <w:rPr>
            <w:noProof/>
            <w:webHidden/>
          </w:rPr>
        </w:r>
        <w:r w:rsidR="0030503A">
          <w:rPr>
            <w:noProof/>
            <w:webHidden/>
          </w:rPr>
          <w:fldChar w:fldCharType="separate"/>
        </w:r>
        <w:r w:rsidR="00D515BE">
          <w:rPr>
            <w:noProof/>
            <w:webHidden/>
          </w:rPr>
          <w:t>10</w:t>
        </w:r>
        <w:r w:rsidR="0030503A">
          <w:rPr>
            <w:noProof/>
            <w:webHidden/>
          </w:rPr>
          <w:fldChar w:fldCharType="end"/>
        </w:r>
      </w:hyperlink>
    </w:p>
    <w:p w14:paraId="04F06B66" w14:textId="79EC34DE" w:rsidR="0030503A" w:rsidRDefault="00DC50DA">
      <w:pPr>
        <w:pStyle w:val="TableofFigures"/>
        <w:tabs>
          <w:tab w:val="right" w:leader="dot" w:pos="9016"/>
        </w:tabs>
        <w:rPr>
          <w:rFonts w:cstheme="minorBidi"/>
          <w:caps w:val="0"/>
          <w:noProof/>
          <w:sz w:val="22"/>
          <w:szCs w:val="22"/>
        </w:rPr>
      </w:pPr>
      <w:hyperlink w:anchor="_Toc16504748" w:history="1">
        <w:r w:rsidR="0030503A" w:rsidRPr="00845FD5">
          <w:rPr>
            <w:rStyle w:val="Hyperlink"/>
            <w:noProof/>
          </w:rPr>
          <w:t>Figure 6: design final de l'antenne LPDA</w:t>
        </w:r>
        <w:r w:rsidR="0030503A">
          <w:rPr>
            <w:noProof/>
            <w:webHidden/>
          </w:rPr>
          <w:tab/>
        </w:r>
        <w:r w:rsidR="0030503A">
          <w:rPr>
            <w:noProof/>
            <w:webHidden/>
          </w:rPr>
          <w:fldChar w:fldCharType="begin"/>
        </w:r>
        <w:r w:rsidR="0030503A">
          <w:rPr>
            <w:noProof/>
            <w:webHidden/>
          </w:rPr>
          <w:instrText xml:space="preserve"> PAGEREF _Toc16504748 \h </w:instrText>
        </w:r>
        <w:r w:rsidR="0030503A">
          <w:rPr>
            <w:noProof/>
            <w:webHidden/>
          </w:rPr>
        </w:r>
        <w:r w:rsidR="0030503A">
          <w:rPr>
            <w:noProof/>
            <w:webHidden/>
          </w:rPr>
          <w:fldChar w:fldCharType="separate"/>
        </w:r>
        <w:r w:rsidR="00D515BE">
          <w:rPr>
            <w:noProof/>
            <w:webHidden/>
          </w:rPr>
          <w:t>13</w:t>
        </w:r>
        <w:r w:rsidR="0030503A">
          <w:rPr>
            <w:noProof/>
            <w:webHidden/>
          </w:rPr>
          <w:fldChar w:fldCharType="end"/>
        </w:r>
      </w:hyperlink>
    </w:p>
    <w:p w14:paraId="1654CA26" w14:textId="4303EF67" w:rsidR="0030503A" w:rsidRDefault="00DC50DA">
      <w:pPr>
        <w:pStyle w:val="TableofFigures"/>
        <w:tabs>
          <w:tab w:val="right" w:leader="dot" w:pos="9016"/>
        </w:tabs>
        <w:rPr>
          <w:rFonts w:cstheme="minorBidi"/>
          <w:caps w:val="0"/>
          <w:noProof/>
          <w:sz w:val="22"/>
          <w:szCs w:val="22"/>
        </w:rPr>
      </w:pPr>
      <w:hyperlink w:anchor="_Toc16504749" w:history="1">
        <w:r w:rsidR="0030503A" w:rsidRPr="00845FD5">
          <w:rPr>
            <w:rStyle w:val="Hyperlink"/>
            <w:noProof/>
          </w:rPr>
          <w:t>Figure 7 : impédance de l'antenne LPDA</w:t>
        </w:r>
        <w:r w:rsidR="0030503A">
          <w:rPr>
            <w:noProof/>
            <w:webHidden/>
          </w:rPr>
          <w:tab/>
        </w:r>
        <w:r w:rsidR="0030503A">
          <w:rPr>
            <w:noProof/>
            <w:webHidden/>
          </w:rPr>
          <w:fldChar w:fldCharType="begin"/>
        </w:r>
        <w:r w:rsidR="0030503A">
          <w:rPr>
            <w:noProof/>
            <w:webHidden/>
          </w:rPr>
          <w:instrText xml:space="preserve"> PAGEREF _Toc16504749 \h </w:instrText>
        </w:r>
        <w:r w:rsidR="0030503A">
          <w:rPr>
            <w:noProof/>
            <w:webHidden/>
          </w:rPr>
        </w:r>
        <w:r w:rsidR="0030503A">
          <w:rPr>
            <w:noProof/>
            <w:webHidden/>
          </w:rPr>
          <w:fldChar w:fldCharType="separate"/>
        </w:r>
        <w:r w:rsidR="00D515BE">
          <w:rPr>
            <w:noProof/>
            <w:webHidden/>
          </w:rPr>
          <w:t>15</w:t>
        </w:r>
        <w:r w:rsidR="0030503A">
          <w:rPr>
            <w:noProof/>
            <w:webHidden/>
          </w:rPr>
          <w:fldChar w:fldCharType="end"/>
        </w:r>
      </w:hyperlink>
    </w:p>
    <w:p w14:paraId="4DDBE015" w14:textId="7AF401B8" w:rsidR="0030503A" w:rsidRDefault="00DC50DA">
      <w:pPr>
        <w:pStyle w:val="TableofFigures"/>
        <w:tabs>
          <w:tab w:val="right" w:leader="dot" w:pos="9016"/>
        </w:tabs>
        <w:rPr>
          <w:rFonts w:cstheme="minorBidi"/>
          <w:caps w:val="0"/>
          <w:noProof/>
          <w:sz w:val="22"/>
          <w:szCs w:val="22"/>
        </w:rPr>
      </w:pPr>
      <w:hyperlink w:anchor="_Toc16504750" w:history="1">
        <w:r w:rsidR="0030503A" w:rsidRPr="00845FD5">
          <w:rPr>
            <w:rStyle w:val="Hyperlink"/>
            <w:noProof/>
          </w:rPr>
          <w:t>Figure 8 : réflexion de l'antenne LPDA</w:t>
        </w:r>
        <w:r w:rsidR="0030503A">
          <w:rPr>
            <w:noProof/>
            <w:webHidden/>
          </w:rPr>
          <w:tab/>
        </w:r>
        <w:r w:rsidR="0030503A">
          <w:rPr>
            <w:noProof/>
            <w:webHidden/>
          </w:rPr>
          <w:fldChar w:fldCharType="begin"/>
        </w:r>
        <w:r w:rsidR="0030503A">
          <w:rPr>
            <w:noProof/>
            <w:webHidden/>
          </w:rPr>
          <w:instrText xml:space="preserve"> PAGEREF _Toc16504750 \h </w:instrText>
        </w:r>
        <w:r w:rsidR="0030503A">
          <w:rPr>
            <w:noProof/>
            <w:webHidden/>
          </w:rPr>
        </w:r>
        <w:r w:rsidR="0030503A">
          <w:rPr>
            <w:noProof/>
            <w:webHidden/>
          </w:rPr>
          <w:fldChar w:fldCharType="separate"/>
        </w:r>
        <w:r w:rsidR="00D515BE">
          <w:rPr>
            <w:noProof/>
            <w:webHidden/>
          </w:rPr>
          <w:t>15</w:t>
        </w:r>
        <w:r w:rsidR="0030503A">
          <w:rPr>
            <w:noProof/>
            <w:webHidden/>
          </w:rPr>
          <w:fldChar w:fldCharType="end"/>
        </w:r>
      </w:hyperlink>
    </w:p>
    <w:p w14:paraId="07305C06" w14:textId="69CDA6AD" w:rsidR="0030503A" w:rsidRDefault="00DC50DA">
      <w:pPr>
        <w:pStyle w:val="TableofFigures"/>
        <w:tabs>
          <w:tab w:val="right" w:leader="dot" w:pos="9016"/>
        </w:tabs>
        <w:rPr>
          <w:rFonts w:cstheme="minorBidi"/>
          <w:caps w:val="0"/>
          <w:noProof/>
          <w:sz w:val="22"/>
          <w:szCs w:val="22"/>
        </w:rPr>
      </w:pPr>
      <w:hyperlink w:anchor="_Toc16504751" w:history="1">
        <w:r w:rsidR="0030503A" w:rsidRPr="00845FD5">
          <w:rPr>
            <w:rStyle w:val="Hyperlink"/>
            <w:noProof/>
          </w:rPr>
          <w:t>Figure 9 : radiation de l'antenne LPDA</w:t>
        </w:r>
        <w:r w:rsidR="0030503A">
          <w:rPr>
            <w:noProof/>
            <w:webHidden/>
          </w:rPr>
          <w:tab/>
        </w:r>
        <w:r w:rsidR="0030503A">
          <w:rPr>
            <w:noProof/>
            <w:webHidden/>
          </w:rPr>
          <w:fldChar w:fldCharType="begin"/>
        </w:r>
        <w:r w:rsidR="0030503A">
          <w:rPr>
            <w:noProof/>
            <w:webHidden/>
          </w:rPr>
          <w:instrText xml:space="preserve"> PAGEREF _Toc16504751 \h </w:instrText>
        </w:r>
        <w:r w:rsidR="0030503A">
          <w:rPr>
            <w:noProof/>
            <w:webHidden/>
          </w:rPr>
        </w:r>
        <w:r w:rsidR="0030503A">
          <w:rPr>
            <w:noProof/>
            <w:webHidden/>
          </w:rPr>
          <w:fldChar w:fldCharType="separate"/>
        </w:r>
        <w:r w:rsidR="00D515BE">
          <w:rPr>
            <w:noProof/>
            <w:webHidden/>
          </w:rPr>
          <w:t>16</w:t>
        </w:r>
        <w:r w:rsidR="0030503A">
          <w:rPr>
            <w:noProof/>
            <w:webHidden/>
          </w:rPr>
          <w:fldChar w:fldCharType="end"/>
        </w:r>
      </w:hyperlink>
    </w:p>
    <w:p w14:paraId="65471636" w14:textId="7CFF0F11" w:rsidR="0030503A" w:rsidRDefault="00DC50DA">
      <w:pPr>
        <w:pStyle w:val="TableofFigures"/>
        <w:tabs>
          <w:tab w:val="right" w:leader="dot" w:pos="9016"/>
        </w:tabs>
        <w:rPr>
          <w:rFonts w:cstheme="minorBidi"/>
          <w:caps w:val="0"/>
          <w:noProof/>
          <w:sz w:val="22"/>
          <w:szCs w:val="22"/>
        </w:rPr>
      </w:pPr>
      <w:hyperlink w:anchor="_Toc16504752" w:history="1">
        <w:r w:rsidR="0030503A" w:rsidRPr="00845FD5">
          <w:rPr>
            <w:rStyle w:val="Hyperlink"/>
            <w:noProof/>
          </w:rPr>
          <w:t>Figure 10 : radiation de l'antenne LPDA avec l'antenne</w:t>
        </w:r>
        <w:r w:rsidR="0030503A">
          <w:rPr>
            <w:noProof/>
            <w:webHidden/>
          </w:rPr>
          <w:tab/>
        </w:r>
        <w:r w:rsidR="0030503A">
          <w:rPr>
            <w:noProof/>
            <w:webHidden/>
          </w:rPr>
          <w:fldChar w:fldCharType="begin"/>
        </w:r>
        <w:r w:rsidR="0030503A">
          <w:rPr>
            <w:noProof/>
            <w:webHidden/>
          </w:rPr>
          <w:instrText xml:space="preserve"> PAGEREF _Toc16504752 \h </w:instrText>
        </w:r>
        <w:r w:rsidR="0030503A">
          <w:rPr>
            <w:noProof/>
            <w:webHidden/>
          </w:rPr>
        </w:r>
        <w:r w:rsidR="0030503A">
          <w:rPr>
            <w:noProof/>
            <w:webHidden/>
          </w:rPr>
          <w:fldChar w:fldCharType="separate"/>
        </w:r>
        <w:r w:rsidR="00D515BE">
          <w:rPr>
            <w:noProof/>
            <w:webHidden/>
          </w:rPr>
          <w:t>16</w:t>
        </w:r>
        <w:r w:rsidR="0030503A">
          <w:rPr>
            <w:noProof/>
            <w:webHidden/>
          </w:rPr>
          <w:fldChar w:fldCharType="end"/>
        </w:r>
      </w:hyperlink>
    </w:p>
    <w:p w14:paraId="732C131F" w14:textId="61BC7F89" w:rsidR="0030503A" w:rsidRDefault="00DC50DA">
      <w:pPr>
        <w:pStyle w:val="TableofFigures"/>
        <w:tabs>
          <w:tab w:val="right" w:leader="dot" w:pos="9016"/>
        </w:tabs>
        <w:rPr>
          <w:rFonts w:cstheme="minorBidi"/>
          <w:caps w:val="0"/>
          <w:noProof/>
          <w:sz w:val="22"/>
          <w:szCs w:val="22"/>
        </w:rPr>
      </w:pPr>
      <w:hyperlink w:anchor="_Toc16504753" w:history="1">
        <w:r w:rsidR="0030503A" w:rsidRPr="00845FD5">
          <w:rPr>
            <w:rStyle w:val="Hyperlink"/>
            <w:noProof/>
          </w:rPr>
          <w:t>Figure 11 : schéma PCB test LPDA</w:t>
        </w:r>
        <w:r w:rsidR="0030503A">
          <w:rPr>
            <w:noProof/>
            <w:webHidden/>
          </w:rPr>
          <w:tab/>
        </w:r>
        <w:r w:rsidR="0030503A">
          <w:rPr>
            <w:noProof/>
            <w:webHidden/>
          </w:rPr>
          <w:fldChar w:fldCharType="begin"/>
        </w:r>
        <w:r w:rsidR="0030503A">
          <w:rPr>
            <w:noProof/>
            <w:webHidden/>
          </w:rPr>
          <w:instrText xml:space="preserve"> PAGEREF _Toc16504753 \h </w:instrText>
        </w:r>
        <w:r w:rsidR="0030503A">
          <w:rPr>
            <w:noProof/>
            <w:webHidden/>
          </w:rPr>
        </w:r>
        <w:r w:rsidR="0030503A">
          <w:rPr>
            <w:noProof/>
            <w:webHidden/>
          </w:rPr>
          <w:fldChar w:fldCharType="separate"/>
        </w:r>
        <w:r w:rsidR="00D515BE">
          <w:rPr>
            <w:noProof/>
            <w:webHidden/>
          </w:rPr>
          <w:t>17</w:t>
        </w:r>
        <w:r w:rsidR="0030503A">
          <w:rPr>
            <w:noProof/>
            <w:webHidden/>
          </w:rPr>
          <w:fldChar w:fldCharType="end"/>
        </w:r>
      </w:hyperlink>
    </w:p>
    <w:p w14:paraId="7CE66F9D" w14:textId="1510A7F5" w:rsidR="0030503A" w:rsidRDefault="00DC50DA">
      <w:pPr>
        <w:pStyle w:val="TableofFigures"/>
        <w:tabs>
          <w:tab w:val="right" w:leader="dot" w:pos="9016"/>
        </w:tabs>
        <w:rPr>
          <w:rFonts w:cstheme="minorBidi"/>
          <w:caps w:val="0"/>
          <w:noProof/>
          <w:sz w:val="22"/>
          <w:szCs w:val="22"/>
        </w:rPr>
      </w:pPr>
      <w:hyperlink w:anchor="_Toc16504754" w:history="1">
        <w:r w:rsidR="0030503A" w:rsidRPr="00845FD5">
          <w:rPr>
            <w:rStyle w:val="Hyperlink"/>
            <w:noProof/>
          </w:rPr>
          <w:t>Figure 12 : impédance de l'antenne LPDA</w:t>
        </w:r>
        <w:r w:rsidR="0030503A">
          <w:rPr>
            <w:noProof/>
            <w:webHidden/>
          </w:rPr>
          <w:tab/>
        </w:r>
        <w:r w:rsidR="0030503A">
          <w:rPr>
            <w:noProof/>
            <w:webHidden/>
          </w:rPr>
          <w:fldChar w:fldCharType="begin"/>
        </w:r>
        <w:r w:rsidR="0030503A">
          <w:rPr>
            <w:noProof/>
            <w:webHidden/>
          </w:rPr>
          <w:instrText xml:space="preserve"> PAGEREF _Toc16504754 \h </w:instrText>
        </w:r>
        <w:r w:rsidR="0030503A">
          <w:rPr>
            <w:noProof/>
            <w:webHidden/>
          </w:rPr>
        </w:r>
        <w:r w:rsidR="0030503A">
          <w:rPr>
            <w:noProof/>
            <w:webHidden/>
          </w:rPr>
          <w:fldChar w:fldCharType="separate"/>
        </w:r>
        <w:r w:rsidR="00D515BE">
          <w:rPr>
            <w:noProof/>
            <w:webHidden/>
          </w:rPr>
          <w:t>18</w:t>
        </w:r>
        <w:r w:rsidR="0030503A">
          <w:rPr>
            <w:noProof/>
            <w:webHidden/>
          </w:rPr>
          <w:fldChar w:fldCharType="end"/>
        </w:r>
      </w:hyperlink>
    </w:p>
    <w:p w14:paraId="2F54D4D8" w14:textId="3EB4524C" w:rsidR="0030503A" w:rsidRDefault="00DC50DA">
      <w:pPr>
        <w:pStyle w:val="TableofFigures"/>
        <w:tabs>
          <w:tab w:val="right" w:leader="dot" w:pos="9016"/>
        </w:tabs>
        <w:rPr>
          <w:rFonts w:cstheme="minorBidi"/>
          <w:caps w:val="0"/>
          <w:noProof/>
          <w:sz w:val="22"/>
          <w:szCs w:val="22"/>
        </w:rPr>
      </w:pPr>
      <w:hyperlink w:anchor="_Toc16504755" w:history="1">
        <w:r w:rsidR="0030503A" w:rsidRPr="00845FD5">
          <w:rPr>
            <w:rStyle w:val="Hyperlink"/>
            <w:noProof/>
          </w:rPr>
          <w:t>Figure 13 : réflexion de l'antenne LPDA</w:t>
        </w:r>
        <w:r w:rsidR="0030503A">
          <w:rPr>
            <w:noProof/>
            <w:webHidden/>
          </w:rPr>
          <w:tab/>
        </w:r>
        <w:r w:rsidR="0030503A">
          <w:rPr>
            <w:noProof/>
            <w:webHidden/>
          </w:rPr>
          <w:fldChar w:fldCharType="begin"/>
        </w:r>
        <w:r w:rsidR="0030503A">
          <w:rPr>
            <w:noProof/>
            <w:webHidden/>
          </w:rPr>
          <w:instrText xml:space="preserve"> PAGEREF _Toc16504755 \h </w:instrText>
        </w:r>
        <w:r w:rsidR="0030503A">
          <w:rPr>
            <w:noProof/>
            <w:webHidden/>
          </w:rPr>
        </w:r>
        <w:r w:rsidR="0030503A">
          <w:rPr>
            <w:noProof/>
            <w:webHidden/>
          </w:rPr>
          <w:fldChar w:fldCharType="separate"/>
        </w:r>
        <w:r w:rsidR="00D515BE">
          <w:rPr>
            <w:noProof/>
            <w:webHidden/>
          </w:rPr>
          <w:t>19</w:t>
        </w:r>
        <w:r w:rsidR="0030503A">
          <w:rPr>
            <w:noProof/>
            <w:webHidden/>
          </w:rPr>
          <w:fldChar w:fldCharType="end"/>
        </w:r>
      </w:hyperlink>
    </w:p>
    <w:p w14:paraId="64763137" w14:textId="1671B471" w:rsidR="0030503A" w:rsidRDefault="00DC50DA">
      <w:pPr>
        <w:pStyle w:val="TableofFigures"/>
        <w:tabs>
          <w:tab w:val="right" w:leader="dot" w:pos="9016"/>
        </w:tabs>
        <w:rPr>
          <w:rFonts w:cstheme="minorBidi"/>
          <w:caps w:val="0"/>
          <w:noProof/>
          <w:sz w:val="22"/>
          <w:szCs w:val="22"/>
        </w:rPr>
      </w:pPr>
      <w:hyperlink w:anchor="_Toc16504756" w:history="1">
        <w:r w:rsidR="0030503A" w:rsidRPr="00845FD5">
          <w:rPr>
            <w:rStyle w:val="Hyperlink"/>
            <w:noProof/>
          </w:rPr>
          <w:t>Figure 14 : Smith chart simulé de la LPDA</w:t>
        </w:r>
        <w:r w:rsidR="0030503A">
          <w:rPr>
            <w:noProof/>
            <w:webHidden/>
          </w:rPr>
          <w:tab/>
        </w:r>
        <w:r w:rsidR="0030503A">
          <w:rPr>
            <w:noProof/>
            <w:webHidden/>
          </w:rPr>
          <w:fldChar w:fldCharType="begin"/>
        </w:r>
        <w:r w:rsidR="0030503A">
          <w:rPr>
            <w:noProof/>
            <w:webHidden/>
          </w:rPr>
          <w:instrText xml:space="preserve"> PAGEREF _Toc16504756 \h </w:instrText>
        </w:r>
        <w:r w:rsidR="0030503A">
          <w:rPr>
            <w:noProof/>
            <w:webHidden/>
          </w:rPr>
        </w:r>
        <w:r w:rsidR="0030503A">
          <w:rPr>
            <w:noProof/>
            <w:webHidden/>
          </w:rPr>
          <w:fldChar w:fldCharType="separate"/>
        </w:r>
        <w:r w:rsidR="00D515BE">
          <w:rPr>
            <w:noProof/>
            <w:webHidden/>
          </w:rPr>
          <w:t>20</w:t>
        </w:r>
        <w:r w:rsidR="0030503A">
          <w:rPr>
            <w:noProof/>
            <w:webHidden/>
          </w:rPr>
          <w:fldChar w:fldCharType="end"/>
        </w:r>
      </w:hyperlink>
    </w:p>
    <w:p w14:paraId="254B0783" w14:textId="3BE3EF22" w:rsidR="0030503A" w:rsidRDefault="00DC50DA">
      <w:pPr>
        <w:pStyle w:val="TableofFigures"/>
        <w:tabs>
          <w:tab w:val="right" w:leader="dot" w:pos="9016"/>
        </w:tabs>
        <w:rPr>
          <w:rFonts w:cstheme="minorBidi"/>
          <w:caps w:val="0"/>
          <w:noProof/>
          <w:sz w:val="22"/>
          <w:szCs w:val="22"/>
        </w:rPr>
      </w:pPr>
      <w:hyperlink w:anchor="_Toc16504757" w:history="1">
        <w:r w:rsidR="0030503A" w:rsidRPr="00845FD5">
          <w:rPr>
            <w:rStyle w:val="Hyperlink"/>
            <w:noProof/>
          </w:rPr>
          <w:t>Figure 15 : Smith chart mesuré de la LPDA</w:t>
        </w:r>
        <w:r w:rsidR="0030503A">
          <w:rPr>
            <w:noProof/>
            <w:webHidden/>
          </w:rPr>
          <w:tab/>
        </w:r>
        <w:r w:rsidR="0030503A">
          <w:rPr>
            <w:noProof/>
            <w:webHidden/>
          </w:rPr>
          <w:fldChar w:fldCharType="begin"/>
        </w:r>
        <w:r w:rsidR="0030503A">
          <w:rPr>
            <w:noProof/>
            <w:webHidden/>
          </w:rPr>
          <w:instrText xml:space="preserve"> PAGEREF _Toc16504757 \h </w:instrText>
        </w:r>
        <w:r w:rsidR="0030503A">
          <w:rPr>
            <w:noProof/>
            <w:webHidden/>
          </w:rPr>
        </w:r>
        <w:r w:rsidR="0030503A">
          <w:rPr>
            <w:noProof/>
            <w:webHidden/>
          </w:rPr>
          <w:fldChar w:fldCharType="separate"/>
        </w:r>
        <w:r w:rsidR="00D515BE">
          <w:rPr>
            <w:noProof/>
            <w:webHidden/>
          </w:rPr>
          <w:t>20</w:t>
        </w:r>
        <w:r w:rsidR="0030503A">
          <w:rPr>
            <w:noProof/>
            <w:webHidden/>
          </w:rPr>
          <w:fldChar w:fldCharType="end"/>
        </w:r>
      </w:hyperlink>
    </w:p>
    <w:p w14:paraId="4A6C0215" w14:textId="37B56892" w:rsidR="0030503A" w:rsidRDefault="00DC50DA">
      <w:pPr>
        <w:pStyle w:val="TableofFigures"/>
        <w:tabs>
          <w:tab w:val="right" w:leader="dot" w:pos="9016"/>
        </w:tabs>
        <w:rPr>
          <w:rFonts w:cstheme="minorBidi"/>
          <w:caps w:val="0"/>
          <w:noProof/>
          <w:sz w:val="22"/>
          <w:szCs w:val="22"/>
        </w:rPr>
      </w:pPr>
      <w:hyperlink w:anchor="_Toc16504758" w:history="1">
        <w:r w:rsidR="0030503A" w:rsidRPr="00845FD5">
          <w:rPr>
            <w:rStyle w:val="Hyperlink"/>
            <w:noProof/>
          </w:rPr>
          <w:t>Figure 16 : Antenne LPDA finale</w:t>
        </w:r>
        <w:r w:rsidR="0030503A">
          <w:rPr>
            <w:noProof/>
            <w:webHidden/>
          </w:rPr>
          <w:tab/>
        </w:r>
        <w:r w:rsidR="0030503A">
          <w:rPr>
            <w:noProof/>
            <w:webHidden/>
          </w:rPr>
          <w:fldChar w:fldCharType="begin"/>
        </w:r>
        <w:r w:rsidR="0030503A">
          <w:rPr>
            <w:noProof/>
            <w:webHidden/>
          </w:rPr>
          <w:instrText xml:space="preserve"> PAGEREF _Toc16504758 \h </w:instrText>
        </w:r>
        <w:r w:rsidR="0030503A">
          <w:rPr>
            <w:noProof/>
            <w:webHidden/>
          </w:rPr>
        </w:r>
        <w:r w:rsidR="0030503A">
          <w:rPr>
            <w:noProof/>
            <w:webHidden/>
          </w:rPr>
          <w:fldChar w:fldCharType="separate"/>
        </w:r>
        <w:r w:rsidR="00D515BE">
          <w:rPr>
            <w:noProof/>
            <w:webHidden/>
          </w:rPr>
          <w:t>21</w:t>
        </w:r>
        <w:r w:rsidR="0030503A">
          <w:rPr>
            <w:noProof/>
            <w:webHidden/>
          </w:rPr>
          <w:fldChar w:fldCharType="end"/>
        </w:r>
      </w:hyperlink>
    </w:p>
    <w:p w14:paraId="2C98C323" w14:textId="5FE13774" w:rsidR="0030503A" w:rsidRDefault="00DC50DA">
      <w:pPr>
        <w:pStyle w:val="TableofFigures"/>
        <w:tabs>
          <w:tab w:val="right" w:leader="dot" w:pos="9016"/>
        </w:tabs>
        <w:rPr>
          <w:rFonts w:cstheme="minorBidi"/>
          <w:caps w:val="0"/>
          <w:noProof/>
          <w:sz w:val="22"/>
          <w:szCs w:val="22"/>
        </w:rPr>
      </w:pPr>
      <w:hyperlink w:anchor="_Toc16504759" w:history="1">
        <w:r w:rsidR="0030503A" w:rsidRPr="00845FD5">
          <w:rPr>
            <w:rStyle w:val="Hyperlink"/>
            <w:noProof/>
          </w:rPr>
          <w:t>Figure 17: antenne en boucle</w:t>
        </w:r>
        <w:r w:rsidR="0030503A">
          <w:rPr>
            <w:noProof/>
            <w:webHidden/>
          </w:rPr>
          <w:tab/>
        </w:r>
        <w:r w:rsidR="0030503A">
          <w:rPr>
            <w:noProof/>
            <w:webHidden/>
          </w:rPr>
          <w:fldChar w:fldCharType="begin"/>
        </w:r>
        <w:r w:rsidR="0030503A">
          <w:rPr>
            <w:noProof/>
            <w:webHidden/>
          </w:rPr>
          <w:instrText xml:space="preserve"> PAGEREF _Toc16504759 \h </w:instrText>
        </w:r>
        <w:r w:rsidR="0030503A">
          <w:rPr>
            <w:noProof/>
            <w:webHidden/>
          </w:rPr>
        </w:r>
        <w:r w:rsidR="0030503A">
          <w:rPr>
            <w:noProof/>
            <w:webHidden/>
          </w:rPr>
          <w:fldChar w:fldCharType="separate"/>
        </w:r>
        <w:r w:rsidR="00D515BE">
          <w:rPr>
            <w:noProof/>
            <w:webHidden/>
          </w:rPr>
          <w:t>22</w:t>
        </w:r>
        <w:r w:rsidR="0030503A">
          <w:rPr>
            <w:noProof/>
            <w:webHidden/>
          </w:rPr>
          <w:fldChar w:fldCharType="end"/>
        </w:r>
      </w:hyperlink>
    </w:p>
    <w:p w14:paraId="7B82D194" w14:textId="0C0B0292" w:rsidR="0030503A" w:rsidRDefault="00DC50DA">
      <w:pPr>
        <w:pStyle w:val="TableofFigures"/>
        <w:tabs>
          <w:tab w:val="right" w:leader="dot" w:pos="9016"/>
        </w:tabs>
        <w:rPr>
          <w:rFonts w:cstheme="minorBidi"/>
          <w:caps w:val="0"/>
          <w:noProof/>
          <w:sz w:val="22"/>
          <w:szCs w:val="22"/>
        </w:rPr>
      </w:pPr>
      <w:hyperlink w:anchor="_Toc16504760" w:history="1">
        <w:r w:rsidR="0030503A" w:rsidRPr="00845FD5">
          <w:rPr>
            <w:rStyle w:val="Hyperlink"/>
            <w:noProof/>
          </w:rPr>
          <w:t>Figure 18 : radiation de l'antenne LPDA</w:t>
        </w:r>
        <w:r w:rsidR="0030503A">
          <w:rPr>
            <w:noProof/>
            <w:webHidden/>
          </w:rPr>
          <w:tab/>
        </w:r>
        <w:r w:rsidR="0030503A">
          <w:rPr>
            <w:noProof/>
            <w:webHidden/>
          </w:rPr>
          <w:fldChar w:fldCharType="begin"/>
        </w:r>
        <w:r w:rsidR="0030503A">
          <w:rPr>
            <w:noProof/>
            <w:webHidden/>
          </w:rPr>
          <w:instrText xml:space="preserve"> PAGEREF _Toc16504760 \h </w:instrText>
        </w:r>
        <w:r w:rsidR="0030503A">
          <w:rPr>
            <w:noProof/>
            <w:webHidden/>
          </w:rPr>
        </w:r>
        <w:r w:rsidR="0030503A">
          <w:rPr>
            <w:noProof/>
            <w:webHidden/>
          </w:rPr>
          <w:fldChar w:fldCharType="separate"/>
        </w:r>
        <w:r w:rsidR="00D515BE">
          <w:rPr>
            <w:noProof/>
            <w:webHidden/>
          </w:rPr>
          <w:t>22</w:t>
        </w:r>
        <w:r w:rsidR="0030503A">
          <w:rPr>
            <w:noProof/>
            <w:webHidden/>
          </w:rPr>
          <w:fldChar w:fldCharType="end"/>
        </w:r>
      </w:hyperlink>
    </w:p>
    <w:p w14:paraId="64AF1FFC" w14:textId="2AFAD8CF" w:rsidR="0030503A" w:rsidRDefault="00DC50DA">
      <w:pPr>
        <w:pStyle w:val="TableofFigures"/>
        <w:tabs>
          <w:tab w:val="right" w:leader="dot" w:pos="9016"/>
        </w:tabs>
        <w:rPr>
          <w:rFonts w:cstheme="minorBidi"/>
          <w:caps w:val="0"/>
          <w:noProof/>
          <w:sz w:val="22"/>
          <w:szCs w:val="22"/>
        </w:rPr>
      </w:pPr>
      <w:hyperlink w:anchor="_Toc16504761" w:history="1">
        <w:r w:rsidR="0030503A" w:rsidRPr="00845FD5">
          <w:rPr>
            <w:rStyle w:val="Hyperlink"/>
            <w:noProof/>
          </w:rPr>
          <w:t>Figure 19: design final de l'antenne LOOP</w:t>
        </w:r>
        <w:r w:rsidR="0030503A">
          <w:rPr>
            <w:noProof/>
            <w:webHidden/>
          </w:rPr>
          <w:tab/>
        </w:r>
        <w:r w:rsidR="0030503A">
          <w:rPr>
            <w:noProof/>
            <w:webHidden/>
          </w:rPr>
          <w:fldChar w:fldCharType="begin"/>
        </w:r>
        <w:r w:rsidR="0030503A">
          <w:rPr>
            <w:noProof/>
            <w:webHidden/>
          </w:rPr>
          <w:instrText xml:space="preserve"> PAGEREF _Toc16504761 \h </w:instrText>
        </w:r>
        <w:r w:rsidR="0030503A">
          <w:rPr>
            <w:noProof/>
            <w:webHidden/>
          </w:rPr>
        </w:r>
        <w:r w:rsidR="0030503A">
          <w:rPr>
            <w:noProof/>
            <w:webHidden/>
          </w:rPr>
          <w:fldChar w:fldCharType="separate"/>
        </w:r>
        <w:r w:rsidR="00D515BE">
          <w:rPr>
            <w:noProof/>
            <w:webHidden/>
          </w:rPr>
          <w:t>23</w:t>
        </w:r>
        <w:r w:rsidR="0030503A">
          <w:rPr>
            <w:noProof/>
            <w:webHidden/>
          </w:rPr>
          <w:fldChar w:fldCharType="end"/>
        </w:r>
      </w:hyperlink>
    </w:p>
    <w:p w14:paraId="2D6B0541" w14:textId="134DA5C9" w:rsidR="0030503A" w:rsidRDefault="00DC50DA">
      <w:pPr>
        <w:pStyle w:val="TableofFigures"/>
        <w:tabs>
          <w:tab w:val="right" w:leader="dot" w:pos="9016"/>
        </w:tabs>
        <w:rPr>
          <w:rFonts w:cstheme="minorBidi"/>
          <w:caps w:val="0"/>
          <w:noProof/>
          <w:sz w:val="22"/>
          <w:szCs w:val="22"/>
        </w:rPr>
      </w:pPr>
      <w:hyperlink w:anchor="_Toc16504762" w:history="1">
        <w:r w:rsidR="0030503A" w:rsidRPr="00845FD5">
          <w:rPr>
            <w:rStyle w:val="Hyperlink"/>
            <w:noProof/>
          </w:rPr>
          <w:t>Figure 20 : impédance de l'antenne LOOP</w:t>
        </w:r>
        <w:r w:rsidR="0030503A">
          <w:rPr>
            <w:noProof/>
            <w:webHidden/>
          </w:rPr>
          <w:tab/>
        </w:r>
        <w:r w:rsidR="0030503A">
          <w:rPr>
            <w:noProof/>
            <w:webHidden/>
          </w:rPr>
          <w:fldChar w:fldCharType="begin"/>
        </w:r>
        <w:r w:rsidR="0030503A">
          <w:rPr>
            <w:noProof/>
            <w:webHidden/>
          </w:rPr>
          <w:instrText xml:space="preserve"> PAGEREF _Toc16504762 \h </w:instrText>
        </w:r>
        <w:r w:rsidR="0030503A">
          <w:rPr>
            <w:noProof/>
            <w:webHidden/>
          </w:rPr>
        </w:r>
        <w:r w:rsidR="0030503A">
          <w:rPr>
            <w:noProof/>
            <w:webHidden/>
          </w:rPr>
          <w:fldChar w:fldCharType="separate"/>
        </w:r>
        <w:r w:rsidR="00D515BE">
          <w:rPr>
            <w:noProof/>
            <w:webHidden/>
          </w:rPr>
          <w:t>24</w:t>
        </w:r>
        <w:r w:rsidR="0030503A">
          <w:rPr>
            <w:noProof/>
            <w:webHidden/>
          </w:rPr>
          <w:fldChar w:fldCharType="end"/>
        </w:r>
      </w:hyperlink>
    </w:p>
    <w:p w14:paraId="7DB54801" w14:textId="6B81E6B8" w:rsidR="0030503A" w:rsidRDefault="00DC50DA">
      <w:pPr>
        <w:pStyle w:val="TableofFigures"/>
        <w:tabs>
          <w:tab w:val="right" w:leader="dot" w:pos="9016"/>
        </w:tabs>
        <w:rPr>
          <w:rFonts w:cstheme="minorBidi"/>
          <w:caps w:val="0"/>
          <w:noProof/>
          <w:sz w:val="22"/>
          <w:szCs w:val="22"/>
        </w:rPr>
      </w:pPr>
      <w:hyperlink w:anchor="_Toc16504763" w:history="1">
        <w:r w:rsidR="0030503A" w:rsidRPr="00845FD5">
          <w:rPr>
            <w:rStyle w:val="Hyperlink"/>
            <w:noProof/>
          </w:rPr>
          <w:t>Figure 21 : réflexion de l'antenne LOOP</w:t>
        </w:r>
        <w:r w:rsidR="0030503A">
          <w:rPr>
            <w:noProof/>
            <w:webHidden/>
          </w:rPr>
          <w:tab/>
        </w:r>
        <w:r w:rsidR="0030503A">
          <w:rPr>
            <w:noProof/>
            <w:webHidden/>
          </w:rPr>
          <w:fldChar w:fldCharType="begin"/>
        </w:r>
        <w:r w:rsidR="0030503A">
          <w:rPr>
            <w:noProof/>
            <w:webHidden/>
          </w:rPr>
          <w:instrText xml:space="preserve"> PAGEREF _Toc16504763 \h </w:instrText>
        </w:r>
        <w:r w:rsidR="0030503A">
          <w:rPr>
            <w:noProof/>
            <w:webHidden/>
          </w:rPr>
        </w:r>
        <w:r w:rsidR="0030503A">
          <w:rPr>
            <w:noProof/>
            <w:webHidden/>
          </w:rPr>
          <w:fldChar w:fldCharType="separate"/>
        </w:r>
        <w:r w:rsidR="00D515BE">
          <w:rPr>
            <w:noProof/>
            <w:webHidden/>
          </w:rPr>
          <w:t>25</w:t>
        </w:r>
        <w:r w:rsidR="0030503A">
          <w:rPr>
            <w:noProof/>
            <w:webHidden/>
          </w:rPr>
          <w:fldChar w:fldCharType="end"/>
        </w:r>
      </w:hyperlink>
    </w:p>
    <w:p w14:paraId="2E9853D0" w14:textId="662AB4F8" w:rsidR="0030503A" w:rsidRDefault="00DC50DA">
      <w:pPr>
        <w:pStyle w:val="TableofFigures"/>
        <w:tabs>
          <w:tab w:val="right" w:leader="dot" w:pos="9016"/>
        </w:tabs>
        <w:rPr>
          <w:rFonts w:cstheme="minorBidi"/>
          <w:caps w:val="0"/>
          <w:noProof/>
          <w:sz w:val="22"/>
          <w:szCs w:val="22"/>
        </w:rPr>
      </w:pPr>
      <w:hyperlink w:anchor="_Toc16504764" w:history="1">
        <w:r w:rsidR="0030503A" w:rsidRPr="00845FD5">
          <w:rPr>
            <w:rStyle w:val="Hyperlink"/>
            <w:noProof/>
          </w:rPr>
          <w:t>Figure 22 : impédance de l'antenne LOOP après tuning</w:t>
        </w:r>
        <w:r w:rsidR="0030503A">
          <w:rPr>
            <w:noProof/>
            <w:webHidden/>
          </w:rPr>
          <w:tab/>
        </w:r>
        <w:r w:rsidR="0030503A">
          <w:rPr>
            <w:noProof/>
            <w:webHidden/>
          </w:rPr>
          <w:fldChar w:fldCharType="begin"/>
        </w:r>
        <w:r w:rsidR="0030503A">
          <w:rPr>
            <w:noProof/>
            <w:webHidden/>
          </w:rPr>
          <w:instrText xml:space="preserve"> PAGEREF _Toc16504764 \h </w:instrText>
        </w:r>
        <w:r w:rsidR="0030503A">
          <w:rPr>
            <w:noProof/>
            <w:webHidden/>
          </w:rPr>
        </w:r>
        <w:r w:rsidR="0030503A">
          <w:rPr>
            <w:noProof/>
            <w:webHidden/>
          </w:rPr>
          <w:fldChar w:fldCharType="separate"/>
        </w:r>
        <w:r w:rsidR="00D515BE">
          <w:rPr>
            <w:noProof/>
            <w:webHidden/>
          </w:rPr>
          <w:t>26</w:t>
        </w:r>
        <w:r w:rsidR="0030503A">
          <w:rPr>
            <w:noProof/>
            <w:webHidden/>
          </w:rPr>
          <w:fldChar w:fldCharType="end"/>
        </w:r>
      </w:hyperlink>
    </w:p>
    <w:p w14:paraId="24D4195F" w14:textId="76FEE20A" w:rsidR="0030503A" w:rsidRDefault="00DC50DA">
      <w:pPr>
        <w:pStyle w:val="TableofFigures"/>
        <w:tabs>
          <w:tab w:val="right" w:leader="dot" w:pos="9016"/>
        </w:tabs>
        <w:rPr>
          <w:rFonts w:cstheme="minorBidi"/>
          <w:caps w:val="0"/>
          <w:noProof/>
          <w:sz w:val="22"/>
          <w:szCs w:val="22"/>
        </w:rPr>
      </w:pPr>
      <w:hyperlink w:anchor="_Toc16504765" w:history="1">
        <w:r w:rsidR="0030503A" w:rsidRPr="00845FD5">
          <w:rPr>
            <w:rStyle w:val="Hyperlink"/>
            <w:noProof/>
          </w:rPr>
          <w:t>Figure 23 : réflexion de l'antenne LOOP après tuning</w:t>
        </w:r>
        <w:r w:rsidR="0030503A">
          <w:rPr>
            <w:noProof/>
            <w:webHidden/>
          </w:rPr>
          <w:tab/>
        </w:r>
        <w:r w:rsidR="0030503A">
          <w:rPr>
            <w:noProof/>
            <w:webHidden/>
          </w:rPr>
          <w:fldChar w:fldCharType="begin"/>
        </w:r>
        <w:r w:rsidR="0030503A">
          <w:rPr>
            <w:noProof/>
            <w:webHidden/>
          </w:rPr>
          <w:instrText xml:space="preserve"> PAGEREF _Toc16504765 \h </w:instrText>
        </w:r>
        <w:r w:rsidR="0030503A">
          <w:rPr>
            <w:noProof/>
            <w:webHidden/>
          </w:rPr>
        </w:r>
        <w:r w:rsidR="0030503A">
          <w:rPr>
            <w:noProof/>
            <w:webHidden/>
          </w:rPr>
          <w:fldChar w:fldCharType="separate"/>
        </w:r>
        <w:r w:rsidR="00D515BE">
          <w:rPr>
            <w:noProof/>
            <w:webHidden/>
          </w:rPr>
          <w:t>26</w:t>
        </w:r>
        <w:r w:rsidR="0030503A">
          <w:rPr>
            <w:noProof/>
            <w:webHidden/>
          </w:rPr>
          <w:fldChar w:fldCharType="end"/>
        </w:r>
      </w:hyperlink>
    </w:p>
    <w:p w14:paraId="77DE1DEF" w14:textId="4EA93F79" w:rsidR="0030503A" w:rsidRDefault="00DC50DA">
      <w:pPr>
        <w:pStyle w:val="TableofFigures"/>
        <w:tabs>
          <w:tab w:val="right" w:leader="dot" w:pos="9016"/>
        </w:tabs>
        <w:rPr>
          <w:rFonts w:cstheme="minorBidi"/>
          <w:caps w:val="0"/>
          <w:noProof/>
          <w:sz w:val="22"/>
          <w:szCs w:val="22"/>
        </w:rPr>
      </w:pPr>
      <w:hyperlink w:anchor="_Toc16504766" w:history="1">
        <w:r w:rsidR="0030503A" w:rsidRPr="00845FD5">
          <w:rPr>
            <w:rStyle w:val="Hyperlink"/>
            <w:noProof/>
          </w:rPr>
          <w:t>Figure 24 : schéma PCB test LOOP</w:t>
        </w:r>
        <w:r w:rsidR="0030503A">
          <w:rPr>
            <w:noProof/>
            <w:webHidden/>
          </w:rPr>
          <w:tab/>
        </w:r>
        <w:r w:rsidR="0030503A">
          <w:rPr>
            <w:noProof/>
            <w:webHidden/>
          </w:rPr>
          <w:fldChar w:fldCharType="begin"/>
        </w:r>
        <w:r w:rsidR="0030503A">
          <w:rPr>
            <w:noProof/>
            <w:webHidden/>
          </w:rPr>
          <w:instrText xml:space="preserve"> PAGEREF _Toc16504766 \h </w:instrText>
        </w:r>
        <w:r w:rsidR="0030503A">
          <w:rPr>
            <w:noProof/>
            <w:webHidden/>
          </w:rPr>
        </w:r>
        <w:r w:rsidR="0030503A">
          <w:rPr>
            <w:noProof/>
            <w:webHidden/>
          </w:rPr>
          <w:fldChar w:fldCharType="separate"/>
        </w:r>
        <w:r w:rsidR="00D515BE">
          <w:rPr>
            <w:noProof/>
            <w:webHidden/>
          </w:rPr>
          <w:t>27</w:t>
        </w:r>
        <w:r w:rsidR="0030503A">
          <w:rPr>
            <w:noProof/>
            <w:webHidden/>
          </w:rPr>
          <w:fldChar w:fldCharType="end"/>
        </w:r>
      </w:hyperlink>
    </w:p>
    <w:p w14:paraId="1F2F6485" w14:textId="45E8EBB9" w:rsidR="0030503A" w:rsidRDefault="00DC50DA">
      <w:pPr>
        <w:pStyle w:val="TableofFigures"/>
        <w:tabs>
          <w:tab w:val="right" w:leader="dot" w:pos="9016"/>
        </w:tabs>
        <w:rPr>
          <w:rFonts w:cstheme="minorBidi"/>
          <w:caps w:val="0"/>
          <w:noProof/>
          <w:sz w:val="22"/>
          <w:szCs w:val="22"/>
        </w:rPr>
      </w:pPr>
      <w:hyperlink w:anchor="_Toc16504767" w:history="1">
        <w:r w:rsidR="0030503A" w:rsidRPr="00845FD5">
          <w:rPr>
            <w:rStyle w:val="Hyperlink"/>
            <w:noProof/>
          </w:rPr>
          <w:t>Figure 25 : impédance de l'antenne LOOP</w:t>
        </w:r>
        <w:r w:rsidR="0030503A">
          <w:rPr>
            <w:noProof/>
            <w:webHidden/>
          </w:rPr>
          <w:tab/>
        </w:r>
        <w:r w:rsidR="0030503A">
          <w:rPr>
            <w:noProof/>
            <w:webHidden/>
          </w:rPr>
          <w:fldChar w:fldCharType="begin"/>
        </w:r>
        <w:r w:rsidR="0030503A">
          <w:rPr>
            <w:noProof/>
            <w:webHidden/>
          </w:rPr>
          <w:instrText xml:space="preserve"> PAGEREF _Toc16504767 \h </w:instrText>
        </w:r>
        <w:r w:rsidR="0030503A">
          <w:rPr>
            <w:noProof/>
            <w:webHidden/>
          </w:rPr>
        </w:r>
        <w:r w:rsidR="0030503A">
          <w:rPr>
            <w:noProof/>
            <w:webHidden/>
          </w:rPr>
          <w:fldChar w:fldCharType="separate"/>
        </w:r>
        <w:r w:rsidR="00D515BE">
          <w:rPr>
            <w:noProof/>
            <w:webHidden/>
          </w:rPr>
          <w:t>28</w:t>
        </w:r>
        <w:r w:rsidR="0030503A">
          <w:rPr>
            <w:noProof/>
            <w:webHidden/>
          </w:rPr>
          <w:fldChar w:fldCharType="end"/>
        </w:r>
      </w:hyperlink>
    </w:p>
    <w:p w14:paraId="782FFE2E" w14:textId="2AB0428B" w:rsidR="0030503A" w:rsidRDefault="00DC50DA">
      <w:pPr>
        <w:pStyle w:val="TableofFigures"/>
        <w:tabs>
          <w:tab w:val="right" w:leader="dot" w:pos="9016"/>
        </w:tabs>
        <w:rPr>
          <w:rFonts w:cstheme="minorBidi"/>
          <w:caps w:val="0"/>
          <w:noProof/>
          <w:sz w:val="22"/>
          <w:szCs w:val="22"/>
        </w:rPr>
      </w:pPr>
      <w:hyperlink w:anchor="_Toc16504768" w:history="1">
        <w:r w:rsidR="0030503A" w:rsidRPr="00845FD5">
          <w:rPr>
            <w:rStyle w:val="Hyperlink"/>
            <w:noProof/>
          </w:rPr>
          <w:t>Figure 26 : Réflexion de l'antenne LOOP</w:t>
        </w:r>
        <w:r w:rsidR="0030503A">
          <w:rPr>
            <w:noProof/>
            <w:webHidden/>
          </w:rPr>
          <w:tab/>
        </w:r>
        <w:r w:rsidR="0030503A">
          <w:rPr>
            <w:noProof/>
            <w:webHidden/>
          </w:rPr>
          <w:fldChar w:fldCharType="begin"/>
        </w:r>
        <w:r w:rsidR="0030503A">
          <w:rPr>
            <w:noProof/>
            <w:webHidden/>
          </w:rPr>
          <w:instrText xml:space="preserve"> PAGEREF _Toc16504768 \h </w:instrText>
        </w:r>
        <w:r w:rsidR="0030503A">
          <w:rPr>
            <w:noProof/>
            <w:webHidden/>
          </w:rPr>
        </w:r>
        <w:r w:rsidR="0030503A">
          <w:rPr>
            <w:noProof/>
            <w:webHidden/>
          </w:rPr>
          <w:fldChar w:fldCharType="separate"/>
        </w:r>
        <w:r w:rsidR="00D515BE">
          <w:rPr>
            <w:noProof/>
            <w:webHidden/>
          </w:rPr>
          <w:t>29</w:t>
        </w:r>
        <w:r w:rsidR="0030503A">
          <w:rPr>
            <w:noProof/>
            <w:webHidden/>
          </w:rPr>
          <w:fldChar w:fldCharType="end"/>
        </w:r>
      </w:hyperlink>
    </w:p>
    <w:p w14:paraId="64372FEE" w14:textId="59561C44" w:rsidR="0030503A" w:rsidRDefault="00DC50DA">
      <w:pPr>
        <w:pStyle w:val="TableofFigures"/>
        <w:tabs>
          <w:tab w:val="right" w:leader="dot" w:pos="9016"/>
        </w:tabs>
        <w:rPr>
          <w:rFonts w:cstheme="minorBidi"/>
          <w:caps w:val="0"/>
          <w:noProof/>
          <w:sz w:val="22"/>
          <w:szCs w:val="22"/>
        </w:rPr>
      </w:pPr>
      <w:hyperlink w:anchor="_Toc16504769" w:history="1">
        <w:r w:rsidR="0030503A" w:rsidRPr="00845FD5">
          <w:rPr>
            <w:rStyle w:val="Hyperlink"/>
            <w:noProof/>
          </w:rPr>
          <w:t>Figure 27 : Smith chart simulé de la LOOP</w:t>
        </w:r>
        <w:r w:rsidR="0030503A">
          <w:rPr>
            <w:noProof/>
            <w:webHidden/>
          </w:rPr>
          <w:tab/>
        </w:r>
        <w:r w:rsidR="0030503A">
          <w:rPr>
            <w:noProof/>
            <w:webHidden/>
          </w:rPr>
          <w:fldChar w:fldCharType="begin"/>
        </w:r>
        <w:r w:rsidR="0030503A">
          <w:rPr>
            <w:noProof/>
            <w:webHidden/>
          </w:rPr>
          <w:instrText xml:space="preserve"> PAGEREF _Toc16504769 \h </w:instrText>
        </w:r>
        <w:r w:rsidR="0030503A">
          <w:rPr>
            <w:noProof/>
            <w:webHidden/>
          </w:rPr>
        </w:r>
        <w:r w:rsidR="0030503A">
          <w:rPr>
            <w:noProof/>
            <w:webHidden/>
          </w:rPr>
          <w:fldChar w:fldCharType="separate"/>
        </w:r>
        <w:r w:rsidR="00D515BE">
          <w:rPr>
            <w:noProof/>
            <w:webHidden/>
          </w:rPr>
          <w:t>30</w:t>
        </w:r>
        <w:r w:rsidR="0030503A">
          <w:rPr>
            <w:noProof/>
            <w:webHidden/>
          </w:rPr>
          <w:fldChar w:fldCharType="end"/>
        </w:r>
      </w:hyperlink>
    </w:p>
    <w:p w14:paraId="3436BC2A" w14:textId="7BDC464A" w:rsidR="0030503A" w:rsidRDefault="00DC50DA">
      <w:pPr>
        <w:pStyle w:val="TableofFigures"/>
        <w:tabs>
          <w:tab w:val="right" w:leader="dot" w:pos="9016"/>
        </w:tabs>
        <w:rPr>
          <w:rFonts w:cstheme="minorBidi"/>
          <w:caps w:val="0"/>
          <w:noProof/>
          <w:sz w:val="22"/>
          <w:szCs w:val="22"/>
        </w:rPr>
      </w:pPr>
      <w:hyperlink w:anchor="_Toc16504770" w:history="1">
        <w:r w:rsidR="0030503A" w:rsidRPr="00845FD5">
          <w:rPr>
            <w:rStyle w:val="Hyperlink"/>
            <w:noProof/>
          </w:rPr>
          <w:t>Figure 28 : Smith chart mesuré de la LPDA</w:t>
        </w:r>
        <w:r w:rsidR="0030503A">
          <w:rPr>
            <w:noProof/>
            <w:webHidden/>
          </w:rPr>
          <w:tab/>
        </w:r>
        <w:r w:rsidR="0030503A">
          <w:rPr>
            <w:noProof/>
            <w:webHidden/>
          </w:rPr>
          <w:fldChar w:fldCharType="begin"/>
        </w:r>
        <w:r w:rsidR="0030503A">
          <w:rPr>
            <w:noProof/>
            <w:webHidden/>
          </w:rPr>
          <w:instrText xml:space="preserve"> PAGEREF _Toc16504770 \h </w:instrText>
        </w:r>
        <w:r w:rsidR="0030503A">
          <w:rPr>
            <w:noProof/>
            <w:webHidden/>
          </w:rPr>
        </w:r>
        <w:r w:rsidR="0030503A">
          <w:rPr>
            <w:noProof/>
            <w:webHidden/>
          </w:rPr>
          <w:fldChar w:fldCharType="separate"/>
        </w:r>
        <w:r w:rsidR="00D515BE">
          <w:rPr>
            <w:noProof/>
            <w:webHidden/>
          </w:rPr>
          <w:t>30</w:t>
        </w:r>
        <w:r w:rsidR="0030503A">
          <w:rPr>
            <w:noProof/>
            <w:webHidden/>
          </w:rPr>
          <w:fldChar w:fldCharType="end"/>
        </w:r>
      </w:hyperlink>
    </w:p>
    <w:p w14:paraId="32DD7704" w14:textId="20DB4328" w:rsidR="0030503A" w:rsidRDefault="00DC50DA">
      <w:pPr>
        <w:pStyle w:val="TableofFigures"/>
        <w:tabs>
          <w:tab w:val="right" w:leader="dot" w:pos="9016"/>
        </w:tabs>
        <w:rPr>
          <w:rFonts w:cstheme="minorBidi"/>
          <w:caps w:val="0"/>
          <w:noProof/>
          <w:sz w:val="22"/>
          <w:szCs w:val="22"/>
        </w:rPr>
      </w:pPr>
      <w:hyperlink w:anchor="_Toc16504771" w:history="1">
        <w:r w:rsidR="0030503A" w:rsidRPr="00845FD5">
          <w:rPr>
            <w:rStyle w:val="Hyperlink"/>
            <w:noProof/>
          </w:rPr>
          <w:t>Figure 29 : Antenne LOOP finale</w:t>
        </w:r>
        <w:r w:rsidR="0030503A">
          <w:rPr>
            <w:noProof/>
            <w:webHidden/>
          </w:rPr>
          <w:tab/>
        </w:r>
        <w:r w:rsidR="0030503A">
          <w:rPr>
            <w:noProof/>
            <w:webHidden/>
          </w:rPr>
          <w:fldChar w:fldCharType="begin"/>
        </w:r>
        <w:r w:rsidR="0030503A">
          <w:rPr>
            <w:noProof/>
            <w:webHidden/>
          </w:rPr>
          <w:instrText xml:space="preserve"> PAGEREF _Toc16504771 \h </w:instrText>
        </w:r>
        <w:r w:rsidR="0030503A">
          <w:rPr>
            <w:noProof/>
            <w:webHidden/>
          </w:rPr>
        </w:r>
        <w:r w:rsidR="0030503A">
          <w:rPr>
            <w:noProof/>
            <w:webHidden/>
          </w:rPr>
          <w:fldChar w:fldCharType="separate"/>
        </w:r>
        <w:r w:rsidR="00D515BE">
          <w:rPr>
            <w:noProof/>
            <w:webHidden/>
          </w:rPr>
          <w:t>31</w:t>
        </w:r>
        <w:r w:rsidR="0030503A">
          <w:rPr>
            <w:noProof/>
            <w:webHidden/>
          </w:rPr>
          <w:fldChar w:fldCharType="end"/>
        </w:r>
      </w:hyperlink>
    </w:p>
    <w:p w14:paraId="752BB389" w14:textId="6357E713" w:rsidR="0030503A" w:rsidRDefault="00DC50DA">
      <w:pPr>
        <w:pStyle w:val="TableofFigures"/>
        <w:tabs>
          <w:tab w:val="right" w:leader="dot" w:pos="9016"/>
        </w:tabs>
        <w:rPr>
          <w:rFonts w:cstheme="minorBidi"/>
          <w:caps w:val="0"/>
          <w:noProof/>
          <w:sz w:val="22"/>
          <w:szCs w:val="22"/>
        </w:rPr>
      </w:pPr>
      <w:hyperlink w:anchor="_Toc16504772" w:history="1">
        <w:r w:rsidR="0030503A" w:rsidRPr="00845FD5">
          <w:rPr>
            <w:rStyle w:val="Hyperlink"/>
            <w:noProof/>
          </w:rPr>
          <w:t>Figure 30 : schéma Balun de l’antenne LPDA</w:t>
        </w:r>
        <w:r w:rsidR="0030503A">
          <w:rPr>
            <w:noProof/>
            <w:webHidden/>
          </w:rPr>
          <w:tab/>
        </w:r>
        <w:r w:rsidR="0030503A">
          <w:rPr>
            <w:noProof/>
            <w:webHidden/>
          </w:rPr>
          <w:fldChar w:fldCharType="begin"/>
        </w:r>
        <w:r w:rsidR="0030503A">
          <w:rPr>
            <w:noProof/>
            <w:webHidden/>
          </w:rPr>
          <w:instrText xml:space="preserve"> PAGEREF _Toc16504772 \h </w:instrText>
        </w:r>
        <w:r w:rsidR="0030503A">
          <w:rPr>
            <w:noProof/>
            <w:webHidden/>
          </w:rPr>
        </w:r>
        <w:r w:rsidR="0030503A">
          <w:rPr>
            <w:noProof/>
            <w:webHidden/>
          </w:rPr>
          <w:fldChar w:fldCharType="separate"/>
        </w:r>
        <w:r w:rsidR="00D515BE">
          <w:rPr>
            <w:noProof/>
            <w:webHidden/>
          </w:rPr>
          <w:t>32</w:t>
        </w:r>
        <w:r w:rsidR="0030503A">
          <w:rPr>
            <w:noProof/>
            <w:webHidden/>
          </w:rPr>
          <w:fldChar w:fldCharType="end"/>
        </w:r>
      </w:hyperlink>
    </w:p>
    <w:p w14:paraId="28937BDE" w14:textId="0581950D" w:rsidR="0030503A" w:rsidRDefault="00DC50DA">
      <w:pPr>
        <w:pStyle w:val="TableofFigures"/>
        <w:tabs>
          <w:tab w:val="right" w:leader="dot" w:pos="9016"/>
        </w:tabs>
        <w:rPr>
          <w:rFonts w:cstheme="minorBidi"/>
          <w:caps w:val="0"/>
          <w:noProof/>
          <w:sz w:val="22"/>
          <w:szCs w:val="22"/>
        </w:rPr>
      </w:pPr>
      <w:hyperlink w:anchor="_Toc16504773" w:history="1">
        <w:r w:rsidR="0030503A" w:rsidRPr="00845FD5">
          <w:rPr>
            <w:rStyle w:val="Hyperlink"/>
            <w:noProof/>
          </w:rPr>
          <w:t>Figure 31 : schéma Balun de l’antenne LOOP</w:t>
        </w:r>
        <w:r w:rsidR="0030503A">
          <w:rPr>
            <w:noProof/>
            <w:webHidden/>
          </w:rPr>
          <w:tab/>
        </w:r>
        <w:r w:rsidR="0030503A">
          <w:rPr>
            <w:noProof/>
            <w:webHidden/>
          </w:rPr>
          <w:fldChar w:fldCharType="begin"/>
        </w:r>
        <w:r w:rsidR="0030503A">
          <w:rPr>
            <w:noProof/>
            <w:webHidden/>
          </w:rPr>
          <w:instrText xml:space="preserve"> PAGEREF _Toc16504773 \h </w:instrText>
        </w:r>
        <w:r w:rsidR="0030503A">
          <w:rPr>
            <w:noProof/>
            <w:webHidden/>
          </w:rPr>
        </w:r>
        <w:r w:rsidR="0030503A">
          <w:rPr>
            <w:noProof/>
            <w:webHidden/>
          </w:rPr>
          <w:fldChar w:fldCharType="separate"/>
        </w:r>
        <w:r w:rsidR="00D515BE">
          <w:rPr>
            <w:noProof/>
            <w:webHidden/>
          </w:rPr>
          <w:t>33</w:t>
        </w:r>
        <w:r w:rsidR="0030503A">
          <w:rPr>
            <w:noProof/>
            <w:webHidden/>
          </w:rPr>
          <w:fldChar w:fldCharType="end"/>
        </w:r>
      </w:hyperlink>
    </w:p>
    <w:p w14:paraId="3D03B91C" w14:textId="4215005E" w:rsidR="0030503A" w:rsidRDefault="00DC50DA">
      <w:pPr>
        <w:pStyle w:val="TableofFigures"/>
        <w:tabs>
          <w:tab w:val="right" w:leader="dot" w:pos="9016"/>
        </w:tabs>
        <w:rPr>
          <w:rFonts w:cstheme="minorBidi"/>
          <w:caps w:val="0"/>
          <w:noProof/>
          <w:sz w:val="22"/>
          <w:szCs w:val="22"/>
        </w:rPr>
      </w:pPr>
      <w:hyperlink w:anchor="_Toc16504774" w:history="1">
        <w:r w:rsidR="0030503A" w:rsidRPr="00845FD5">
          <w:rPr>
            <w:rStyle w:val="Hyperlink"/>
            <w:noProof/>
            <w:lang w:val="en-US"/>
          </w:rPr>
          <w:t>Figure 32 : Amplitude-shift keying</w:t>
        </w:r>
        <w:r w:rsidR="0030503A">
          <w:rPr>
            <w:noProof/>
            <w:webHidden/>
          </w:rPr>
          <w:tab/>
        </w:r>
        <w:r w:rsidR="0030503A">
          <w:rPr>
            <w:noProof/>
            <w:webHidden/>
          </w:rPr>
          <w:fldChar w:fldCharType="begin"/>
        </w:r>
        <w:r w:rsidR="0030503A">
          <w:rPr>
            <w:noProof/>
            <w:webHidden/>
          </w:rPr>
          <w:instrText xml:space="preserve"> PAGEREF _Toc16504774 \h </w:instrText>
        </w:r>
        <w:r w:rsidR="0030503A">
          <w:rPr>
            <w:noProof/>
            <w:webHidden/>
          </w:rPr>
        </w:r>
        <w:r w:rsidR="0030503A">
          <w:rPr>
            <w:noProof/>
            <w:webHidden/>
          </w:rPr>
          <w:fldChar w:fldCharType="separate"/>
        </w:r>
        <w:r w:rsidR="00D515BE">
          <w:rPr>
            <w:noProof/>
            <w:webHidden/>
          </w:rPr>
          <w:t>33</w:t>
        </w:r>
        <w:r w:rsidR="0030503A">
          <w:rPr>
            <w:noProof/>
            <w:webHidden/>
          </w:rPr>
          <w:fldChar w:fldCharType="end"/>
        </w:r>
      </w:hyperlink>
    </w:p>
    <w:p w14:paraId="52E12942" w14:textId="563D76BA" w:rsidR="0030503A" w:rsidRDefault="00DC50DA">
      <w:pPr>
        <w:pStyle w:val="TableofFigures"/>
        <w:tabs>
          <w:tab w:val="right" w:leader="dot" w:pos="9016"/>
        </w:tabs>
        <w:rPr>
          <w:rFonts w:cstheme="minorBidi"/>
          <w:caps w:val="0"/>
          <w:noProof/>
          <w:sz w:val="22"/>
          <w:szCs w:val="22"/>
        </w:rPr>
      </w:pPr>
      <w:hyperlink w:anchor="_Toc16504775" w:history="1">
        <w:r w:rsidR="0030503A" w:rsidRPr="00845FD5">
          <w:rPr>
            <w:rStyle w:val="Hyperlink"/>
            <w:noProof/>
          </w:rPr>
          <w:t>Figure 33 :boitier LT5537</w:t>
        </w:r>
        <w:r w:rsidR="0030503A">
          <w:rPr>
            <w:noProof/>
            <w:webHidden/>
          </w:rPr>
          <w:tab/>
        </w:r>
        <w:r w:rsidR="0030503A">
          <w:rPr>
            <w:noProof/>
            <w:webHidden/>
          </w:rPr>
          <w:fldChar w:fldCharType="begin"/>
        </w:r>
        <w:r w:rsidR="0030503A">
          <w:rPr>
            <w:noProof/>
            <w:webHidden/>
          </w:rPr>
          <w:instrText xml:space="preserve"> PAGEREF _Toc16504775 \h </w:instrText>
        </w:r>
        <w:r w:rsidR="0030503A">
          <w:rPr>
            <w:noProof/>
            <w:webHidden/>
          </w:rPr>
        </w:r>
        <w:r w:rsidR="0030503A">
          <w:rPr>
            <w:noProof/>
            <w:webHidden/>
          </w:rPr>
          <w:fldChar w:fldCharType="separate"/>
        </w:r>
        <w:r w:rsidR="00D515BE">
          <w:rPr>
            <w:noProof/>
            <w:webHidden/>
          </w:rPr>
          <w:t>34</w:t>
        </w:r>
        <w:r w:rsidR="0030503A">
          <w:rPr>
            <w:noProof/>
            <w:webHidden/>
          </w:rPr>
          <w:fldChar w:fldCharType="end"/>
        </w:r>
      </w:hyperlink>
    </w:p>
    <w:p w14:paraId="22F8AAC3" w14:textId="2915D6C5" w:rsidR="0030503A" w:rsidRDefault="00DC50DA">
      <w:pPr>
        <w:pStyle w:val="TableofFigures"/>
        <w:tabs>
          <w:tab w:val="right" w:leader="dot" w:pos="9016"/>
        </w:tabs>
        <w:rPr>
          <w:rFonts w:cstheme="minorBidi"/>
          <w:caps w:val="0"/>
          <w:noProof/>
          <w:sz w:val="22"/>
          <w:szCs w:val="22"/>
        </w:rPr>
      </w:pPr>
      <w:hyperlink w:anchor="_Toc16504776" w:history="1">
        <w:r w:rsidR="0030503A" w:rsidRPr="00845FD5">
          <w:rPr>
            <w:rStyle w:val="Hyperlink"/>
            <w:noProof/>
          </w:rPr>
          <w:t>Figure 34 : LT5537 balun en entrée</w:t>
        </w:r>
        <w:r w:rsidR="0030503A">
          <w:rPr>
            <w:noProof/>
            <w:webHidden/>
          </w:rPr>
          <w:tab/>
        </w:r>
        <w:r w:rsidR="0030503A">
          <w:rPr>
            <w:noProof/>
            <w:webHidden/>
          </w:rPr>
          <w:fldChar w:fldCharType="begin"/>
        </w:r>
        <w:r w:rsidR="0030503A">
          <w:rPr>
            <w:noProof/>
            <w:webHidden/>
          </w:rPr>
          <w:instrText xml:space="preserve"> PAGEREF _Toc16504776 \h </w:instrText>
        </w:r>
        <w:r w:rsidR="0030503A">
          <w:rPr>
            <w:noProof/>
            <w:webHidden/>
          </w:rPr>
        </w:r>
        <w:r w:rsidR="0030503A">
          <w:rPr>
            <w:noProof/>
            <w:webHidden/>
          </w:rPr>
          <w:fldChar w:fldCharType="separate"/>
        </w:r>
        <w:r w:rsidR="00D515BE">
          <w:rPr>
            <w:noProof/>
            <w:webHidden/>
          </w:rPr>
          <w:t>34</w:t>
        </w:r>
        <w:r w:rsidR="0030503A">
          <w:rPr>
            <w:noProof/>
            <w:webHidden/>
          </w:rPr>
          <w:fldChar w:fldCharType="end"/>
        </w:r>
      </w:hyperlink>
    </w:p>
    <w:p w14:paraId="38BBAFE4" w14:textId="4B62771F" w:rsidR="0030503A" w:rsidRDefault="00DC50DA">
      <w:pPr>
        <w:pStyle w:val="TableofFigures"/>
        <w:tabs>
          <w:tab w:val="right" w:leader="dot" w:pos="9016"/>
        </w:tabs>
        <w:rPr>
          <w:rFonts w:cstheme="minorBidi"/>
          <w:caps w:val="0"/>
          <w:noProof/>
          <w:sz w:val="22"/>
          <w:szCs w:val="22"/>
        </w:rPr>
      </w:pPr>
      <w:hyperlink w:anchor="_Toc16504777" w:history="1">
        <w:r w:rsidR="0030503A" w:rsidRPr="00845FD5">
          <w:rPr>
            <w:rStyle w:val="Hyperlink"/>
            <w:noProof/>
          </w:rPr>
          <w:t>Figure 35 : Islope en % LT5537</w:t>
        </w:r>
        <w:r w:rsidR="0030503A">
          <w:rPr>
            <w:noProof/>
            <w:webHidden/>
          </w:rPr>
          <w:tab/>
        </w:r>
        <w:r w:rsidR="0030503A">
          <w:rPr>
            <w:noProof/>
            <w:webHidden/>
          </w:rPr>
          <w:fldChar w:fldCharType="begin"/>
        </w:r>
        <w:r w:rsidR="0030503A">
          <w:rPr>
            <w:noProof/>
            <w:webHidden/>
          </w:rPr>
          <w:instrText xml:space="preserve"> PAGEREF _Toc16504777 \h </w:instrText>
        </w:r>
        <w:r w:rsidR="0030503A">
          <w:rPr>
            <w:noProof/>
            <w:webHidden/>
          </w:rPr>
        </w:r>
        <w:r w:rsidR="0030503A">
          <w:rPr>
            <w:noProof/>
            <w:webHidden/>
          </w:rPr>
          <w:fldChar w:fldCharType="separate"/>
        </w:r>
        <w:r w:rsidR="00D515BE">
          <w:rPr>
            <w:noProof/>
            <w:webHidden/>
          </w:rPr>
          <w:t>35</w:t>
        </w:r>
        <w:r w:rsidR="0030503A">
          <w:rPr>
            <w:noProof/>
            <w:webHidden/>
          </w:rPr>
          <w:fldChar w:fldCharType="end"/>
        </w:r>
      </w:hyperlink>
    </w:p>
    <w:p w14:paraId="13578863" w14:textId="350E6201" w:rsidR="0030503A" w:rsidRDefault="00DC50DA">
      <w:pPr>
        <w:pStyle w:val="TableofFigures"/>
        <w:tabs>
          <w:tab w:val="right" w:leader="dot" w:pos="9016"/>
        </w:tabs>
        <w:rPr>
          <w:rFonts w:cstheme="minorBidi"/>
          <w:caps w:val="0"/>
          <w:noProof/>
          <w:sz w:val="22"/>
          <w:szCs w:val="22"/>
        </w:rPr>
      </w:pPr>
      <w:hyperlink w:anchor="_Toc16504778" w:history="1">
        <w:r w:rsidR="0030503A" w:rsidRPr="00845FD5">
          <w:rPr>
            <w:rStyle w:val="Hyperlink"/>
            <w:noProof/>
          </w:rPr>
          <w:t>Figure 36 : LT5537 à 400MHz</w:t>
        </w:r>
        <w:r w:rsidR="0030503A">
          <w:rPr>
            <w:noProof/>
            <w:webHidden/>
          </w:rPr>
          <w:tab/>
        </w:r>
        <w:r w:rsidR="0030503A">
          <w:rPr>
            <w:noProof/>
            <w:webHidden/>
          </w:rPr>
          <w:fldChar w:fldCharType="begin"/>
        </w:r>
        <w:r w:rsidR="0030503A">
          <w:rPr>
            <w:noProof/>
            <w:webHidden/>
          </w:rPr>
          <w:instrText xml:space="preserve"> PAGEREF _Toc16504778 \h </w:instrText>
        </w:r>
        <w:r w:rsidR="0030503A">
          <w:rPr>
            <w:noProof/>
            <w:webHidden/>
          </w:rPr>
        </w:r>
        <w:r w:rsidR="0030503A">
          <w:rPr>
            <w:noProof/>
            <w:webHidden/>
          </w:rPr>
          <w:fldChar w:fldCharType="separate"/>
        </w:r>
        <w:r w:rsidR="00D515BE">
          <w:rPr>
            <w:noProof/>
            <w:webHidden/>
          </w:rPr>
          <w:t>35</w:t>
        </w:r>
        <w:r w:rsidR="0030503A">
          <w:rPr>
            <w:noProof/>
            <w:webHidden/>
          </w:rPr>
          <w:fldChar w:fldCharType="end"/>
        </w:r>
      </w:hyperlink>
    </w:p>
    <w:p w14:paraId="2017E72D" w14:textId="41E86943" w:rsidR="0030503A" w:rsidRDefault="00DC50DA">
      <w:pPr>
        <w:pStyle w:val="TableofFigures"/>
        <w:tabs>
          <w:tab w:val="right" w:leader="dot" w:pos="9016"/>
        </w:tabs>
        <w:rPr>
          <w:rFonts w:cstheme="minorBidi"/>
          <w:caps w:val="0"/>
          <w:noProof/>
          <w:sz w:val="22"/>
          <w:szCs w:val="22"/>
        </w:rPr>
      </w:pPr>
      <w:hyperlink w:anchor="_Toc16504779" w:history="1">
        <w:r w:rsidR="0030503A" w:rsidRPr="00845FD5">
          <w:rPr>
            <w:rStyle w:val="Hyperlink"/>
            <w:noProof/>
          </w:rPr>
          <w:t>Figure 37 :schéma du LT5537</w:t>
        </w:r>
        <w:r w:rsidR="0030503A">
          <w:rPr>
            <w:noProof/>
            <w:webHidden/>
          </w:rPr>
          <w:tab/>
        </w:r>
        <w:r w:rsidR="0030503A">
          <w:rPr>
            <w:noProof/>
            <w:webHidden/>
          </w:rPr>
          <w:fldChar w:fldCharType="begin"/>
        </w:r>
        <w:r w:rsidR="0030503A">
          <w:rPr>
            <w:noProof/>
            <w:webHidden/>
          </w:rPr>
          <w:instrText xml:space="preserve"> PAGEREF _Toc16504779 \h </w:instrText>
        </w:r>
        <w:r w:rsidR="0030503A">
          <w:rPr>
            <w:noProof/>
            <w:webHidden/>
          </w:rPr>
        </w:r>
        <w:r w:rsidR="0030503A">
          <w:rPr>
            <w:noProof/>
            <w:webHidden/>
          </w:rPr>
          <w:fldChar w:fldCharType="separate"/>
        </w:r>
        <w:r w:rsidR="00D515BE">
          <w:rPr>
            <w:noProof/>
            <w:webHidden/>
          </w:rPr>
          <w:t>36</w:t>
        </w:r>
        <w:r w:rsidR="0030503A">
          <w:rPr>
            <w:noProof/>
            <w:webHidden/>
          </w:rPr>
          <w:fldChar w:fldCharType="end"/>
        </w:r>
      </w:hyperlink>
    </w:p>
    <w:p w14:paraId="500C7F71" w14:textId="01D7B6EF" w:rsidR="0030503A" w:rsidRDefault="00DC50DA">
      <w:pPr>
        <w:pStyle w:val="TableofFigures"/>
        <w:tabs>
          <w:tab w:val="right" w:leader="dot" w:pos="9016"/>
        </w:tabs>
        <w:rPr>
          <w:rFonts w:cstheme="minorBidi"/>
          <w:caps w:val="0"/>
          <w:noProof/>
          <w:sz w:val="22"/>
          <w:szCs w:val="22"/>
        </w:rPr>
      </w:pPr>
      <w:hyperlink w:anchor="_Toc16504780" w:history="1">
        <w:r w:rsidR="0030503A" w:rsidRPr="00845FD5">
          <w:rPr>
            <w:rStyle w:val="Hyperlink"/>
            <w:noProof/>
          </w:rPr>
          <w:t>Figure 38 : réception du signal sous forme digitale</w:t>
        </w:r>
        <w:r w:rsidR="0030503A">
          <w:rPr>
            <w:noProof/>
            <w:webHidden/>
          </w:rPr>
          <w:tab/>
        </w:r>
        <w:r w:rsidR="0030503A">
          <w:rPr>
            <w:noProof/>
            <w:webHidden/>
          </w:rPr>
          <w:fldChar w:fldCharType="begin"/>
        </w:r>
        <w:r w:rsidR="0030503A">
          <w:rPr>
            <w:noProof/>
            <w:webHidden/>
          </w:rPr>
          <w:instrText xml:space="preserve"> PAGEREF _Toc16504780 \h </w:instrText>
        </w:r>
        <w:r w:rsidR="0030503A">
          <w:rPr>
            <w:noProof/>
            <w:webHidden/>
          </w:rPr>
        </w:r>
        <w:r w:rsidR="0030503A">
          <w:rPr>
            <w:noProof/>
            <w:webHidden/>
          </w:rPr>
          <w:fldChar w:fldCharType="separate"/>
        </w:r>
        <w:r w:rsidR="00D515BE">
          <w:rPr>
            <w:noProof/>
            <w:webHidden/>
          </w:rPr>
          <w:t>37</w:t>
        </w:r>
        <w:r w:rsidR="0030503A">
          <w:rPr>
            <w:noProof/>
            <w:webHidden/>
          </w:rPr>
          <w:fldChar w:fldCharType="end"/>
        </w:r>
      </w:hyperlink>
    </w:p>
    <w:p w14:paraId="0A81E094" w14:textId="2C4B9E50" w:rsidR="0030503A" w:rsidRDefault="00DC50DA">
      <w:pPr>
        <w:pStyle w:val="TableofFigures"/>
        <w:tabs>
          <w:tab w:val="right" w:leader="dot" w:pos="9016"/>
        </w:tabs>
        <w:rPr>
          <w:rFonts w:cstheme="minorBidi"/>
          <w:caps w:val="0"/>
          <w:noProof/>
          <w:sz w:val="22"/>
          <w:szCs w:val="22"/>
        </w:rPr>
      </w:pPr>
      <w:hyperlink w:anchor="_Toc16504781" w:history="1">
        <w:r w:rsidR="0030503A" w:rsidRPr="00845FD5">
          <w:rPr>
            <w:rStyle w:val="Hyperlink"/>
            <w:noProof/>
          </w:rPr>
          <w:t>Figure 39 : schéma comparateur datasheet LMV331</w:t>
        </w:r>
        <w:r w:rsidR="0030503A">
          <w:rPr>
            <w:noProof/>
            <w:webHidden/>
          </w:rPr>
          <w:tab/>
        </w:r>
        <w:r w:rsidR="0030503A">
          <w:rPr>
            <w:noProof/>
            <w:webHidden/>
          </w:rPr>
          <w:fldChar w:fldCharType="begin"/>
        </w:r>
        <w:r w:rsidR="0030503A">
          <w:rPr>
            <w:noProof/>
            <w:webHidden/>
          </w:rPr>
          <w:instrText xml:space="preserve"> PAGEREF _Toc16504781 \h </w:instrText>
        </w:r>
        <w:r w:rsidR="0030503A">
          <w:rPr>
            <w:noProof/>
            <w:webHidden/>
          </w:rPr>
        </w:r>
        <w:r w:rsidR="0030503A">
          <w:rPr>
            <w:noProof/>
            <w:webHidden/>
          </w:rPr>
          <w:fldChar w:fldCharType="separate"/>
        </w:r>
        <w:r w:rsidR="00D515BE">
          <w:rPr>
            <w:noProof/>
            <w:webHidden/>
          </w:rPr>
          <w:t>38</w:t>
        </w:r>
        <w:r w:rsidR="0030503A">
          <w:rPr>
            <w:noProof/>
            <w:webHidden/>
          </w:rPr>
          <w:fldChar w:fldCharType="end"/>
        </w:r>
      </w:hyperlink>
    </w:p>
    <w:p w14:paraId="33914F07" w14:textId="1EC209D1" w:rsidR="0030503A" w:rsidRDefault="00DC50DA">
      <w:pPr>
        <w:pStyle w:val="TableofFigures"/>
        <w:tabs>
          <w:tab w:val="right" w:leader="dot" w:pos="9016"/>
        </w:tabs>
        <w:rPr>
          <w:rFonts w:cstheme="minorBidi"/>
          <w:caps w:val="0"/>
          <w:noProof/>
          <w:sz w:val="22"/>
          <w:szCs w:val="22"/>
        </w:rPr>
      </w:pPr>
      <w:hyperlink w:anchor="_Toc16504782" w:history="1">
        <w:r w:rsidR="0030503A" w:rsidRPr="00845FD5">
          <w:rPr>
            <w:rStyle w:val="Hyperlink"/>
            <w:noProof/>
          </w:rPr>
          <w:t>Figure 40 : Boutons Hardware</w:t>
        </w:r>
        <w:r w:rsidR="0030503A">
          <w:rPr>
            <w:noProof/>
            <w:webHidden/>
          </w:rPr>
          <w:tab/>
        </w:r>
        <w:r w:rsidR="0030503A">
          <w:rPr>
            <w:noProof/>
            <w:webHidden/>
          </w:rPr>
          <w:fldChar w:fldCharType="begin"/>
        </w:r>
        <w:r w:rsidR="0030503A">
          <w:rPr>
            <w:noProof/>
            <w:webHidden/>
          </w:rPr>
          <w:instrText xml:space="preserve"> PAGEREF _Toc16504782 \h </w:instrText>
        </w:r>
        <w:r w:rsidR="0030503A">
          <w:rPr>
            <w:noProof/>
            <w:webHidden/>
          </w:rPr>
        </w:r>
        <w:r w:rsidR="0030503A">
          <w:rPr>
            <w:noProof/>
            <w:webHidden/>
          </w:rPr>
          <w:fldChar w:fldCharType="separate"/>
        </w:r>
        <w:r w:rsidR="00D515BE">
          <w:rPr>
            <w:noProof/>
            <w:webHidden/>
          </w:rPr>
          <w:t>39</w:t>
        </w:r>
        <w:r w:rsidR="0030503A">
          <w:rPr>
            <w:noProof/>
            <w:webHidden/>
          </w:rPr>
          <w:fldChar w:fldCharType="end"/>
        </w:r>
      </w:hyperlink>
    </w:p>
    <w:p w14:paraId="6891A166" w14:textId="25766DCF" w:rsidR="0030503A" w:rsidRDefault="00DC50DA">
      <w:pPr>
        <w:pStyle w:val="TableofFigures"/>
        <w:tabs>
          <w:tab w:val="right" w:leader="dot" w:pos="9016"/>
        </w:tabs>
        <w:rPr>
          <w:rFonts w:cstheme="minorBidi"/>
          <w:caps w:val="0"/>
          <w:noProof/>
          <w:sz w:val="22"/>
          <w:szCs w:val="22"/>
        </w:rPr>
      </w:pPr>
      <w:hyperlink w:anchor="_Toc16504783" w:history="1">
        <w:r w:rsidR="0030503A" w:rsidRPr="00845FD5">
          <w:rPr>
            <w:rStyle w:val="Hyperlink"/>
            <w:noProof/>
          </w:rPr>
          <w:t>Figure 41 : Alimentation 5V du circuit</w:t>
        </w:r>
        <w:r w:rsidR="0030503A">
          <w:rPr>
            <w:noProof/>
            <w:webHidden/>
          </w:rPr>
          <w:tab/>
        </w:r>
        <w:r w:rsidR="0030503A">
          <w:rPr>
            <w:noProof/>
            <w:webHidden/>
          </w:rPr>
          <w:fldChar w:fldCharType="begin"/>
        </w:r>
        <w:r w:rsidR="0030503A">
          <w:rPr>
            <w:noProof/>
            <w:webHidden/>
          </w:rPr>
          <w:instrText xml:space="preserve"> PAGEREF _Toc16504783 \h </w:instrText>
        </w:r>
        <w:r w:rsidR="0030503A">
          <w:rPr>
            <w:noProof/>
            <w:webHidden/>
          </w:rPr>
        </w:r>
        <w:r w:rsidR="0030503A">
          <w:rPr>
            <w:noProof/>
            <w:webHidden/>
          </w:rPr>
          <w:fldChar w:fldCharType="separate"/>
        </w:r>
        <w:r w:rsidR="00D515BE">
          <w:rPr>
            <w:noProof/>
            <w:webHidden/>
          </w:rPr>
          <w:t>39</w:t>
        </w:r>
        <w:r w:rsidR="0030503A">
          <w:rPr>
            <w:noProof/>
            <w:webHidden/>
          </w:rPr>
          <w:fldChar w:fldCharType="end"/>
        </w:r>
      </w:hyperlink>
    </w:p>
    <w:p w14:paraId="35E9A870" w14:textId="27003B27" w:rsidR="0030503A" w:rsidRDefault="00DC50DA">
      <w:pPr>
        <w:pStyle w:val="TableofFigures"/>
        <w:tabs>
          <w:tab w:val="right" w:leader="dot" w:pos="9016"/>
        </w:tabs>
        <w:rPr>
          <w:rFonts w:cstheme="minorBidi"/>
          <w:caps w:val="0"/>
          <w:noProof/>
          <w:sz w:val="22"/>
          <w:szCs w:val="22"/>
        </w:rPr>
      </w:pPr>
      <w:hyperlink w:anchor="_Toc16504784" w:history="1">
        <w:r w:rsidR="0030503A" w:rsidRPr="00845FD5">
          <w:rPr>
            <w:rStyle w:val="Hyperlink"/>
            <w:noProof/>
          </w:rPr>
          <w:t>Figure 42 : Diagramme de Smith de l’antenne LPDA avec balun</w:t>
        </w:r>
        <w:r w:rsidR="0030503A">
          <w:rPr>
            <w:noProof/>
            <w:webHidden/>
          </w:rPr>
          <w:tab/>
        </w:r>
        <w:r w:rsidR="0030503A">
          <w:rPr>
            <w:noProof/>
            <w:webHidden/>
          </w:rPr>
          <w:fldChar w:fldCharType="begin"/>
        </w:r>
        <w:r w:rsidR="0030503A">
          <w:rPr>
            <w:noProof/>
            <w:webHidden/>
          </w:rPr>
          <w:instrText xml:space="preserve"> PAGEREF _Toc16504784 \h </w:instrText>
        </w:r>
        <w:r w:rsidR="0030503A">
          <w:rPr>
            <w:noProof/>
            <w:webHidden/>
          </w:rPr>
        </w:r>
        <w:r w:rsidR="0030503A">
          <w:rPr>
            <w:noProof/>
            <w:webHidden/>
          </w:rPr>
          <w:fldChar w:fldCharType="separate"/>
        </w:r>
        <w:r w:rsidR="00D515BE">
          <w:rPr>
            <w:noProof/>
            <w:webHidden/>
          </w:rPr>
          <w:t>40</w:t>
        </w:r>
        <w:r w:rsidR="0030503A">
          <w:rPr>
            <w:noProof/>
            <w:webHidden/>
          </w:rPr>
          <w:fldChar w:fldCharType="end"/>
        </w:r>
      </w:hyperlink>
    </w:p>
    <w:p w14:paraId="5FEF971E" w14:textId="05ED27D1" w:rsidR="0030503A" w:rsidRDefault="00DC50DA">
      <w:pPr>
        <w:pStyle w:val="TableofFigures"/>
        <w:tabs>
          <w:tab w:val="right" w:leader="dot" w:pos="9016"/>
        </w:tabs>
        <w:rPr>
          <w:rFonts w:cstheme="minorBidi"/>
          <w:caps w:val="0"/>
          <w:noProof/>
          <w:sz w:val="22"/>
          <w:szCs w:val="22"/>
        </w:rPr>
      </w:pPr>
      <w:hyperlink w:anchor="_Toc16504785" w:history="1">
        <w:r w:rsidR="0030503A" w:rsidRPr="00845FD5">
          <w:rPr>
            <w:rStyle w:val="Hyperlink"/>
            <w:noProof/>
          </w:rPr>
          <w:t>Figure 43 : Diagramme de réflexion de l'antenne LPDA avec balun</w:t>
        </w:r>
        <w:r w:rsidR="0030503A">
          <w:rPr>
            <w:noProof/>
            <w:webHidden/>
          </w:rPr>
          <w:tab/>
        </w:r>
        <w:r w:rsidR="0030503A">
          <w:rPr>
            <w:noProof/>
            <w:webHidden/>
          </w:rPr>
          <w:fldChar w:fldCharType="begin"/>
        </w:r>
        <w:r w:rsidR="0030503A">
          <w:rPr>
            <w:noProof/>
            <w:webHidden/>
          </w:rPr>
          <w:instrText xml:space="preserve"> PAGEREF _Toc16504785 \h </w:instrText>
        </w:r>
        <w:r w:rsidR="0030503A">
          <w:rPr>
            <w:noProof/>
            <w:webHidden/>
          </w:rPr>
        </w:r>
        <w:r w:rsidR="0030503A">
          <w:rPr>
            <w:noProof/>
            <w:webHidden/>
          </w:rPr>
          <w:fldChar w:fldCharType="separate"/>
        </w:r>
        <w:r w:rsidR="00D515BE">
          <w:rPr>
            <w:noProof/>
            <w:webHidden/>
          </w:rPr>
          <w:t>41</w:t>
        </w:r>
        <w:r w:rsidR="0030503A">
          <w:rPr>
            <w:noProof/>
            <w:webHidden/>
          </w:rPr>
          <w:fldChar w:fldCharType="end"/>
        </w:r>
      </w:hyperlink>
    </w:p>
    <w:p w14:paraId="05855037" w14:textId="5A915D2C" w:rsidR="0030503A" w:rsidRDefault="00DC50DA">
      <w:pPr>
        <w:pStyle w:val="TableofFigures"/>
        <w:tabs>
          <w:tab w:val="right" w:leader="dot" w:pos="9016"/>
        </w:tabs>
        <w:rPr>
          <w:rFonts w:cstheme="minorBidi"/>
          <w:caps w:val="0"/>
          <w:noProof/>
          <w:sz w:val="22"/>
          <w:szCs w:val="22"/>
        </w:rPr>
      </w:pPr>
      <w:hyperlink w:anchor="_Toc16504786" w:history="1">
        <w:r w:rsidR="0030503A" w:rsidRPr="00845FD5">
          <w:rPr>
            <w:rStyle w:val="Hyperlink"/>
            <w:noProof/>
          </w:rPr>
          <w:t>Figure 44 : Diagramme de Smith de l’antenne LPDA avec balun</w:t>
        </w:r>
        <w:r w:rsidR="0030503A">
          <w:rPr>
            <w:noProof/>
            <w:webHidden/>
          </w:rPr>
          <w:tab/>
        </w:r>
        <w:r w:rsidR="0030503A">
          <w:rPr>
            <w:noProof/>
            <w:webHidden/>
          </w:rPr>
          <w:fldChar w:fldCharType="begin"/>
        </w:r>
        <w:r w:rsidR="0030503A">
          <w:rPr>
            <w:noProof/>
            <w:webHidden/>
          </w:rPr>
          <w:instrText xml:space="preserve"> PAGEREF _Toc16504786 \h </w:instrText>
        </w:r>
        <w:r w:rsidR="0030503A">
          <w:rPr>
            <w:noProof/>
            <w:webHidden/>
          </w:rPr>
        </w:r>
        <w:r w:rsidR="0030503A">
          <w:rPr>
            <w:noProof/>
            <w:webHidden/>
          </w:rPr>
          <w:fldChar w:fldCharType="separate"/>
        </w:r>
        <w:r w:rsidR="00D515BE">
          <w:rPr>
            <w:noProof/>
            <w:webHidden/>
          </w:rPr>
          <w:t>42</w:t>
        </w:r>
        <w:r w:rsidR="0030503A">
          <w:rPr>
            <w:noProof/>
            <w:webHidden/>
          </w:rPr>
          <w:fldChar w:fldCharType="end"/>
        </w:r>
      </w:hyperlink>
    </w:p>
    <w:p w14:paraId="6662FA30" w14:textId="275CE4D7" w:rsidR="0030503A" w:rsidRDefault="00DC50DA">
      <w:pPr>
        <w:pStyle w:val="TableofFigures"/>
        <w:tabs>
          <w:tab w:val="right" w:leader="dot" w:pos="9016"/>
        </w:tabs>
        <w:rPr>
          <w:rFonts w:cstheme="minorBidi"/>
          <w:caps w:val="0"/>
          <w:noProof/>
          <w:sz w:val="22"/>
          <w:szCs w:val="22"/>
        </w:rPr>
      </w:pPr>
      <w:hyperlink w:anchor="_Toc16504787" w:history="1">
        <w:r w:rsidR="0030503A" w:rsidRPr="00845FD5">
          <w:rPr>
            <w:rStyle w:val="Hyperlink"/>
            <w:noProof/>
          </w:rPr>
          <w:t>Figure 45: Diagramme de réflexion de l'antenne LOOP avec balun</w:t>
        </w:r>
        <w:r w:rsidR="0030503A">
          <w:rPr>
            <w:noProof/>
            <w:webHidden/>
          </w:rPr>
          <w:tab/>
        </w:r>
        <w:r w:rsidR="0030503A">
          <w:rPr>
            <w:noProof/>
            <w:webHidden/>
          </w:rPr>
          <w:fldChar w:fldCharType="begin"/>
        </w:r>
        <w:r w:rsidR="0030503A">
          <w:rPr>
            <w:noProof/>
            <w:webHidden/>
          </w:rPr>
          <w:instrText xml:space="preserve"> PAGEREF _Toc16504787 \h </w:instrText>
        </w:r>
        <w:r w:rsidR="0030503A">
          <w:rPr>
            <w:noProof/>
            <w:webHidden/>
          </w:rPr>
        </w:r>
        <w:r w:rsidR="0030503A">
          <w:rPr>
            <w:noProof/>
            <w:webHidden/>
          </w:rPr>
          <w:fldChar w:fldCharType="separate"/>
        </w:r>
        <w:r w:rsidR="00D515BE">
          <w:rPr>
            <w:noProof/>
            <w:webHidden/>
          </w:rPr>
          <w:t>43</w:t>
        </w:r>
        <w:r w:rsidR="0030503A">
          <w:rPr>
            <w:noProof/>
            <w:webHidden/>
          </w:rPr>
          <w:fldChar w:fldCharType="end"/>
        </w:r>
      </w:hyperlink>
    </w:p>
    <w:p w14:paraId="7E24E3B8" w14:textId="4073A7F4" w:rsidR="0030503A" w:rsidRDefault="00DC50DA">
      <w:pPr>
        <w:pStyle w:val="TableofFigures"/>
        <w:tabs>
          <w:tab w:val="right" w:leader="dot" w:pos="9016"/>
        </w:tabs>
        <w:rPr>
          <w:rFonts w:cstheme="minorBidi"/>
          <w:caps w:val="0"/>
          <w:noProof/>
          <w:sz w:val="22"/>
          <w:szCs w:val="22"/>
        </w:rPr>
      </w:pPr>
      <w:hyperlink w:anchor="_Toc16504788" w:history="1">
        <w:r w:rsidR="0030503A" w:rsidRPr="00845FD5">
          <w:rPr>
            <w:rStyle w:val="Hyperlink"/>
            <w:noProof/>
          </w:rPr>
          <w:t>Figure 46: Diagramme de Smith de l’antenne LPDA adaptée</w:t>
        </w:r>
        <w:r w:rsidR="0030503A">
          <w:rPr>
            <w:noProof/>
            <w:webHidden/>
          </w:rPr>
          <w:tab/>
        </w:r>
        <w:r w:rsidR="0030503A">
          <w:rPr>
            <w:noProof/>
            <w:webHidden/>
          </w:rPr>
          <w:fldChar w:fldCharType="begin"/>
        </w:r>
        <w:r w:rsidR="0030503A">
          <w:rPr>
            <w:noProof/>
            <w:webHidden/>
          </w:rPr>
          <w:instrText xml:space="preserve"> PAGEREF _Toc16504788 \h </w:instrText>
        </w:r>
        <w:r w:rsidR="0030503A">
          <w:rPr>
            <w:noProof/>
            <w:webHidden/>
          </w:rPr>
        </w:r>
        <w:r w:rsidR="0030503A">
          <w:rPr>
            <w:noProof/>
            <w:webHidden/>
          </w:rPr>
          <w:fldChar w:fldCharType="separate"/>
        </w:r>
        <w:r w:rsidR="00D515BE">
          <w:rPr>
            <w:noProof/>
            <w:webHidden/>
          </w:rPr>
          <w:t>44</w:t>
        </w:r>
        <w:r w:rsidR="0030503A">
          <w:rPr>
            <w:noProof/>
            <w:webHidden/>
          </w:rPr>
          <w:fldChar w:fldCharType="end"/>
        </w:r>
      </w:hyperlink>
    </w:p>
    <w:p w14:paraId="6840F357" w14:textId="6632F503" w:rsidR="0030503A" w:rsidRDefault="00DC50DA">
      <w:pPr>
        <w:pStyle w:val="TableofFigures"/>
        <w:tabs>
          <w:tab w:val="right" w:leader="dot" w:pos="9016"/>
        </w:tabs>
        <w:rPr>
          <w:rFonts w:cstheme="minorBidi"/>
          <w:caps w:val="0"/>
          <w:noProof/>
          <w:sz w:val="22"/>
          <w:szCs w:val="22"/>
        </w:rPr>
      </w:pPr>
      <w:hyperlink w:anchor="_Toc16504789" w:history="1">
        <w:r w:rsidR="0030503A" w:rsidRPr="00845FD5">
          <w:rPr>
            <w:rStyle w:val="Hyperlink"/>
            <w:noProof/>
          </w:rPr>
          <w:t>Figure 47: Diagramme de réflexion de l’antenne LPDA adaptée</w:t>
        </w:r>
        <w:r w:rsidR="0030503A">
          <w:rPr>
            <w:noProof/>
            <w:webHidden/>
          </w:rPr>
          <w:tab/>
        </w:r>
        <w:r w:rsidR="0030503A">
          <w:rPr>
            <w:noProof/>
            <w:webHidden/>
          </w:rPr>
          <w:fldChar w:fldCharType="begin"/>
        </w:r>
        <w:r w:rsidR="0030503A">
          <w:rPr>
            <w:noProof/>
            <w:webHidden/>
          </w:rPr>
          <w:instrText xml:space="preserve"> PAGEREF _Toc16504789 \h </w:instrText>
        </w:r>
        <w:r w:rsidR="0030503A">
          <w:rPr>
            <w:noProof/>
            <w:webHidden/>
          </w:rPr>
        </w:r>
        <w:r w:rsidR="0030503A">
          <w:rPr>
            <w:noProof/>
            <w:webHidden/>
          </w:rPr>
          <w:fldChar w:fldCharType="separate"/>
        </w:r>
        <w:r w:rsidR="00D515BE">
          <w:rPr>
            <w:noProof/>
            <w:webHidden/>
          </w:rPr>
          <w:t>45</w:t>
        </w:r>
        <w:r w:rsidR="0030503A">
          <w:rPr>
            <w:noProof/>
            <w:webHidden/>
          </w:rPr>
          <w:fldChar w:fldCharType="end"/>
        </w:r>
      </w:hyperlink>
    </w:p>
    <w:p w14:paraId="1EC44738" w14:textId="1202202F" w:rsidR="0030503A" w:rsidRDefault="00DC50DA">
      <w:pPr>
        <w:pStyle w:val="TableofFigures"/>
        <w:tabs>
          <w:tab w:val="right" w:leader="dot" w:pos="9016"/>
        </w:tabs>
        <w:rPr>
          <w:rFonts w:cstheme="minorBidi"/>
          <w:caps w:val="0"/>
          <w:noProof/>
          <w:sz w:val="22"/>
          <w:szCs w:val="22"/>
        </w:rPr>
      </w:pPr>
      <w:hyperlink w:anchor="_Toc16504790" w:history="1">
        <w:r w:rsidR="0030503A" w:rsidRPr="00845FD5">
          <w:rPr>
            <w:rStyle w:val="Hyperlink"/>
            <w:noProof/>
          </w:rPr>
          <w:t>Figure 48: 5V et 3V</w:t>
        </w:r>
        <w:r w:rsidR="0030503A">
          <w:rPr>
            <w:noProof/>
            <w:webHidden/>
          </w:rPr>
          <w:tab/>
        </w:r>
        <w:r w:rsidR="0030503A">
          <w:rPr>
            <w:noProof/>
            <w:webHidden/>
          </w:rPr>
          <w:fldChar w:fldCharType="begin"/>
        </w:r>
        <w:r w:rsidR="0030503A">
          <w:rPr>
            <w:noProof/>
            <w:webHidden/>
          </w:rPr>
          <w:instrText xml:space="preserve"> PAGEREF _Toc16504790 \h </w:instrText>
        </w:r>
        <w:r w:rsidR="0030503A">
          <w:rPr>
            <w:noProof/>
            <w:webHidden/>
          </w:rPr>
        </w:r>
        <w:r w:rsidR="0030503A">
          <w:rPr>
            <w:noProof/>
            <w:webHidden/>
          </w:rPr>
          <w:fldChar w:fldCharType="separate"/>
        </w:r>
        <w:r w:rsidR="00D515BE">
          <w:rPr>
            <w:noProof/>
            <w:webHidden/>
          </w:rPr>
          <w:t>46</w:t>
        </w:r>
        <w:r w:rsidR="0030503A">
          <w:rPr>
            <w:noProof/>
            <w:webHidden/>
          </w:rPr>
          <w:fldChar w:fldCharType="end"/>
        </w:r>
      </w:hyperlink>
    </w:p>
    <w:p w14:paraId="6AECF76C" w14:textId="782B7218" w:rsidR="0030503A" w:rsidRDefault="00DC50DA">
      <w:pPr>
        <w:pStyle w:val="TableofFigures"/>
        <w:tabs>
          <w:tab w:val="right" w:leader="dot" w:pos="9016"/>
        </w:tabs>
        <w:rPr>
          <w:rFonts w:cstheme="minorBidi"/>
          <w:caps w:val="0"/>
          <w:noProof/>
          <w:sz w:val="22"/>
          <w:szCs w:val="22"/>
        </w:rPr>
      </w:pPr>
      <w:hyperlink w:anchor="_Toc16504791" w:history="1">
        <w:r w:rsidR="0030503A" w:rsidRPr="00845FD5">
          <w:rPr>
            <w:rStyle w:val="Hyperlink"/>
            <w:noProof/>
          </w:rPr>
          <w:t>Figure 49 : réception du signal de la SensorBall</w:t>
        </w:r>
        <w:r w:rsidR="0030503A">
          <w:rPr>
            <w:noProof/>
            <w:webHidden/>
          </w:rPr>
          <w:tab/>
        </w:r>
        <w:r w:rsidR="0030503A">
          <w:rPr>
            <w:noProof/>
            <w:webHidden/>
          </w:rPr>
          <w:fldChar w:fldCharType="begin"/>
        </w:r>
        <w:r w:rsidR="0030503A">
          <w:rPr>
            <w:noProof/>
            <w:webHidden/>
          </w:rPr>
          <w:instrText xml:space="preserve"> PAGEREF _Toc16504791 \h </w:instrText>
        </w:r>
        <w:r w:rsidR="0030503A">
          <w:rPr>
            <w:noProof/>
            <w:webHidden/>
          </w:rPr>
        </w:r>
        <w:r w:rsidR="0030503A">
          <w:rPr>
            <w:noProof/>
            <w:webHidden/>
          </w:rPr>
          <w:fldChar w:fldCharType="separate"/>
        </w:r>
        <w:r w:rsidR="00D515BE">
          <w:rPr>
            <w:noProof/>
            <w:webHidden/>
          </w:rPr>
          <w:t>47</w:t>
        </w:r>
        <w:r w:rsidR="0030503A">
          <w:rPr>
            <w:noProof/>
            <w:webHidden/>
          </w:rPr>
          <w:fldChar w:fldCharType="end"/>
        </w:r>
      </w:hyperlink>
    </w:p>
    <w:p w14:paraId="1FDCE066" w14:textId="60B4F900" w:rsidR="0030503A" w:rsidRDefault="00DC50DA">
      <w:pPr>
        <w:pStyle w:val="TableofFigures"/>
        <w:tabs>
          <w:tab w:val="right" w:leader="dot" w:pos="9016"/>
        </w:tabs>
        <w:rPr>
          <w:rFonts w:cstheme="minorBidi"/>
          <w:caps w:val="0"/>
          <w:noProof/>
          <w:sz w:val="22"/>
          <w:szCs w:val="22"/>
        </w:rPr>
      </w:pPr>
      <w:hyperlink w:anchor="_Toc16504792" w:history="1">
        <w:r w:rsidR="0030503A" w:rsidRPr="00845FD5">
          <w:rPr>
            <w:rStyle w:val="Hyperlink"/>
            <w:noProof/>
          </w:rPr>
          <w:t>Figure 50: réception du signal de la sensorBall avec filtre</w:t>
        </w:r>
        <w:r w:rsidR="0030503A">
          <w:rPr>
            <w:noProof/>
            <w:webHidden/>
          </w:rPr>
          <w:tab/>
        </w:r>
        <w:r w:rsidR="0030503A">
          <w:rPr>
            <w:noProof/>
            <w:webHidden/>
          </w:rPr>
          <w:fldChar w:fldCharType="begin"/>
        </w:r>
        <w:r w:rsidR="0030503A">
          <w:rPr>
            <w:noProof/>
            <w:webHidden/>
          </w:rPr>
          <w:instrText xml:space="preserve"> PAGEREF _Toc16504792 \h </w:instrText>
        </w:r>
        <w:r w:rsidR="0030503A">
          <w:rPr>
            <w:noProof/>
            <w:webHidden/>
          </w:rPr>
        </w:r>
        <w:r w:rsidR="0030503A">
          <w:rPr>
            <w:noProof/>
            <w:webHidden/>
          </w:rPr>
          <w:fldChar w:fldCharType="separate"/>
        </w:r>
        <w:r w:rsidR="00D515BE">
          <w:rPr>
            <w:noProof/>
            <w:webHidden/>
          </w:rPr>
          <w:t>47</w:t>
        </w:r>
        <w:r w:rsidR="0030503A">
          <w:rPr>
            <w:noProof/>
            <w:webHidden/>
          </w:rPr>
          <w:fldChar w:fldCharType="end"/>
        </w:r>
      </w:hyperlink>
    </w:p>
    <w:p w14:paraId="77996DC3" w14:textId="28537BC5" w:rsidR="0030503A" w:rsidRDefault="00DC50DA">
      <w:pPr>
        <w:pStyle w:val="TableofFigures"/>
        <w:tabs>
          <w:tab w:val="right" w:leader="dot" w:pos="9016"/>
        </w:tabs>
        <w:rPr>
          <w:rFonts w:cstheme="minorBidi"/>
          <w:caps w:val="0"/>
          <w:noProof/>
          <w:sz w:val="22"/>
          <w:szCs w:val="22"/>
        </w:rPr>
      </w:pPr>
      <w:hyperlink w:anchor="_Toc16504793" w:history="1">
        <w:r w:rsidR="0030503A" w:rsidRPr="00845FD5">
          <w:rPr>
            <w:rStyle w:val="Hyperlink"/>
            <w:noProof/>
          </w:rPr>
          <w:t>Figure 51 : tension de référence</w:t>
        </w:r>
        <w:r w:rsidR="0030503A">
          <w:rPr>
            <w:noProof/>
            <w:webHidden/>
          </w:rPr>
          <w:tab/>
        </w:r>
        <w:r w:rsidR="0030503A">
          <w:rPr>
            <w:noProof/>
            <w:webHidden/>
          </w:rPr>
          <w:fldChar w:fldCharType="begin"/>
        </w:r>
        <w:r w:rsidR="0030503A">
          <w:rPr>
            <w:noProof/>
            <w:webHidden/>
          </w:rPr>
          <w:instrText xml:space="preserve"> PAGEREF _Toc16504793 \h </w:instrText>
        </w:r>
        <w:r w:rsidR="0030503A">
          <w:rPr>
            <w:noProof/>
            <w:webHidden/>
          </w:rPr>
        </w:r>
        <w:r w:rsidR="0030503A">
          <w:rPr>
            <w:noProof/>
            <w:webHidden/>
          </w:rPr>
          <w:fldChar w:fldCharType="separate"/>
        </w:r>
        <w:r w:rsidR="00D515BE">
          <w:rPr>
            <w:noProof/>
            <w:webHidden/>
          </w:rPr>
          <w:t>48</w:t>
        </w:r>
        <w:r w:rsidR="0030503A">
          <w:rPr>
            <w:noProof/>
            <w:webHidden/>
          </w:rPr>
          <w:fldChar w:fldCharType="end"/>
        </w:r>
      </w:hyperlink>
    </w:p>
    <w:p w14:paraId="5414C155" w14:textId="51FE7416" w:rsidR="0030503A" w:rsidRDefault="00DC50DA">
      <w:pPr>
        <w:pStyle w:val="TableofFigures"/>
        <w:tabs>
          <w:tab w:val="right" w:leader="dot" w:pos="9016"/>
        </w:tabs>
        <w:rPr>
          <w:rFonts w:cstheme="minorBidi"/>
          <w:caps w:val="0"/>
          <w:noProof/>
          <w:sz w:val="22"/>
          <w:szCs w:val="22"/>
        </w:rPr>
      </w:pPr>
      <w:hyperlink w:anchor="_Toc16504794" w:history="1">
        <w:r w:rsidR="0030503A" w:rsidRPr="00845FD5">
          <w:rPr>
            <w:rStyle w:val="Hyperlink"/>
            <w:noProof/>
          </w:rPr>
          <w:t>Figure 52: Comparaison du signal reçu du LT5537</w:t>
        </w:r>
        <w:r w:rsidR="0030503A">
          <w:rPr>
            <w:noProof/>
            <w:webHidden/>
          </w:rPr>
          <w:tab/>
        </w:r>
        <w:r w:rsidR="0030503A">
          <w:rPr>
            <w:noProof/>
            <w:webHidden/>
          </w:rPr>
          <w:fldChar w:fldCharType="begin"/>
        </w:r>
        <w:r w:rsidR="0030503A">
          <w:rPr>
            <w:noProof/>
            <w:webHidden/>
          </w:rPr>
          <w:instrText xml:space="preserve"> PAGEREF _Toc16504794 \h </w:instrText>
        </w:r>
        <w:r w:rsidR="0030503A">
          <w:rPr>
            <w:noProof/>
            <w:webHidden/>
          </w:rPr>
        </w:r>
        <w:r w:rsidR="0030503A">
          <w:rPr>
            <w:noProof/>
            <w:webHidden/>
          </w:rPr>
          <w:fldChar w:fldCharType="separate"/>
        </w:r>
        <w:r w:rsidR="00D515BE">
          <w:rPr>
            <w:noProof/>
            <w:webHidden/>
          </w:rPr>
          <w:t>48</w:t>
        </w:r>
        <w:r w:rsidR="0030503A">
          <w:rPr>
            <w:noProof/>
            <w:webHidden/>
          </w:rPr>
          <w:fldChar w:fldCharType="end"/>
        </w:r>
      </w:hyperlink>
    </w:p>
    <w:p w14:paraId="3B49BE82" w14:textId="1CBBF026" w:rsidR="0030503A" w:rsidRDefault="00DC50DA">
      <w:pPr>
        <w:pStyle w:val="TableofFigures"/>
        <w:tabs>
          <w:tab w:val="right" w:leader="dot" w:pos="9016"/>
        </w:tabs>
        <w:rPr>
          <w:rFonts w:cstheme="minorBidi"/>
          <w:caps w:val="0"/>
          <w:noProof/>
          <w:sz w:val="22"/>
          <w:szCs w:val="22"/>
        </w:rPr>
      </w:pPr>
      <w:hyperlink w:anchor="_Toc16504795" w:history="1">
        <w:r w:rsidR="0030503A" w:rsidRPr="00845FD5">
          <w:rPr>
            <w:rStyle w:val="Hyperlink"/>
            <w:noProof/>
          </w:rPr>
          <w:t>Figure 53: schéma du comparateur remis à jour</w:t>
        </w:r>
        <w:r w:rsidR="0030503A">
          <w:rPr>
            <w:noProof/>
            <w:webHidden/>
          </w:rPr>
          <w:tab/>
        </w:r>
        <w:r w:rsidR="0030503A">
          <w:rPr>
            <w:noProof/>
            <w:webHidden/>
          </w:rPr>
          <w:fldChar w:fldCharType="begin"/>
        </w:r>
        <w:r w:rsidR="0030503A">
          <w:rPr>
            <w:noProof/>
            <w:webHidden/>
          </w:rPr>
          <w:instrText xml:space="preserve"> PAGEREF _Toc16504795 \h </w:instrText>
        </w:r>
        <w:r w:rsidR="0030503A">
          <w:rPr>
            <w:noProof/>
            <w:webHidden/>
          </w:rPr>
        </w:r>
        <w:r w:rsidR="0030503A">
          <w:rPr>
            <w:noProof/>
            <w:webHidden/>
          </w:rPr>
          <w:fldChar w:fldCharType="separate"/>
        </w:r>
        <w:r w:rsidR="00D515BE">
          <w:rPr>
            <w:noProof/>
            <w:webHidden/>
          </w:rPr>
          <w:t>49</w:t>
        </w:r>
        <w:r w:rsidR="0030503A">
          <w:rPr>
            <w:noProof/>
            <w:webHidden/>
          </w:rPr>
          <w:fldChar w:fldCharType="end"/>
        </w:r>
      </w:hyperlink>
    </w:p>
    <w:p w14:paraId="171E58E5" w14:textId="0F85EEA9" w:rsidR="0030503A" w:rsidRDefault="00DC50DA">
      <w:pPr>
        <w:pStyle w:val="TableofFigures"/>
        <w:tabs>
          <w:tab w:val="right" w:leader="dot" w:pos="9016"/>
        </w:tabs>
        <w:rPr>
          <w:rFonts w:cstheme="minorBidi"/>
          <w:caps w:val="0"/>
          <w:noProof/>
          <w:sz w:val="22"/>
          <w:szCs w:val="22"/>
        </w:rPr>
      </w:pPr>
      <w:hyperlink w:anchor="_Toc16504796" w:history="1">
        <w:r w:rsidR="0030503A" w:rsidRPr="00845FD5">
          <w:rPr>
            <w:rStyle w:val="Hyperlink"/>
            <w:noProof/>
          </w:rPr>
          <w:t>Figure 54: test du bouton 1</w:t>
        </w:r>
        <w:r w:rsidR="0030503A">
          <w:rPr>
            <w:noProof/>
            <w:webHidden/>
          </w:rPr>
          <w:tab/>
        </w:r>
        <w:r w:rsidR="0030503A">
          <w:rPr>
            <w:noProof/>
            <w:webHidden/>
          </w:rPr>
          <w:fldChar w:fldCharType="begin"/>
        </w:r>
        <w:r w:rsidR="0030503A">
          <w:rPr>
            <w:noProof/>
            <w:webHidden/>
          </w:rPr>
          <w:instrText xml:space="preserve"> PAGEREF _Toc16504796 \h </w:instrText>
        </w:r>
        <w:r w:rsidR="0030503A">
          <w:rPr>
            <w:noProof/>
            <w:webHidden/>
          </w:rPr>
        </w:r>
        <w:r w:rsidR="0030503A">
          <w:rPr>
            <w:noProof/>
            <w:webHidden/>
          </w:rPr>
          <w:fldChar w:fldCharType="separate"/>
        </w:r>
        <w:r w:rsidR="00D515BE">
          <w:rPr>
            <w:noProof/>
            <w:webHidden/>
          </w:rPr>
          <w:t>49</w:t>
        </w:r>
        <w:r w:rsidR="0030503A">
          <w:rPr>
            <w:noProof/>
            <w:webHidden/>
          </w:rPr>
          <w:fldChar w:fldCharType="end"/>
        </w:r>
      </w:hyperlink>
    </w:p>
    <w:p w14:paraId="0245109A" w14:textId="436F1E44" w:rsidR="0030503A" w:rsidRDefault="00DC50DA">
      <w:pPr>
        <w:pStyle w:val="TableofFigures"/>
        <w:tabs>
          <w:tab w:val="right" w:leader="dot" w:pos="9016"/>
        </w:tabs>
        <w:rPr>
          <w:rFonts w:cstheme="minorBidi"/>
          <w:caps w:val="0"/>
          <w:noProof/>
          <w:sz w:val="22"/>
          <w:szCs w:val="22"/>
        </w:rPr>
      </w:pPr>
      <w:hyperlink w:anchor="_Toc16504797" w:history="1">
        <w:r w:rsidR="0030503A" w:rsidRPr="00845FD5">
          <w:rPr>
            <w:rStyle w:val="Hyperlink"/>
            <w:noProof/>
          </w:rPr>
          <w:t>Figure 55: test du bouton 2</w:t>
        </w:r>
        <w:r w:rsidR="0030503A">
          <w:rPr>
            <w:noProof/>
            <w:webHidden/>
          </w:rPr>
          <w:tab/>
        </w:r>
        <w:r w:rsidR="0030503A">
          <w:rPr>
            <w:noProof/>
            <w:webHidden/>
          </w:rPr>
          <w:fldChar w:fldCharType="begin"/>
        </w:r>
        <w:r w:rsidR="0030503A">
          <w:rPr>
            <w:noProof/>
            <w:webHidden/>
          </w:rPr>
          <w:instrText xml:space="preserve"> PAGEREF _Toc16504797 \h </w:instrText>
        </w:r>
        <w:r w:rsidR="0030503A">
          <w:rPr>
            <w:noProof/>
            <w:webHidden/>
          </w:rPr>
        </w:r>
        <w:r w:rsidR="0030503A">
          <w:rPr>
            <w:noProof/>
            <w:webHidden/>
          </w:rPr>
          <w:fldChar w:fldCharType="separate"/>
        </w:r>
        <w:r w:rsidR="00D515BE">
          <w:rPr>
            <w:noProof/>
            <w:webHidden/>
          </w:rPr>
          <w:t>50</w:t>
        </w:r>
        <w:r w:rsidR="0030503A">
          <w:rPr>
            <w:noProof/>
            <w:webHidden/>
          </w:rPr>
          <w:fldChar w:fldCharType="end"/>
        </w:r>
      </w:hyperlink>
    </w:p>
    <w:p w14:paraId="2E9A9B65" w14:textId="39F6A677" w:rsidR="0030503A" w:rsidRDefault="00DC50DA">
      <w:pPr>
        <w:pStyle w:val="TableofFigures"/>
        <w:tabs>
          <w:tab w:val="right" w:leader="dot" w:pos="9016"/>
        </w:tabs>
        <w:rPr>
          <w:rFonts w:cstheme="minorBidi"/>
          <w:caps w:val="0"/>
          <w:noProof/>
          <w:sz w:val="22"/>
          <w:szCs w:val="22"/>
        </w:rPr>
      </w:pPr>
      <w:hyperlink w:anchor="_Toc16504798" w:history="1">
        <w:r w:rsidR="0030503A" w:rsidRPr="00845FD5">
          <w:rPr>
            <w:rStyle w:val="Hyperlink"/>
            <w:noProof/>
          </w:rPr>
          <w:t>Figure 56 : trame UART</w:t>
        </w:r>
        <w:r w:rsidR="0030503A">
          <w:rPr>
            <w:noProof/>
            <w:webHidden/>
          </w:rPr>
          <w:tab/>
        </w:r>
        <w:r w:rsidR="0030503A">
          <w:rPr>
            <w:noProof/>
            <w:webHidden/>
          </w:rPr>
          <w:fldChar w:fldCharType="begin"/>
        </w:r>
        <w:r w:rsidR="0030503A">
          <w:rPr>
            <w:noProof/>
            <w:webHidden/>
          </w:rPr>
          <w:instrText xml:space="preserve"> PAGEREF _Toc16504798 \h </w:instrText>
        </w:r>
        <w:r w:rsidR="0030503A">
          <w:rPr>
            <w:noProof/>
            <w:webHidden/>
          </w:rPr>
        </w:r>
        <w:r w:rsidR="0030503A">
          <w:rPr>
            <w:noProof/>
            <w:webHidden/>
          </w:rPr>
          <w:fldChar w:fldCharType="separate"/>
        </w:r>
        <w:r w:rsidR="00D515BE">
          <w:rPr>
            <w:noProof/>
            <w:webHidden/>
          </w:rPr>
          <w:t>51</w:t>
        </w:r>
        <w:r w:rsidR="0030503A">
          <w:rPr>
            <w:noProof/>
            <w:webHidden/>
          </w:rPr>
          <w:fldChar w:fldCharType="end"/>
        </w:r>
      </w:hyperlink>
    </w:p>
    <w:p w14:paraId="7C48350D" w14:textId="75A80CC3" w:rsidR="0030503A" w:rsidRDefault="00DC50DA">
      <w:pPr>
        <w:pStyle w:val="TableofFigures"/>
        <w:tabs>
          <w:tab w:val="right" w:leader="dot" w:pos="9016"/>
        </w:tabs>
        <w:rPr>
          <w:rFonts w:cstheme="minorBidi"/>
          <w:caps w:val="0"/>
          <w:noProof/>
          <w:sz w:val="22"/>
          <w:szCs w:val="22"/>
        </w:rPr>
      </w:pPr>
      <w:hyperlink w:anchor="_Toc16504799" w:history="1">
        <w:r w:rsidR="0030503A" w:rsidRPr="00845FD5">
          <w:rPr>
            <w:rStyle w:val="Hyperlink"/>
            <w:noProof/>
          </w:rPr>
          <w:t>Figure 57: tableau pour la transmission</w:t>
        </w:r>
        <w:r w:rsidR="0030503A">
          <w:rPr>
            <w:noProof/>
            <w:webHidden/>
          </w:rPr>
          <w:tab/>
        </w:r>
        <w:r w:rsidR="0030503A">
          <w:rPr>
            <w:noProof/>
            <w:webHidden/>
          </w:rPr>
          <w:fldChar w:fldCharType="begin"/>
        </w:r>
        <w:r w:rsidR="0030503A">
          <w:rPr>
            <w:noProof/>
            <w:webHidden/>
          </w:rPr>
          <w:instrText xml:space="preserve"> PAGEREF _Toc16504799 \h </w:instrText>
        </w:r>
        <w:r w:rsidR="0030503A">
          <w:rPr>
            <w:noProof/>
            <w:webHidden/>
          </w:rPr>
        </w:r>
        <w:r w:rsidR="0030503A">
          <w:rPr>
            <w:noProof/>
            <w:webHidden/>
          </w:rPr>
          <w:fldChar w:fldCharType="separate"/>
        </w:r>
        <w:r w:rsidR="00D515BE">
          <w:rPr>
            <w:noProof/>
            <w:webHidden/>
          </w:rPr>
          <w:t>51</w:t>
        </w:r>
        <w:r w:rsidR="0030503A">
          <w:rPr>
            <w:noProof/>
            <w:webHidden/>
          </w:rPr>
          <w:fldChar w:fldCharType="end"/>
        </w:r>
      </w:hyperlink>
    </w:p>
    <w:p w14:paraId="79282FE0" w14:textId="24CDCB8E" w:rsidR="0030503A" w:rsidRDefault="00DC50DA">
      <w:pPr>
        <w:pStyle w:val="TableofFigures"/>
        <w:tabs>
          <w:tab w:val="right" w:leader="dot" w:pos="9016"/>
        </w:tabs>
        <w:rPr>
          <w:rFonts w:cstheme="minorBidi"/>
          <w:caps w:val="0"/>
          <w:noProof/>
          <w:sz w:val="22"/>
          <w:szCs w:val="22"/>
        </w:rPr>
      </w:pPr>
      <w:hyperlink w:anchor="_Toc16504800" w:history="1">
        <w:r w:rsidR="0030503A" w:rsidRPr="00845FD5">
          <w:rPr>
            <w:rStyle w:val="Hyperlink"/>
            <w:noProof/>
          </w:rPr>
          <w:t>Figure 58: machine d'état pour la transmission</w:t>
        </w:r>
        <w:r w:rsidR="0030503A">
          <w:rPr>
            <w:noProof/>
            <w:webHidden/>
          </w:rPr>
          <w:tab/>
        </w:r>
        <w:r w:rsidR="0030503A">
          <w:rPr>
            <w:noProof/>
            <w:webHidden/>
          </w:rPr>
          <w:fldChar w:fldCharType="begin"/>
        </w:r>
        <w:r w:rsidR="0030503A">
          <w:rPr>
            <w:noProof/>
            <w:webHidden/>
          </w:rPr>
          <w:instrText xml:space="preserve"> PAGEREF _Toc16504800 \h </w:instrText>
        </w:r>
        <w:r w:rsidR="0030503A">
          <w:rPr>
            <w:noProof/>
            <w:webHidden/>
          </w:rPr>
        </w:r>
        <w:r w:rsidR="0030503A">
          <w:rPr>
            <w:noProof/>
            <w:webHidden/>
          </w:rPr>
          <w:fldChar w:fldCharType="separate"/>
        </w:r>
        <w:r w:rsidR="00D515BE">
          <w:rPr>
            <w:noProof/>
            <w:webHidden/>
          </w:rPr>
          <w:t>52</w:t>
        </w:r>
        <w:r w:rsidR="0030503A">
          <w:rPr>
            <w:noProof/>
            <w:webHidden/>
          </w:rPr>
          <w:fldChar w:fldCharType="end"/>
        </w:r>
      </w:hyperlink>
    </w:p>
    <w:p w14:paraId="15C1A3D5" w14:textId="4C561B63" w:rsidR="0030503A" w:rsidRDefault="00DC50DA">
      <w:pPr>
        <w:pStyle w:val="TableofFigures"/>
        <w:tabs>
          <w:tab w:val="right" w:leader="dot" w:pos="9016"/>
        </w:tabs>
        <w:rPr>
          <w:rFonts w:cstheme="minorBidi"/>
          <w:caps w:val="0"/>
          <w:noProof/>
          <w:sz w:val="22"/>
          <w:szCs w:val="22"/>
        </w:rPr>
      </w:pPr>
      <w:hyperlink w:anchor="_Toc16504801" w:history="1">
        <w:r w:rsidR="0030503A" w:rsidRPr="00845FD5">
          <w:rPr>
            <w:rStyle w:val="Hyperlink"/>
            <w:noProof/>
          </w:rPr>
          <w:t>Figure 59 : Transmission de la valeur 5</w:t>
        </w:r>
        <w:r w:rsidR="0030503A">
          <w:rPr>
            <w:noProof/>
            <w:webHidden/>
          </w:rPr>
          <w:tab/>
        </w:r>
        <w:r w:rsidR="0030503A">
          <w:rPr>
            <w:noProof/>
            <w:webHidden/>
          </w:rPr>
          <w:fldChar w:fldCharType="begin"/>
        </w:r>
        <w:r w:rsidR="0030503A">
          <w:rPr>
            <w:noProof/>
            <w:webHidden/>
          </w:rPr>
          <w:instrText xml:space="preserve"> PAGEREF _Toc16504801 \h </w:instrText>
        </w:r>
        <w:r w:rsidR="0030503A">
          <w:rPr>
            <w:noProof/>
            <w:webHidden/>
          </w:rPr>
        </w:r>
        <w:r w:rsidR="0030503A">
          <w:rPr>
            <w:noProof/>
            <w:webHidden/>
          </w:rPr>
          <w:fldChar w:fldCharType="separate"/>
        </w:r>
        <w:r w:rsidR="00D515BE">
          <w:rPr>
            <w:noProof/>
            <w:webHidden/>
          </w:rPr>
          <w:t>53</w:t>
        </w:r>
        <w:r w:rsidR="0030503A">
          <w:rPr>
            <w:noProof/>
            <w:webHidden/>
          </w:rPr>
          <w:fldChar w:fldCharType="end"/>
        </w:r>
      </w:hyperlink>
    </w:p>
    <w:p w14:paraId="40B6D4CE" w14:textId="38598404" w:rsidR="0030503A" w:rsidRDefault="00DC50DA">
      <w:pPr>
        <w:pStyle w:val="TableofFigures"/>
        <w:tabs>
          <w:tab w:val="right" w:leader="dot" w:pos="9016"/>
        </w:tabs>
        <w:rPr>
          <w:rFonts w:cstheme="minorBidi"/>
          <w:caps w:val="0"/>
          <w:noProof/>
          <w:sz w:val="22"/>
          <w:szCs w:val="22"/>
        </w:rPr>
      </w:pPr>
      <w:hyperlink w:anchor="_Toc16504802" w:history="1">
        <w:r w:rsidR="0030503A" w:rsidRPr="00845FD5">
          <w:rPr>
            <w:rStyle w:val="Hyperlink"/>
            <w:noProof/>
          </w:rPr>
          <w:t>Figure 60 : pattern MVP</w:t>
        </w:r>
        <w:r w:rsidR="0030503A">
          <w:rPr>
            <w:noProof/>
            <w:webHidden/>
          </w:rPr>
          <w:tab/>
        </w:r>
        <w:r w:rsidR="0030503A">
          <w:rPr>
            <w:noProof/>
            <w:webHidden/>
          </w:rPr>
          <w:fldChar w:fldCharType="begin"/>
        </w:r>
        <w:r w:rsidR="0030503A">
          <w:rPr>
            <w:noProof/>
            <w:webHidden/>
          </w:rPr>
          <w:instrText xml:space="preserve"> PAGEREF _Toc16504802 \h </w:instrText>
        </w:r>
        <w:r w:rsidR="0030503A">
          <w:rPr>
            <w:noProof/>
            <w:webHidden/>
          </w:rPr>
        </w:r>
        <w:r w:rsidR="0030503A">
          <w:rPr>
            <w:noProof/>
            <w:webHidden/>
          </w:rPr>
          <w:fldChar w:fldCharType="separate"/>
        </w:r>
        <w:r w:rsidR="00D515BE">
          <w:rPr>
            <w:noProof/>
            <w:webHidden/>
          </w:rPr>
          <w:t>54</w:t>
        </w:r>
        <w:r w:rsidR="0030503A">
          <w:rPr>
            <w:noProof/>
            <w:webHidden/>
          </w:rPr>
          <w:fldChar w:fldCharType="end"/>
        </w:r>
      </w:hyperlink>
    </w:p>
    <w:p w14:paraId="410EC60B" w14:textId="3CA4729F" w:rsidR="0030503A" w:rsidRDefault="00DC50DA">
      <w:pPr>
        <w:pStyle w:val="TableofFigures"/>
        <w:tabs>
          <w:tab w:val="right" w:leader="dot" w:pos="9016"/>
        </w:tabs>
        <w:rPr>
          <w:rFonts w:cstheme="minorBidi"/>
          <w:caps w:val="0"/>
          <w:noProof/>
          <w:sz w:val="22"/>
          <w:szCs w:val="22"/>
        </w:rPr>
      </w:pPr>
      <w:hyperlink w:anchor="_Toc16504803" w:history="1">
        <w:r w:rsidR="0030503A" w:rsidRPr="00845FD5">
          <w:rPr>
            <w:rStyle w:val="Hyperlink"/>
            <w:noProof/>
          </w:rPr>
          <w:t>Figure 61: threads et FreeRTOS</w:t>
        </w:r>
        <w:r w:rsidR="0030503A">
          <w:rPr>
            <w:noProof/>
            <w:webHidden/>
          </w:rPr>
          <w:tab/>
        </w:r>
        <w:r w:rsidR="0030503A">
          <w:rPr>
            <w:noProof/>
            <w:webHidden/>
          </w:rPr>
          <w:fldChar w:fldCharType="begin"/>
        </w:r>
        <w:r w:rsidR="0030503A">
          <w:rPr>
            <w:noProof/>
            <w:webHidden/>
          </w:rPr>
          <w:instrText xml:space="preserve"> PAGEREF _Toc16504803 \h </w:instrText>
        </w:r>
        <w:r w:rsidR="0030503A">
          <w:rPr>
            <w:noProof/>
            <w:webHidden/>
          </w:rPr>
        </w:r>
        <w:r w:rsidR="0030503A">
          <w:rPr>
            <w:noProof/>
            <w:webHidden/>
          </w:rPr>
          <w:fldChar w:fldCharType="separate"/>
        </w:r>
        <w:r w:rsidR="00D515BE">
          <w:rPr>
            <w:noProof/>
            <w:webHidden/>
          </w:rPr>
          <w:t>55</w:t>
        </w:r>
        <w:r w:rsidR="0030503A">
          <w:rPr>
            <w:noProof/>
            <w:webHidden/>
          </w:rPr>
          <w:fldChar w:fldCharType="end"/>
        </w:r>
      </w:hyperlink>
    </w:p>
    <w:p w14:paraId="6ED05A5A" w14:textId="79950155" w:rsidR="0030503A" w:rsidRDefault="00DC50DA">
      <w:pPr>
        <w:pStyle w:val="TableofFigures"/>
        <w:tabs>
          <w:tab w:val="right" w:leader="dot" w:pos="9016"/>
        </w:tabs>
        <w:rPr>
          <w:rFonts w:cstheme="minorBidi"/>
          <w:caps w:val="0"/>
          <w:noProof/>
          <w:sz w:val="22"/>
          <w:szCs w:val="22"/>
        </w:rPr>
      </w:pPr>
      <w:hyperlink w:anchor="_Toc16504804" w:history="1">
        <w:r w:rsidR="0030503A" w:rsidRPr="00845FD5">
          <w:rPr>
            <w:rStyle w:val="Hyperlink"/>
            <w:noProof/>
          </w:rPr>
          <w:t>Figure 62: Diagramme classe thread contrôleur</w:t>
        </w:r>
        <w:r w:rsidR="0030503A">
          <w:rPr>
            <w:noProof/>
            <w:webHidden/>
          </w:rPr>
          <w:tab/>
        </w:r>
        <w:r w:rsidR="0030503A">
          <w:rPr>
            <w:noProof/>
            <w:webHidden/>
          </w:rPr>
          <w:fldChar w:fldCharType="begin"/>
        </w:r>
        <w:r w:rsidR="0030503A">
          <w:rPr>
            <w:noProof/>
            <w:webHidden/>
          </w:rPr>
          <w:instrText xml:space="preserve"> PAGEREF _Toc16504804 \h </w:instrText>
        </w:r>
        <w:r w:rsidR="0030503A">
          <w:rPr>
            <w:noProof/>
            <w:webHidden/>
          </w:rPr>
        </w:r>
        <w:r w:rsidR="0030503A">
          <w:rPr>
            <w:noProof/>
            <w:webHidden/>
          </w:rPr>
          <w:fldChar w:fldCharType="separate"/>
        </w:r>
        <w:r w:rsidR="00D515BE">
          <w:rPr>
            <w:noProof/>
            <w:webHidden/>
          </w:rPr>
          <w:t>56</w:t>
        </w:r>
        <w:r w:rsidR="0030503A">
          <w:rPr>
            <w:noProof/>
            <w:webHidden/>
          </w:rPr>
          <w:fldChar w:fldCharType="end"/>
        </w:r>
      </w:hyperlink>
    </w:p>
    <w:p w14:paraId="4A271E0A" w14:textId="7D26BE4E" w:rsidR="0030503A" w:rsidRDefault="00DC50DA">
      <w:pPr>
        <w:pStyle w:val="TableofFigures"/>
        <w:tabs>
          <w:tab w:val="right" w:leader="dot" w:pos="9016"/>
        </w:tabs>
        <w:rPr>
          <w:rFonts w:cstheme="minorBidi"/>
          <w:caps w:val="0"/>
          <w:noProof/>
          <w:sz w:val="22"/>
          <w:szCs w:val="22"/>
        </w:rPr>
      </w:pPr>
      <w:hyperlink w:anchor="_Toc16504805" w:history="1">
        <w:r w:rsidR="0030503A" w:rsidRPr="00845FD5">
          <w:rPr>
            <w:rStyle w:val="Hyperlink"/>
            <w:noProof/>
          </w:rPr>
          <w:t>Figure 63 : machine d'état du contrôleur</w:t>
        </w:r>
        <w:r w:rsidR="0030503A">
          <w:rPr>
            <w:noProof/>
            <w:webHidden/>
          </w:rPr>
          <w:tab/>
        </w:r>
        <w:r w:rsidR="0030503A">
          <w:rPr>
            <w:noProof/>
            <w:webHidden/>
          </w:rPr>
          <w:fldChar w:fldCharType="begin"/>
        </w:r>
        <w:r w:rsidR="0030503A">
          <w:rPr>
            <w:noProof/>
            <w:webHidden/>
          </w:rPr>
          <w:instrText xml:space="preserve"> PAGEREF _Toc16504805 \h </w:instrText>
        </w:r>
        <w:r w:rsidR="0030503A">
          <w:rPr>
            <w:noProof/>
            <w:webHidden/>
          </w:rPr>
        </w:r>
        <w:r w:rsidR="0030503A">
          <w:rPr>
            <w:noProof/>
            <w:webHidden/>
          </w:rPr>
          <w:fldChar w:fldCharType="separate"/>
        </w:r>
        <w:r w:rsidR="00D515BE">
          <w:rPr>
            <w:noProof/>
            <w:webHidden/>
          </w:rPr>
          <w:t>56</w:t>
        </w:r>
        <w:r w:rsidR="0030503A">
          <w:rPr>
            <w:noProof/>
            <w:webHidden/>
          </w:rPr>
          <w:fldChar w:fldCharType="end"/>
        </w:r>
      </w:hyperlink>
    </w:p>
    <w:p w14:paraId="59B83C79" w14:textId="3C18C765" w:rsidR="0030503A" w:rsidRDefault="00DC50DA">
      <w:pPr>
        <w:pStyle w:val="TableofFigures"/>
        <w:tabs>
          <w:tab w:val="right" w:leader="dot" w:pos="9016"/>
        </w:tabs>
        <w:rPr>
          <w:rFonts w:cstheme="minorBidi"/>
          <w:caps w:val="0"/>
          <w:noProof/>
          <w:sz w:val="22"/>
          <w:szCs w:val="22"/>
        </w:rPr>
      </w:pPr>
      <w:hyperlink w:anchor="_Toc16504806" w:history="1">
        <w:r w:rsidR="0030503A" w:rsidRPr="00845FD5">
          <w:rPr>
            <w:rStyle w:val="Hyperlink"/>
            <w:noProof/>
          </w:rPr>
          <w:t>Figure 64 : diagramme de séquence du contrôleur</w:t>
        </w:r>
        <w:r w:rsidR="0030503A">
          <w:rPr>
            <w:noProof/>
            <w:webHidden/>
          </w:rPr>
          <w:tab/>
        </w:r>
        <w:r w:rsidR="0030503A">
          <w:rPr>
            <w:noProof/>
            <w:webHidden/>
          </w:rPr>
          <w:fldChar w:fldCharType="begin"/>
        </w:r>
        <w:r w:rsidR="0030503A">
          <w:rPr>
            <w:noProof/>
            <w:webHidden/>
          </w:rPr>
          <w:instrText xml:space="preserve"> PAGEREF _Toc16504806 \h </w:instrText>
        </w:r>
        <w:r w:rsidR="0030503A">
          <w:rPr>
            <w:noProof/>
            <w:webHidden/>
          </w:rPr>
        </w:r>
        <w:r w:rsidR="0030503A">
          <w:rPr>
            <w:noProof/>
            <w:webHidden/>
          </w:rPr>
          <w:fldChar w:fldCharType="separate"/>
        </w:r>
        <w:r w:rsidR="00D515BE">
          <w:rPr>
            <w:noProof/>
            <w:webHidden/>
          </w:rPr>
          <w:t>57</w:t>
        </w:r>
        <w:r w:rsidR="0030503A">
          <w:rPr>
            <w:noProof/>
            <w:webHidden/>
          </w:rPr>
          <w:fldChar w:fldCharType="end"/>
        </w:r>
      </w:hyperlink>
    </w:p>
    <w:p w14:paraId="0BF4DBCE" w14:textId="102F9147" w:rsidR="0030503A" w:rsidRDefault="00DC50DA">
      <w:pPr>
        <w:pStyle w:val="TableofFigures"/>
        <w:tabs>
          <w:tab w:val="right" w:leader="dot" w:pos="9016"/>
        </w:tabs>
        <w:rPr>
          <w:rFonts w:cstheme="minorBidi"/>
          <w:caps w:val="0"/>
          <w:noProof/>
          <w:sz w:val="22"/>
          <w:szCs w:val="22"/>
        </w:rPr>
      </w:pPr>
      <w:hyperlink w:anchor="_Toc16504807" w:history="1">
        <w:r w:rsidR="0030503A" w:rsidRPr="00845FD5">
          <w:rPr>
            <w:rStyle w:val="Hyperlink"/>
            <w:noProof/>
            <w:lang w:val="en-US"/>
          </w:rPr>
          <w:t>Figure 65 : Pattern MVP</w:t>
        </w:r>
        <w:r w:rsidR="0030503A">
          <w:rPr>
            <w:noProof/>
            <w:webHidden/>
          </w:rPr>
          <w:tab/>
        </w:r>
        <w:r w:rsidR="0030503A">
          <w:rPr>
            <w:noProof/>
            <w:webHidden/>
          </w:rPr>
          <w:fldChar w:fldCharType="begin"/>
        </w:r>
        <w:r w:rsidR="0030503A">
          <w:rPr>
            <w:noProof/>
            <w:webHidden/>
          </w:rPr>
          <w:instrText xml:space="preserve"> PAGEREF _Toc16504807 \h </w:instrText>
        </w:r>
        <w:r w:rsidR="0030503A">
          <w:rPr>
            <w:noProof/>
            <w:webHidden/>
          </w:rPr>
        </w:r>
        <w:r w:rsidR="0030503A">
          <w:rPr>
            <w:noProof/>
            <w:webHidden/>
          </w:rPr>
          <w:fldChar w:fldCharType="separate"/>
        </w:r>
        <w:r w:rsidR="00D515BE">
          <w:rPr>
            <w:noProof/>
            <w:webHidden/>
          </w:rPr>
          <w:t>57</w:t>
        </w:r>
        <w:r w:rsidR="0030503A">
          <w:rPr>
            <w:noProof/>
            <w:webHidden/>
          </w:rPr>
          <w:fldChar w:fldCharType="end"/>
        </w:r>
      </w:hyperlink>
    </w:p>
    <w:p w14:paraId="4BA12C40" w14:textId="6DE9E554" w:rsidR="0030503A" w:rsidRDefault="00DC50DA">
      <w:pPr>
        <w:pStyle w:val="TableofFigures"/>
        <w:tabs>
          <w:tab w:val="right" w:leader="dot" w:pos="9016"/>
        </w:tabs>
        <w:rPr>
          <w:rFonts w:cstheme="minorBidi"/>
          <w:caps w:val="0"/>
          <w:noProof/>
          <w:sz w:val="22"/>
          <w:szCs w:val="22"/>
        </w:rPr>
      </w:pPr>
      <w:hyperlink w:anchor="_Toc16504808" w:history="1">
        <w:r w:rsidR="0030503A" w:rsidRPr="00845FD5">
          <w:rPr>
            <w:rStyle w:val="Hyperlink"/>
            <w:noProof/>
          </w:rPr>
          <w:t>Figure 66: diagramme de classe du thread graphique</w:t>
        </w:r>
        <w:r w:rsidR="0030503A">
          <w:rPr>
            <w:noProof/>
            <w:webHidden/>
          </w:rPr>
          <w:tab/>
        </w:r>
        <w:r w:rsidR="0030503A">
          <w:rPr>
            <w:noProof/>
            <w:webHidden/>
          </w:rPr>
          <w:fldChar w:fldCharType="begin"/>
        </w:r>
        <w:r w:rsidR="0030503A">
          <w:rPr>
            <w:noProof/>
            <w:webHidden/>
          </w:rPr>
          <w:instrText xml:space="preserve"> PAGEREF _Toc16504808 \h </w:instrText>
        </w:r>
        <w:r w:rsidR="0030503A">
          <w:rPr>
            <w:noProof/>
            <w:webHidden/>
          </w:rPr>
        </w:r>
        <w:r w:rsidR="0030503A">
          <w:rPr>
            <w:noProof/>
            <w:webHidden/>
          </w:rPr>
          <w:fldChar w:fldCharType="separate"/>
        </w:r>
        <w:r w:rsidR="00D515BE">
          <w:rPr>
            <w:noProof/>
            <w:webHidden/>
          </w:rPr>
          <w:t>58</w:t>
        </w:r>
        <w:r w:rsidR="0030503A">
          <w:rPr>
            <w:noProof/>
            <w:webHidden/>
          </w:rPr>
          <w:fldChar w:fldCharType="end"/>
        </w:r>
      </w:hyperlink>
    </w:p>
    <w:p w14:paraId="012B78DB" w14:textId="12CFEDCD" w:rsidR="0030503A" w:rsidRDefault="00DC50DA">
      <w:pPr>
        <w:pStyle w:val="TableofFigures"/>
        <w:tabs>
          <w:tab w:val="right" w:leader="dot" w:pos="9016"/>
        </w:tabs>
        <w:rPr>
          <w:rFonts w:cstheme="minorBidi"/>
          <w:caps w:val="0"/>
          <w:noProof/>
          <w:sz w:val="22"/>
          <w:szCs w:val="22"/>
        </w:rPr>
      </w:pPr>
      <w:hyperlink w:anchor="_Toc16504809" w:history="1">
        <w:r w:rsidR="0030503A" w:rsidRPr="00845FD5">
          <w:rPr>
            <w:rStyle w:val="Hyperlink"/>
            <w:noProof/>
          </w:rPr>
          <w:t>Figure 67: diagramme de séquence du thread graphique</w:t>
        </w:r>
        <w:r w:rsidR="0030503A">
          <w:rPr>
            <w:noProof/>
            <w:webHidden/>
          </w:rPr>
          <w:tab/>
        </w:r>
        <w:r w:rsidR="0030503A">
          <w:rPr>
            <w:noProof/>
            <w:webHidden/>
          </w:rPr>
          <w:fldChar w:fldCharType="begin"/>
        </w:r>
        <w:r w:rsidR="0030503A">
          <w:rPr>
            <w:noProof/>
            <w:webHidden/>
          </w:rPr>
          <w:instrText xml:space="preserve"> PAGEREF _Toc16504809 \h </w:instrText>
        </w:r>
        <w:r w:rsidR="0030503A">
          <w:rPr>
            <w:noProof/>
            <w:webHidden/>
          </w:rPr>
        </w:r>
        <w:r w:rsidR="0030503A">
          <w:rPr>
            <w:noProof/>
            <w:webHidden/>
          </w:rPr>
          <w:fldChar w:fldCharType="separate"/>
        </w:r>
        <w:r w:rsidR="00D515BE">
          <w:rPr>
            <w:noProof/>
            <w:webHidden/>
          </w:rPr>
          <w:t>59</w:t>
        </w:r>
        <w:r w:rsidR="0030503A">
          <w:rPr>
            <w:noProof/>
            <w:webHidden/>
          </w:rPr>
          <w:fldChar w:fldCharType="end"/>
        </w:r>
      </w:hyperlink>
    </w:p>
    <w:p w14:paraId="7BC828B8" w14:textId="0843B6BC" w:rsidR="0030503A" w:rsidRDefault="00DC50DA">
      <w:pPr>
        <w:pStyle w:val="TableofFigures"/>
        <w:tabs>
          <w:tab w:val="right" w:leader="dot" w:pos="9016"/>
        </w:tabs>
        <w:rPr>
          <w:rFonts w:cstheme="minorBidi"/>
          <w:caps w:val="0"/>
          <w:noProof/>
          <w:sz w:val="22"/>
          <w:szCs w:val="22"/>
        </w:rPr>
      </w:pPr>
      <w:hyperlink r:id="rId9" w:anchor="_Toc16504810" w:history="1">
        <w:r w:rsidR="0030503A" w:rsidRPr="00845FD5">
          <w:rPr>
            <w:rStyle w:val="Hyperlink"/>
            <w:noProof/>
          </w:rPr>
          <w:t>Figure 68: Menu</w:t>
        </w:r>
        <w:r w:rsidR="0030503A">
          <w:rPr>
            <w:noProof/>
            <w:webHidden/>
          </w:rPr>
          <w:tab/>
        </w:r>
        <w:r w:rsidR="0030503A">
          <w:rPr>
            <w:noProof/>
            <w:webHidden/>
          </w:rPr>
          <w:fldChar w:fldCharType="begin"/>
        </w:r>
        <w:r w:rsidR="0030503A">
          <w:rPr>
            <w:noProof/>
            <w:webHidden/>
          </w:rPr>
          <w:instrText xml:space="preserve"> PAGEREF _Toc16504810 \h </w:instrText>
        </w:r>
        <w:r w:rsidR="0030503A">
          <w:rPr>
            <w:noProof/>
            <w:webHidden/>
          </w:rPr>
        </w:r>
        <w:r w:rsidR="0030503A">
          <w:rPr>
            <w:noProof/>
            <w:webHidden/>
          </w:rPr>
          <w:fldChar w:fldCharType="separate"/>
        </w:r>
        <w:r w:rsidR="00D515BE">
          <w:rPr>
            <w:noProof/>
            <w:webHidden/>
          </w:rPr>
          <w:t>60</w:t>
        </w:r>
        <w:r w:rsidR="0030503A">
          <w:rPr>
            <w:noProof/>
            <w:webHidden/>
          </w:rPr>
          <w:fldChar w:fldCharType="end"/>
        </w:r>
      </w:hyperlink>
    </w:p>
    <w:p w14:paraId="48CF1FC4" w14:textId="4EE1C3E3" w:rsidR="0030503A" w:rsidRDefault="00DC50DA">
      <w:pPr>
        <w:pStyle w:val="TableofFigures"/>
        <w:tabs>
          <w:tab w:val="right" w:leader="dot" w:pos="9016"/>
        </w:tabs>
        <w:rPr>
          <w:rFonts w:cstheme="minorBidi"/>
          <w:caps w:val="0"/>
          <w:noProof/>
          <w:sz w:val="22"/>
          <w:szCs w:val="22"/>
        </w:rPr>
      </w:pPr>
      <w:hyperlink w:anchor="_Toc16504811" w:history="1">
        <w:r w:rsidR="0030503A" w:rsidRPr="00845FD5">
          <w:rPr>
            <w:rStyle w:val="Hyperlink"/>
            <w:noProof/>
          </w:rPr>
          <w:t>Figure 69: Programme</w:t>
        </w:r>
        <w:r w:rsidR="0030503A">
          <w:rPr>
            <w:noProof/>
            <w:webHidden/>
          </w:rPr>
          <w:tab/>
        </w:r>
        <w:r w:rsidR="0030503A">
          <w:rPr>
            <w:noProof/>
            <w:webHidden/>
          </w:rPr>
          <w:fldChar w:fldCharType="begin"/>
        </w:r>
        <w:r w:rsidR="0030503A">
          <w:rPr>
            <w:noProof/>
            <w:webHidden/>
          </w:rPr>
          <w:instrText xml:space="preserve"> PAGEREF _Toc16504811 \h </w:instrText>
        </w:r>
        <w:r w:rsidR="0030503A">
          <w:rPr>
            <w:noProof/>
            <w:webHidden/>
          </w:rPr>
        </w:r>
        <w:r w:rsidR="0030503A">
          <w:rPr>
            <w:noProof/>
            <w:webHidden/>
          </w:rPr>
          <w:fldChar w:fldCharType="separate"/>
        </w:r>
        <w:r w:rsidR="00D515BE">
          <w:rPr>
            <w:noProof/>
            <w:webHidden/>
          </w:rPr>
          <w:t>60</w:t>
        </w:r>
        <w:r w:rsidR="0030503A">
          <w:rPr>
            <w:noProof/>
            <w:webHidden/>
          </w:rPr>
          <w:fldChar w:fldCharType="end"/>
        </w:r>
      </w:hyperlink>
    </w:p>
    <w:p w14:paraId="4D02906C" w14:textId="07C274BB" w:rsidR="0030503A" w:rsidRDefault="00DC50DA">
      <w:pPr>
        <w:pStyle w:val="TableofFigures"/>
        <w:tabs>
          <w:tab w:val="right" w:leader="dot" w:pos="9016"/>
        </w:tabs>
        <w:rPr>
          <w:rFonts w:cstheme="minorBidi"/>
          <w:caps w:val="0"/>
          <w:noProof/>
          <w:sz w:val="22"/>
          <w:szCs w:val="22"/>
        </w:rPr>
      </w:pPr>
      <w:hyperlink w:anchor="_Toc16504812" w:history="1">
        <w:r w:rsidR="0030503A" w:rsidRPr="00845FD5">
          <w:rPr>
            <w:rStyle w:val="Hyperlink"/>
            <w:noProof/>
          </w:rPr>
          <w:t>Figure 70 : Transmission de données</w:t>
        </w:r>
        <w:r w:rsidR="0030503A">
          <w:rPr>
            <w:noProof/>
            <w:webHidden/>
          </w:rPr>
          <w:tab/>
        </w:r>
        <w:r w:rsidR="0030503A">
          <w:rPr>
            <w:noProof/>
            <w:webHidden/>
          </w:rPr>
          <w:fldChar w:fldCharType="begin"/>
        </w:r>
        <w:r w:rsidR="0030503A">
          <w:rPr>
            <w:noProof/>
            <w:webHidden/>
          </w:rPr>
          <w:instrText xml:space="preserve"> PAGEREF _Toc16504812 \h </w:instrText>
        </w:r>
        <w:r w:rsidR="0030503A">
          <w:rPr>
            <w:noProof/>
            <w:webHidden/>
          </w:rPr>
        </w:r>
        <w:r w:rsidR="0030503A">
          <w:rPr>
            <w:noProof/>
            <w:webHidden/>
          </w:rPr>
          <w:fldChar w:fldCharType="separate"/>
        </w:r>
        <w:r w:rsidR="00D515BE">
          <w:rPr>
            <w:noProof/>
            <w:webHidden/>
          </w:rPr>
          <w:t>61</w:t>
        </w:r>
        <w:r w:rsidR="0030503A">
          <w:rPr>
            <w:noProof/>
            <w:webHidden/>
          </w:rPr>
          <w:fldChar w:fldCharType="end"/>
        </w:r>
      </w:hyperlink>
    </w:p>
    <w:p w14:paraId="3E22C9E3" w14:textId="77777777" w:rsidR="00594F1A" w:rsidRDefault="00854773" w:rsidP="00854773">
      <w:r>
        <w:fldChar w:fldCharType="end"/>
      </w:r>
    </w:p>
    <w:p w14:paraId="04E9D1EC" w14:textId="19EBA92D" w:rsidR="0030503A" w:rsidRPr="00594F1A" w:rsidRDefault="00594F1A" w:rsidP="00594F1A">
      <w:pPr>
        <w:pStyle w:val="TableofFigures"/>
        <w:tabs>
          <w:tab w:val="right" w:leader="dot" w:pos="9016"/>
        </w:tabs>
        <w:rPr>
          <w:sz w:val="32"/>
          <w:szCs w:val="32"/>
          <w:u w:val="single"/>
        </w:rPr>
      </w:pPr>
      <w:r>
        <w:rPr>
          <w:sz w:val="32"/>
          <w:szCs w:val="32"/>
          <w:u w:val="single"/>
        </w:rPr>
        <w:t>Table des tableaux</w:t>
      </w:r>
      <w:r w:rsidR="00854773">
        <w:fldChar w:fldCharType="begin"/>
      </w:r>
      <w:r w:rsidR="00854773">
        <w:instrText xml:space="preserve"> TOC \h \z \c "Tableau" </w:instrText>
      </w:r>
      <w:r w:rsidR="00854773">
        <w:fldChar w:fldCharType="separate"/>
      </w:r>
    </w:p>
    <w:p w14:paraId="1926EF01" w14:textId="35FCCA58" w:rsidR="0030503A" w:rsidRDefault="00DC50DA">
      <w:pPr>
        <w:pStyle w:val="TableofFigures"/>
        <w:tabs>
          <w:tab w:val="right" w:leader="dot" w:pos="9016"/>
        </w:tabs>
        <w:rPr>
          <w:rFonts w:cstheme="minorBidi"/>
          <w:caps w:val="0"/>
          <w:noProof/>
          <w:sz w:val="22"/>
          <w:szCs w:val="22"/>
        </w:rPr>
      </w:pPr>
      <w:hyperlink w:anchor="_Toc16504813" w:history="1">
        <w:r w:rsidR="0030503A" w:rsidRPr="00FB680A">
          <w:rPr>
            <w:rStyle w:val="Hyperlink"/>
            <w:noProof/>
          </w:rPr>
          <w:t>Tableau 1 : longueur des éléments de l'antenne</w:t>
        </w:r>
        <w:r w:rsidR="0030503A">
          <w:rPr>
            <w:noProof/>
            <w:webHidden/>
          </w:rPr>
          <w:tab/>
        </w:r>
        <w:r w:rsidR="0030503A">
          <w:rPr>
            <w:noProof/>
            <w:webHidden/>
          </w:rPr>
          <w:fldChar w:fldCharType="begin"/>
        </w:r>
        <w:r w:rsidR="0030503A">
          <w:rPr>
            <w:noProof/>
            <w:webHidden/>
          </w:rPr>
          <w:instrText xml:space="preserve"> PAGEREF _Toc16504813 \h </w:instrText>
        </w:r>
        <w:r w:rsidR="0030503A">
          <w:rPr>
            <w:noProof/>
            <w:webHidden/>
          </w:rPr>
        </w:r>
        <w:r w:rsidR="0030503A">
          <w:rPr>
            <w:noProof/>
            <w:webHidden/>
          </w:rPr>
          <w:fldChar w:fldCharType="separate"/>
        </w:r>
        <w:r w:rsidR="00D515BE">
          <w:rPr>
            <w:noProof/>
            <w:webHidden/>
          </w:rPr>
          <w:t>11</w:t>
        </w:r>
        <w:r w:rsidR="0030503A">
          <w:rPr>
            <w:noProof/>
            <w:webHidden/>
          </w:rPr>
          <w:fldChar w:fldCharType="end"/>
        </w:r>
      </w:hyperlink>
    </w:p>
    <w:p w14:paraId="05ABA98C" w14:textId="0CC74809" w:rsidR="0030503A" w:rsidRDefault="00DC50DA">
      <w:pPr>
        <w:pStyle w:val="TableofFigures"/>
        <w:tabs>
          <w:tab w:val="right" w:leader="dot" w:pos="9016"/>
        </w:tabs>
        <w:rPr>
          <w:rFonts w:cstheme="minorBidi"/>
          <w:caps w:val="0"/>
          <w:noProof/>
          <w:sz w:val="22"/>
          <w:szCs w:val="22"/>
        </w:rPr>
      </w:pPr>
      <w:hyperlink w:anchor="_Toc16504814" w:history="1">
        <w:r w:rsidR="0030503A" w:rsidRPr="00FB680A">
          <w:rPr>
            <w:rStyle w:val="Hyperlink"/>
            <w:noProof/>
          </w:rPr>
          <w:t>Tableau 2: distance de chaque éléments de l'antenne (par rapport au point 0)</w:t>
        </w:r>
        <w:r w:rsidR="0030503A">
          <w:rPr>
            <w:noProof/>
            <w:webHidden/>
          </w:rPr>
          <w:tab/>
        </w:r>
        <w:r w:rsidR="0030503A">
          <w:rPr>
            <w:noProof/>
            <w:webHidden/>
          </w:rPr>
          <w:fldChar w:fldCharType="begin"/>
        </w:r>
        <w:r w:rsidR="0030503A">
          <w:rPr>
            <w:noProof/>
            <w:webHidden/>
          </w:rPr>
          <w:instrText xml:space="preserve"> PAGEREF _Toc16504814 \h </w:instrText>
        </w:r>
        <w:r w:rsidR="0030503A">
          <w:rPr>
            <w:noProof/>
            <w:webHidden/>
          </w:rPr>
        </w:r>
        <w:r w:rsidR="0030503A">
          <w:rPr>
            <w:noProof/>
            <w:webHidden/>
          </w:rPr>
          <w:fldChar w:fldCharType="separate"/>
        </w:r>
        <w:r w:rsidR="00D515BE">
          <w:rPr>
            <w:noProof/>
            <w:webHidden/>
          </w:rPr>
          <w:t>12</w:t>
        </w:r>
        <w:r w:rsidR="0030503A">
          <w:rPr>
            <w:noProof/>
            <w:webHidden/>
          </w:rPr>
          <w:fldChar w:fldCharType="end"/>
        </w:r>
      </w:hyperlink>
    </w:p>
    <w:p w14:paraId="69935648" w14:textId="68829456" w:rsidR="009E50C6" w:rsidRDefault="00DC50DA" w:rsidP="00594F1A">
      <w:pPr>
        <w:pStyle w:val="TableofFigures"/>
        <w:tabs>
          <w:tab w:val="right" w:leader="dot" w:pos="9016"/>
        </w:tabs>
        <w:rPr>
          <w:noProof/>
        </w:rPr>
      </w:pPr>
      <w:hyperlink w:anchor="_Toc16504815" w:history="1">
        <w:r w:rsidR="0030503A" w:rsidRPr="00FB680A">
          <w:rPr>
            <w:rStyle w:val="Hyperlink"/>
            <w:noProof/>
          </w:rPr>
          <w:t>Tableau 3: récapitulatif des tests</w:t>
        </w:r>
        <w:r w:rsidR="0030503A">
          <w:rPr>
            <w:noProof/>
            <w:webHidden/>
          </w:rPr>
          <w:tab/>
        </w:r>
        <w:r w:rsidR="0030503A">
          <w:rPr>
            <w:noProof/>
            <w:webHidden/>
          </w:rPr>
          <w:fldChar w:fldCharType="begin"/>
        </w:r>
        <w:r w:rsidR="0030503A">
          <w:rPr>
            <w:noProof/>
            <w:webHidden/>
          </w:rPr>
          <w:instrText xml:space="preserve"> PAGEREF _Toc16504815 \h </w:instrText>
        </w:r>
        <w:r w:rsidR="0030503A">
          <w:rPr>
            <w:noProof/>
            <w:webHidden/>
          </w:rPr>
        </w:r>
        <w:r w:rsidR="0030503A">
          <w:rPr>
            <w:noProof/>
            <w:webHidden/>
          </w:rPr>
          <w:fldChar w:fldCharType="separate"/>
        </w:r>
        <w:r w:rsidR="00D515BE">
          <w:rPr>
            <w:noProof/>
            <w:webHidden/>
          </w:rPr>
          <w:t>50</w:t>
        </w:r>
        <w:r w:rsidR="0030503A">
          <w:rPr>
            <w:noProof/>
            <w:webHidden/>
          </w:rPr>
          <w:fldChar w:fldCharType="end"/>
        </w:r>
      </w:hyperlink>
      <w:r w:rsidR="009E50C6">
        <w:rPr>
          <w:noProof/>
        </w:rPr>
        <w:br w:type="page"/>
      </w:r>
    </w:p>
    <w:p w14:paraId="28C07083" w14:textId="25BAAF34" w:rsidR="009E50C6" w:rsidRPr="009E50C6" w:rsidRDefault="00854773" w:rsidP="009E50C6">
      <w:pPr>
        <w:pStyle w:val="Heading1"/>
      </w:pPr>
      <w:r>
        <w:lastRenderedPageBreak/>
        <w:fldChar w:fldCharType="end"/>
      </w:r>
      <w:bookmarkStart w:id="2" w:name="_Toc16587474"/>
      <w:r w:rsidR="008A574C" w:rsidRPr="001F2DBD">
        <w:t>Introduction</w:t>
      </w:r>
      <w:bookmarkEnd w:id="2"/>
    </w:p>
    <w:p w14:paraId="49806407" w14:textId="77777777" w:rsidR="00DB5EE9" w:rsidRPr="001F2DBD" w:rsidRDefault="00DB5EE9" w:rsidP="00E624FA"/>
    <w:p w14:paraId="5D8A4D6A" w14:textId="4F512D38" w:rsidR="00CA4E44" w:rsidRPr="001F2DBD" w:rsidRDefault="00CA4E44" w:rsidP="00E624FA">
      <w:r w:rsidRPr="001F2DBD">
        <w:t>La Suisse compte énormément de stations de skis dans ses montagnes. Et, lorsqu’il est question de ski, on pense forcements aux avalanches qui</w:t>
      </w:r>
      <w:r w:rsidR="00550B2D" w:rsidRPr="001F2DBD">
        <w:t xml:space="preserve"> causent de nombreux accidents </w:t>
      </w:r>
      <w:r w:rsidRPr="001F2DBD">
        <w:t xml:space="preserve">souvent mortels. </w:t>
      </w:r>
    </w:p>
    <w:p w14:paraId="78408C3D" w14:textId="77777777" w:rsidR="005C77F4" w:rsidRPr="001F2DBD" w:rsidRDefault="005C77F4" w:rsidP="00E624FA"/>
    <w:p w14:paraId="0FA00E57" w14:textId="7D188114" w:rsidR="007F7C61" w:rsidRPr="001F2DBD" w:rsidRDefault="00CA4E44" w:rsidP="00E624FA">
      <w:r w:rsidRPr="001F2DBD">
        <w:t>C’est pourquoi il est très important de comprendre les caractéristiques</w:t>
      </w:r>
      <w:r w:rsidR="007F7C61" w:rsidRPr="001F2DBD">
        <w:t xml:space="preserve"> d’écoulement de ces avalanches</w:t>
      </w:r>
      <w:r w:rsidRPr="001F2DBD">
        <w:t xml:space="preserve">. </w:t>
      </w:r>
      <w:r w:rsidR="00DB5EE9" w:rsidRPr="001F2DBD">
        <w:t>Puis à terme, de planifier des mesures de protection pour garantir au mieux la sécurité de toutes personnes en train de s’adonner à leur passion</w:t>
      </w:r>
      <w:r w:rsidR="007F7C61" w:rsidRPr="001F2DBD">
        <w:t>.</w:t>
      </w:r>
    </w:p>
    <w:p w14:paraId="301CE310" w14:textId="77777777" w:rsidR="005C77F4" w:rsidRPr="001F2DBD" w:rsidRDefault="005C77F4" w:rsidP="00E624FA"/>
    <w:p w14:paraId="3362D677" w14:textId="0291C72E" w:rsidR="007F7C61" w:rsidRPr="001F2DBD" w:rsidRDefault="00550B2D" w:rsidP="00E624FA">
      <w:r w:rsidRPr="001F2DBD">
        <w:t>De ce fait, un projet appelé S</w:t>
      </w:r>
      <w:r w:rsidR="00DB5EE9" w:rsidRPr="001F2DBD">
        <w:t>ensorBall a été créé</w:t>
      </w:r>
      <w:r w:rsidR="007F7C61" w:rsidRPr="001F2DBD">
        <w:t xml:space="preserve"> en partenariat avec le</w:t>
      </w:r>
      <w:r w:rsidR="007F7C61" w:rsidRPr="001F2DBD">
        <w:rPr>
          <w:rFonts w:ascii="Helvetica" w:hAnsi="Helvetica" w:cs="Helvetica"/>
          <w:color w:val="333333"/>
          <w:shd w:val="clear" w:color="auto" w:fill="EAEAEA"/>
        </w:rPr>
        <w:t> </w:t>
      </w:r>
      <w:hyperlink r:id="rId10" w:history="1">
        <w:r w:rsidR="007F7C61" w:rsidRPr="001F2DBD">
          <w:t>SLF </w:t>
        </w:r>
      </w:hyperlink>
      <w:r w:rsidR="007F7C61" w:rsidRPr="001F2DBD">
        <w:t>(Institut pour l'étude de la neige et des avalanches) et le Laboratoire d'aérodynamique et mécanique des fluides industrielle de l'</w:t>
      </w:r>
      <w:hyperlink r:id="rId11" w:history="1">
        <w:r w:rsidR="007F7C61" w:rsidRPr="001F2DBD">
          <w:t>HEPIA</w:t>
        </w:r>
      </w:hyperlink>
      <w:r w:rsidR="00DB5EE9" w:rsidRPr="001F2DBD">
        <w:t>.</w:t>
      </w:r>
    </w:p>
    <w:p w14:paraId="2D92E297" w14:textId="77777777" w:rsidR="005C77F4" w:rsidRPr="001F2DBD" w:rsidRDefault="005C77F4" w:rsidP="00E624FA"/>
    <w:p w14:paraId="45817932" w14:textId="7B1B3DAB" w:rsidR="007F7C61" w:rsidRPr="001F2DBD" w:rsidRDefault="00550B2D" w:rsidP="00E624FA">
      <w:r w:rsidRPr="001F2DBD">
        <w:t>Les SensorBalls</w:t>
      </w:r>
      <w:r w:rsidR="00DB5EE9" w:rsidRPr="001F2DBD">
        <w:t xml:space="preserve"> </w:t>
      </w:r>
      <w:r w:rsidR="0047373D" w:rsidRPr="001F2DBD">
        <w:t>sont des balles qui vont</w:t>
      </w:r>
      <w:r w:rsidR="00DB5EE9" w:rsidRPr="001F2DBD">
        <w:t xml:space="preserve"> mesurer les propriétés des av</w:t>
      </w:r>
      <w:r w:rsidR="007F7C61" w:rsidRPr="001F2DBD">
        <w:t>alanches en cours d’écoulement</w:t>
      </w:r>
      <w:r w:rsidR="005C77F4" w:rsidRPr="001F2DBD">
        <w:t xml:space="preserve"> et pouvoir récupérer des donn</w:t>
      </w:r>
      <w:r w:rsidR="004436F6" w:rsidRPr="001F2DBD">
        <w:t xml:space="preserve">ées sur un phénomène encore mal </w:t>
      </w:r>
      <w:r w:rsidR="005C77F4" w:rsidRPr="001F2DBD">
        <w:t>connu et difficile à étudier du nom de "nuage", c’est-à-dire le mélange d'air et de neige qui se produit au-devant d’une avalanche.</w:t>
      </w:r>
    </w:p>
    <w:p w14:paraId="5F8CCA55" w14:textId="77777777" w:rsidR="005C77F4" w:rsidRPr="001F2DBD" w:rsidRDefault="005C77F4" w:rsidP="00E624FA"/>
    <w:p w14:paraId="23FA8305" w14:textId="76699B92" w:rsidR="00DB5EE9" w:rsidRPr="001F2DBD" w:rsidRDefault="007F7C61" w:rsidP="00E624FA">
      <w:r w:rsidRPr="001F2DBD">
        <w:t>Pour</w:t>
      </w:r>
      <w:r w:rsidR="00DB5EE9" w:rsidRPr="001F2DBD">
        <w:t xml:space="preserve"> pouvoir faire ces mesures, il va</w:t>
      </w:r>
      <w:r w:rsidR="005C77F4" w:rsidRPr="001F2DBD">
        <w:t xml:space="preserve"> donc</w:t>
      </w:r>
      <w:r w:rsidR="00DB5EE9" w:rsidRPr="001F2DBD">
        <w:t xml:space="preserve"> falloir placer </w:t>
      </w:r>
      <w:r w:rsidR="005C77F4" w:rsidRPr="001F2DBD">
        <w:t>d</w:t>
      </w:r>
      <w:r w:rsidR="0047373D" w:rsidRPr="001F2DBD">
        <w:t>es</w:t>
      </w:r>
      <w:r w:rsidR="00DB5EE9" w:rsidRPr="001F2DBD">
        <w:t xml:space="preserve"> capteurs</w:t>
      </w:r>
      <w:r w:rsidR="005C77F4" w:rsidRPr="001F2DBD">
        <w:t xml:space="preserve"> (les sensorBalls)</w:t>
      </w:r>
      <w:r w:rsidR="00DB5EE9" w:rsidRPr="001F2DBD">
        <w:t xml:space="preserve"> directement dans l</w:t>
      </w:r>
      <w:r w:rsidR="0047373D" w:rsidRPr="001F2DBD">
        <w:t>a neige et l</w:t>
      </w:r>
      <w:r w:rsidR="00DB5EE9" w:rsidRPr="001F2DBD">
        <w:t xml:space="preserve">ors du déclanchement de l’avalanche, </w:t>
      </w:r>
      <w:r w:rsidR="0047373D" w:rsidRPr="001F2DBD">
        <w:t>ils</w:t>
      </w:r>
      <w:r w:rsidR="00DB5EE9" w:rsidRPr="001F2DBD">
        <w:t xml:space="preserve"> vont se faire ensevelir et </w:t>
      </w:r>
      <w:r w:rsidR="0047373D" w:rsidRPr="001F2DBD">
        <w:t>prendre nombres</w:t>
      </w:r>
      <w:r w:rsidR="00DB5EE9" w:rsidRPr="001F2DBD">
        <w:t xml:space="preserve"> de mesures.</w:t>
      </w:r>
    </w:p>
    <w:p w14:paraId="5F465BF7" w14:textId="0D865035" w:rsidR="00DB5EE9" w:rsidRPr="001F2DBD" w:rsidRDefault="00DB5EE9" w:rsidP="00E624FA"/>
    <w:p w14:paraId="2943030D" w14:textId="3BAC38A8" w:rsidR="00DB5EE9" w:rsidRPr="001F2DBD" w:rsidRDefault="00550B2D" w:rsidP="00E624FA">
      <w:pPr>
        <w:pStyle w:val="Heading2"/>
      </w:pPr>
      <w:bookmarkStart w:id="3" w:name="_Toc16587475"/>
      <w:r w:rsidRPr="001F2DBD">
        <w:t>But du projet</w:t>
      </w:r>
      <w:bookmarkEnd w:id="3"/>
    </w:p>
    <w:p w14:paraId="0AD8C7EB" w14:textId="77777777" w:rsidR="00DB5EE9" w:rsidRPr="001F2DBD" w:rsidRDefault="00DB5EE9" w:rsidP="00E624FA"/>
    <w:p w14:paraId="29E38726" w14:textId="4C36B4D4" w:rsidR="004B0404" w:rsidRPr="001F2DBD" w:rsidRDefault="00550B2D" w:rsidP="00E624FA">
      <w:r w:rsidRPr="001F2DBD">
        <w:t>Ce projet a pour objectif de retrouver l’emplacement des SensorBalls lorsque l’avalanche a fini de s’écouler.</w:t>
      </w:r>
    </w:p>
    <w:p w14:paraId="6874D1A3" w14:textId="19695215" w:rsidR="004B0404" w:rsidRPr="001F2DBD" w:rsidRDefault="00550B2D" w:rsidP="00E624FA">
      <w:r w:rsidRPr="001F2DBD">
        <w:t xml:space="preserve">Pour ce faire il faudra </w:t>
      </w:r>
      <w:r w:rsidR="004B0404" w:rsidRPr="001F2DBD">
        <w:t>dans un premier temps créer un protocole de transmission qui permettra au balles d’émettre chacune un signal</w:t>
      </w:r>
      <w:r w:rsidR="007F7E85" w:rsidRPr="001F2DBD">
        <w:t xml:space="preserve"> (les balles ont déjà été designées dans un projet précédant ce travail de diplôme.)</w:t>
      </w:r>
    </w:p>
    <w:p w14:paraId="1034FE86" w14:textId="14585AC0" w:rsidR="004B0404" w:rsidRPr="001F2DBD" w:rsidRDefault="004B0404" w:rsidP="00E624FA">
      <w:r w:rsidRPr="001F2DBD">
        <w:t>Dans un second temps, il faudra réussir à détecter le signal des différentes balles et de réussir à lire l</w:t>
      </w:r>
      <w:r w:rsidR="002E0922">
        <w:t>eur</w:t>
      </w:r>
      <w:r w:rsidRPr="001F2DBD">
        <w:t xml:space="preserve"> </w:t>
      </w:r>
      <w:r w:rsidR="002E0922">
        <w:t>identifient</w:t>
      </w:r>
      <w:r w:rsidRPr="001F2DBD">
        <w:t xml:space="preserve"> </w:t>
      </w:r>
      <w:r w:rsidR="002E0922">
        <w:t>qui seront transmis grâce à ce signal</w:t>
      </w:r>
      <w:r w:rsidRPr="001F2DBD">
        <w:t>.</w:t>
      </w:r>
    </w:p>
    <w:p w14:paraId="0CE29298" w14:textId="5EAA0352" w:rsidR="003B7F74" w:rsidRDefault="004B0404" w:rsidP="00E624FA">
      <w:r w:rsidRPr="001F2DBD">
        <w:t>Pour fini</w:t>
      </w:r>
      <w:r w:rsidR="00744006" w:rsidRPr="001F2DBD">
        <w:t>r</w:t>
      </w:r>
      <w:r w:rsidRPr="001F2DBD">
        <w:t>,</w:t>
      </w:r>
      <w:r w:rsidR="00744006" w:rsidRPr="001F2DBD">
        <w:t xml:space="preserve"> il faudra </w:t>
      </w:r>
      <w:r w:rsidR="00550B2D" w:rsidRPr="001F2DBD">
        <w:t>mettre à disposition d’</w:t>
      </w:r>
      <w:r w:rsidR="003B7F74" w:rsidRPr="001F2DBD">
        <w:t xml:space="preserve">un </w:t>
      </w:r>
      <w:r w:rsidR="00550B2D" w:rsidRPr="001F2DBD">
        <w:t xml:space="preserve">utilisateur un affichage qui </w:t>
      </w:r>
      <w:r w:rsidR="00744006" w:rsidRPr="001F2DBD">
        <w:t>permettra</w:t>
      </w:r>
      <w:r w:rsidR="00550B2D" w:rsidRPr="001F2DBD">
        <w:t xml:space="preserve"> détecter la position des balles par rapport à la puissance de la radiation</w:t>
      </w:r>
      <w:r w:rsidR="00744006" w:rsidRPr="001F2DBD">
        <w:t xml:space="preserve"> </w:t>
      </w:r>
      <w:r w:rsidR="00B74313" w:rsidRPr="001F2DBD">
        <w:t>lorsqu’une</w:t>
      </w:r>
      <w:r w:rsidR="00744006" w:rsidRPr="001F2DBD">
        <w:t xml:space="preserve"> balle émet un signal</w:t>
      </w:r>
      <w:r w:rsidR="00550B2D" w:rsidRPr="001F2DBD">
        <w:t xml:space="preserve">. C’est-à-dire que plus la personne se rapprochera d’une des SensorBalls, la puissance </w:t>
      </w:r>
      <w:r w:rsidR="003B7F74" w:rsidRPr="001F2DBD">
        <w:t>reçue</w:t>
      </w:r>
      <w:r w:rsidR="00550B2D" w:rsidRPr="001F2DBD">
        <w:t xml:space="preserve"> par </w:t>
      </w:r>
      <w:r w:rsidR="003B7F74" w:rsidRPr="001F2DBD">
        <w:t>l’appareil de réception sera élevée.</w:t>
      </w:r>
    </w:p>
    <w:p w14:paraId="6B1E9819" w14:textId="3CA4065B" w:rsidR="006B7DB5" w:rsidRPr="001F2DBD" w:rsidRDefault="006B7DB5" w:rsidP="00E624FA"/>
    <w:p w14:paraId="0FBDF0D8" w14:textId="5EE1BA78" w:rsidR="006B7DB5" w:rsidRPr="001F2DBD" w:rsidRDefault="0081669B" w:rsidP="00E624FA">
      <w:pPr>
        <w:pStyle w:val="Heading2"/>
      </w:pPr>
      <w:bookmarkStart w:id="4" w:name="_Toc16587476"/>
      <w:r w:rsidRPr="001F2DBD">
        <w:t>Tâ</w:t>
      </w:r>
      <w:r w:rsidR="003B7F74" w:rsidRPr="001F2DBD">
        <w:t>ches à réaliser</w:t>
      </w:r>
      <w:bookmarkEnd w:id="4"/>
    </w:p>
    <w:p w14:paraId="04CD4864" w14:textId="77777777" w:rsidR="003B7F74" w:rsidRPr="001F2DBD" w:rsidRDefault="003B7F74" w:rsidP="00E624FA"/>
    <w:p w14:paraId="525EE777" w14:textId="20D695C6" w:rsidR="003B7F74" w:rsidRPr="001F2DBD" w:rsidRDefault="003B7F74" w:rsidP="00E624FA">
      <w:r w:rsidRPr="001F2DBD">
        <w:t xml:space="preserve">Pour mener à bien ce projet, plusieurs taches devront </w:t>
      </w:r>
      <w:r w:rsidR="0081669B" w:rsidRPr="001F2DBD">
        <w:t>être</w:t>
      </w:r>
      <w:r w:rsidRPr="001F2DBD">
        <w:t xml:space="preserve"> réalisées :</w:t>
      </w:r>
    </w:p>
    <w:p w14:paraId="1DE2907B" w14:textId="77777777" w:rsidR="003B7F74" w:rsidRPr="001F2DBD" w:rsidRDefault="003B7F74" w:rsidP="00E624FA"/>
    <w:p w14:paraId="103C6577" w14:textId="77777777" w:rsidR="00744006" w:rsidRPr="001F2DBD" w:rsidRDefault="00744006" w:rsidP="00E624FA">
      <w:pPr>
        <w:pStyle w:val="ListParagraph"/>
        <w:numPr>
          <w:ilvl w:val="0"/>
          <w:numId w:val="19"/>
        </w:numPr>
      </w:pPr>
      <w:r w:rsidRPr="001F2DBD">
        <w:t>La conception des antennes réceptrices. C’est elles qui recevront les données émises par les SensorBalls.</w:t>
      </w:r>
    </w:p>
    <w:p w14:paraId="780D3F53" w14:textId="77777777" w:rsidR="00744006" w:rsidRPr="001F2DBD" w:rsidRDefault="00744006" w:rsidP="00E624FA">
      <w:pPr>
        <w:pStyle w:val="ListParagraph"/>
        <w:numPr>
          <w:ilvl w:val="0"/>
          <w:numId w:val="19"/>
        </w:numPr>
      </w:pPr>
      <w:r w:rsidRPr="001F2DBD">
        <w:t>La conception d’un circuit analogique entre les antennes et un microprocesseur.</w:t>
      </w:r>
    </w:p>
    <w:p w14:paraId="2F433CBA" w14:textId="77777777" w:rsidR="00744006" w:rsidRPr="001F2DBD" w:rsidRDefault="00744006" w:rsidP="00E624FA">
      <w:pPr>
        <w:pStyle w:val="ListParagraph"/>
      </w:pPr>
    </w:p>
    <w:p w14:paraId="417D82DD" w14:textId="77777777" w:rsidR="00744006" w:rsidRPr="001F2DBD" w:rsidRDefault="00744006" w:rsidP="00E624FA">
      <w:pPr>
        <w:pStyle w:val="ListParagraph"/>
        <w:numPr>
          <w:ilvl w:val="0"/>
          <w:numId w:val="19"/>
        </w:numPr>
      </w:pPr>
      <w:r w:rsidRPr="001F2DBD">
        <w:t xml:space="preserve">Traiter le signal que reçoit le microprocesseur. Il Faut analyser les données reçues pour pouvoir déterminer avec précision la position des SensorsBalls. </w:t>
      </w:r>
    </w:p>
    <w:p w14:paraId="07122338" w14:textId="77777777" w:rsidR="00744006" w:rsidRPr="001F2DBD" w:rsidRDefault="00744006" w:rsidP="00E624FA">
      <w:pPr>
        <w:pStyle w:val="ListParagraph"/>
        <w:numPr>
          <w:ilvl w:val="0"/>
          <w:numId w:val="19"/>
        </w:numPr>
      </w:pPr>
      <w:r w:rsidRPr="001F2DBD">
        <w:t>Créer un interface graphique facile d’utilisation qui permette de guider facilement la personne vers les balles.</w:t>
      </w:r>
    </w:p>
    <w:p w14:paraId="5DDDC108" w14:textId="5154AC7C" w:rsidR="00744006" w:rsidRPr="001F2DBD" w:rsidRDefault="00744006" w:rsidP="00E624FA">
      <w:pPr>
        <w:pStyle w:val="ListParagraph"/>
        <w:numPr>
          <w:ilvl w:val="0"/>
          <w:numId w:val="19"/>
        </w:numPr>
      </w:pPr>
      <w:r w:rsidRPr="001F2DBD">
        <w:t xml:space="preserve">Créer un protocole de transmission pour que </w:t>
      </w:r>
      <w:r w:rsidR="007A0E17" w:rsidRPr="001F2DBD">
        <w:t>chaque</w:t>
      </w:r>
      <w:r w:rsidRPr="001F2DBD">
        <w:t xml:space="preserve"> </w:t>
      </w:r>
      <w:r w:rsidR="00243975" w:rsidRPr="001F2DBD">
        <w:t>balle</w:t>
      </w:r>
      <w:r w:rsidRPr="001F2DBD">
        <w:t xml:space="preserve"> </w:t>
      </w:r>
      <w:r w:rsidR="00243975" w:rsidRPr="001F2DBD">
        <w:t>puisse</w:t>
      </w:r>
      <w:r w:rsidRPr="001F2DBD">
        <w:t xml:space="preserve"> envoyer leur identifiant.  </w:t>
      </w:r>
    </w:p>
    <w:p w14:paraId="1EC01E7B" w14:textId="48B84985" w:rsidR="0068665F" w:rsidRPr="0068665F" w:rsidRDefault="006C4933" w:rsidP="00E624FA">
      <w:pPr>
        <w:pStyle w:val="Heading1"/>
      </w:pPr>
      <w:bookmarkStart w:id="5" w:name="_Toc16587477"/>
      <w:r w:rsidRPr="001F2DBD">
        <w:lastRenderedPageBreak/>
        <w:t>Conception</w:t>
      </w:r>
      <w:bookmarkEnd w:id="5"/>
      <w:r w:rsidRPr="001F2DBD">
        <w:t xml:space="preserve"> </w:t>
      </w:r>
    </w:p>
    <w:p w14:paraId="119E029E" w14:textId="77777777" w:rsidR="003376B7" w:rsidRPr="001F2DBD" w:rsidRDefault="003376B7" w:rsidP="00E624FA"/>
    <w:p w14:paraId="70424F61" w14:textId="421A135D" w:rsidR="000C4A25" w:rsidRPr="001F2DBD" w:rsidRDefault="003376B7" w:rsidP="00E624FA">
      <w:r w:rsidRPr="001F2DBD">
        <w:t>Afin de pouvoir réaliser cette détection avec précision, 2 antennes seront utilisées.</w:t>
      </w:r>
    </w:p>
    <w:p w14:paraId="56CA6515" w14:textId="73081F6A" w:rsidR="003376B7" w:rsidRDefault="00AF5DA8" w:rsidP="00E624FA">
      <w:r w:rsidRPr="001F2DBD">
        <w:t>La première, une antenne logarithmique, sera utilisée pour la détection globale de la position des balles, va aussi permettre de récupérer les données transmises par celles-ci.</w:t>
      </w:r>
    </w:p>
    <w:p w14:paraId="19AA136E" w14:textId="77777777" w:rsidR="000C4A25" w:rsidRPr="001F2DBD" w:rsidRDefault="000C4A25" w:rsidP="00E624FA"/>
    <w:p w14:paraId="3E0EA893" w14:textId="2417DAAC" w:rsidR="00AF5DA8" w:rsidRDefault="00AF5DA8" w:rsidP="00E624FA">
      <w:r w:rsidRPr="001F2DBD">
        <w:t xml:space="preserve">La deuxième, une antenne sous forme de boucle, sera utilisée pour détecter avec plus de précision </w:t>
      </w:r>
      <w:r w:rsidR="00425EBB" w:rsidRPr="001F2DBD">
        <w:t>la</w:t>
      </w:r>
      <w:r w:rsidRPr="001F2DBD">
        <w:t xml:space="preserve"> position </w:t>
      </w:r>
      <w:r w:rsidR="00425EBB" w:rsidRPr="001F2DBD">
        <w:t>des balles</w:t>
      </w:r>
    </w:p>
    <w:p w14:paraId="09A56AE6" w14:textId="3BA4581B" w:rsidR="000C4A25" w:rsidRPr="001F2DBD" w:rsidRDefault="000C4A25" w:rsidP="00E624FA"/>
    <w:p w14:paraId="0BD5B9B2" w14:textId="5228702F" w:rsidR="000C4A25" w:rsidRDefault="006A6595" w:rsidP="00E624FA">
      <w:pPr>
        <w:pStyle w:val="Heading2"/>
      </w:pPr>
      <w:bookmarkStart w:id="6" w:name="_Toc16587478"/>
      <w:r>
        <w:t>Schéma de principe</w:t>
      </w:r>
      <w:bookmarkEnd w:id="6"/>
    </w:p>
    <w:p w14:paraId="1F771F9F" w14:textId="77777777" w:rsidR="000C4A25" w:rsidRPr="000C4A25" w:rsidRDefault="000C4A25" w:rsidP="00E624FA"/>
    <w:p w14:paraId="359C26D6" w14:textId="5EB0D964" w:rsidR="0068665F" w:rsidRDefault="0068665F" w:rsidP="00E624FA">
      <w:r>
        <w:t>Le projet fonctionnera comme suit :</w:t>
      </w:r>
    </w:p>
    <w:p w14:paraId="4190B07D" w14:textId="77777777" w:rsidR="000C4A25" w:rsidRDefault="000C4A25" w:rsidP="00E624FA"/>
    <w:p w14:paraId="37DB55F7" w14:textId="31DFAB98" w:rsidR="0068665F" w:rsidRDefault="0068665F" w:rsidP="00E624FA"/>
    <w:p w14:paraId="3F53939F" w14:textId="77777777" w:rsidR="0068665F" w:rsidRDefault="0068665F" w:rsidP="00E624FA">
      <w:r w:rsidRPr="0068665F">
        <w:rPr>
          <w:noProof/>
        </w:rPr>
        <w:drawing>
          <wp:inline distT="0" distB="0" distL="0" distR="0" wp14:anchorId="57085B37" wp14:editId="1DD304AC">
            <wp:extent cx="5727700" cy="2223135"/>
            <wp:effectExtent l="0" t="0" r="6350" b="571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5727700" cy="2223135"/>
                    </a:xfrm>
                    <a:prstGeom prst="rect">
                      <a:avLst/>
                    </a:prstGeom>
                    <a:ln>
                      <a:noFill/>
                    </a:ln>
                    <a:effectLst>
                      <a:softEdge rad="112500"/>
                    </a:effectLst>
                  </pic:spPr>
                </pic:pic>
              </a:graphicData>
            </a:graphic>
          </wp:inline>
        </w:drawing>
      </w:r>
    </w:p>
    <w:p w14:paraId="6D430EF6" w14:textId="5F8A2865" w:rsidR="0068665F" w:rsidRDefault="0068665F" w:rsidP="00DC50DA">
      <w:pPr>
        <w:pStyle w:val="Caption"/>
        <w:jc w:val="center"/>
      </w:pPr>
      <w:bookmarkStart w:id="7" w:name="_Toc16504743"/>
      <w:r>
        <w:t xml:space="preserve">Figure </w:t>
      </w:r>
      <w:r w:rsidR="00DC50DA">
        <w:fldChar w:fldCharType="begin"/>
      </w:r>
      <w:r w:rsidR="00DC50DA">
        <w:instrText xml:space="preserve"> SEQ Figure \* ARABIC </w:instrText>
      </w:r>
      <w:r w:rsidR="00DC50DA">
        <w:fldChar w:fldCharType="separate"/>
      </w:r>
      <w:r w:rsidR="00D515BE">
        <w:rPr>
          <w:noProof/>
        </w:rPr>
        <w:t>1</w:t>
      </w:r>
      <w:r w:rsidR="00DC50DA">
        <w:rPr>
          <w:noProof/>
        </w:rPr>
        <w:fldChar w:fldCharType="end"/>
      </w:r>
      <w:r>
        <w:t xml:space="preserve"> : schéma de principe</w:t>
      </w:r>
      <w:bookmarkEnd w:id="7"/>
    </w:p>
    <w:p w14:paraId="4A724ECB" w14:textId="77777777" w:rsidR="0068665F" w:rsidRPr="0068665F" w:rsidRDefault="0068665F" w:rsidP="00E624FA"/>
    <w:p w14:paraId="50599050" w14:textId="77777777" w:rsidR="006A6595" w:rsidRDefault="006A6595" w:rsidP="00E624FA">
      <w:r>
        <w:t>Coté émetteur, Les SensorsBalls vont chacune émettre leur ID grâce à une antenne qui a été designée au préalable ce qui permettra à l’utilisateur de savoir vers quelle balle il se dirige.</w:t>
      </w:r>
    </w:p>
    <w:p w14:paraId="170229C0" w14:textId="77777777" w:rsidR="006A6595" w:rsidRDefault="006A6595" w:rsidP="00E624FA"/>
    <w:p w14:paraId="164403A8" w14:textId="505CC180" w:rsidR="006A6595" w:rsidRDefault="006A6595" w:rsidP="00E624FA">
      <w:r>
        <w:t>Coté réception, une antenne va capter le signal et décoder les données puis aussi regarder la puissance</w:t>
      </w:r>
      <w:r w:rsidR="000C4A25">
        <w:t xml:space="preserve"> </w:t>
      </w:r>
      <w:r>
        <w:t>du dit signal</w:t>
      </w:r>
      <w:r w:rsidR="000C4A25">
        <w:t xml:space="preserve"> grâce au circuit d’interface</w:t>
      </w:r>
      <w:r>
        <w:t>. La 2</w:t>
      </w:r>
      <w:r w:rsidRPr="006A6595">
        <w:rPr>
          <w:vertAlign w:val="superscript"/>
        </w:rPr>
        <w:t>ème</w:t>
      </w:r>
      <w:r>
        <w:t xml:space="preserve"> antenne elle </w:t>
      </w:r>
      <w:r w:rsidR="000C4A25">
        <w:t>est utile car elle pourra donner</w:t>
      </w:r>
      <w:r>
        <w:t xml:space="preserve"> la direction de manière plus précise. Elle va en fait compléter les données de la 1</w:t>
      </w:r>
      <w:r w:rsidRPr="006A6595">
        <w:rPr>
          <w:vertAlign w:val="superscript"/>
        </w:rPr>
        <w:t>ère</w:t>
      </w:r>
      <w:r>
        <w:t xml:space="preserve"> antenne.</w:t>
      </w:r>
    </w:p>
    <w:p w14:paraId="072F2234" w14:textId="77777777" w:rsidR="006A6595" w:rsidRDefault="006A6595" w:rsidP="00E624FA"/>
    <w:p w14:paraId="65FE7D35" w14:textId="6821C73B" w:rsidR="000C4A25" w:rsidRDefault="000C4A25" w:rsidP="00E624FA">
      <w:r>
        <w:t>Donc, si</w:t>
      </w:r>
      <w:r w:rsidR="006A6595">
        <w:t xml:space="preserve"> la balle en train d’émettre est la balle que l’utilisateur a choisi de capter au moyen de l’interface </w:t>
      </w:r>
      <w:r>
        <w:t>graphique (Gui</w:t>
      </w:r>
      <w:r w:rsidR="000A10DE">
        <w:t>)</w:t>
      </w:r>
      <w:r>
        <w:t>la puissance du signal qui a été capté sera retransmise sur cette même interface graphique. Cela permettra à utilisateur de savoir dans quelle direction aller.</w:t>
      </w:r>
    </w:p>
    <w:p w14:paraId="03CF8A46" w14:textId="77777777" w:rsidR="000C4A25" w:rsidRDefault="000C4A25" w:rsidP="00E624FA"/>
    <w:p w14:paraId="37FFCE76" w14:textId="0F15B31F" w:rsidR="000C4A25" w:rsidRDefault="000C4A25" w:rsidP="00E624FA">
      <w:r>
        <w:t xml:space="preserve"> Plus il avancera en direction de l’antenne, plus le signal sera fort et donc l’indication de puissance sur le Gui augmentera </w:t>
      </w:r>
      <w:r w:rsidR="00DF3DC3">
        <w:t>de</w:t>
      </w:r>
      <w:r>
        <w:t xml:space="preserve"> valeur.</w:t>
      </w:r>
    </w:p>
    <w:p w14:paraId="4E8573E5" w14:textId="12755047" w:rsidR="00272B96" w:rsidRDefault="00272B96" w:rsidP="00E624FA"/>
    <w:p w14:paraId="39957249" w14:textId="796240E8" w:rsidR="00272B96" w:rsidRDefault="00272B96" w:rsidP="00E624FA">
      <w:r>
        <w:t xml:space="preserve">Le Gui sera en fait une board du constructeur STM est sera une STM32f429i-discovery. Elle possède en outre un écran LCD tactile. </w:t>
      </w:r>
    </w:p>
    <w:p w14:paraId="3FD0A78C" w14:textId="77777777" w:rsidR="000C4A25" w:rsidRDefault="000C4A25" w:rsidP="00E624FA"/>
    <w:p w14:paraId="28FC9186" w14:textId="229DD5E9" w:rsidR="003376B7" w:rsidRPr="001F2DBD" w:rsidRDefault="000C4A25" w:rsidP="00E624FA">
      <w:r>
        <w:br w:type="page"/>
      </w:r>
    </w:p>
    <w:p w14:paraId="068C8E64" w14:textId="523BB207" w:rsidR="006C4933" w:rsidRPr="001F2DBD" w:rsidRDefault="006C4933" w:rsidP="00E624FA">
      <w:pPr>
        <w:pStyle w:val="Heading2"/>
      </w:pPr>
      <w:bookmarkStart w:id="8" w:name="_Toc16587479"/>
      <w:r w:rsidRPr="001F2DBD">
        <w:lastRenderedPageBreak/>
        <w:t>Antenne log</w:t>
      </w:r>
      <w:r w:rsidR="00AF5DA8" w:rsidRPr="001F2DBD">
        <w:t>-périodique</w:t>
      </w:r>
      <w:bookmarkEnd w:id="8"/>
    </w:p>
    <w:p w14:paraId="593F43B4" w14:textId="77777777" w:rsidR="00AF5DA8" w:rsidRPr="001F2DBD" w:rsidRDefault="00AF5DA8" w:rsidP="00E624FA"/>
    <w:p w14:paraId="6B154520" w14:textId="1BA539B5" w:rsidR="00AF5DA8" w:rsidRPr="001F2DBD" w:rsidRDefault="000B330A" w:rsidP="00E624FA">
      <w:pPr>
        <w:pStyle w:val="Heading3"/>
      </w:pPr>
      <w:bookmarkStart w:id="9" w:name="_Toc16587480"/>
      <w:r w:rsidRPr="001F2DBD">
        <w:rPr>
          <w:noProof/>
          <w:lang w:val="fr-CH"/>
        </w:rPr>
        <mc:AlternateContent>
          <mc:Choice Requires="wps">
            <w:drawing>
              <wp:anchor distT="0" distB="0" distL="114300" distR="114300" simplePos="0" relativeHeight="251663360" behindDoc="1" locked="0" layoutInCell="1" allowOverlap="1" wp14:anchorId="258598DD" wp14:editId="4FB7674D">
                <wp:simplePos x="0" y="0"/>
                <wp:positionH relativeFrom="column">
                  <wp:posOffset>-123825</wp:posOffset>
                </wp:positionH>
                <wp:positionV relativeFrom="paragraph">
                  <wp:posOffset>2449830</wp:posOffset>
                </wp:positionV>
                <wp:extent cx="214312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63A146F9" w14:textId="756D2C6D" w:rsidR="00DC50DA" w:rsidRDefault="00DC50DA" w:rsidP="00DC50DA">
                            <w:pPr>
                              <w:pStyle w:val="Caption"/>
                              <w:spacing w:after="0"/>
                            </w:pPr>
                            <w:bookmarkStart w:id="10" w:name="_Toc16504744"/>
                            <w:r>
                              <w:t xml:space="preserve">Figure </w:t>
                            </w:r>
                            <w:r>
                              <w:fldChar w:fldCharType="begin"/>
                            </w:r>
                            <w:r>
                              <w:instrText xml:space="preserve"> SEQ Figure \* ARABIC </w:instrText>
                            </w:r>
                            <w:r>
                              <w:fldChar w:fldCharType="separate"/>
                            </w:r>
                            <w:r w:rsidR="00D515BE">
                              <w:rPr>
                                <w:noProof/>
                              </w:rPr>
                              <w:t>2</w:t>
                            </w:r>
                            <w:r>
                              <w:rPr>
                                <w:noProof/>
                              </w:rPr>
                              <w:fldChar w:fldCharType="end"/>
                            </w:r>
                            <w:r>
                              <w:t>: antenne log-périodique</w:t>
                            </w:r>
                            <w:bookmarkEnd w:id="10"/>
                            <w:r>
                              <w:t xml:space="preserve"> </w:t>
                            </w:r>
                          </w:p>
                          <w:p w14:paraId="32D0E292" w14:textId="6671308D" w:rsidR="00DC50DA" w:rsidRPr="00B0198A" w:rsidRDefault="00DC50DA" w:rsidP="00DC50DA">
                            <w:pPr>
                              <w:pStyle w:val="Caption"/>
                              <w:spacing w:after="0"/>
                            </w:pPr>
                            <w:r>
                              <w:t xml:space="preserve">Source : </w:t>
                            </w:r>
                            <w:r w:rsidRPr="00C27A5D">
                              <w:t>Log Periodic Antenna image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8598DD" id="_x0000_t202" coordsize="21600,21600" o:spt="202" path="m,l,21600r21600,l21600,xe">
                <v:stroke joinstyle="miter"/>
                <v:path gradientshapeok="t" o:connecttype="rect"/>
              </v:shapetype>
              <v:shape id="Text Box 13" o:spid="_x0000_s1026" type="#_x0000_t202" style="position:absolute;left:0;text-align:left;margin-left:-9.75pt;margin-top:192.9pt;width:168.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" stroked="f">
                <v:textbox style="mso-fit-shape-to-text:t" inset="0,0,0,0">
                  <w:txbxContent>
                    <w:p w14:paraId="63A146F9" w14:textId="756D2C6D" w:rsidR="00DC50DA" w:rsidRDefault="00DC50DA" w:rsidP="00DC50DA">
                      <w:pPr>
                        <w:pStyle w:val="Caption"/>
                        <w:spacing w:after="0"/>
                      </w:pPr>
                      <w:bookmarkStart w:id="11" w:name="_Toc16504744"/>
                      <w:r>
                        <w:t xml:space="preserve">Figure </w:t>
                      </w:r>
                      <w:r>
                        <w:fldChar w:fldCharType="begin"/>
                      </w:r>
                      <w:r>
                        <w:instrText xml:space="preserve"> SEQ Figure \* ARABIC </w:instrText>
                      </w:r>
                      <w:r>
                        <w:fldChar w:fldCharType="separate"/>
                      </w:r>
                      <w:r w:rsidR="00D515BE">
                        <w:rPr>
                          <w:noProof/>
                        </w:rPr>
                        <w:t>2</w:t>
                      </w:r>
                      <w:r>
                        <w:rPr>
                          <w:noProof/>
                        </w:rPr>
                        <w:fldChar w:fldCharType="end"/>
                      </w:r>
                      <w:r>
                        <w:t>: antenne log-périodique</w:t>
                      </w:r>
                      <w:bookmarkEnd w:id="11"/>
                      <w:r>
                        <w:t xml:space="preserve"> </w:t>
                      </w:r>
                    </w:p>
                    <w:p w14:paraId="32D0E292" w14:textId="6671308D" w:rsidR="00DC50DA" w:rsidRPr="00B0198A" w:rsidRDefault="00DC50DA" w:rsidP="00DC50DA">
                      <w:pPr>
                        <w:pStyle w:val="Caption"/>
                        <w:spacing w:after="0"/>
                      </w:pPr>
                      <w:r>
                        <w:t xml:space="preserve">Source : </w:t>
                      </w:r>
                      <w:r w:rsidRPr="00C27A5D">
                        <w:t>Log Periodic Antenna image</w:t>
                      </w:r>
                      <w:r>
                        <w:t xml:space="preserve"> </w:t>
                      </w:r>
                    </w:p>
                  </w:txbxContent>
                </v:textbox>
                <w10:wrap type="tight"/>
              </v:shape>
            </w:pict>
          </mc:Fallback>
        </mc:AlternateContent>
      </w:r>
      <w:r w:rsidR="00AF5DA8" w:rsidRPr="001F2DBD">
        <w:rPr>
          <w:noProof/>
          <w:lang w:val="fr-CH"/>
        </w:rPr>
        <w:drawing>
          <wp:anchor distT="0" distB="0" distL="114300" distR="114300" simplePos="0" relativeHeight="251661312" behindDoc="1" locked="0" layoutInCell="1" allowOverlap="1" wp14:anchorId="41526FF9" wp14:editId="129E816C">
            <wp:simplePos x="0" y="0"/>
            <wp:positionH relativeFrom="column">
              <wp:posOffset>-123825</wp:posOffset>
            </wp:positionH>
            <wp:positionV relativeFrom="paragraph">
              <wp:posOffset>249555</wp:posOffset>
            </wp:positionV>
            <wp:extent cx="2143125" cy="2143125"/>
            <wp:effectExtent l="0" t="0" r="9525" b="9525"/>
            <wp:wrapTight wrapText="bothSides">
              <wp:wrapPolygon edited="0">
                <wp:start x="0" y="0"/>
                <wp:lineTo x="0" y="21504"/>
                <wp:lineTo x="21504" y="21504"/>
                <wp:lineTo x="21504" y="0"/>
                <wp:lineTo x="0" y="0"/>
              </wp:wrapPolygon>
            </wp:wrapTight>
            <wp:docPr id="8" name="Picture 8" descr="RÃ©sultat de recherche d'images pour &quot;antenne log period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ntenne log periodique&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00AA3610" w:rsidRPr="001F2DBD">
        <w:t>Définition</w:t>
      </w:r>
      <w:bookmarkEnd w:id="9"/>
      <w:r w:rsidR="00AF5DA8" w:rsidRPr="001F2DBD">
        <w:t xml:space="preserve"> </w:t>
      </w:r>
    </w:p>
    <w:p w14:paraId="140BAC9A" w14:textId="77777777" w:rsidR="00532D54" w:rsidRPr="001F2DBD" w:rsidRDefault="00532D54" w:rsidP="00E624FA"/>
    <w:p w14:paraId="56ACC09E" w14:textId="0B2EE1A9" w:rsidR="00532D54" w:rsidRPr="001F2DBD" w:rsidRDefault="00AF5DA8" w:rsidP="00E624FA">
      <w:r w:rsidRPr="001F2DBD">
        <w:t>Une antenne log-périodique est une antenne dont l’impédance et le diagramme de rayonnement sont répétitifs selon une loi logarithmique en fonction de la fréquence. Pour obtenir cette propriété, les dimensions doivent être homothétiques le long de la dire</w:t>
      </w:r>
      <w:r w:rsidR="00532D54" w:rsidRPr="001F2DBD">
        <w:t>ction de rayonnement principal.</w:t>
      </w:r>
      <w:sdt>
        <w:sdtPr>
          <w:id w:val="-1829440278"/>
          <w:citation/>
        </w:sdtPr>
        <w:sdtContent>
          <w:r w:rsidR="00532D54" w:rsidRPr="001F2DBD">
            <w:fldChar w:fldCharType="begin"/>
          </w:r>
          <w:r w:rsidR="00532D54" w:rsidRPr="001F2DBD">
            <w:instrText xml:space="preserve"> CITATION wik \l 4108 </w:instrText>
          </w:r>
          <w:r w:rsidR="00532D54" w:rsidRPr="001F2DBD">
            <w:fldChar w:fldCharType="separate"/>
          </w:r>
          <w:r w:rsidR="00C27A5D">
            <w:rPr>
              <w:noProof/>
            </w:rPr>
            <w:t xml:space="preserve"> </w:t>
          </w:r>
          <w:r w:rsidR="00C27A5D" w:rsidRPr="00C27A5D">
            <w:rPr>
              <w:noProof/>
            </w:rPr>
            <w:t>(wikipedia, s.d.)</w:t>
          </w:r>
          <w:r w:rsidR="00532D54" w:rsidRPr="001F2DBD">
            <w:fldChar w:fldCharType="end"/>
          </w:r>
        </w:sdtContent>
      </w:sdt>
    </w:p>
    <w:p w14:paraId="6EE73D56" w14:textId="77777777" w:rsidR="00532D54" w:rsidRPr="001F2DBD" w:rsidRDefault="00532D54" w:rsidP="00E624FA"/>
    <w:p w14:paraId="2A09DCAE" w14:textId="43FF4682" w:rsidR="00AF5DA8" w:rsidRPr="001F2DBD" w:rsidRDefault="00AF5DA8" w:rsidP="00E624FA">
      <w:r w:rsidRPr="001F2DBD">
        <w:t>Le réseau de dipôles log</w:t>
      </w:r>
      <w:r w:rsidR="001E28ED" w:rsidRPr="001F2DBD">
        <w:t>-périodique (log periodic dipole</w:t>
      </w:r>
      <w:r w:rsidRPr="001F2DBD">
        <w:t xml:space="preserve"> array ou LPDA) est la plus courante, et </w:t>
      </w:r>
      <w:r w:rsidR="00532D54" w:rsidRPr="001F2DBD">
        <w:t>est celle qui sera utilisée pour la réception du signal</w:t>
      </w:r>
    </w:p>
    <w:p w14:paraId="5763C305" w14:textId="77777777" w:rsidR="00AF5DA8" w:rsidRPr="001F2DBD" w:rsidRDefault="00AF5DA8" w:rsidP="00E624FA"/>
    <w:p w14:paraId="293D7F6B" w14:textId="77777777" w:rsidR="00AF5DA8" w:rsidRPr="001F2DBD" w:rsidRDefault="00AF5DA8" w:rsidP="00E624FA"/>
    <w:p w14:paraId="374DF53A" w14:textId="2CFC4930" w:rsidR="00AF5DA8" w:rsidRPr="001F2DBD" w:rsidRDefault="00AF5DA8" w:rsidP="00E624FA"/>
    <w:p w14:paraId="659074DA" w14:textId="69E38634" w:rsidR="000B330A" w:rsidRPr="001F2DBD" w:rsidRDefault="000B330A" w:rsidP="00E624FA"/>
    <w:p w14:paraId="58A07485" w14:textId="3239FD6C" w:rsidR="001F2DBD" w:rsidRDefault="001F2DBD" w:rsidP="00E624FA"/>
    <w:p w14:paraId="75BBDB84" w14:textId="77777777" w:rsidR="00C528DA" w:rsidRPr="001F2DBD" w:rsidRDefault="00C528DA" w:rsidP="00E624FA"/>
    <w:p w14:paraId="0B2CAC07" w14:textId="4237801C" w:rsidR="001F2DBD" w:rsidRPr="001F2DBD" w:rsidRDefault="001F2DBD" w:rsidP="00E624FA">
      <w:pPr>
        <w:pStyle w:val="Heading3"/>
      </w:pPr>
      <w:bookmarkStart w:id="12" w:name="_Toc16587481"/>
      <w:r w:rsidRPr="001F2DBD">
        <w:t>Analyse</w:t>
      </w:r>
      <w:bookmarkEnd w:id="12"/>
    </w:p>
    <w:p w14:paraId="1D2C1AA7" w14:textId="52DD2515" w:rsidR="001F2DBD" w:rsidRPr="001F2DBD" w:rsidRDefault="001F2DBD" w:rsidP="00E624FA"/>
    <w:p w14:paraId="53E7129C" w14:textId="1C4B46F8" w:rsidR="001F2DBD" w:rsidRDefault="001F2DBD" w:rsidP="00E624FA">
      <w:r w:rsidRPr="001F2DBD">
        <w:t>Cette antenne</w:t>
      </w:r>
      <w:r>
        <w:t xml:space="preserve"> a été choisie du fait de son pattern de radiation qui correspond aux attentes de ce projet.</w:t>
      </w:r>
    </w:p>
    <w:p w14:paraId="0EEE56AA" w14:textId="48E9A57D" w:rsidR="00F05715" w:rsidRDefault="00F05715" w:rsidP="00E624FA">
      <w:r>
        <w:t>Le pattern de radiation permet en fait de voir dans quelle direction l’antenne et la plus efficace</w:t>
      </w:r>
    </w:p>
    <w:p w14:paraId="73BB9770" w14:textId="77777777" w:rsidR="00E44508" w:rsidRDefault="00E44508" w:rsidP="00E624FA"/>
    <w:p w14:paraId="551F7073" w14:textId="77777777" w:rsidR="001F2DBD" w:rsidRDefault="001F2DBD" w:rsidP="00E624FA">
      <w:pPr>
        <w:jc w:val="center"/>
      </w:pPr>
      <w:r>
        <w:rPr>
          <w:noProof/>
        </w:rPr>
        <w:drawing>
          <wp:inline distT="0" distB="0" distL="0" distR="0" wp14:anchorId="762E0445" wp14:editId="36B50446">
            <wp:extent cx="3514477" cy="3162756"/>
            <wp:effectExtent l="0" t="0" r="0" b="0"/>
            <wp:docPr id="12" name="Picture 12" descr="RÃ©sultat de recherche d'images pour &quot;lpda antenna radiation patter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Ã©sultat de recherche d'images pour &quot;lpda antenna radiation pattern&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2779" cy="3170227"/>
                    </a:xfrm>
                    <a:prstGeom prst="rect">
                      <a:avLst/>
                    </a:prstGeom>
                    <a:noFill/>
                    <a:ln>
                      <a:noFill/>
                    </a:ln>
                  </pic:spPr>
                </pic:pic>
              </a:graphicData>
            </a:graphic>
          </wp:inline>
        </w:drawing>
      </w:r>
    </w:p>
    <w:p w14:paraId="08E47172" w14:textId="2FFCE9F0" w:rsidR="001F2DBD" w:rsidRDefault="001F2DBD" w:rsidP="00E624FA">
      <w:pPr>
        <w:pStyle w:val="Caption"/>
        <w:spacing w:after="0"/>
        <w:jc w:val="center"/>
      </w:pPr>
      <w:bookmarkStart w:id="13" w:name="_Toc16504745"/>
      <w:r>
        <w:t xml:space="preserve">Figure </w:t>
      </w:r>
      <w:r w:rsidR="00DC50DA">
        <w:fldChar w:fldCharType="begin"/>
      </w:r>
      <w:r w:rsidR="00DC50DA">
        <w:instrText xml:space="preserve"> SEQ Figure \* ARABIC </w:instrText>
      </w:r>
      <w:r w:rsidR="00DC50DA">
        <w:fldChar w:fldCharType="separate"/>
      </w:r>
      <w:r w:rsidR="00D515BE">
        <w:rPr>
          <w:noProof/>
        </w:rPr>
        <w:t>3</w:t>
      </w:r>
      <w:r w:rsidR="00DC50DA">
        <w:rPr>
          <w:noProof/>
        </w:rPr>
        <w:fldChar w:fldCharType="end"/>
      </w:r>
      <w:r>
        <w:t xml:space="preserve"> : radiation de l'antenne LPDA</w:t>
      </w:r>
      <w:bookmarkEnd w:id="13"/>
    </w:p>
    <w:p w14:paraId="1FAE37D9" w14:textId="19C39189" w:rsidR="00E44508" w:rsidRPr="009E50C6" w:rsidRDefault="00E44508" w:rsidP="00E624FA">
      <w:pPr>
        <w:pStyle w:val="Caption"/>
        <w:spacing w:after="0"/>
        <w:jc w:val="center"/>
      </w:pPr>
      <w:r w:rsidRPr="009E50C6">
        <w:t>Source: Antenna Theory - Log-periodic Antenna</w:t>
      </w:r>
    </w:p>
    <w:p w14:paraId="020173D4" w14:textId="77777777" w:rsidR="00E44508" w:rsidRPr="009E50C6" w:rsidRDefault="00E44508" w:rsidP="00E624FA"/>
    <w:p w14:paraId="7233243D" w14:textId="77777777" w:rsidR="00E44508" w:rsidRPr="009E50C6" w:rsidRDefault="00E44508" w:rsidP="00E624FA"/>
    <w:p w14:paraId="51643B2B" w14:textId="763CC7EC" w:rsidR="00532D54" w:rsidRPr="001F2DBD" w:rsidRDefault="003827F7" w:rsidP="00E624FA">
      <w:r>
        <w:t>Ce pattern de radiation est très intéressant car il est directionnel. Cela veut dire que plus cette antenne est en face de l’objet qui émet le signal, plus la radiation sera forte ce qui est fort utile pour pouvoir connaitre l’emplacement de l’objet source.</w:t>
      </w:r>
    </w:p>
    <w:p w14:paraId="689566D3" w14:textId="7C430BBA" w:rsidR="00AF5DA8" w:rsidRPr="001F2DBD" w:rsidRDefault="00AF5DA8" w:rsidP="00E624FA">
      <w:pPr>
        <w:pStyle w:val="Heading3"/>
      </w:pPr>
      <w:bookmarkStart w:id="14" w:name="_Toc16587482"/>
      <w:r w:rsidRPr="001F2DBD">
        <w:lastRenderedPageBreak/>
        <w:t>Design</w:t>
      </w:r>
      <w:bookmarkEnd w:id="14"/>
    </w:p>
    <w:p w14:paraId="33B670D8" w14:textId="4C01E6D3" w:rsidR="00F133A8" w:rsidRPr="001F2DBD" w:rsidRDefault="00F133A8" w:rsidP="00E624FA"/>
    <w:p w14:paraId="486A3E98" w14:textId="03D32839" w:rsidR="005F0808" w:rsidRPr="001F2DBD" w:rsidRDefault="00F133A8" w:rsidP="00E624FA">
      <w:r w:rsidRPr="001F2DBD">
        <w:t>La directivité en espace libre d’un réseau dipolaire log-périodique (LP</w:t>
      </w:r>
      <w:r w:rsidR="005F0808" w:rsidRPr="001F2DBD">
        <w:t xml:space="preserve">DA) est fonction de </w:t>
      </w:r>
      <w:r w:rsidR="00036B28" w:rsidRPr="001F2DBD">
        <w:t>deux constantes. S</w:t>
      </w:r>
      <w:r w:rsidR="005F0808" w:rsidRPr="001F2DBD">
        <w:t>on facteur de mise</w:t>
      </w:r>
      <w:r w:rsidR="000B330A" w:rsidRPr="001F2DBD">
        <w:t xml:space="preserve"> à l’échelle</w:t>
      </w:r>
      <w:r w:rsidR="00036B28" w:rsidRPr="001F2DBD">
        <w:t xml:space="preserve"> τ </w:t>
      </w:r>
      <w:r w:rsidRPr="001F2DBD">
        <w:t xml:space="preserve">et son espacement </w:t>
      </w:r>
      <w:r w:rsidR="00036B28" w:rsidRPr="001F2DBD">
        <w:t xml:space="preserve">relatif </w:t>
      </w:r>
      <w:r w:rsidRPr="001F2DBD">
        <w:t>σ</w:t>
      </w:r>
      <w:r w:rsidR="005F0808" w:rsidRPr="001F2DBD">
        <w:t>.</w:t>
      </w:r>
    </w:p>
    <w:p w14:paraId="2B99CD47" w14:textId="0CD87EB2" w:rsidR="00FD7AD1" w:rsidRPr="001F2DBD" w:rsidRDefault="005F0808" w:rsidP="00E624FA">
      <w:r w:rsidRPr="001F2DBD">
        <w:t xml:space="preserve">En raison des ressources limitées, les antennes log-périodiques radioamateurs sont souvent limitées à des valeurs de </w:t>
      </w:r>
      <w:r w:rsidR="00DB5DB3" w:rsidRPr="001F2DBD">
        <w:t xml:space="preserve">τ </w:t>
      </w:r>
      <w:r w:rsidR="00036B28" w:rsidRPr="001F2DBD">
        <w:t xml:space="preserve">entre 0,8 et 0,95, avec des valeurs de </w:t>
      </w:r>
      <w:r w:rsidRPr="001F2DBD">
        <w:t>σ entre 0,03 et 0,06</w:t>
      </w:r>
      <w:r w:rsidR="00FD7AD1" w:rsidRPr="001F2DBD">
        <w:t xml:space="preserve"> </w:t>
      </w:r>
    </w:p>
    <w:p w14:paraId="65E83024" w14:textId="77777777" w:rsidR="00F133A8" w:rsidRPr="001F2DBD" w:rsidRDefault="00F133A8" w:rsidP="00E624FA"/>
    <w:p w14:paraId="4E4DDA7A" w14:textId="77777777" w:rsidR="00F4347D" w:rsidRPr="001F2DBD" w:rsidRDefault="005F0808" w:rsidP="00E624FA">
      <w:pPr>
        <w:jc w:val="center"/>
      </w:pPr>
      <w:r w:rsidRPr="001F2DBD">
        <w:rPr>
          <w:noProof/>
        </w:rPr>
        <w:drawing>
          <wp:inline distT="0" distB="0" distL="0" distR="0" wp14:anchorId="7FBF21BF" wp14:editId="00F11FEE">
            <wp:extent cx="5410753" cy="38007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2049" cy="3808658"/>
                    </a:xfrm>
                    <a:prstGeom prst="rect">
                      <a:avLst/>
                    </a:prstGeom>
                  </pic:spPr>
                </pic:pic>
              </a:graphicData>
            </a:graphic>
          </wp:inline>
        </w:drawing>
      </w:r>
    </w:p>
    <w:p w14:paraId="514B2649" w14:textId="5446F8D4" w:rsidR="00F4347D" w:rsidRPr="001F2DBD" w:rsidRDefault="00F4347D" w:rsidP="00E624FA">
      <w:pPr>
        <w:pStyle w:val="Caption"/>
        <w:spacing w:after="0"/>
        <w:jc w:val="center"/>
      </w:pPr>
      <w:bookmarkStart w:id="15" w:name="_Toc16504746"/>
      <w:r w:rsidRPr="001F2DBD">
        <w:t xml:space="preserve">Figure </w:t>
      </w:r>
      <w:r w:rsidR="00DC50DA">
        <w:fldChar w:fldCharType="begin"/>
      </w:r>
      <w:r w:rsidR="00DC50DA">
        <w:instrText xml:space="preserve"> SEQ Figure \* ARABIC </w:instrText>
      </w:r>
      <w:r w:rsidR="00DC50DA">
        <w:fldChar w:fldCharType="separate"/>
      </w:r>
      <w:r w:rsidR="00D515BE">
        <w:rPr>
          <w:noProof/>
        </w:rPr>
        <w:t>4</w:t>
      </w:r>
      <w:r w:rsidR="00DC50DA">
        <w:rPr>
          <w:noProof/>
        </w:rPr>
        <w:fldChar w:fldCharType="end"/>
      </w:r>
      <w:r w:rsidRPr="001F2DBD">
        <w:t>: Directivité constante vs σ et τ</w:t>
      </w:r>
      <w:bookmarkEnd w:id="15"/>
    </w:p>
    <w:p w14:paraId="14323E2D" w14:textId="6A05DD0E" w:rsidR="00F4347D" w:rsidRPr="00243975" w:rsidRDefault="00E44508" w:rsidP="00E624FA">
      <w:pPr>
        <w:pStyle w:val="Caption"/>
        <w:spacing w:after="0"/>
        <w:jc w:val="center"/>
        <w:rPr>
          <w:lang w:val="en-US"/>
        </w:rPr>
      </w:pPr>
      <w:r w:rsidRPr="00243975">
        <w:rPr>
          <w:lang w:val="en-US"/>
        </w:rPr>
        <w:t>Source:</w:t>
      </w:r>
      <w:r w:rsidR="00F4347D" w:rsidRPr="00243975">
        <w:rPr>
          <w:lang w:val="en-US"/>
        </w:rPr>
        <w:t xml:space="preserve"> journal of microwave engineering &amp; technologies</w:t>
      </w:r>
    </w:p>
    <w:p w14:paraId="4424225D" w14:textId="7659283E" w:rsidR="00FD7AD1" w:rsidRPr="00FD06E7" w:rsidRDefault="00F4347D" w:rsidP="00E624FA">
      <w:pPr>
        <w:pStyle w:val="Caption"/>
        <w:spacing w:after="0"/>
        <w:jc w:val="center"/>
      </w:pPr>
      <w:r w:rsidRPr="00FD06E7">
        <w:t>ISSN: 2349-9001</w:t>
      </w:r>
      <w:r w:rsidR="00EF41DB" w:rsidRPr="00FD06E7">
        <w:t xml:space="preserve"> © STM Journals 2017</w:t>
      </w:r>
    </w:p>
    <w:p w14:paraId="176A7212" w14:textId="60B8EC4F" w:rsidR="003827F7" w:rsidRPr="00FD06E7" w:rsidRDefault="003827F7" w:rsidP="00E624FA"/>
    <w:p w14:paraId="314E7A54" w14:textId="77777777" w:rsidR="00E44508" w:rsidRPr="00FD06E7" w:rsidRDefault="00E44508" w:rsidP="00E624FA"/>
    <w:p w14:paraId="4D0DA9F4" w14:textId="0EC358D5" w:rsidR="00036B28" w:rsidRPr="001F2DBD" w:rsidRDefault="00DB5DB3" w:rsidP="00E624FA">
      <w:r w:rsidRPr="001F2DBD">
        <w:t xml:space="preserve">Pour </w:t>
      </w:r>
      <w:r w:rsidR="00036B28" w:rsidRPr="001F2DBD">
        <w:t>l’</w:t>
      </w:r>
      <w:r w:rsidRPr="001F2DBD">
        <w:t xml:space="preserve">antenne </w:t>
      </w:r>
      <w:r w:rsidR="00036B28" w:rsidRPr="001F2DBD">
        <w:t xml:space="preserve">à concevoir, </w:t>
      </w:r>
      <w:r w:rsidRPr="001F2DBD">
        <w:t xml:space="preserve">la valeur de τ a été définie à </w:t>
      </w:r>
      <w:r w:rsidR="00036B28" w:rsidRPr="001F2DBD">
        <w:t>0.8 et celle de σ à 0.095.</w:t>
      </w:r>
    </w:p>
    <w:p w14:paraId="554E4859" w14:textId="77777777" w:rsidR="00036B28" w:rsidRPr="001F2DBD" w:rsidRDefault="00036B28" w:rsidP="00E624FA"/>
    <w:p w14:paraId="494E7163" w14:textId="672F7426" w:rsidR="00F133A8" w:rsidRPr="001F2DBD" w:rsidRDefault="00036B28" w:rsidP="00E624FA">
      <w:r w:rsidRPr="001F2DBD">
        <w:t>Ces valeurs pourront être modifiées si les résultats des simulations ne correspondent pas aux résultats attendus.</w:t>
      </w:r>
    </w:p>
    <w:p w14:paraId="6B8AA36C" w14:textId="19AA1D54" w:rsidR="00A8164F" w:rsidRPr="001F2DBD" w:rsidRDefault="00A8164F" w:rsidP="00E624FA">
      <w:pPr>
        <w:rPr>
          <w:noProof/>
        </w:rPr>
      </w:pPr>
    </w:p>
    <w:p w14:paraId="21F7829F" w14:textId="530DB311" w:rsidR="00A8164F" w:rsidRPr="001F2DBD" w:rsidRDefault="00FD7AD1" w:rsidP="00E624FA">
      <w:pPr>
        <w:rPr>
          <w:noProof/>
        </w:rPr>
      </w:pPr>
      <w:r w:rsidRPr="001F2DBD">
        <w:rPr>
          <w:noProof/>
        </w:rPr>
        <w:t>Il faut aussi définir une fréquence</w:t>
      </w:r>
      <w:r w:rsidR="006D4BD1" w:rsidRPr="001F2DBD">
        <w:rPr>
          <w:noProof/>
        </w:rPr>
        <w:t xml:space="preserve"> assez</w:t>
      </w:r>
      <w:r w:rsidRPr="001F2DBD">
        <w:rPr>
          <w:noProof/>
        </w:rPr>
        <w:t xml:space="preserve"> </w:t>
      </w:r>
      <w:r w:rsidR="006D4BD1" w:rsidRPr="001F2DBD">
        <w:rPr>
          <w:noProof/>
        </w:rPr>
        <w:t xml:space="preserve">basse pour que </w:t>
      </w:r>
      <w:r w:rsidR="003B5740" w:rsidRPr="001F2DBD">
        <w:rPr>
          <w:noProof/>
        </w:rPr>
        <w:t xml:space="preserve">les ondes </w:t>
      </w:r>
      <w:r w:rsidR="006D4BD1" w:rsidRPr="001F2DBD">
        <w:rPr>
          <w:noProof/>
        </w:rPr>
        <w:t>puissent</w:t>
      </w:r>
      <w:r w:rsidR="003B5740" w:rsidRPr="001F2DBD">
        <w:rPr>
          <w:noProof/>
        </w:rPr>
        <w:t xml:space="preserve"> traverser une couche de neige </w:t>
      </w:r>
      <w:r w:rsidR="006D4BD1" w:rsidRPr="001F2DBD">
        <w:rPr>
          <w:noProof/>
        </w:rPr>
        <w:t xml:space="preserve">poudreuse et aussi assez haute pour que l’antenne puisse fonctionner avec le moins de pertes possibles. </w:t>
      </w:r>
    </w:p>
    <w:p w14:paraId="48D163FC" w14:textId="7792340A" w:rsidR="00A8164F" w:rsidRPr="001F2DBD" w:rsidRDefault="00A8164F" w:rsidP="00E624FA">
      <w:pPr>
        <w:rPr>
          <w:noProof/>
        </w:rPr>
      </w:pPr>
    </w:p>
    <w:p w14:paraId="3EE360D7" w14:textId="2428D196" w:rsidR="00A11C0D" w:rsidRPr="001F2DBD" w:rsidRDefault="00A11C0D" w:rsidP="00E624FA">
      <w:pPr>
        <w:rPr>
          <w:noProof/>
        </w:rPr>
      </w:pPr>
      <w:r w:rsidRPr="001F2DBD">
        <w:rPr>
          <w:noProof/>
        </w:rPr>
        <w:t>La fréquence choisie est 434MHz, qui est aussi la fréquence à laquelle les sensorsBalls émettent. Il reste toutefois a vérifier la réele efficacité de cette frequence directement sur le terrain.</w:t>
      </w:r>
    </w:p>
    <w:p w14:paraId="4CFD3498" w14:textId="165B1BEF" w:rsidR="00767BE2" w:rsidRPr="001F2DBD" w:rsidRDefault="00767BE2" w:rsidP="00E624FA">
      <w:pPr>
        <w:rPr>
          <w:noProof/>
        </w:rPr>
      </w:pPr>
    </w:p>
    <w:p w14:paraId="404B58B2" w14:textId="35A6C370" w:rsidR="003827F7" w:rsidRDefault="00767BE2" w:rsidP="00E624FA">
      <w:pPr>
        <w:rPr>
          <w:noProof/>
        </w:rPr>
      </w:pPr>
      <w:r w:rsidRPr="001F2DBD">
        <w:rPr>
          <w:noProof/>
        </w:rPr>
        <w:t xml:space="preserve">La Bande passante B </w:t>
      </w:r>
      <w:r w:rsidR="00A934EF" w:rsidRPr="001F2DBD">
        <w:rPr>
          <w:noProof/>
        </w:rPr>
        <w:t>à été definie à ~</w:t>
      </w:r>
      <w:r w:rsidRPr="001F2DBD">
        <w:rPr>
          <w:noProof/>
        </w:rPr>
        <w:t>30MHz.</w:t>
      </w:r>
    </w:p>
    <w:p w14:paraId="20B0B1EE" w14:textId="260761E6" w:rsidR="00767BE2" w:rsidRPr="001F2DBD" w:rsidRDefault="003827F7" w:rsidP="00E624FA">
      <w:pPr>
        <w:rPr>
          <w:noProof/>
        </w:rPr>
      </w:pPr>
      <w:r>
        <w:rPr>
          <w:noProof/>
        </w:rPr>
        <w:br w:type="page"/>
      </w:r>
    </w:p>
    <w:p w14:paraId="6DE3A072" w14:textId="3FF0AFEA" w:rsidR="000B330A" w:rsidRPr="001F2DBD" w:rsidRDefault="000B330A" w:rsidP="00E624FA">
      <w:pPr>
        <w:rPr>
          <w:noProof/>
        </w:rPr>
      </w:pPr>
    </w:p>
    <w:p w14:paraId="59FDAD12" w14:textId="6B36FE6B" w:rsidR="00CC2CA6" w:rsidRDefault="00EF41DB" w:rsidP="00E624FA">
      <w:pPr>
        <w:rPr>
          <w:noProof/>
        </w:rPr>
      </w:pPr>
      <w:r w:rsidRPr="001F2DBD">
        <w:rPr>
          <w:noProof/>
        </w:rPr>
        <w:t xml:space="preserve">Maintenant que </w:t>
      </w:r>
      <w:r w:rsidR="00767BE2" w:rsidRPr="001F2DBD">
        <w:rPr>
          <w:noProof/>
        </w:rPr>
        <w:t xml:space="preserve">σ, </w:t>
      </w:r>
      <w:r w:rsidRPr="001F2DBD">
        <w:rPr>
          <w:noProof/>
        </w:rPr>
        <w:t>τ</w:t>
      </w:r>
      <w:r w:rsidR="00767BE2" w:rsidRPr="001F2DBD">
        <w:rPr>
          <w:noProof/>
        </w:rPr>
        <w:t>, B</w:t>
      </w:r>
      <w:r w:rsidRPr="001F2DBD">
        <w:rPr>
          <w:noProof/>
        </w:rPr>
        <w:t xml:space="preserve"> </w:t>
      </w:r>
      <w:r w:rsidR="00767BE2" w:rsidRPr="001F2DBD">
        <w:rPr>
          <w:noProof/>
        </w:rPr>
        <w:t>et</w:t>
      </w:r>
      <w:r w:rsidR="00A11C0D" w:rsidRPr="001F2DBD">
        <w:rPr>
          <w:noProof/>
        </w:rPr>
        <w:t xml:space="preserve"> F </w:t>
      </w:r>
      <w:r w:rsidRPr="001F2DBD">
        <w:rPr>
          <w:noProof/>
        </w:rPr>
        <w:t>sont définis, il est possible de calculer</w:t>
      </w:r>
      <w:r w:rsidR="00C45AA4" w:rsidRPr="001F2DBD">
        <w:rPr>
          <w:noProof/>
        </w:rPr>
        <w:t xml:space="preserve"> grâce à la procédure de design donné par L. B. Cebik</w:t>
      </w:r>
      <w:r w:rsidR="00661F11" w:rsidRPr="001F2DBD">
        <w:rPr>
          <w:noProof/>
        </w:rPr>
        <w:t>.</w:t>
      </w:r>
    </w:p>
    <w:p w14:paraId="37CB4256" w14:textId="1589A8F1" w:rsidR="00F10FED" w:rsidRDefault="00F10FED" w:rsidP="00E624FA">
      <w:pPr>
        <w:rPr>
          <w:noProof/>
        </w:rPr>
      </w:pPr>
    </w:p>
    <w:p w14:paraId="5D22EFA7" w14:textId="77777777" w:rsidR="00F10FED" w:rsidRPr="001F2DBD" w:rsidRDefault="00F10FED" w:rsidP="00E624FA">
      <w:pPr>
        <w:rPr>
          <w:noProof/>
        </w:rPr>
      </w:pPr>
    </w:p>
    <w:p w14:paraId="1CA649F4" w14:textId="77777777" w:rsidR="005C77F4" w:rsidRPr="001F2DBD" w:rsidRDefault="005C77F4" w:rsidP="00E624FA">
      <w:pPr>
        <w:rPr>
          <w:noProof/>
        </w:rPr>
      </w:pPr>
    </w:p>
    <w:p w14:paraId="134E55B1" w14:textId="0141F645" w:rsidR="00CC2CA6" w:rsidRPr="00422096" w:rsidRDefault="00CC2CA6" w:rsidP="00E624FA">
      <w:pPr>
        <w:pStyle w:val="Caption"/>
      </w:pPr>
      <w:r w:rsidRPr="00422096">
        <w:tab/>
      </w:r>
      <m:oMath>
        <m:r>
          <w:rPr>
            <w:rFonts w:ascii="Cambria Math" w:hAnsi="Cambria Math"/>
          </w:rPr>
          <m:t xml:space="preserve"> </m:t>
        </m:r>
        <w:bookmarkStart w:id="16" w:name="_Ref13127307"/>
        <w:bookmarkStart w:id="17" w:name="_Toc16587904"/>
        <m:func>
          <m:funcPr>
            <m:ctrlPr>
              <w:rPr>
                <w:rFonts w:ascii="Cambria Math" w:hAnsi="Cambria Math"/>
              </w:rPr>
            </m:ctrlPr>
          </m:funcPr>
          <m:fName>
            <m:r>
              <w:rPr>
                <w:rFonts w:ascii="Cambria Math" w:hAnsi="Cambria Math"/>
              </w:rPr>
              <m:t>cot</m:t>
            </m:r>
          </m:fName>
          <m:e>
            <m:r>
              <w:rPr>
                <w:rFonts w:ascii="Cambria Math" w:hAnsi="Cambria Math"/>
              </w:rPr>
              <m:t xml:space="preserve">α= </m:t>
            </m:r>
            <m:box>
              <m:boxPr>
                <m:ctrlPr>
                  <w:rPr>
                    <w:rFonts w:ascii="Cambria Math" w:hAnsi="Cambria Math"/>
                  </w:rPr>
                </m:ctrlPr>
              </m:boxPr>
              <m:e>
                <m:argPr>
                  <m:argSz m:val="-1"/>
                </m:argPr>
                <m:f>
                  <m:fPr>
                    <m:ctrlPr>
                      <w:rPr>
                        <w:rFonts w:ascii="Cambria Math" w:hAnsi="Cambria Math"/>
                      </w:rPr>
                    </m:ctrlPr>
                  </m:fPr>
                  <m:num>
                    <m:r>
                      <w:rPr>
                        <w:rFonts w:ascii="Cambria Math" w:hAnsi="Cambria Math"/>
                      </w:rPr>
                      <m:t>4σ</m:t>
                    </m:r>
                  </m:num>
                  <m:den>
                    <m:r>
                      <w:rPr>
                        <w:rFonts w:ascii="Cambria Math" w:hAnsi="Cambria Math"/>
                      </w:rPr>
                      <m:t>1- τ</m:t>
                    </m:r>
                  </m:den>
                </m:f>
              </m:e>
            </m:box>
            <m:r>
              <w:rPr>
                <w:rFonts w:ascii="Cambria Math" w:hAnsi="Cambria Math"/>
              </w:rPr>
              <m:t xml:space="preserve"> </m:t>
            </m:r>
          </m:e>
        </m:func>
      </m:oMath>
      <w:r w:rsidRPr="00422096">
        <w:t xml:space="preserve"> </w:t>
      </w:r>
      <w:r w:rsidRPr="00422096">
        <w:tab/>
        <w:t xml:space="preserve">( </w:t>
      </w:r>
      <w:r w:rsidR="00DC50DA">
        <w:fldChar w:fldCharType="begin"/>
      </w:r>
      <w:r w:rsidR="00DC50DA">
        <w:instrText xml:space="preserve"> SEQ ( \* ARABIC </w:instrText>
      </w:r>
      <w:r w:rsidR="00DC50DA">
        <w:fldChar w:fldCharType="separate"/>
      </w:r>
      <w:r w:rsidR="00D515BE">
        <w:rPr>
          <w:noProof/>
        </w:rPr>
        <w:t>1</w:t>
      </w:r>
      <w:r w:rsidR="00DC50DA">
        <w:rPr>
          <w:noProof/>
        </w:rPr>
        <w:fldChar w:fldCharType="end"/>
      </w:r>
      <w:r w:rsidRPr="00422096">
        <w:t xml:space="preserve"> </w:t>
      </w:r>
      <w:bookmarkStart w:id="18" w:name="_Toc16587703"/>
      <w:r w:rsidRPr="00422096">
        <w:t>)</w:t>
      </w:r>
      <w:bookmarkEnd w:id="16"/>
      <w:bookmarkEnd w:id="18"/>
      <w:bookmarkEnd w:id="17"/>
    </w:p>
    <w:p w14:paraId="3F3A203F" w14:textId="4E9D1301" w:rsidR="00CC2CA6" w:rsidRPr="001F2DBD" w:rsidRDefault="00CC2CA6" w:rsidP="00E624FA">
      <w:pPr>
        <w:pStyle w:val="Caption"/>
      </w:pPr>
      <w:r w:rsidRPr="001F2DBD">
        <w:tab/>
      </w:r>
      <m:oMath>
        <m:r>
          <w:rPr>
            <w:rFonts w:ascii="Cambria Math" w:hAnsi="Cambria Math"/>
          </w:rPr>
          <m:t xml:space="preserve"> </m:t>
        </m:r>
        <w:bookmarkStart w:id="19" w:name="_Ref13127345"/>
        <w:bookmarkStart w:id="20" w:name="_Toc16587905"/>
        <m:r>
          <w:rPr>
            <w:rFonts w:ascii="Cambria Math" w:hAnsi="Cambria Math"/>
          </w:rPr>
          <m:t>Bar=1.1+7.7</m:t>
        </m:r>
        <m:sSup>
          <m:sSupPr>
            <m:ctrlPr>
              <w:rPr>
                <w:rFonts w:ascii="Cambria Math" w:hAnsi="Cambria Math"/>
              </w:rPr>
            </m:ctrlPr>
          </m:sSupPr>
          <m:e>
            <m:r>
              <w:rPr>
                <w:rFonts w:ascii="Cambria Math" w:hAnsi="Cambria Math"/>
              </w:rPr>
              <m:t>(1-τ)</m:t>
            </m:r>
          </m:e>
          <m:sup>
            <m:r>
              <w:rPr>
                <w:rFonts w:ascii="Cambria Math" w:hAnsi="Cambria Math"/>
              </w:rPr>
              <m:t>2</m:t>
            </m:r>
          </m:sup>
        </m:sSup>
        <m:func>
          <m:funcPr>
            <m:ctrlPr>
              <w:rPr>
                <w:rFonts w:ascii="Cambria Math" w:hAnsi="Cambria Math"/>
              </w:rPr>
            </m:ctrlPr>
          </m:funcPr>
          <m:fName>
            <m:r>
              <w:rPr>
                <w:rFonts w:ascii="Cambria Math" w:hAnsi="Cambria Math"/>
              </w:rPr>
              <m:t>cot</m:t>
            </m:r>
          </m:fName>
          <m:e>
            <m:r>
              <w:rPr>
                <w:rFonts w:ascii="Cambria Math" w:hAnsi="Cambria Math"/>
              </w:rPr>
              <m:t>α</m:t>
            </m:r>
          </m:e>
        </m:func>
      </m:oMath>
      <w:r w:rsidRPr="001F2DBD">
        <w:t xml:space="preserve"> </w:t>
      </w:r>
      <w:r w:rsidRPr="001F2DBD">
        <w:tab/>
        <w:t xml:space="preserve">( </w:t>
      </w:r>
      <w:r w:rsidR="00DC50DA">
        <w:fldChar w:fldCharType="begin"/>
      </w:r>
      <w:r w:rsidR="00DC50DA">
        <w:instrText xml:space="preserve"> SEQ ( \* ARABIC </w:instrText>
      </w:r>
      <w:r w:rsidR="00DC50DA">
        <w:fldChar w:fldCharType="separate"/>
      </w:r>
      <w:r w:rsidR="00D515BE">
        <w:rPr>
          <w:noProof/>
        </w:rPr>
        <w:t>2</w:t>
      </w:r>
      <w:r w:rsidR="00DC50DA">
        <w:rPr>
          <w:noProof/>
        </w:rPr>
        <w:fldChar w:fldCharType="end"/>
      </w:r>
      <w:r w:rsidRPr="001F2DBD">
        <w:t xml:space="preserve"> </w:t>
      </w:r>
      <w:bookmarkStart w:id="21" w:name="_Toc16587704"/>
      <w:r w:rsidRPr="001F2DBD">
        <w:t>)</w:t>
      </w:r>
      <w:bookmarkEnd w:id="19"/>
      <w:bookmarkEnd w:id="21"/>
      <w:bookmarkEnd w:id="20"/>
    </w:p>
    <w:p w14:paraId="33F3EC86" w14:textId="49501D6B" w:rsidR="00CC2CA6" w:rsidRPr="001F2DBD" w:rsidRDefault="00CC2CA6" w:rsidP="00E624FA">
      <w:pPr>
        <w:pStyle w:val="Caption"/>
      </w:pPr>
      <w:r w:rsidRPr="001F2DBD">
        <w:tab/>
      </w:r>
      <m:oMath>
        <m:r>
          <w:rPr>
            <w:rFonts w:ascii="Cambria Math" w:hAnsi="Cambria Math"/>
          </w:rPr>
          <m:t xml:space="preserve"> </m:t>
        </m:r>
        <w:bookmarkStart w:id="22" w:name="_Ref13127376"/>
        <w:bookmarkStart w:id="23" w:name="_Toc16587906"/>
        <m:r>
          <w:rPr>
            <w:rFonts w:ascii="Cambria Math" w:hAnsi="Cambria Math"/>
          </w:rPr>
          <m:t>BS=B⋅Bar</m:t>
        </m:r>
      </m:oMath>
      <w:r w:rsidRPr="001F2DBD">
        <w:tab/>
        <w:t xml:space="preserve">( </w:t>
      </w:r>
      <w:r w:rsidR="00DC50DA">
        <w:fldChar w:fldCharType="begin"/>
      </w:r>
      <w:r w:rsidR="00DC50DA">
        <w:instrText xml:space="preserve"> SEQ ( \* ARABIC </w:instrText>
      </w:r>
      <w:r w:rsidR="00DC50DA">
        <w:fldChar w:fldCharType="separate"/>
      </w:r>
      <w:r w:rsidR="00D515BE">
        <w:rPr>
          <w:noProof/>
        </w:rPr>
        <w:t>3</w:t>
      </w:r>
      <w:r w:rsidR="00DC50DA">
        <w:rPr>
          <w:noProof/>
        </w:rPr>
        <w:fldChar w:fldCharType="end"/>
      </w:r>
      <w:r w:rsidRPr="001F2DBD">
        <w:t xml:space="preserve"> </w:t>
      </w:r>
      <w:bookmarkStart w:id="24" w:name="_Toc16587705"/>
      <w:r w:rsidRPr="001F2DBD">
        <w:t>)</w:t>
      </w:r>
      <w:bookmarkEnd w:id="22"/>
      <w:bookmarkEnd w:id="24"/>
      <w:bookmarkEnd w:id="23"/>
    </w:p>
    <w:p w14:paraId="7919BD2D" w14:textId="59B4DD8E" w:rsidR="00FD7AD1" w:rsidRPr="001F2DBD" w:rsidRDefault="00CC2CA6" w:rsidP="00E624FA">
      <w:pPr>
        <w:pStyle w:val="Caption"/>
      </w:pPr>
      <w:r w:rsidRPr="001F2DBD">
        <w:rPr>
          <w:noProof/>
        </w:rPr>
        <w:tab/>
      </w:r>
      <w:bookmarkStart w:id="25" w:name="_Ref13127397"/>
      <w:bookmarkStart w:id="26" w:name="_Toc16587907"/>
      <m:oMath>
        <m:r>
          <w:rPr>
            <w:rFonts w:ascii="Cambria Math" w:hAnsi="Cambria Math" w:cs="Cambria Math"/>
          </w:rPr>
          <m:t>N=</m:t>
        </m:r>
        <m:f>
          <m:fPr>
            <m:ctrlPr>
              <w:rPr>
                <w:rFonts w:ascii="Cambria Math" w:hAnsi="Cambria Math" w:cs="Cambria Math"/>
              </w:rPr>
            </m:ctrlPr>
          </m:fPr>
          <m:num>
            <m:r>
              <w:rPr>
                <w:rFonts w:ascii="Cambria Math" w:hAnsi="Cambria Math" w:cs="Cambria Math"/>
              </w:rPr>
              <m:t>ln⁡(Bs)</m:t>
            </m:r>
          </m:num>
          <m:den>
            <m:r>
              <w:rPr>
                <w:rFonts w:ascii="Cambria Math" w:hAnsi="Cambria Math" w:cs="Cambria Math"/>
              </w:rPr>
              <m:t>ln⁡(</m:t>
            </m:r>
            <m:f>
              <m:fPr>
                <m:ctrlPr>
                  <w:rPr>
                    <w:rFonts w:ascii="Cambria Math" w:hAnsi="Cambria Math" w:cs="Cambria Math"/>
                  </w:rPr>
                </m:ctrlPr>
              </m:fPr>
              <m:num>
                <m:r>
                  <w:rPr>
                    <w:rFonts w:ascii="Cambria Math" w:hAnsi="Cambria Math" w:cs="Cambria Math"/>
                  </w:rPr>
                  <m:t>1</m:t>
                </m:r>
              </m:num>
              <m:den>
                <m:r>
                  <w:rPr>
                    <w:rFonts w:ascii="Cambria Math" w:hAnsi="Cambria Math"/>
                    <w:noProof/>
                  </w:rPr>
                  <m:t>τ</m:t>
                </m:r>
              </m:den>
            </m:f>
            <m:r>
              <w:rPr>
                <w:rFonts w:ascii="Cambria Math" w:hAnsi="Cambria Math" w:cs="Cambria Math"/>
              </w:rPr>
              <m:t>)</m:t>
            </m:r>
          </m:den>
        </m:f>
      </m:oMath>
      <w:r w:rsidRPr="001F2DBD">
        <w:tab/>
        <w:t xml:space="preserve">( </w:t>
      </w:r>
      <w:r w:rsidR="00DC50DA">
        <w:fldChar w:fldCharType="begin"/>
      </w:r>
      <w:r w:rsidR="00DC50DA">
        <w:instrText xml:space="preserve"> SEQ ( \* ARABIC </w:instrText>
      </w:r>
      <w:r w:rsidR="00DC50DA">
        <w:fldChar w:fldCharType="separate"/>
      </w:r>
      <w:r w:rsidR="00D515BE">
        <w:rPr>
          <w:noProof/>
        </w:rPr>
        <w:t>4</w:t>
      </w:r>
      <w:r w:rsidR="00DC50DA">
        <w:rPr>
          <w:noProof/>
        </w:rPr>
        <w:fldChar w:fldCharType="end"/>
      </w:r>
      <w:r w:rsidRPr="001F2DBD">
        <w:t xml:space="preserve"> </w:t>
      </w:r>
      <w:bookmarkStart w:id="27" w:name="_Toc16587706"/>
      <w:r w:rsidRPr="001F2DBD">
        <w:t>)</w:t>
      </w:r>
      <w:bookmarkEnd w:id="25"/>
      <w:bookmarkEnd w:id="27"/>
      <w:bookmarkEnd w:id="26"/>
    </w:p>
    <w:p w14:paraId="0E83D53F" w14:textId="4644AC4D" w:rsidR="00A34509" w:rsidRPr="001F2DBD" w:rsidRDefault="00166F79" w:rsidP="00E624FA">
      <w:pPr>
        <w:pStyle w:val="Caption"/>
        <w:rPr>
          <w:noProof/>
        </w:rPr>
      </w:pPr>
      <w:r w:rsidRPr="001F2DBD">
        <w:rPr>
          <w:noProof/>
          <w:color w:val="auto"/>
        </w:rPr>
        <w:tab/>
      </w:r>
      <w:bookmarkStart w:id="28" w:name="_Ref13127421"/>
      <w:bookmarkStart w:id="29" w:name="_Toc16587908"/>
      <m:oMath>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r>
          <w:rPr>
            <w:rFonts w:ascii="Cambria Math" w:hAnsi="Cambria Math"/>
            <w:noProof/>
          </w:rPr>
          <m:t xml:space="preserve">=F- </m:t>
        </m:r>
        <m:f>
          <m:fPr>
            <m:ctrlPr>
              <w:rPr>
                <w:rFonts w:ascii="Cambria Math" w:hAnsi="Cambria Math"/>
                <w:noProof/>
                <w:color w:val="auto"/>
              </w:rPr>
            </m:ctrlPr>
          </m:fPr>
          <m:num>
            <m:r>
              <w:rPr>
                <w:rFonts w:ascii="Cambria Math" w:hAnsi="Cambria Math"/>
                <w:noProof/>
              </w:rPr>
              <m:t>B</m:t>
            </m:r>
          </m:num>
          <m:den>
            <m:r>
              <w:rPr>
                <w:rFonts w:ascii="Cambria Math" w:hAnsi="Cambria Math"/>
                <w:noProof/>
              </w:rPr>
              <m:t>2</m:t>
            </m:r>
          </m:den>
        </m:f>
        <m:r>
          <w:rPr>
            <w:rFonts w:ascii="Cambria Math" w:hAnsi="Cambria Math"/>
            <w:noProof/>
            <w:color w:val="auto"/>
          </w:rPr>
          <m:t xml:space="preserve"> </m:t>
        </m:r>
      </m:oMath>
      <w:r w:rsidRPr="001F2DBD">
        <w:rPr>
          <w:color w:val="auto"/>
        </w:rPr>
        <w:tab/>
      </w:r>
      <w:r w:rsidR="002A79A9" w:rsidRPr="001F2DBD">
        <w:t xml:space="preserve">( </w:t>
      </w:r>
      <w:r w:rsidR="00DC50DA">
        <w:fldChar w:fldCharType="begin"/>
      </w:r>
      <w:r w:rsidR="00DC50DA">
        <w:instrText xml:space="preserve"> SEQ ( \* ARABIC </w:instrText>
      </w:r>
      <w:r w:rsidR="00DC50DA">
        <w:fldChar w:fldCharType="separate"/>
      </w:r>
      <w:r w:rsidR="00D515BE">
        <w:rPr>
          <w:noProof/>
        </w:rPr>
        <w:t>5</w:t>
      </w:r>
      <w:r w:rsidR="00DC50DA">
        <w:rPr>
          <w:noProof/>
        </w:rPr>
        <w:fldChar w:fldCharType="end"/>
      </w:r>
      <w:r w:rsidR="002A79A9" w:rsidRPr="001F2DBD">
        <w:t xml:space="preserve"> </w:t>
      </w:r>
      <w:bookmarkStart w:id="30" w:name="_Toc16587707"/>
      <w:r w:rsidR="002A79A9" w:rsidRPr="001F2DBD">
        <w:t>)</w:t>
      </w:r>
      <w:bookmarkEnd w:id="28"/>
      <w:bookmarkEnd w:id="30"/>
      <w:bookmarkEnd w:id="29"/>
    </w:p>
    <w:p w14:paraId="4F838E42" w14:textId="7CE91625" w:rsidR="00166F79" w:rsidRPr="001F2DBD" w:rsidRDefault="00166F79" w:rsidP="00E624FA">
      <w:pPr>
        <w:pStyle w:val="Caption"/>
        <w:rPr>
          <w:noProof/>
        </w:rPr>
      </w:pPr>
      <w:r w:rsidRPr="001F2DBD">
        <w:rPr>
          <w:noProof/>
          <w:color w:val="auto"/>
        </w:rPr>
        <w:tab/>
      </w:r>
      <w:bookmarkStart w:id="31" w:name="_Ref13127443"/>
      <w:bookmarkStart w:id="32" w:name="_Toc16587909"/>
      <m:oMath>
        <m:sSub>
          <m:sSubPr>
            <m:ctrlPr>
              <w:rPr>
                <w:rFonts w:ascii="Cambria Math" w:hAnsi="Cambria Math"/>
                <w:noProof/>
                <w:color w:val="auto"/>
              </w:rPr>
            </m:ctrlPr>
          </m:sSubPr>
          <m:e>
            <m:r>
              <w:rPr>
                <w:rFonts w:ascii="Cambria Math" w:hAnsi="Cambria Math"/>
                <w:noProof/>
              </w:rPr>
              <m:t>l</m:t>
            </m:r>
          </m:e>
          <m:sub>
            <m:r>
              <w:rPr>
                <w:rFonts w:ascii="Cambria Math" w:hAnsi="Cambria Math"/>
                <w:noProof/>
              </w:rPr>
              <m:t>0</m:t>
            </m:r>
          </m:sub>
        </m:sSub>
        <m:r>
          <w:rPr>
            <w:rFonts w:ascii="Cambria Math" w:hAnsi="Cambria Math"/>
            <w:noProof/>
          </w:rPr>
          <m:t xml:space="preserve">= </m:t>
        </m:r>
        <m:f>
          <m:fPr>
            <m:ctrlPr>
              <w:rPr>
                <w:rFonts w:ascii="Cambria Math" w:hAnsi="Cambria Math"/>
                <w:noProof/>
                <w:color w:val="auto"/>
              </w:rPr>
            </m:ctrlPr>
          </m:fPr>
          <m:num>
            <m:sSub>
              <m:sSubPr>
                <m:ctrlPr>
                  <w:rPr>
                    <w:rFonts w:ascii="Cambria Math" w:hAnsi="Cambria Math" w:cs="Cambria Math"/>
                    <w:noProof/>
                    <w:color w:val="auto"/>
                  </w:rPr>
                </m:ctrlPr>
              </m:sSubPr>
              <m:e>
                <m:r>
                  <w:rPr>
                    <w:rFonts w:ascii="Cambria Math" w:hAnsi="Cambria Math" w:cs="Cambria Math"/>
                    <w:noProof/>
                  </w:rPr>
                  <m:t>λ</m:t>
                </m:r>
              </m:e>
              <m:sub>
                <m:r>
                  <w:rPr>
                    <w:rFonts w:ascii="Cambria Math" w:hAnsi="Cambria Math" w:cs="Cambria Math"/>
                    <w:noProof/>
                  </w:rPr>
                  <m:t>l</m:t>
                </m:r>
              </m:sub>
            </m:sSub>
          </m:num>
          <m:den>
            <m:r>
              <w:rPr>
                <w:rFonts w:ascii="Cambria Math" w:hAnsi="Cambria Math"/>
                <w:noProof/>
              </w:rPr>
              <m:t>2</m:t>
            </m:r>
          </m:den>
        </m:f>
        <m:r>
          <w:rPr>
            <w:rFonts w:ascii="Cambria Math" w:hAnsi="Cambria Math"/>
            <w:noProof/>
          </w:rPr>
          <m:t xml:space="preserve">= </m:t>
        </m:r>
        <m:f>
          <m:fPr>
            <m:ctrlPr>
              <w:rPr>
                <w:rFonts w:ascii="Cambria Math" w:hAnsi="Cambria Math"/>
                <w:noProof/>
                <w:color w:val="auto"/>
              </w:rPr>
            </m:ctrlPr>
          </m:fPr>
          <m:num>
            <m:r>
              <w:rPr>
                <w:rFonts w:ascii="Cambria Math" w:hAnsi="Cambria Math"/>
                <w:noProof/>
              </w:rPr>
              <m:t>c</m:t>
            </m:r>
          </m:num>
          <m:den>
            <m:r>
              <w:rPr>
                <w:rFonts w:ascii="Cambria Math" w:hAnsi="Cambria Math"/>
                <w:noProof/>
              </w:rPr>
              <m:t>2</m:t>
            </m:r>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den>
        </m:f>
      </m:oMath>
      <w:r w:rsidRPr="001F2DBD">
        <w:rPr>
          <w:noProof/>
          <w:color w:val="auto"/>
        </w:rPr>
        <w:tab/>
      </w:r>
      <w:r w:rsidRPr="001F2DBD">
        <w:t xml:space="preserve">( </w:t>
      </w:r>
      <w:r w:rsidR="00DC50DA">
        <w:fldChar w:fldCharType="begin"/>
      </w:r>
      <w:r w:rsidR="00DC50DA">
        <w:instrText xml:space="preserve"> SEQ ( \* ARABIC </w:instrText>
      </w:r>
      <w:r w:rsidR="00DC50DA">
        <w:fldChar w:fldCharType="separate"/>
      </w:r>
      <w:r w:rsidR="00D515BE">
        <w:rPr>
          <w:noProof/>
        </w:rPr>
        <w:t>6</w:t>
      </w:r>
      <w:r w:rsidR="00DC50DA">
        <w:rPr>
          <w:noProof/>
        </w:rPr>
        <w:fldChar w:fldCharType="end"/>
      </w:r>
      <w:r w:rsidRPr="001F2DBD">
        <w:t xml:space="preserve"> </w:t>
      </w:r>
      <w:bookmarkStart w:id="33" w:name="_Toc16587708"/>
      <w:r w:rsidRPr="001F2DBD">
        <w:t>)</w:t>
      </w:r>
      <w:bookmarkEnd w:id="31"/>
      <w:bookmarkEnd w:id="33"/>
      <w:bookmarkEnd w:id="32"/>
    </w:p>
    <w:p w14:paraId="0263660D" w14:textId="543FC023" w:rsidR="00BA5821" w:rsidRPr="001F2DBD" w:rsidRDefault="00A34509" w:rsidP="00E624FA">
      <w:pPr>
        <w:pStyle w:val="Caption"/>
      </w:pPr>
      <w:r w:rsidRPr="001F2DBD">
        <w:rPr>
          <w:noProof/>
        </w:rPr>
        <w:tab/>
      </w:r>
      <w:bookmarkStart w:id="34" w:name="_Ref13127460"/>
      <w:bookmarkStart w:id="35" w:name="_Toc16587910"/>
      <m:oMath>
        <m:sSub>
          <m:sSubPr>
            <m:ctrlPr>
              <w:rPr>
                <w:rFonts w:ascii="Cambria Math" w:hAnsi="Cambria Math"/>
                <w:noProof/>
                <w:color w:val="auto"/>
              </w:rPr>
            </m:ctrlPr>
          </m:sSubPr>
          <m:e>
            <m:r>
              <w:rPr>
                <w:rFonts w:ascii="Cambria Math" w:hAnsi="Cambria Math"/>
                <w:noProof/>
              </w:rPr>
              <m:t>l</m:t>
            </m:r>
          </m:e>
          <m:sub>
            <m:r>
              <w:rPr>
                <w:rFonts w:ascii="Cambria Math" w:hAnsi="Cambria Math"/>
                <w:noProof/>
              </w:rPr>
              <m:t>i</m:t>
            </m:r>
          </m:sub>
        </m:sSub>
        <m:r>
          <w:rPr>
            <w:rFonts w:ascii="Cambria Math" w:hAnsi="Cambria Math"/>
            <w:noProof/>
          </w:rPr>
          <m:t>= τ</m:t>
        </m:r>
        <m:r>
          <w:rPr>
            <w:rFonts w:ascii="Cambria Math" w:hAnsi="Cambria Math"/>
          </w:rPr>
          <m:t>⋅</m:t>
        </m:r>
        <m:r>
          <w:rPr>
            <w:rFonts w:ascii="Cambria Math" w:hAnsi="Cambria Math" w:cs="Cambria Math"/>
            <w:noProof/>
          </w:rPr>
          <m:t xml:space="preserve"> </m:t>
        </m:r>
        <m:sSub>
          <m:sSubPr>
            <m:ctrlPr>
              <w:rPr>
                <w:rFonts w:ascii="Cambria Math" w:hAnsi="Cambria Math"/>
                <w:noProof/>
                <w:color w:val="auto"/>
              </w:rPr>
            </m:ctrlPr>
          </m:sSubPr>
          <m:e>
            <m:r>
              <w:rPr>
                <w:rFonts w:ascii="Cambria Math" w:hAnsi="Cambria Math"/>
                <w:noProof/>
              </w:rPr>
              <m:t>l</m:t>
            </m:r>
          </m:e>
          <m:sub>
            <m:r>
              <w:rPr>
                <w:rFonts w:ascii="Cambria Math" w:hAnsi="Cambria Math"/>
                <w:noProof/>
              </w:rPr>
              <m:t>i-1</m:t>
            </m:r>
          </m:sub>
        </m:sSub>
      </m:oMath>
      <w:r w:rsidR="00166F79" w:rsidRPr="001F2DBD">
        <w:rPr>
          <w:noProof/>
          <w:color w:val="auto"/>
        </w:rPr>
        <w:tab/>
      </w:r>
      <w:r w:rsidR="00166F79" w:rsidRPr="001F2DBD">
        <w:t xml:space="preserve">( </w:t>
      </w:r>
      <w:r w:rsidR="00DC50DA">
        <w:fldChar w:fldCharType="begin"/>
      </w:r>
      <w:r w:rsidR="00DC50DA">
        <w:instrText xml:space="preserve"> SEQ ( \* ARABIC </w:instrText>
      </w:r>
      <w:r w:rsidR="00DC50DA">
        <w:fldChar w:fldCharType="separate"/>
      </w:r>
      <w:r w:rsidR="00D515BE">
        <w:rPr>
          <w:noProof/>
        </w:rPr>
        <w:t>7</w:t>
      </w:r>
      <w:r w:rsidR="00DC50DA">
        <w:rPr>
          <w:noProof/>
        </w:rPr>
        <w:fldChar w:fldCharType="end"/>
      </w:r>
      <w:r w:rsidR="00166F79" w:rsidRPr="001F2DBD">
        <w:t xml:space="preserve"> </w:t>
      </w:r>
      <w:bookmarkStart w:id="36" w:name="_Toc16587709"/>
      <w:r w:rsidR="00166F79" w:rsidRPr="001F2DBD">
        <w:t>)</w:t>
      </w:r>
      <w:bookmarkEnd w:id="34"/>
      <w:bookmarkEnd w:id="36"/>
      <w:bookmarkEnd w:id="35"/>
    </w:p>
    <w:p w14:paraId="39D09D4C" w14:textId="366DCBB6" w:rsidR="00661F11" w:rsidRPr="001F2DBD" w:rsidRDefault="00661F11" w:rsidP="00E624FA">
      <w:pPr>
        <w:pStyle w:val="Caption"/>
      </w:pPr>
      <w:r w:rsidRPr="001F2DBD">
        <w:rPr>
          <w:noProof/>
        </w:rPr>
        <w:tab/>
      </w:r>
      <w:bookmarkStart w:id="37" w:name="_Ref13127486"/>
      <w:bookmarkStart w:id="38" w:name="_Toc16587911"/>
      <m:oMath>
        <m:r>
          <w:rPr>
            <w:rFonts w:ascii="Cambria Math" w:hAnsi="Cambria Math" w:cs="Cambria Math"/>
          </w:rPr>
          <m:t>di,i+1=2</m:t>
        </m:r>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r>
          <w:rPr>
            <w:rFonts w:ascii="Cambria Math" w:hAnsi="Cambria Math"/>
            <w:noProof/>
          </w:rPr>
          <m:t>σ</m:t>
        </m:r>
      </m:oMath>
      <w:r w:rsidRPr="001F2DBD">
        <w:rPr>
          <w:rFonts w:ascii="Cambria Math" w:hAnsi="Cambria Math"/>
        </w:rPr>
        <w:tab/>
      </w:r>
      <w:r w:rsidRPr="001F2DBD">
        <w:t xml:space="preserve">( </w:t>
      </w:r>
      <w:r w:rsidR="00DC50DA">
        <w:fldChar w:fldCharType="begin"/>
      </w:r>
      <w:r w:rsidR="00DC50DA">
        <w:instrText xml:space="preserve"> SEQ ( \* ARABIC </w:instrText>
      </w:r>
      <w:r w:rsidR="00DC50DA">
        <w:fldChar w:fldCharType="separate"/>
      </w:r>
      <w:r w:rsidR="00D515BE">
        <w:rPr>
          <w:noProof/>
        </w:rPr>
        <w:t>8</w:t>
      </w:r>
      <w:r w:rsidR="00DC50DA">
        <w:rPr>
          <w:noProof/>
        </w:rPr>
        <w:fldChar w:fldCharType="end"/>
      </w:r>
      <w:r w:rsidRPr="001F2DBD">
        <w:t xml:space="preserve"> </w:t>
      </w:r>
      <w:bookmarkStart w:id="39" w:name="_Toc16587710"/>
      <w:r w:rsidRPr="001F2DBD">
        <w:t>)</w:t>
      </w:r>
      <w:bookmarkEnd w:id="37"/>
      <w:bookmarkEnd w:id="39"/>
      <w:bookmarkEnd w:id="38"/>
    </w:p>
    <w:p w14:paraId="6B2B3DA4" w14:textId="2EBF5455" w:rsidR="005C77F4" w:rsidRPr="00854773" w:rsidRDefault="005C77F4" w:rsidP="009F702A">
      <w:pPr>
        <w:jc w:val="right"/>
        <w:rPr>
          <w:i/>
          <w:iCs/>
          <w:color w:val="44546A" w:themeColor="text2"/>
          <w:sz w:val="20"/>
          <w:szCs w:val="20"/>
          <w:lang w:val="en-US"/>
        </w:rPr>
      </w:pPr>
      <w:r w:rsidRPr="00854773">
        <w:rPr>
          <w:i/>
          <w:iCs/>
          <w:color w:val="44546A" w:themeColor="text2"/>
          <w:sz w:val="20"/>
          <w:szCs w:val="20"/>
          <w:lang w:val="en-US"/>
        </w:rPr>
        <w:t>Source: the 21st edition of The ARRL Antenna Handbook</w:t>
      </w:r>
    </w:p>
    <w:p w14:paraId="7D131A6A" w14:textId="6472BA15" w:rsidR="00F10FED" w:rsidRDefault="00F10FED" w:rsidP="00E624FA">
      <w:pPr>
        <w:rPr>
          <w:lang w:val="en-US"/>
        </w:rPr>
      </w:pPr>
    </w:p>
    <w:p w14:paraId="52F64FBE" w14:textId="3B3DCC47" w:rsidR="005C77F4" w:rsidRPr="00243975" w:rsidRDefault="005C77F4" w:rsidP="00E624FA">
      <w:pPr>
        <w:rPr>
          <w:lang w:val="en-US"/>
        </w:rPr>
      </w:pPr>
    </w:p>
    <w:p w14:paraId="60A69F14" w14:textId="2C590F68" w:rsidR="001A2281" w:rsidRPr="001F2DBD" w:rsidRDefault="001A2281" w:rsidP="00E624FA">
      <w:r w:rsidRPr="001F2DBD">
        <w:t xml:space="preserve">Voici le schéma 2D permettant </w:t>
      </w:r>
      <w:r w:rsidR="00744006" w:rsidRPr="001F2DBD">
        <w:t xml:space="preserve">la construction d’une LPDA avec les différents paramètres calculés plus haut </w:t>
      </w:r>
      <w:r w:rsidRPr="001F2DBD">
        <w:t>:</w:t>
      </w:r>
    </w:p>
    <w:p w14:paraId="70852587" w14:textId="195CAE3B" w:rsidR="00EF41DB" w:rsidRDefault="00EF41DB" w:rsidP="00E624FA">
      <w:pPr>
        <w:rPr>
          <w:noProof/>
        </w:rPr>
      </w:pPr>
    </w:p>
    <w:p w14:paraId="1394C51C" w14:textId="56CE9E64" w:rsidR="00F10FED" w:rsidRDefault="00F10FED" w:rsidP="00E624FA">
      <w:pPr>
        <w:rPr>
          <w:noProof/>
        </w:rPr>
      </w:pPr>
    </w:p>
    <w:p w14:paraId="4F9F521F" w14:textId="1FB7C5AB" w:rsidR="00F10FED" w:rsidRDefault="00F10FED" w:rsidP="00E624FA">
      <w:pPr>
        <w:rPr>
          <w:noProof/>
        </w:rPr>
      </w:pPr>
    </w:p>
    <w:p w14:paraId="02E58F0E" w14:textId="1C3ECA05" w:rsidR="00F10FED" w:rsidRPr="001F2DBD" w:rsidRDefault="00F10FED" w:rsidP="00E624FA">
      <w:pPr>
        <w:rPr>
          <w:noProof/>
        </w:rPr>
      </w:pPr>
    </w:p>
    <w:p w14:paraId="1490ECBE" w14:textId="6E631A3B" w:rsidR="00EF41DB" w:rsidRPr="001F2DBD" w:rsidRDefault="00AA25C1" w:rsidP="00E624FA">
      <w:pPr>
        <w:jc w:val="center"/>
      </w:pPr>
      <w:r>
        <w:rPr>
          <w:noProof/>
        </w:rPr>
        <w:pict w14:anchorId="517C8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55pt;height:209.95pt">
            <v:imagedata r:id="rId16" o:title="lpda"/>
          </v:shape>
        </w:pict>
      </w:r>
    </w:p>
    <w:p w14:paraId="573FB238" w14:textId="04954BE1" w:rsidR="00EF41DB" w:rsidRPr="001F2DBD" w:rsidRDefault="00EF41DB" w:rsidP="00E624FA">
      <w:pPr>
        <w:pStyle w:val="Caption"/>
        <w:spacing w:after="0"/>
        <w:jc w:val="center"/>
      </w:pPr>
      <w:bookmarkStart w:id="40" w:name="_Toc16504747"/>
      <w:r w:rsidRPr="001F2DBD">
        <w:t xml:space="preserve">Figure </w:t>
      </w:r>
      <w:r w:rsidR="00DC50DA">
        <w:fldChar w:fldCharType="begin"/>
      </w:r>
      <w:r w:rsidR="00DC50DA">
        <w:instrText xml:space="preserve"> SEQ Figure \* ARABIC </w:instrText>
      </w:r>
      <w:r w:rsidR="00DC50DA">
        <w:fldChar w:fldCharType="separate"/>
      </w:r>
      <w:r w:rsidR="00D515BE">
        <w:rPr>
          <w:noProof/>
        </w:rPr>
        <w:t>5</w:t>
      </w:r>
      <w:r w:rsidR="00DC50DA">
        <w:rPr>
          <w:noProof/>
        </w:rPr>
        <w:fldChar w:fldCharType="end"/>
      </w:r>
      <w:r w:rsidRPr="001F2DBD">
        <w:t>: représentation d'un LPDA</w:t>
      </w:r>
      <w:bookmarkEnd w:id="40"/>
    </w:p>
    <w:p w14:paraId="7142FE7D" w14:textId="3BB8B2A0" w:rsidR="003827F7" w:rsidRPr="009E50C6" w:rsidRDefault="004A4A24" w:rsidP="00E624FA">
      <w:pPr>
        <w:pStyle w:val="Caption"/>
        <w:spacing w:after="0"/>
        <w:jc w:val="center"/>
      </w:pPr>
      <w:r w:rsidRPr="009E50C6">
        <w:t>Source</w:t>
      </w:r>
      <w:r w:rsidR="00EF41DB" w:rsidRPr="009E50C6">
        <w:t xml:space="preserve">: </w:t>
      </w:r>
      <w:r w:rsidRPr="009E50C6">
        <w:t>Log</w:t>
      </w:r>
      <w:r w:rsidRPr="009E50C6">
        <w:rPr>
          <w:rFonts w:ascii="Cambria Math" w:hAnsi="Cambria Math" w:cs="Cambria Math"/>
        </w:rPr>
        <w:t>‑</w:t>
      </w:r>
      <w:r w:rsidRPr="009E50C6">
        <w:t>Periodic Dipole Array Calculator</w:t>
      </w:r>
    </w:p>
    <w:p w14:paraId="4CF97E29" w14:textId="018E11B8" w:rsidR="00E624FA" w:rsidRPr="009E50C6" w:rsidRDefault="00E624FA" w:rsidP="00E624FA">
      <w:pPr>
        <w:spacing w:after="0"/>
        <w:jc w:val="left"/>
      </w:pPr>
      <w:r w:rsidRPr="009E50C6">
        <w:br w:type="page"/>
      </w:r>
    </w:p>
    <w:p w14:paraId="34FA8D12" w14:textId="080FB3C2" w:rsidR="006C5C56" w:rsidRPr="001F2DBD" w:rsidRDefault="006C5C56" w:rsidP="00E624FA">
      <w:r w:rsidRPr="001F2DBD">
        <w:lastRenderedPageBreak/>
        <w:t>Le 1</w:t>
      </w:r>
      <w:r w:rsidRPr="001F2DBD">
        <w:rPr>
          <w:vertAlign w:val="superscript"/>
        </w:rPr>
        <w:t>ème</w:t>
      </w:r>
      <w:r w:rsidRPr="001F2DBD">
        <w:t xml:space="preserve"> paramètre à calculer est le nombre d’éléments à placer sur l’antenne.</w:t>
      </w:r>
    </w:p>
    <w:p w14:paraId="0B02CB3A" w14:textId="77777777" w:rsidR="006C5C56" w:rsidRPr="001F2DBD" w:rsidRDefault="006C5C56" w:rsidP="00E624FA"/>
    <w:p w14:paraId="053B21D4" w14:textId="3A3C6764" w:rsidR="006C5C56" w:rsidRPr="001F2DBD" w:rsidRDefault="00987382" w:rsidP="00E624FA">
      <w:pPr>
        <w:pStyle w:val="ListParagraph"/>
        <w:numPr>
          <w:ilvl w:val="0"/>
          <w:numId w:val="20"/>
        </w:numPr>
        <w:rPr>
          <w:noProof/>
        </w:rPr>
      </w:pPr>
      <w:r>
        <w:rPr>
          <w:noProof/>
        </w:rPr>
        <w:t xml:space="preserve">L’équation </w:t>
      </w:r>
      <w:r>
        <w:rPr>
          <w:noProof/>
        </w:rPr>
        <w:fldChar w:fldCharType="begin"/>
      </w:r>
      <w:r>
        <w:rPr>
          <w:noProof/>
        </w:rPr>
        <w:instrText xml:space="preserve"> REF _Ref13127307 \h </w:instrText>
      </w:r>
      <w:r>
        <w:rPr>
          <w:noProof/>
        </w:rPr>
      </w:r>
      <w:r>
        <w:rPr>
          <w:noProof/>
        </w:rPr>
        <w:fldChar w:fldCharType="separate"/>
      </w:r>
      <m:oMath>
        <m:func>
          <m:funcPr>
            <m:ctrlPr>
              <w:rPr>
                <w:rFonts w:ascii="Cambria Math" w:hAnsi="Cambria Math"/>
              </w:rPr>
            </m:ctrlPr>
          </m:funcPr>
          <m:fName>
            <m:r>
              <w:rPr>
                <w:rFonts w:ascii="Cambria Math" w:hAnsi="Cambria Math"/>
              </w:rPr>
              <m:t>cot</m:t>
            </m:r>
          </m:fName>
          <m:e>
            <m:r>
              <w:rPr>
                <w:rFonts w:ascii="Cambria Math" w:hAnsi="Cambria Math"/>
              </w:rPr>
              <m:t>α</m:t>
            </m:r>
            <m:r>
              <m:rPr>
                <m:sty m:val="p"/>
              </m:rPr>
              <w:rPr>
                <w:rFonts w:ascii="Cambria Math" w:hAnsi="Cambria Math"/>
              </w:rPr>
              <m:t xml:space="preserve">= </m:t>
            </m:r>
            <m:box>
              <m:boxPr>
                <m:ctrlPr>
                  <w:rPr>
                    <w:rFonts w:ascii="Cambria Math" w:hAnsi="Cambria Math"/>
                  </w:rPr>
                </m:ctrlPr>
              </m:boxPr>
              <m:e>
                <m:argPr>
                  <m:argSz m:val="-1"/>
                </m:argPr>
                <m:f>
                  <m:fPr>
                    <m:ctrlPr>
                      <w:rPr>
                        <w:rFonts w:ascii="Cambria Math" w:hAnsi="Cambria Math"/>
                      </w:rPr>
                    </m:ctrlPr>
                  </m:fPr>
                  <m:num>
                    <m:r>
                      <m:rPr>
                        <m:sty m:val="p"/>
                      </m:rPr>
                      <w:rPr>
                        <w:rFonts w:ascii="Cambria Math" w:hAnsi="Cambria Math"/>
                      </w:rPr>
                      <m:t>4</m:t>
                    </m:r>
                    <m:r>
                      <w:rPr>
                        <w:rFonts w:ascii="Cambria Math" w:hAnsi="Cambria Math"/>
                      </w:rPr>
                      <m:t>σ</m:t>
                    </m:r>
                  </m:num>
                  <m:den>
                    <m:r>
                      <m:rPr>
                        <m:sty m:val="p"/>
                      </m:rPr>
                      <w:rPr>
                        <w:rFonts w:ascii="Cambria Math" w:hAnsi="Cambria Math"/>
                      </w:rPr>
                      <m:t xml:space="preserve">1- </m:t>
                    </m:r>
                    <m:r>
                      <w:rPr>
                        <w:rFonts w:ascii="Cambria Math" w:hAnsi="Cambria Math"/>
                      </w:rPr>
                      <m:t>τ</m:t>
                    </m:r>
                  </m:den>
                </m:f>
              </m:e>
            </m:box>
            <m:r>
              <m:rPr>
                <m:sty m:val="p"/>
              </m:rPr>
              <w:rPr>
                <w:rFonts w:ascii="Cambria Math" w:hAnsi="Cambria Math"/>
              </w:rPr>
              <m:t xml:space="preserve"> </m:t>
            </m:r>
          </m:e>
        </m:func>
      </m:oMath>
      <w:r w:rsidR="00D515BE" w:rsidRPr="00422096">
        <w:t xml:space="preserve"> </w:t>
      </w:r>
      <w:r w:rsidR="00D515BE" w:rsidRPr="00422096">
        <w:tab/>
        <w:t xml:space="preserve">( </w:t>
      </w:r>
      <w:r w:rsidR="00D515BE">
        <w:rPr>
          <w:noProof/>
        </w:rPr>
        <w:t>1</w:t>
      </w:r>
      <w:r w:rsidR="00D515BE" w:rsidRPr="00422096">
        <w:t xml:space="preserve"> )</w:t>
      </w:r>
      <w:r>
        <w:rPr>
          <w:noProof/>
        </w:rPr>
        <w:fldChar w:fldCharType="end"/>
      </w:r>
      <w:r w:rsidR="006C5C56" w:rsidRPr="001F2DBD">
        <w:rPr>
          <w:noProof/>
        </w:rPr>
        <w:t xml:space="preserve">permet de determiner l’angle </w:t>
      </w:r>
      <w:r w:rsidR="006C5C56" w:rsidRPr="001F2DBD">
        <w:rPr>
          <w:rFonts w:cs="Arial"/>
          <w:noProof/>
        </w:rPr>
        <w:t>α</w:t>
      </w:r>
      <w:r w:rsidR="006C5C56" w:rsidRPr="001F2DBD">
        <w:rPr>
          <w:noProof/>
        </w:rPr>
        <w:t xml:space="preserve"> que dois prendre l’antenne.</w:t>
      </w:r>
    </w:p>
    <w:p w14:paraId="488D6681" w14:textId="77777777" w:rsidR="006C5C56" w:rsidRPr="001F2DBD" w:rsidRDefault="006C5C56" w:rsidP="00E624FA">
      <w:pPr>
        <w:rPr>
          <w:noProof/>
        </w:rPr>
      </w:pPr>
    </w:p>
    <w:p w14:paraId="22B70B86" w14:textId="1034038B" w:rsidR="00E76944" w:rsidRDefault="00CC2CA6" w:rsidP="00E624FA">
      <w:pPr>
        <w:pStyle w:val="ListParagraph"/>
        <w:numPr>
          <w:ilvl w:val="0"/>
          <w:numId w:val="20"/>
        </w:numPr>
        <w:rPr>
          <w:noProof/>
        </w:rPr>
      </w:pPr>
      <w:r w:rsidRPr="001F2DBD">
        <w:rPr>
          <w:noProof/>
        </w:rPr>
        <w:t xml:space="preserve">L’équation </w:t>
      </w:r>
      <w:r w:rsidR="00C25E85">
        <w:rPr>
          <w:noProof/>
        </w:rPr>
        <w:fldChar w:fldCharType="begin"/>
      </w:r>
      <w:r w:rsidR="00C25E85">
        <w:rPr>
          <w:noProof/>
        </w:rPr>
        <w:instrText xml:space="preserve"> REF _Ref13127345 \h </w:instrText>
      </w:r>
      <w:r w:rsidR="00C25E85">
        <w:rPr>
          <w:noProof/>
        </w:rPr>
      </w:r>
      <w:r w:rsidR="00C25E85">
        <w:rPr>
          <w:noProof/>
        </w:rPr>
        <w:fldChar w:fldCharType="separate"/>
      </w:r>
      <m:oMath>
        <m:r>
          <w:rPr>
            <w:rFonts w:ascii="Cambria Math" w:hAnsi="Cambria Math"/>
          </w:rPr>
          <m:t>Bar</m:t>
        </m:r>
        <m:r>
          <m:rPr>
            <m:sty m:val="p"/>
          </m:rPr>
          <w:rPr>
            <w:rFonts w:ascii="Cambria Math" w:hAnsi="Cambria Math"/>
          </w:rPr>
          <m:t>=1.1+7.7</m:t>
        </m:r>
        <m:sSup>
          <m:sSupPr>
            <m:ctrlPr>
              <w:rPr>
                <w:rFonts w:ascii="Cambria Math" w:hAnsi="Cambria Math"/>
              </w:rPr>
            </m:ctrlPr>
          </m:sSupPr>
          <m:e>
            <m:r>
              <m:rPr>
                <m:sty m:val="p"/>
              </m:rPr>
              <w:rPr>
                <w:rFonts w:ascii="Cambria Math" w:hAnsi="Cambria Math"/>
              </w:rPr>
              <m:t>(1-</m:t>
            </m:r>
            <m:r>
              <w:rPr>
                <w:rFonts w:ascii="Cambria Math" w:hAnsi="Cambria Math"/>
              </w:rPr>
              <m:t>τ</m:t>
            </m:r>
            <m:r>
              <m:rPr>
                <m:sty m:val="p"/>
              </m:rPr>
              <w:rPr>
                <w:rFonts w:ascii="Cambria Math" w:hAnsi="Cambria Math"/>
              </w:rPr>
              <m:t>)</m:t>
            </m:r>
          </m:e>
          <m:sup>
            <m:r>
              <m:rPr>
                <m:sty m:val="p"/>
              </m:rPr>
              <w:rPr>
                <w:rFonts w:ascii="Cambria Math" w:hAnsi="Cambria Math"/>
              </w:rPr>
              <m:t>2</m:t>
            </m:r>
          </m:sup>
        </m:sSup>
        <m:func>
          <m:funcPr>
            <m:ctrlPr>
              <w:rPr>
                <w:rFonts w:ascii="Cambria Math" w:hAnsi="Cambria Math"/>
              </w:rPr>
            </m:ctrlPr>
          </m:funcPr>
          <m:fName>
            <m:r>
              <w:rPr>
                <w:rFonts w:ascii="Cambria Math" w:hAnsi="Cambria Math"/>
              </w:rPr>
              <m:t>cot</m:t>
            </m:r>
          </m:fName>
          <m:e>
            <m:r>
              <w:rPr>
                <w:rFonts w:ascii="Cambria Math" w:hAnsi="Cambria Math"/>
              </w:rPr>
              <m:t>α</m:t>
            </m:r>
          </m:e>
        </m:func>
      </m:oMath>
      <w:r w:rsidR="00D515BE" w:rsidRPr="001F2DBD">
        <w:t xml:space="preserve"> </w:t>
      </w:r>
      <w:r w:rsidR="00D515BE" w:rsidRPr="001F2DBD">
        <w:tab/>
        <w:t xml:space="preserve">( </w:t>
      </w:r>
      <w:r w:rsidR="00D515BE">
        <w:rPr>
          <w:noProof/>
        </w:rPr>
        <w:t>2</w:t>
      </w:r>
      <w:r w:rsidR="00D515BE" w:rsidRPr="001F2DBD">
        <w:t xml:space="preserve"> )</w:t>
      </w:r>
      <w:r w:rsidR="00C25E85">
        <w:rPr>
          <w:noProof/>
        </w:rPr>
        <w:fldChar w:fldCharType="end"/>
      </w:r>
      <w:r w:rsidR="006C5C56" w:rsidRPr="001F2DBD">
        <w:rPr>
          <w:noProof/>
        </w:rPr>
        <w:t>donne la valeur de Bar (relative bandwidth of the active region) la bande passant</w:t>
      </w:r>
      <w:r w:rsidR="00E76944">
        <w:rPr>
          <w:noProof/>
        </w:rPr>
        <w:t>e relative de la region active.</w:t>
      </w:r>
    </w:p>
    <w:p w14:paraId="3506DDA3" w14:textId="77777777" w:rsidR="00E76944" w:rsidRDefault="00E76944" w:rsidP="00E624FA">
      <w:pPr>
        <w:pStyle w:val="ListParagraph"/>
        <w:rPr>
          <w:noProof/>
        </w:rPr>
      </w:pPr>
    </w:p>
    <w:p w14:paraId="73A24E4F" w14:textId="180E7D8B" w:rsidR="006C5C56" w:rsidRPr="001F2DBD" w:rsidRDefault="006C5C56" w:rsidP="00E624FA">
      <w:pPr>
        <w:pStyle w:val="ListParagraph"/>
        <w:numPr>
          <w:ilvl w:val="0"/>
          <w:numId w:val="20"/>
        </w:numPr>
        <w:rPr>
          <w:noProof/>
        </w:rPr>
      </w:pPr>
      <w:r w:rsidRPr="001F2DBD">
        <w:rPr>
          <w:noProof/>
        </w:rPr>
        <w:t>Le Bar permet de calculer Le Bs (relative bandwidth of the structure), la bande passante relative de la structure donné par l’é</w:t>
      </w:r>
      <w:r w:rsidR="00CC2CA6" w:rsidRPr="001F2DBD">
        <w:rPr>
          <w:noProof/>
        </w:rPr>
        <w:t xml:space="preserve">quation </w:t>
      </w:r>
      <w:r w:rsidR="00C25E85">
        <w:rPr>
          <w:noProof/>
        </w:rPr>
        <w:fldChar w:fldCharType="begin"/>
      </w:r>
      <w:r w:rsidR="00C25E85">
        <w:rPr>
          <w:noProof/>
        </w:rPr>
        <w:instrText xml:space="preserve"> REF _Ref13127376 \h </w:instrText>
      </w:r>
      <w:r w:rsidR="00C25E85">
        <w:rPr>
          <w:noProof/>
        </w:rPr>
      </w:r>
      <w:r w:rsidR="00C25E85">
        <w:rPr>
          <w:noProof/>
        </w:rPr>
        <w:fldChar w:fldCharType="separate"/>
      </w:r>
      <m:oMath>
        <m:r>
          <w:rPr>
            <w:rFonts w:ascii="Cambria Math" w:hAnsi="Cambria Math"/>
          </w:rPr>
          <m:t>BS</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Bar</m:t>
        </m:r>
      </m:oMath>
      <w:r w:rsidR="00D515BE" w:rsidRPr="001F2DBD">
        <w:tab/>
        <w:t xml:space="preserve">( </w:t>
      </w:r>
      <w:r w:rsidR="00D515BE">
        <w:rPr>
          <w:noProof/>
        </w:rPr>
        <w:t>3</w:t>
      </w:r>
      <w:r w:rsidR="00D515BE" w:rsidRPr="001F2DBD">
        <w:t xml:space="preserve"> )</w:t>
      </w:r>
      <w:r w:rsidR="00C25E85">
        <w:rPr>
          <w:noProof/>
        </w:rPr>
        <w:fldChar w:fldCharType="end"/>
      </w:r>
      <w:r w:rsidR="00C25E85">
        <w:rPr>
          <w:noProof/>
        </w:rPr>
        <w:t>.</w:t>
      </w:r>
    </w:p>
    <w:p w14:paraId="34A318AC" w14:textId="77777777" w:rsidR="006C5C56" w:rsidRPr="001F2DBD" w:rsidRDefault="006C5C56" w:rsidP="00E624FA">
      <w:pPr>
        <w:pStyle w:val="ListParagraph"/>
        <w:rPr>
          <w:noProof/>
        </w:rPr>
      </w:pPr>
    </w:p>
    <w:p w14:paraId="6FF64E95" w14:textId="65F6CD4A" w:rsidR="006C5C56" w:rsidRDefault="006C5C56" w:rsidP="00E624FA">
      <w:pPr>
        <w:pStyle w:val="ListParagraph"/>
        <w:numPr>
          <w:ilvl w:val="0"/>
          <w:numId w:val="20"/>
        </w:numPr>
        <w:rPr>
          <w:noProof/>
        </w:rPr>
      </w:pPr>
      <w:r w:rsidRPr="001F2DBD">
        <w:rPr>
          <w:noProof/>
        </w:rPr>
        <w:t xml:space="preserve">Il est alors possible de calculer le nombre minimum d’éléments N à fixe sur l’antenne au moyen de l’equation </w:t>
      </w:r>
      <w:r w:rsidR="00C25E85">
        <w:rPr>
          <w:noProof/>
        </w:rPr>
        <w:fldChar w:fldCharType="begin"/>
      </w:r>
      <w:r w:rsidR="00C25E85">
        <w:rPr>
          <w:noProof/>
        </w:rPr>
        <w:instrText xml:space="preserve"> REF _Ref13127397 \h </w:instrText>
      </w:r>
      <w:r w:rsidR="00C25E85">
        <w:rPr>
          <w:noProof/>
        </w:rPr>
      </w:r>
      <w:r w:rsidR="00C25E85">
        <w:rPr>
          <w:noProof/>
        </w:rPr>
        <w:fldChar w:fldCharType="separate"/>
      </w:r>
      <m:oMath>
        <m:r>
          <w:rPr>
            <w:rFonts w:ascii="Cambria Math" w:hAnsi="Cambria Math" w:cs="Cambria Math"/>
          </w:rPr>
          <m:t>N</m:t>
        </m:r>
        <m:r>
          <m:rPr>
            <m:sty m:val="p"/>
          </m:rPr>
          <w:rPr>
            <w:rFonts w:ascii="Cambria Math" w:hAnsi="Cambria Math" w:cs="Cambria Math"/>
          </w:rPr>
          <m:t>=</m:t>
        </m:r>
        <m:f>
          <m:fPr>
            <m:ctrlPr>
              <w:rPr>
                <w:rFonts w:ascii="Cambria Math" w:hAnsi="Cambria Math" w:cs="Cambria Math"/>
              </w:rPr>
            </m:ctrlPr>
          </m:fPr>
          <m:num>
            <m:r>
              <w:rPr>
                <w:rFonts w:ascii="Cambria Math" w:hAnsi="Cambria Math" w:cs="Cambria Math"/>
              </w:rPr>
              <m:t>ln</m:t>
            </m:r>
            <m:r>
              <m:rPr>
                <m:sty m:val="p"/>
              </m:rPr>
              <w:rPr>
                <w:rFonts w:ascii="Cambria Math" w:hAnsi="Cambria Math" w:cs="Cambria Math"/>
              </w:rPr>
              <m:t>⁡(</m:t>
            </m:r>
            <m:r>
              <w:rPr>
                <w:rFonts w:ascii="Cambria Math" w:hAnsi="Cambria Math" w:cs="Cambria Math"/>
              </w:rPr>
              <m:t>Bs</m:t>
            </m:r>
            <m:r>
              <m:rPr>
                <m:sty m:val="p"/>
              </m:rPr>
              <w:rPr>
                <w:rFonts w:ascii="Cambria Math" w:hAnsi="Cambria Math" w:cs="Cambria Math"/>
              </w:rPr>
              <m:t>)</m:t>
            </m:r>
          </m:num>
          <m:den>
            <m:r>
              <w:rPr>
                <w:rFonts w:ascii="Cambria Math" w:hAnsi="Cambria Math" w:cs="Cambria Math"/>
              </w:rPr>
              <m:t>ln</m:t>
            </m:r>
            <m:r>
              <m:rPr>
                <m:sty m:val="p"/>
              </m:rPr>
              <w:rPr>
                <w:rFonts w:ascii="Cambria Math" w:hAnsi="Cambria Math" w:cs="Cambria Math"/>
              </w:rPr>
              <m:t>⁡(</m:t>
            </m:r>
            <m:f>
              <m:fPr>
                <m:ctrlPr>
                  <w:rPr>
                    <w:rFonts w:ascii="Cambria Math" w:hAnsi="Cambria Math" w:cs="Cambria Math"/>
                  </w:rPr>
                </m:ctrlPr>
              </m:fPr>
              <m:num>
                <m:r>
                  <m:rPr>
                    <m:sty m:val="p"/>
                  </m:rPr>
                  <w:rPr>
                    <w:rFonts w:ascii="Cambria Math" w:hAnsi="Cambria Math" w:cs="Cambria Math"/>
                  </w:rPr>
                  <m:t>1</m:t>
                </m:r>
              </m:num>
              <m:den>
                <m:r>
                  <w:rPr>
                    <w:rFonts w:ascii="Cambria Math" w:hAnsi="Cambria Math"/>
                    <w:noProof/>
                  </w:rPr>
                  <m:t>τ</m:t>
                </m:r>
              </m:den>
            </m:f>
            <m:r>
              <m:rPr>
                <m:sty m:val="p"/>
              </m:rPr>
              <w:rPr>
                <w:rFonts w:ascii="Cambria Math" w:hAnsi="Cambria Math" w:cs="Cambria Math"/>
              </w:rPr>
              <m:t>)</m:t>
            </m:r>
          </m:den>
        </m:f>
      </m:oMath>
      <w:r w:rsidR="00D515BE" w:rsidRPr="001F2DBD">
        <w:tab/>
        <w:t xml:space="preserve">( </w:t>
      </w:r>
      <w:r w:rsidR="00D515BE">
        <w:rPr>
          <w:noProof/>
        </w:rPr>
        <w:t>4</w:t>
      </w:r>
      <w:r w:rsidR="00D515BE" w:rsidRPr="001F2DBD">
        <w:t xml:space="preserve"> )</w:t>
      </w:r>
      <w:r w:rsidR="00C25E85">
        <w:rPr>
          <w:noProof/>
        </w:rPr>
        <w:fldChar w:fldCharType="end"/>
      </w:r>
      <w:r w:rsidR="00C25E85">
        <w:rPr>
          <w:noProof/>
        </w:rPr>
        <w:t xml:space="preserve">. </w:t>
      </w:r>
      <w:r w:rsidRPr="001F2DBD">
        <w:rPr>
          <w:noProof/>
        </w:rPr>
        <w:t>Ce qui donne dans le cas de l’antenne qui doit être réalisée dans le cadre de ce projet, 4 éléments.</w:t>
      </w:r>
    </w:p>
    <w:p w14:paraId="5C41265B" w14:textId="77777777" w:rsidR="00F10FED" w:rsidRDefault="00F10FED" w:rsidP="00E624FA">
      <w:pPr>
        <w:pStyle w:val="ListParagraph"/>
        <w:rPr>
          <w:noProof/>
        </w:rPr>
      </w:pPr>
    </w:p>
    <w:p w14:paraId="25139234" w14:textId="77777777" w:rsidR="00F10FED" w:rsidRPr="001F2DBD" w:rsidRDefault="00F10FED" w:rsidP="00E624FA">
      <w:pPr>
        <w:rPr>
          <w:noProof/>
        </w:rPr>
      </w:pPr>
    </w:p>
    <w:p w14:paraId="600FEAA6" w14:textId="407C7F2D" w:rsidR="00F10FED" w:rsidRPr="001F2DBD" w:rsidRDefault="00F10FED" w:rsidP="00E624FA">
      <w:pPr>
        <w:rPr>
          <w:noProof/>
        </w:rPr>
      </w:pPr>
    </w:p>
    <w:p w14:paraId="31861D27" w14:textId="66793654" w:rsidR="00ED0539" w:rsidRPr="001F2DBD" w:rsidRDefault="00ED0539" w:rsidP="00E624FA">
      <w:r w:rsidRPr="001F2DBD">
        <w:t>L</w:t>
      </w:r>
      <w:r w:rsidR="00CC2CA6" w:rsidRPr="001F2DBD">
        <w:t>e 2</w:t>
      </w:r>
      <w:r w:rsidRPr="001F2DBD">
        <w:rPr>
          <w:vertAlign w:val="superscript"/>
        </w:rPr>
        <w:t>er</w:t>
      </w:r>
      <w:r w:rsidRPr="001F2DBD">
        <w:t xml:space="preserve"> paramè</w:t>
      </w:r>
      <w:r w:rsidR="000F749A" w:rsidRPr="001F2DBD">
        <w:t>tre à calculer est la longueur Li</w:t>
      </w:r>
      <w:r w:rsidRPr="001F2DBD">
        <w:t xml:space="preserve"> de chaque élément de l’antenne grâce aux équations vu</w:t>
      </w:r>
      <w:r w:rsidR="001A2281" w:rsidRPr="001F2DBD">
        <w:t>es</w:t>
      </w:r>
      <w:r w:rsidRPr="001F2DBD">
        <w:t xml:space="preserve"> plus haut.</w:t>
      </w:r>
    </w:p>
    <w:p w14:paraId="69911CD1" w14:textId="77777777" w:rsidR="00EF41DB" w:rsidRPr="001F2DBD" w:rsidRDefault="00EF41DB" w:rsidP="00E624FA">
      <w:pPr>
        <w:rPr>
          <w:noProof/>
        </w:rPr>
      </w:pPr>
    </w:p>
    <w:p w14:paraId="556C5082" w14:textId="3A932A6E" w:rsidR="00A8164F" w:rsidRPr="001F2DBD" w:rsidRDefault="00C25E85" w:rsidP="00E624FA">
      <w:pPr>
        <w:pStyle w:val="ListParagraph"/>
        <w:numPr>
          <w:ilvl w:val="0"/>
          <w:numId w:val="20"/>
        </w:numPr>
        <w:rPr>
          <w:noProof/>
        </w:rPr>
      </w:pPr>
      <w:r>
        <w:rPr>
          <w:noProof/>
        </w:rPr>
        <w:t xml:space="preserve">L’équation </w:t>
      </w:r>
      <w:r>
        <w:rPr>
          <w:noProof/>
        </w:rPr>
        <w:fldChar w:fldCharType="begin"/>
      </w:r>
      <w:r>
        <w:rPr>
          <w:noProof/>
        </w:rPr>
        <w:instrText xml:space="preserve"> REF _Ref13127421 \h </w:instrText>
      </w:r>
      <w:r>
        <w:rPr>
          <w:noProof/>
        </w:rPr>
      </w:r>
      <w:r>
        <w:rPr>
          <w:noProof/>
        </w:rPr>
        <w:fldChar w:fldCharType="separate"/>
      </w:r>
      <m:oMath>
        <m:sSub>
          <m:sSubPr>
            <m:ctrlPr>
              <w:rPr>
                <w:rFonts w:ascii="Cambria Math" w:hAnsi="Cambria Math"/>
                <w:noProof/>
              </w:rPr>
            </m:ctrlPr>
          </m:sSubPr>
          <m:e>
            <m:r>
              <w:rPr>
                <w:rFonts w:ascii="Cambria Math" w:hAnsi="Cambria Math"/>
                <w:noProof/>
              </w:rPr>
              <m:t>F</m:t>
            </m:r>
          </m:e>
          <m:sub>
            <m:r>
              <w:rPr>
                <w:rFonts w:ascii="Cambria Math" w:hAnsi="Cambria Math"/>
                <w:noProof/>
              </w:rPr>
              <m:t>l</m:t>
            </m:r>
          </m:sub>
        </m:sSub>
        <m:r>
          <m:rPr>
            <m:sty m:val="p"/>
          </m:rPr>
          <w:rPr>
            <w:rFonts w:ascii="Cambria Math" w:hAnsi="Cambria Math"/>
            <w:noProof/>
          </w:rPr>
          <m:t>=</m:t>
        </m:r>
        <m:r>
          <w:rPr>
            <w:rFonts w:ascii="Cambria Math" w:hAnsi="Cambria Math"/>
            <w:noProof/>
          </w:rPr>
          <m:t>F</m:t>
        </m:r>
        <m:r>
          <m:rPr>
            <m:sty m:val="p"/>
          </m:rPr>
          <w:rPr>
            <w:rFonts w:ascii="Cambria Math" w:hAnsi="Cambria Math"/>
            <w:noProof/>
          </w:rPr>
          <m:t xml:space="preserve">- </m:t>
        </m:r>
        <m:f>
          <m:fPr>
            <m:ctrlPr>
              <w:rPr>
                <w:rFonts w:ascii="Cambria Math" w:hAnsi="Cambria Math"/>
                <w:noProof/>
              </w:rPr>
            </m:ctrlPr>
          </m:fPr>
          <m:num>
            <m:r>
              <w:rPr>
                <w:rFonts w:ascii="Cambria Math" w:hAnsi="Cambria Math"/>
                <w:noProof/>
              </w:rPr>
              <m:t>B</m:t>
            </m:r>
          </m:num>
          <m:den>
            <m:r>
              <m:rPr>
                <m:sty m:val="p"/>
              </m:rPr>
              <w:rPr>
                <w:rFonts w:ascii="Cambria Math" w:hAnsi="Cambria Math"/>
                <w:noProof/>
              </w:rPr>
              <m:t>2</m:t>
            </m:r>
          </m:den>
        </m:f>
        <m:r>
          <m:rPr>
            <m:sty m:val="p"/>
          </m:rPr>
          <w:rPr>
            <w:rFonts w:ascii="Cambria Math" w:hAnsi="Cambria Math"/>
            <w:noProof/>
          </w:rPr>
          <m:t xml:space="preserve"> </m:t>
        </m:r>
      </m:oMath>
      <w:r w:rsidR="00D515BE" w:rsidRPr="001F2DBD">
        <w:tab/>
        <w:t xml:space="preserve">( </w:t>
      </w:r>
      <w:r w:rsidR="00D515BE">
        <w:rPr>
          <w:noProof/>
        </w:rPr>
        <w:t>5</w:t>
      </w:r>
      <w:r w:rsidR="00D515BE" w:rsidRPr="001F2DBD">
        <w:t xml:space="preserve"> )</w:t>
      </w:r>
      <w:r>
        <w:rPr>
          <w:noProof/>
        </w:rPr>
        <w:fldChar w:fldCharType="end"/>
      </w:r>
      <w:r w:rsidR="00A934EF" w:rsidRPr="001F2DBD">
        <w:rPr>
          <w:noProof/>
        </w:rPr>
        <w:t xml:space="preserve"> permet de connaitre la fréquence la plus basse à laquelle la reception du signal doit encore être possible.</w:t>
      </w:r>
    </w:p>
    <w:p w14:paraId="67C96534" w14:textId="7044B03B" w:rsidR="00DB5DB3" w:rsidRPr="001F2DBD" w:rsidRDefault="00DB5DB3" w:rsidP="00E624FA">
      <w:pPr>
        <w:rPr>
          <w:noProof/>
        </w:rPr>
      </w:pPr>
    </w:p>
    <w:p w14:paraId="017C9942" w14:textId="0A988710" w:rsidR="00BA5821" w:rsidRPr="001F2DBD" w:rsidRDefault="00CC2CA6" w:rsidP="00E624FA">
      <w:pPr>
        <w:pStyle w:val="ListParagraph"/>
        <w:numPr>
          <w:ilvl w:val="0"/>
          <w:numId w:val="20"/>
        </w:numPr>
        <w:rPr>
          <w:noProof/>
        </w:rPr>
      </w:pPr>
      <w:r w:rsidRPr="001F2DBD">
        <w:rPr>
          <w:noProof/>
        </w:rPr>
        <w:t xml:space="preserve">L’équation </w:t>
      </w:r>
      <w:r w:rsidR="00C25E85">
        <w:rPr>
          <w:noProof/>
        </w:rPr>
        <w:fldChar w:fldCharType="begin"/>
      </w:r>
      <w:r w:rsidR="00C25E85">
        <w:rPr>
          <w:noProof/>
        </w:rPr>
        <w:instrText xml:space="preserve"> REF _Ref13127443 \h </w:instrText>
      </w:r>
      <w:r w:rsidR="00C25E85">
        <w:rPr>
          <w:noProof/>
        </w:rPr>
      </w:r>
      <w:r w:rsidR="00C25E85">
        <w:rPr>
          <w:noProof/>
        </w:rPr>
        <w:fldChar w:fldCharType="separate"/>
      </w:r>
      <m:oMath>
        <m:sSub>
          <m:sSubPr>
            <m:ctrlPr>
              <w:rPr>
                <w:rFonts w:ascii="Cambria Math" w:hAnsi="Cambria Math"/>
                <w:noProof/>
              </w:rPr>
            </m:ctrlPr>
          </m:sSubPr>
          <m:e>
            <m:r>
              <w:rPr>
                <w:rFonts w:ascii="Cambria Math" w:hAnsi="Cambria Math"/>
                <w:noProof/>
              </w:rPr>
              <m:t>l</m:t>
            </m:r>
          </m:e>
          <m:sub>
            <m:r>
              <m:rPr>
                <m:sty m:val="p"/>
              </m:rPr>
              <w:rPr>
                <w:rFonts w:ascii="Cambria Math" w:hAnsi="Cambria Math"/>
                <w:noProof/>
              </w:rPr>
              <m:t>0</m:t>
            </m:r>
          </m:sub>
        </m:sSub>
        <m:r>
          <m:rPr>
            <m:sty m:val="p"/>
          </m:rPr>
          <w:rPr>
            <w:rFonts w:ascii="Cambria Math" w:hAnsi="Cambria Math"/>
            <w:noProof/>
          </w:rPr>
          <m:t xml:space="preserve">= </m:t>
        </m:r>
        <m:f>
          <m:fPr>
            <m:ctrlPr>
              <w:rPr>
                <w:rFonts w:ascii="Cambria Math" w:hAnsi="Cambria Math"/>
                <w:noProof/>
              </w:rPr>
            </m:ctrlPr>
          </m:fPr>
          <m:num>
            <m:sSub>
              <m:sSubPr>
                <m:ctrlPr>
                  <w:rPr>
                    <w:rFonts w:ascii="Cambria Math" w:hAnsi="Cambria Math" w:cs="Cambria Math"/>
                    <w:noProof/>
                  </w:rPr>
                </m:ctrlPr>
              </m:sSubPr>
              <m:e>
                <m:r>
                  <w:rPr>
                    <w:rFonts w:ascii="Cambria Math" w:hAnsi="Cambria Math" w:cs="Cambria Math"/>
                    <w:noProof/>
                  </w:rPr>
                  <m:t>λ</m:t>
                </m:r>
              </m:e>
              <m:sub>
                <m:r>
                  <w:rPr>
                    <w:rFonts w:ascii="Cambria Math" w:hAnsi="Cambria Math" w:cs="Cambria Math"/>
                    <w:noProof/>
                  </w:rPr>
                  <m:t>l</m:t>
                </m:r>
              </m:sub>
            </m:sSub>
          </m:num>
          <m:den>
            <m:r>
              <m:rPr>
                <m:sty m:val="p"/>
              </m:rPr>
              <w:rPr>
                <w:rFonts w:ascii="Cambria Math" w:hAnsi="Cambria Math"/>
                <w:noProof/>
              </w:rPr>
              <m:t>2</m:t>
            </m:r>
          </m:den>
        </m:f>
        <m:r>
          <m:rPr>
            <m:sty m:val="p"/>
          </m:rPr>
          <w:rPr>
            <w:rFonts w:ascii="Cambria Math" w:hAnsi="Cambria Math"/>
            <w:noProof/>
          </w:rPr>
          <m:t xml:space="preserve">= </m:t>
        </m:r>
        <m:f>
          <m:fPr>
            <m:ctrlPr>
              <w:rPr>
                <w:rFonts w:ascii="Cambria Math" w:hAnsi="Cambria Math"/>
                <w:noProof/>
              </w:rPr>
            </m:ctrlPr>
          </m:fPr>
          <m:num>
            <m:r>
              <w:rPr>
                <w:rFonts w:ascii="Cambria Math" w:hAnsi="Cambria Math"/>
                <w:noProof/>
              </w:rPr>
              <m:t>c</m:t>
            </m:r>
          </m:num>
          <m:den>
            <m:r>
              <m:rPr>
                <m:sty m:val="p"/>
              </m:rPr>
              <w:rPr>
                <w:rFonts w:ascii="Cambria Math" w:hAnsi="Cambria Math"/>
                <w:noProof/>
              </w:rPr>
              <m:t>2</m:t>
            </m:r>
            <m:sSub>
              <m:sSubPr>
                <m:ctrlPr>
                  <w:rPr>
                    <w:rFonts w:ascii="Cambria Math" w:hAnsi="Cambria Math"/>
                    <w:noProof/>
                  </w:rPr>
                </m:ctrlPr>
              </m:sSubPr>
              <m:e>
                <m:r>
                  <w:rPr>
                    <w:rFonts w:ascii="Cambria Math" w:hAnsi="Cambria Math"/>
                    <w:noProof/>
                  </w:rPr>
                  <m:t>f</m:t>
                </m:r>
              </m:e>
              <m:sub>
                <m:r>
                  <w:rPr>
                    <w:rFonts w:ascii="Cambria Math" w:hAnsi="Cambria Math"/>
                    <w:noProof/>
                  </w:rPr>
                  <m:t>l</m:t>
                </m:r>
              </m:sub>
            </m:sSub>
          </m:den>
        </m:f>
      </m:oMath>
      <w:r w:rsidR="00D515BE" w:rsidRPr="001F2DBD">
        <w:rPr>
          <w:noProof/>
        </w:rPr>
        <w:tab/>
      </w:r>
      <w:r w:rsidR="00D515BE" w:rsidRPr="001F2DBD">
        <w:t xml:space="preserve">( </w:t>
      </w:r>
      <w:r w:rsidR="00D515BE">
        <w:rPr>
          <w:noProof/>
        </w:rPr>
        <w:t>6</w:t>
      </w:r>
      <w:r w:rsidR="00D515BE" w:rsidRPr="001F2DBD">
        <w:t xml:space="preserve"> )</w:t>
      </w:r>
      <w:r w:rsidR="00C25E85">
        <w:rPr>
          <w:noProof/>
        </w:rPr>
        <w:fldChar w:fldCharType="end"/>
      </w:r>
      <w:r w:rsidR="00C25E85">
        <w:rPr>
          <w:noProof/>
        </w:rPr>
        <w:t xml:space="preserve"> </w:t>
      </w:r>
      <w:r w:rsidR="00B74313" w:rsidRPr="001F2DBD">
        <w:rPr>
          <w:noProof/>
        </w:rPr>
        <w:t>perme</w:t>
      </w:r>
      <w:r w:rsidR="00DB5DB3" w:rsidRPr="001F2DBD">
        <w:rPr>
          <w:noProof/>
        </w:rPr>
        <w:t>t de trouver la longue</w:t>
      </w:r>
      <w:r w:rsidR="00BA5821" w:rsidRPr="001F2DBD">
        <w:rPr>
          <w:noProof/>
        </w:rPr>
        <w:t>ur du plus grand des éléments</w:t>
      </w:r>
    </w:p>
    <w:p w14:paraId="78C5ED1D" w14:textId="13D18992" w:rsidR="00BA5821" w:rsidRPr="001F2DBD" w:rsidRDefault="00BA5821" w:rsidP="00E624FA">
      <w:pPr>
        <w:rPr>
          <w:noProof/>
        </w:rPr>
      </w:pPr>
    </w:p>
    <w:p w14:paraId="7FCF4E31" w14:textId="5AD022B9" w:rsidR="00DB5DB3" w:rsidRPr="001F2DBD" w:rsidRDefault="00BA5821" w:rsidP="00E624FA">
      <w:pPr>
        <w:pStyle w:val="ListParagraph"/>
        <w:numPr>
          <w:ilvl w:val="0"/>
          <w:numId w:val="20"/>
        </w:numPr>
        <w:rPr>
          <w:noProof/>
        </w:rPr>
      </w:pPr>
      <w:r w:rsidRPr="001F2DBD">
        <w:rPr>
          <w:noProof/>
        </w:rPr>
        <w:t>Avec la longueur du plus grand élément</w:t>
      </w:r>
      <w:r w:rsidR="00DB5DB3" w:rsidRPr="001F2DBD">
        <w:rPr>
          <w:noProof/>
        </w:rPr>
        <w:t>, il devient pos</w:t>
      </w:r>
      <w:r w:rsidRPr="001F2DBD">
        <w:rPr>
          <w:noProof/>
        </w:rPr>
        <w:t>sible de calculer les autres élé</w:t>
      </w:r>
      <w:r w:rsidR="00DB5DB3" w:rsidRPr="001F2DBD">
        <w:rPr>
          <w:noProof/>
        </w:rPr>
        <w:t>ments grâce au rapport :</w:t>
      </w:r>
      <w:r w:rsidRPr="001F2DBD">
        <w:rPr>
          <w:noProof/>
        </w:rPr>
        <w:t xml:space="preserve"> </w:t>
      </w:r>
      <w:r w:rsidR="00DB5DB3" w:rsidRPr="001F2DBD">
        <w:rPr>
          <w:rFonts w:ascii="Cambria Math" w:hAnsi="Cambria Math" w:cs="Cambria Math"/>
          <w:noProof/>
        </w:rPr>
        <w:t>𝜏</w:t>
      </w:r>
      <w:r w:rsidR="00DB5DB3" w:rsidRPr="001F2DBD">
        <w:rPr>
          <w:noProof/>
        </w:rPr>
        <w:t xml:space="preserve"> = ℓ</w:t>
      </w:r>
      <w:r w:rsidR="00DB5DB3" w:rsidRPr="001F2DBD">
        <w:rPr>
          <w:rFonts w:ascii="Cambria Math" w:hAnsi="Cambria Math" w:cs="Cambria Math"/>
          <w:noProof/>
        </w:rPr>
        <w:t>𝑖</w:t>
      </w:r>
      <w:r w:rsidR="00DB5DB3" w:rsidRPr="001F2DBD">
        <w:rPr>
          <w:noProof/>
        </w:rPr>
        <w:t>/(ℓ</w:t>
      </w:r>
      <w:r w:rsidR="00DB5DB3" w:rsidRPr="001F2DBD">
        <w:rPr>
          <w:rFonts w:ascii="Cambria Math" w:hAnsi="Cambria Math" w:cs="Cambria Math"/>
          <w:noProof/>
        </w:rPr>
        <w:t>𝑖</w:t>
      </w:r>
      <w:r w:rsidR="00DB5DB3" w:rsidRPr="001F2DBD">
        <w:rPr>
          <w:noProof/>
        </w:rPr>
        <w:t>−1)</w:t>
      </w:r>
      <w:r w:rsidR="00CC2CA6" w:rsidRPr="001F2DBD">
        <w:rPr>
          <w:noProof/>
        </w:rPr>
        <w:t xml:space="preserve"> comme le montre l’équation </w:t>
      </w:r>
      <w:r w:rsidR="00C25E85">
        <w:rPr>
          <w:noProof/>
        </w:rPr>
        <w:fldChar w:fldCharType="begin"/>
      </w:r>
      <w:r w:rsidR="00C25E85">
        <w:rPr>
          <w:noProof/>
        </w:rPr>
        <w:instrText xml:space="preserve"> REF _Ref13127460 \h </w:instrText>
      </w:r>
      <w:r w:rsidR="00C25E85">
        <w:rPr>
          <w:noProof/>
        </w:rPr>
      </w:r>
      <w:r w:rsidR="00C25E85">
        <w:rPr>
          <w:noProof/>
        </w:rPr>
        <w:fldChar w:fldCharType="separate"/>
      </w:r>
      <m:oMath>
        <m:sSub>
          <m:sSubPr>
            <m:ctrlPr>
              <w:rPr>
                <w:rFonts w:ascii="Cambria Math" w:hAnsi="Cambria Math"/>
                <w:noProof/>
              </w:rPr>
            </m:ctrlPr>
          </m:sSubPr>
          <m:e>
            <m:r>
              <w:rPr>
                <w:rFonts w:ascii="Cambria Math" w:hAnsi="Cambria Math"/>
                <w:noProof/>
              </w:rPr>
              <m:t>l</m:t>
            </m:r>
          </m:e>
          <m:sub>
            <m:r>
              <w:rPr>
                <w:rFonts w:ascii="Cambria Math" w:hAnsi="Cambria Math"/>
                <w:noProof/>
              </w:rPr>
              <m:t>i</m:t>
            </m:r>
          </m:sub>
        </m:sSub>
        <m:r>
          <m:rPr>
            <m:sty m:val="p"/>
          </m:rPr>
          <w:rPr>
            <w:rFonts w:ascii="Cambria Math" w:hAnsi="Cambria Math"/>
            <w:noProof/>
          </w:rPr>
          <m:t xml:space="preserve">= </m:t>
        </m:r>
        <m:r>
          <w:rPr>
            <w:rFonts w:ascii="Cambria Math" w:hAnsi="Cambria Math"/>
            <w:noProof/>
          </w:rPr>
          <m:t>τ</m:t>
        </m:r>
        <m:r>
          <m:rPr>
            <m:sty m:val="p"/>
          </m:rPr>
          <w:rPr>
            <w:rFonts w:ascii="Cambria Math" w:hAnsi="Cambria Math"/>
          </w:rPr>
          <m:t>⋅</m:t>
        </m:r>
        <m:r>
          <m:rPr>
            <m:sty m:val="p"/>
          </m:rPr>
          <w:rPr>
            <w:rFonts w:ascii="Cambria Math" w:hAnsi="Cambria Math" w:cs="Cambria Math"/>
            <w:noProof/>
          </w:rPr>
          <m:t xml:space="preserve"> </m:t>
        </m:r>
        <m:sSub>
          <m:sSubPr>
            <m:ctrlPr>
              <w:rPr>
                <w:rFonts w:ascii="Cambria Math" w:hAnsi="Cambria Math"/>
                <w:noProof/>
              </w:rPr>
            </m:ctrlPr>
          </m:sSubPr>
          <m:e>
            <m:r>
              <w:rPr>
                <w:rFonts w:ascii="Cambria Math" w:hAnsi="Cambria Math"/>
                <w:noProof/>
              </w:rPr>
              <m:t>l</m:t>
            </m:r>
          </m:e>
          <m:sub>
            <m:r>
              <w:rPr>
                <w:rFonts w:ascii="Cambria Math" w:hAnsi="Cambria Math"/>
                <w:noProof/>
              </w:rPr>
              <m:t>i</m:t>
            </m:r>
            <m:r>
              <m:rPr>
                <m:sty m:val="p"/>
              </m:rPr>
              <w:rPr>
                <w:rFonts w:ascii="Cambria Math" w:hAnsi="Cambria Math"/>
                <w:noProof/>
              </w:rPr>
              <m:t>-1</m:t>
            </m:r>
          </m:sub>
        </m:sSub>
      </m:oMath>
      <w:r w:rsidR="00D515BE" w:rsidRPr="001F2DBD">
        <w:rPr>
          <w:noProof/>
        </w:rPr>
        <w:tab/>
      </w:r>
      <w:r w:rsidR="00D515BE" w:rsidRPr="001F2DBD">
        <w:t xml:space="preserve">( </w:t>
      </w:r>
      <w:r w:rsidR="00D515BE">
        <w:rPr>
          <w:noProof/>
        </w:rPr>
        <w:t>7</w:t>
      </w:r>
      <w:r w:rsidR="00D515BE" w:rsidRPr="001F2DBD">
        <w:t xml:space="preserve"> )</w:t>
      </w:r>
      <w:r w:rsidR="00C25E85">
        <w:rPr>
          <w:noProof/>
        </w:rPr>
        <w:fldChar w:fldCharType="end"/>
      </w:r>
      <w:r w:rsidR="00C25E85">
        <w:rPr>
          <w:noProof/>
        </w:rPr>
        <w:t>.</w:t>
      </w:r>
    </w:p>
    <w:p w14:paraId="6C999AF4" w14:textId="77777777" w:rsidR="00BA5821" w:rsidRPr="001F2DBD" w:rsidRDefault="00BA5821" w:rsidP="00E624FA">
      <w:pPr>
        <w:rPr>
          <w:noProof/>
        </w:rPr>
      </w:pPr>
    </w:p>
    <w:p w14:paraId="3FC32ED1" w14:textId="2A703FEF" w:rsidR="00DB5DB3" w:rsidRDefault="00036B28" w:rsidP="00E624FA">
      <w:pPr>
        <w:rPr>
          <w:noProof/>
        </w:rPr>
      </w:pPr>
      <w:r w:rsidRPr="001F2DBD">
        <w:rPr>
          <w:noProof/>
        </w:rPr>
        <w:t>Les resultats de ces calculs ont été co</w:t>
      </w:r>
      <w:r w:rsidR="00650ADC" w:rsidRPr="001F2DBD">
        <w:rPr>
          <w:noProof/>
        </w:rPr>
        <w:t>nsignés dans le tableau suivant</w:t>
      </w:r>
      <w:r w:rsidRPr="001F2DBD">
        <w:rPr>
          <w:noProof/>
        </w:rPr>
        <w:t xml:space="preserve"> et serviront de base pour </w:t>
      </w:r>
      <w:r w:rsidR="00BA5821" w:rsidRPr="001F2DBD">
        <w:rPr>
          <w:noProof/>
        </w:rPr>
        <w:t>la construction de</w:t>
      </w:r>
      <w:r w:rsidRPr="001F2DBD">
        <w:rPr>
          <w:noProof/>
        </w:rPr>
        <w:t xml:space="preserve"> l’antenne.</w:t>
      </w:r>
    </w:p>
    <w:p w14:paraId="2F5177A3" w14:textId="77777777" w:rsidR="00F10FED" w:rsidRPr="001F2DBD" w:rsidRDefault="00F10FED" w:rsidP="00E624FA">
      <w:pPr>
        <w:rPr>
          <w:noProof/>
        </w:rPr>
      </w:pPr>
    </w:p>
    <w:p w14:paraId="25695E9A" w14:textId="199F4976" w:rsidR="00650ADC" w:rsidRPr="001F2DBD" w:rsidRDefault="00650ADC" w:rsidP="00E624FA">
      <w:pPr>
        <w:rPr>
          <w:noProof/>
        </w:rPr>
      </w:pPr>
    </w:p>
    <w:tbl>
      <w:tblPr>
        <w:tblW w:w="7211" w:type="dxa"/>
        <w:jc w:val="center"/>
        <w:tblCellMar>
          <w:left w:w="70" w:type="dxa"/>
          <w:right w:w="70" w:type="dxa"/>
        </w:tblCellMar>
        <w:tblLook w:val="04A0" w:firstRow="1" w:lastRow="0" w:firstColumn="1" w:lastColumn="0" w:noHBand="0" w:noVBand="1"/>
      </w:tblPr>
      <w:tblGrid>
        <w:gridCol w:w="3192"/>
        <w:gridCol w:w="1180"/>
        <w:gridCol w:w="1058"/>
        <w:gridCol w:w="1058"/>
        <w:gridCol w:w="1058"/>
      </w:tblGrid>
      <w:tr w:rsidR="00650ADC" w:rsidRPr="001F2DBD" w14:paraId="78B0BC82" w14:textId="77777777" w:rsidTr="006C5C56">
        <w:trPr>
          <w:trHeight w:val="300"/>
          <w:jc w:val="center"/>
        </w:trPr>
        <w:tc>
          <w:tcPr>
            <w:tcW w:w="319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8A001F2" w14:textId="0A6523DA" w:rsidR="00650ADC" w:rsidRPr="001F2DBD" w:rsidRDefault="00650ADC" w:rsidP="00E624FA">
            <w:pPr>
              <w:rPr>
                <w:rFonts w:eastAsia="Times New Roman"/>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2D77A2C4" w14:textId="076133A2" w:rsidR="00650ADC" w:rsidRPr="001F2DBD" w:rsidRDefault="00650ADC" w:rsidP="00E624FA">
            <w:pPr>
              <w:rPr>
                <w:rFonts w:eastAsia="Times New Roman"/>
                <w:vertAlign w:val="subscript"/>
              </w:rPr>
            </w:pPr>
            <w:r w:rsidRPr="001F2DBD">
              <w:rPr>
                <w:rFonts w:eastAsia="Times New Roman"/>
              </w:rPr>
              <w:t>L</w:t>
            </w:r>
            <w:r w:rsidRPr="001F2DBD">
              <w:rPr>
                <w:rFonts w:eastAsia="Times New Roman"/>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61AC0ACC" w14:textId="2553CB68" w:rsidR="00650ADC" w:rsidRPr="001F2DBD" w:rsidRDefault="00650ADC" w:rsidP="00E624FA">
            <w:pPr>
              <w:rPr>
                <w:rFonts w:eastAsia="Times New Roman"/>
                <w:vertAlign w:val="subscript"/>
              </w:rPr>
            </w:pPr>
            <w:r w:rsidRPr="001F2DBD">
              <w:rPr>
                <w:rFonts w:eastAsia="Times New Roman"/>
              </w:rPr>
              <w:t>L</w:t>
            </w:r>
            <w:r w:rsidRPr="001F2DBD">
              <w:rPr>
                <w:rFonts w:eastAsia="Times New Roman"/>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20272CE5" w14:textId="13199B13" w:rsidR="00650ADC" w:rsidRPr="001F2DBD" w:rsidRDefault="00650ADC" w:rsidP="00E624FA">
            <w:pPr>
              <w:rPr>
                <w:rFonts w:eastAsia="Times New Roman"/>
                <w:vertAlign w:val="subscript"/>
              </w:rPr>
            </w:pPr>
            <w:r w:rsidRPr="001F2DBD">
              <w:rPr>
                <w:rFonts w:eastAsia="Times New Roman"/>
              </w:rPr>
              <w:t>L</w:t>
            </w:r>
            <w:r w:rsidRPr="001F2DBD">
              <w:rPr>
                <w:rFonts w:eastAsia="Times New Roman"/>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19F21F8A" w14:textId="23C36EE5" w:rsidR="00650ADC" w:rsidRPr="001F2DBD" w:rsidRDefault="00650ADC" w:rsidP="00E624FA">
            <w:pPr>
              <w:rPr>
                <w:rFonts w:eastAsia="Times New Roman"/>
                <w:vertAlign w:val="subscript"/>
              </w:rPr>
            </w:pPr>
            <w:r w:rsidRPr="001F2DBD">
              <w:rPr>
                <w:rFonts w:eastAsia="Times New Roman"/>
              </w:rPr>
              <w:t>L</w:t>
            </w:r>
            <w:r w:rsidRPr="001F2DBD">
              <w:rPr>
                <w:rFonts w:eastAsia="Times New Roman"/>
                <w:vertAlign w:val="subscript"/>
              </w:rPr>
              <w:t>3</w:t>
            </w:r>
          </w:p>
        </w:tc>
      </w:tr>
      <w:tr w:rsidR="00650ADC" w:rsidRPr="001F2DBD" w14:paraId="355A2446" w14:textId="77777777" w:rsidTr="006C5C56">
        <w:trPr>
          <w:trHeight w:val="315"/>
          <w:jc w:val="center"/>
        </w:trPr>
        <w:tc>
          <w:tcPr>
            <w:tcW w:w="3192" w:type="dxa"/>
            <w:tcBorders>
              <w:top w:val="nil"/>
              <w:left w:val="single" w:sz="8" w:space="0" w:color="auto"/>
              <w:bottom w:val="single" w:sz="8" w:space="0" w:color="auto"/>
              <w:right w:val="single" w:sz="4" w:space="0" w:color="auto"/>
            </w:tcBorders>
            <w:shd w:val="clear" w:color="auto" w:fill="auto"/>
            <w:noWrap/>
            <w:vAlign w:val="bottom"/>
            <w:hideMark/>
          </w:tcPr>
          <w:p w14:paraId="2F3CBD17" w14:textId="77777777" w:rsidR="00650ADC" w:rsidRPr="00243975" w:rsidRDefault="00650ADC" w:rsidP="00E624FA">
            <w:pPr>
              <w:rPr>
                <w:rFonts w:eastAsia="Times New Roman"/>
                <w:lang w:val="en-US"/>
              </w:rPr>
            </w:pPr>
            <w:r w:rsidRPr="00243975">
              <w:rPr>
                <w:rFonts w:eastAsia="Times New Roman"/>
                <w:lang w:val="en-US"/>
              </w:rPr>
              <w:t>Length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482EEA8E" w14:textId="77777777" w:rsidR="00650ADC" w:rsidRPr="001F2DBD" w:rsidRDefault="00650ADC" w:rsidP="00E624FA">
            <w:pPr>
              <w:rPr>
                <w:rFonts w:eastAsia="Times New Roman"/>
              </w:rPr>
            </w:pPr>
            <w:r w:rsidRPr="001F2DBD">
              <w:rPr>
                <w:rFonts w:eastAsia="Times New Roman"/>
              </w:rPr>
              <w:t>356.89578</w:t>
            </w:r>
          </w:p>
        </w:tc>
        <w:tc>
          <w:tcPr>
            <w:tcW w:w="977" w:type="dxa"/>
            <w:tcBorders>
              <w:top w:val="nil"/>
              <w:left w:val="nil"/>
              <w:bottom w:val="single" w:sz="8" w:space="0" w:color="auto"/>
              <w:right w:val="single" w:sz="4" w:space="0" w:color="auto"/>
            </w:tcBorders>
            <w:shd w:val="clear" w:color="auto" w:fill="auto"/>
            <w:noWrap/>
            <w:vAlign w:val="bottom"/>
            <w:hideMark/>
          </w:tcPr>
          <w:p w14:paraId="4AE92333" w14:textId="77777777" w:rsidR="00650ADC" w:rsidRPr="001F2DBD" w:rsidRDefault="00650ADC" w:rsidP="00E624FA">
            <w:pPr>
              <w:rPr>
                <w:rFonts w:eastAsia="Times New Roman"/>
              </w:rPr>
            </w:pPr>
            <w:r w:rsidRPr="001F2DBD">
              <w:rPr>
                <w:rFonts w:eastAsia="Times New Roman"/>
              </w:rPr>
              <w:t>285.5166</w:t>
            </w:r>
          </w:p>
        </w:tc>
        <w:tc>
          <w:tcPr>
            <w:tcW w:w="977" w:type="dxa"/>
            <w:tcBorders>
              <w:top w:val="nil"/>
              <w:left w:val="nil"/>
              <w:bottom w:val="single" w:sz="8" w:space="0" w:color="auto"/>
              <w:right w:val="single" w:sz="4" w:space="0" w:color="auto"/>
            </w:tcBorders>
            <w:shd w:val="clear" w:color="auto" w:fill="auto"/>
            <w:noWrap/>
            <w:vAlign w:val="bottom"/>
            <w:hideMark/>
          </w:tcPr>
          <w:p w14:paraId="6CF83EA8" w14:textId="77777777" w:rsidR="00650ADC" w:rsidRPr="001F2DBD" w:rsidRDefault="00650ADC" w:rsidP="00E624FA">
            <w:pPr>
              <w:rPr>
                <w:rFonts w:eastAsia="Times New Roman"/>
              </w:rPr>
            </w:pPr>
            <w:r w:rsidRPr="001F2DBD">
              <w:rPr>
                <w:rFonts w:eastAsia="Times New Roman"/>
              </w:rPr>
              <w:t>228.4133</w:t>
            </w:r>
          </w:p>
        </w:tc>
        <w:tc>
          <w:tcPr>
            <w:tcW w:w="977" w:type="dxa"/>
            <w:tcBorders>
              <w:top w:val="nil"/>
              <w:left w:val="nil"/>
              <w:bottom w:val="single" w:sz="8" w:space="0" w:color="auto"/>
              <w:right w:val="single" w:sz="8" w:space="0" w:color="auto"/>
            </w:tcBorders>
            <w:shd w:val="clear" w:color="auto" w:fill="auto"/>
            <w:noWrap/>
            <w:vAlign w:val="bottom"/>
            <w:hideMark/>
          </w:tcPr>
          <w:p w14:paraId="0A8898CA" w14:textId="77777777" w:rsidR="00650ADC" w:rsidRPr="001F2DBD" w:rsidRDefault="00650ADC" w:rsidP="00E624FA">
            <w:pPr>
              <w:rPr>
                <w:rFonts w:eastAsia="Times New Roman"/>
              </w:rPr>
            </w:pPr>
            <w:r w:rsidRPr="001F2DBD">
              <w:rPr>
                <w:rFonts w:eastAsia="Times New Roman"/>
              </w:rPr>
              <w:t>182.7306</w:t>
            </w:r>
          </w:p>
        </w:tc>
      </w:tr>
    </w:tbl>
    <w:p w14:paraId="3B12B0D1" w14:textId="618D5B9E" w:rsidR="00650ADC" w:rsidRPr="001F2DBD" w:rsidRDefault="009F702A" w:rsidP="009F702A">
      <w:pPr>
        <w:pStyle w:val="Caption"/>
        <w:jc w:val="center"/>
      </w:pPr>
      <w:bookmarkStart w:id="41" w:name="_Toc16504813"/>
      <w:r>
        <w:t xml:space="preserve">Tableau </w:t>
      </w:r>
      <w:r w:rsidR="00DC50DA">
        <w:fldChar w:fldCharType="begin"/>
      </w:r>
      <w:r w:rsidR="00DC50DA">
        <w:instrText xml:space="preserve"> SEQ Tableau \* ARABIC </w:instrText>
      </w:r>
      <w:r w:rsidR="00DC50DA">
        <w:fldChar w:fldCharType="separate"/>
      </w:r>
      <w:r w:rsidR="00D515BE">
        <w:rPr>
          <w:noProof/>
        </w:rPr>
        <w:t>1</w:t>
      </w:r>
      <w:r w:rsidR="00DC50DA">
        <w:rPr>
          <w:noProof/>
        </w:rPr>
        <w:fldChar w:fldCharType="end"/>
      </w:r>
      <w:r>
        <w:t xml:space="preserve"> : </w:t>
      </w:r>
      <w:r w:rsidRPr="001F2DBD">
        <w:t>longueur des éléments de l'antenne</w:t>
      </w:r>
      <w:bookmarkEnd w:id="41"/>
    </w:p>
    <w:p w14:paraId="73319E56" w14:textId="353343C6" w:rsidR="00650ADC" w:rsidRPr="001F2DBD" w:rsidRDefault="00650ADC" w:rsidP="00E624FA"/>
    <w:p w14:paraId="73ED4875" w14:textId="50C7BBD5" w:rsidR="00BA5821" w:rsidRDefault="00BA5821" w:rsidP="00E624FA"/>
    <w:p w14:paraId="6D312596" w14:textId="6F3D5897" w:rsidR="00F10FED" w:rsidRPr="001F2DBD" w:rsidRDefault="00F10FED" w:rsidP="00E624FA"/>
    <w:p w14:paraId="25406EDF" w14:textId="13ED0AA3" w:rsidR="000F749A" w:rsidRPr="001F2DBD" w:rsidRDefault="000F749A" w:rsidP="00E624FA">
      <w:r w:rsidRPr="001F2DBD">
        <w:t>Le 3</w:t>
      </w:r>
      <w:r w:rsidRPr="001F2DBD">
        <w:rPr>
          <w:vertAlign w:val="superscript"/>
        </w:rPr>
        <w:t>ème</w:t>
      </w:r>
      <w:r w:rsidRPr="001F2DBD">
        <w:t xml:space="preserve"> paramètre à calculer est la distance entre chaque élément de l’antenne soit la distance</w:t>
      </w:r>
      <w:r w:rsidR="006C5C56" w:rsidRPr="001F2DBD">
        <w:t xml:space="preserve"> relative</w:t>
      </w:r>
      <w:r w:rsidRPr="001F2DBD">
        <w:t xml:space="preserve"> di,i+1.</w:t>
      </w:r>
    </w:p>
    <w:p w14:paraId="4D936A06" w14:textId="77777777" w:rsidR="000F749A" w:rsidRPr="001F2DBD" w:rsidRDefault="000F749A" w:rsidP="00E624FA"/>
    <w:p w14:paraId="355F63A5" w14:textId="137C36C3" w:rsidR="006C5C56" w:rsidRPr="001F2DBD" w:rsidRDefault="00CC2CA6" w:rsidP="00E624FA">
      <w:pPr>
        <w:pStyle w:val="ListParagraph"/>
        <w:numPr>
          <w:ilvl w:val="0"/>
          <w:numId w:val="21"/>
        </w:numPr>
        <w:rPr>
          <w:noProof/>
        </w:rPr>
      </w:pPr>
      <w:r w:rsidRPr="001F2DBD">
        <w:rPr>
          <w:noProof/>
        </w:rPr>
        <w:t xml:space="preserve">L’équation </w:t>
      </w:r>
      <w:r w:rsidR="00C25E85">
        <w:rPr>
          <w:noProof/>
        </w:rPr>
        <w:fldChar w:fldCharType="begin"/>
      </w:r>
      <w:r w:rsidR="00C25E85">
        <w:rPr>
          <w:noProof/>
        </w:rPr>
        <w:instrText xml:space="preserve"> REF _Ref13127486 \h </w:instrText>
      </w:r>
      <w:r w:rsidR="00C25E85">
        <w:rPr>
          <w:noProof/>
        </w:rPr>
      </w:r>
      <w:r w:rsidR="00C25E85">
        <w:rPr>
          <w:noProof/>
        </w:rPr>
        <w:fldChar w:fldCharType="separate"/>
      </w:r>
      <m:oMath>
        <m:r>
          <w:rPr>
            <w:rFonts w:ascii="Cambria Math" w:hAnsi="Cambria Math" w:cs="Cambria Math"/>
          </w:rPr>
          <m:t>di</m:t>
        </m:r>
        <m:r>
          <m:rPr>
            <m:sty m:val="p"/>
          </m:rPr>
          <w:rPr>
            <w:rFonts w:ascii="Cambria Math" w:hAnsi="Cambria Math" w:cs="Cambria Math"/>
          </w:rPr>
          <m:t>,</m:t>
        </m:r>
        <m:r>
          <w:rPr>
            <w:rFonts w:ascii="Cambria Math" w:hAnsi="Cambria Math" w:cs="Cambria Math"/>
          </w:rPr>
          <m:t>i</m:t>
        </m:r>
        <m:r>
          <m:rPr>
            <m:sty m:val="p"/>
          </m:rPr>
          <w:rPr>
            <w:rFonts w:ascii="Cambria Math" w:hAnsi="Cambria Math" w:cs="Cambria Math"/>
          </w:rPr>
          <m:t>+1=2</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r>
          <w:rPr>
            <w:rFonts w:ascii="Cambria Math" w:hAnsi="Cambria Math"/>
            <w:noProof/>
          </w:rPr>
          <m:t>σ</m:t>
        </m:r>
      </m:oMath>
      <w:r w:rsidR="00D515BE" w:rsidRPr="001F2DBD">
        <w:rPr>
          <w:rFonts w:ascii="Cambria Math" w:hAnsi="Cambria Math"/>
        </w:rPr>
        <w:tab/>
      </w:r>
      <w:r w:rsidR="00D515BE" w:rsidRPr="001F2DBD">
        <w:t xml:space="preserve">( </w:t>
      </w:r>
      <w:r w:rsidR="00D515BE">
        <w:rPr>
          <w:noProof/>
        </w:rPr>
        <w:t>8</w:t>
      </w:r>
      <w:r w:rsidR="00D515BE" w:rsidRPr="001F2DBD">
        <w:t xml:space="preserve"> )</w:t>
      </w:r>
      <w:r w:rsidR="00C25E85">
        <w:rPr>
          <w:noProof/>
        </w:rPr>
        <w:fldChar w:fldCharType="end"/>
      </w:r>
      <w:r w:rsidR="00C25E85">
        <w:rPr>
          <w:noProof/>
        </w:rPr>
        <w:t xml:space="preserve"> </w:t>
      </w:r>
      <w:r w:rsidR="000F749A" w:rsidRPr="001F2DBD">
        <w:rPr>
          <w:noProof/>
        </w:rPr>
        <w:t>permet de trouver la distance</w:t>
      </w:r>
      <w:r w:rsidR="006C5C56" w:rsidRPr="001F2DBD">
        <w:rPr>
          <w:noProof/>
        </w:rPr>
        <w:t xml:space="preserve"> relative entre chaque élément.</w:t>
      </w:r>
    </w:p>
    <w:p w14:paraId="7DFFD4DB" w14:textId="4D9F5554" w:rsidR="006C5C56" w:rsidRPr="001F2DBD" w:rsidRDefault="006C5C56" w:rsidP="00E624FA">
      <w:pPr>
        <w:rPr>
          <w:noProof/>
        </w:rPr>
      </w:pPr>
    </w:p>
    <w:p w14:paraId="39E5E623" w14:textId="03D9A3C3" w:rsidR="00CC2CA6" w:rsidRPr="001F2DBD" w:rsidRDefault="006C5C56" w:rsidP="00E624FA">
      <w:pPr>
        <w:rPr>
          <w:noProof/>
        </w:rPr>
      </w:pPr>
      <w:r w:rsidRPr="001F2DBD">
        <w:rPr>
          <w:noProof/>
        </w:rPr>
        <w:t>Les resultats de ces calculs ont été consignés dans le tableau suivant et serviront de base pour la construction de l’antenne.</w:t>
      </w:r>
    </w:p>
    <w:p w14:paraId="60804134" w14:textId="5346AF9B" w:rsidR="00F10FED" w:rsidRPr="001F2DBD" w:rsidRDefault="00F10FED" w:rsidP="00E624FA">
      <w:pPr>
        <w:rPr>
          <w:noProof/>
        </w:rPr>
      </w:pPr>
    </w:p>
    <w:tbl>
      <w:tblPr>
        <w:tblW w:w="7363" w:type="dxa"/>
        <w:jc w:val="center"/>
        <w:tblCellMar>
          <w:left w:w="70" w:type="dxa"/>
          <w:right w:w="70" w:type="dxa"/>
        </w:tblCellMar>
        <w:tblLook w:val="04A0" w:firstRow="1" w:lastRow="0" w:firstColumn="1" w:lastColumn="0" w:noHBand="0" w:noVBand="1"/>
      </w:tblPr>
      <w:tblGrid>
        <w:gridCol w:w="3344"/>
        <w:gridCol w:w="1088"/>
        <w:gridCol w:w="977"/>
        <w:gridCol w:w="1058"/>
        <w:gridCol w:w="1058"/>
      </w:tblGrid>
      <w:tr w:rsidR="006C5C56" w:rsidRPr="001F2DBD" w14:paraId="3328829C" w14:textId="77777777" w:rsidTr="006C5C56">
        <w:trPr>
          <w:trHeight w:val="300"/>
          <w:jc w:val="center"/>
        </w:trPr>
        <w:tc>
          <w:tcPr>
            <w:tcW w:w="3344"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0E83099" w14:textId="77777777" w:rsidR="006C5C56" w:rsidRPr="001F2DBD" w:rsidRDefault="006C5C56" w:rsidP="00E624FA">
            <w:pPr>
              <w:jc w:val="center"/>
              <w:rPr>
                <w:rFonts w:eastAsia="Times New Roman"/>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169D4789" w14:textId="44179076" w:rsidR="006C5C56" w:rsidRPr="001F2DBD" w:rsidRDefault="006C5C56" w:rsidP="00E624FA">
            <w:pPr>
              <w:jc w:val="center"/>
              <w:rPr>
                <w:rFonts w:eastAsia="Times New Roman"/>
                <w:vertAlign w:val="subscript"/>
              </w:rPr>
            </w:pPr>
            <w:r w:rsidRPr="001F2DBD">
              <w:rPr>
                <w:rFonts w:eastAsia="Times New Roman"/>
              </w:rPr>
              <w:t>D</w:t>
            </w:r>
            <w:r w:rsidRPr="001F2DBD">
              <w:rPr>
                <w:rFonts w:eastAsia="Times New Roman"/>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2ACE0041" w14:textId="17F1E2F9" w:rsidR="006C5C56" w:rsidRPr="001F2DBD" w:rsidRDefault="006C5C56" w:rsidP="00E624FA">
            <w:pPr>
              <w:jc w:val="center"/>
              <w:rPr>
                <w:rFonts w:eastAsia="Times New Roman"/>
                <w:vertAlign w:val="subscript"/>
              </w:rPr>
            </w:pPr>
            <w:r w:rsidRPr="001F2DBD">
              <w:rPr>
                <w:rFonts w:eastAsia="Times New Roman"/>
              </w:rPr>
              <w:t>D</w:t>
            </w:r>
            <w:r w:rsidRPr="001F2DBD">
              <w:rPr>
                <w:rFonts w:eastAsia="Times New Roman"/>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3BEC7AE8" w14:textId="64666959" w:rsidR="006C5C56" w:rsidRPr="001F2DBD" w:rsidRDefault="006C5C56" w:rsidP="00E624FA">
            <w:pPr>
              <w:jc w:val="center"/>
              <w:rPr>
                <w:rFonts w:eastAsia="Times New Roman"/>
                <w:vertAlign w:val="subscript"/>
              </w:rPr>
            </w:pPr>
            <w:r w:rsidRPr="001F2DBD">
              <w:rPr>
                <w:rFonts w:eastAsia="Times New Roman"/>
              </w:rPr>
              <w:t>D</w:t>
            </w:r>
            <w:r w:rsidRPr="001F2DBD">
              <w:rPr>
                <w:rFonts w:eastAsia="Times New Roman"/>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7A33E015" w14:textId="5B172034" w:rsidR="006C5C56" w:rsidRPr="001F2DBD" w:rsidRDefault="006C5C56" w:rsidP="00E624FA">
            <w:pPr>
              <w:jc w:val="center"/>
              <w:rPr>
                <w:rFonts w:eastAsia="Times New Roman"/>
                <w:vertAlign w:val="subscript"/>
              </w:rPr>
            </w:pPr>
            <w:r w:rsidRPr="001F2DBD">
              <w:rPr>
                <w:rFonts w:eastAsia="Times New Roman"/>
              </w:rPr>
              <w:t>D</w:t>
            </w:r>
            <w:r w:rsidRPr="001F2DBD">
              <w:rPr>
                <w:rFonts w:eastAsia="Times New Roman"/>
                <w:vertAlign w:val="subscript"/>
              </w:rPr>
              <w:t>3</w:t>
            </w:r>
          </w:p>
        </w:tc>
      </w:tr>
      <w:tr w:rsidR="006C5C56" w:rsidRPr="001F2DBD" w14:paraId="2EB1E368" w14:textId="77777777" w:rsidTr="006C5C56">
        <w:trPr>
          <w:trHeight w:val="315"/>
          <w:jc w:val="center"/>
        </w:trPr>
        <w:tc>
          <w:tcPr>
            <w:tcW w:w="3344" w:type="dxa"/>
            <w:tcBorders>
              <w:top w:val="nil"/>
              <w:left w:val="single" w:sz="8" w:space="0" w:color="auto"/>
              <w:bottom w:val="single" w:sz="8" w:space="0" w:color="auto"/>
              <w:right w:val="single" w:sz="4" w:space="0" w:color="auto"/>
            </w:tcBorders>
            <w:shd w:val="clear" w:color="auto" w:fill="auto"/>
            <w:noWrap/>
            <w:vAlign w:val="bottom"/>
            <w:hideMark/>
          </w:tcPr>
          <w:p w14:paraId="3427739D" w14:textId="33A8B0B3" w:rsidR="006C5C56" w:rsidRPr="00243975" w:rsidRDefault="006C5C56" w:rsidP="00E624FA">
            <w:pPr>
              <w:jc w:val="center"/>
              <w:rPr>
                <w:rFonts w:eastAsia="Times New Roman"/>
                <w:lang w:val="en-US"/>
              </w:rPr>
            </w:pPr>
            <w:r w:rsidRPr="00243975">
              <w:rPr>
                <w:rFonts w:eastAsia="Times New Roman"/>
                <w:lang w:val="en-US"/>
              </w:rPr>
              <w:t>Distance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688B18D0" w14:textId="76846B45" w:rsidR="006C5C56" w:rsidRPr="001F2DBD" w:rsidRDefault="00CC2CA6" w:rsidP="00E624FA">
            <w:pPr>
              <w:jc w:val="center"/>
              <w:rPr>
                <w:rFonts w:eastAsia="Times New Roman"/>
              </w:rPr>
            </w:pPr>
            <w:r w:rsidRPr="001F2DBD">
              <w:rPr>
                <w:rFonts w:eastAsia="Times New Roman"/>
              </w:rPr>
              <w:t>67.83</w:t>
            </w:r>
          </w:p>
        </w:tc>
        <w:tc>
          <w:tcPr>
            <w:tcW w:w="977" w:type="dxa"/>
            <w:tcBorders>
              <w:top w:val="nil"/>
              <w:left w:val="nil"/>
              <w:bottom w:val="single" w:sz="8" w:space="0" w:color="auto"/>
              <w:right w:val="single" w:sz="4" w:space="0" w:color="auto"/>
            </w:tcBorders>
            <w:shd w:val="clear" w:color="auto" w:fill="auto"/>
            <w:noWrap/>
            <w:vAlign w:val="bottom"/>
            <w:hideMark/>
          </w:tcPr>
          <w:p w14:paraId="3B43C80B" w14:textId="4FEBC6E5" w:rsidR="006C5C56" w:rsidRPr="001F2DBD" w:rsidRDefault="00CC2CA6" w:rsidP="00E624FA">
            <w:pPr>
              <w:jc w:val="center"/>
              <w:rPr>
                <w:rFonts w:eastAsia="Times New Roman"/>
              </w:rPr>
            </w:pPr>
            <w:r w:rsidRPr="001F2DBD">
              <w:rPr>
                <w:rFonts w:eastAsia="Times New Roman"/>
              </w:rPr>
              <w:t>122.094</w:t>
            </w:r>
          </w:p>
        </w:tc>
        <w:tc>
          <w:tcPr>
            <w:tcW w:w="977" w:type="dxa"/>
            <w:tcBorders>
              <w:top w:val="nil"/>
              <w:left w:val="nil"/>
              <w:bottom w:val="single" w:sz="8" w:space="0" w:color="auto"/>
              <w:right w:val="single" w:sz="4" w:space="0" w:color="auto"/>
            </w:tcBorders>
            <w:shd w:val="clear" w:color="auto" w:fill="auto"/>
            <w:noWrap/>
            <w:vAlign w:val="bottom"/>
            <w:hideMark/>
          </w:tcPr>
          <w:p w14:paraId="325E17BA" w14:textId="0594F667" w:rsidR="006C5C56" w:rsidRPr="001F2DBD" w:rsidRDefault="00CC2CA6" w:rsidP="00E624FA">
            <w:pPr>
              <w:jc w:val="center"/>
              <w:rPr>
                <w:rFonts w:eastAsia="Times New Roman"/>
              </w:rPr>
            </w:pPr>
            <w:r w:rsidRPr="001F2DBD">
              <w:rPr>
                <w:rFonts w:eastAsia="Times New Roman"/>
              </w:rPr>
              <w:t>165.5052</w:t>
            </w:r>
          </w:p>
        </w:tc>
        <w:tc>
          <w:tcPr>
            <w:tcW w:w="977" w:type="dxa"/>
            <w:tcBorders>
              <w:top w:val="nil"/>
              <w:left w:val="nil"/>
              <w:bottom w:val="single" w:sz="8" w:space="0" w:color="auto"/>
              <w:right w:val="single" w:sz="8" w:space="0" w:color="auto"/>
            </w:tcBorders>
            <w:shd w:val="clear" w:color="auto" w:fill="auto"/>
            <w:noWrap/>
            <w:vAlign w:val="bottom"/>
            <w:hideMark/>
          </w:tcPr>
          <w:p w14:paraId="5EC10A38" w14:textId="02A3B6FC" w:rsidR="006C5C56" w:rsidRPr="001F2DBD" w:rsidRDefault="00CC2CA6" w:rsidP="00E624FA">
            <w:pPr>
              <w:jc w:val="center"/>
              <w:rPr>
                <w:rFonts w:eastAsia="Times New Roman"/>
              </w:rPr>
            </w:pPr>
            <w:r w:rsidRPr="001F2DBD">
              <w:rPr>
                <w:rFonts w:eastAsia="Times New Roman"/>
              </w:rPr>
              <w:t>254.5052</w:t>
            </w:r>
          </w:p>
        </w:tc>
      </w:tr>
    </w:tbl>
    <w:p w14:paraId="369DED7F" w14:textId="7CCC68AC" w:rsidR="00F10FED" w:rsidRDefault="00CC2CA6" w:rsidP="00E624FA">
      <w:pPr>
        <w:pStyle w:val="Caption"/>
        <w:jc w:val="center"/>
      </w:pPr>
      <w:bookmarkStart w:id="42" w:name="_Toc16504814"/>
      <w:r w:rsidRPr="001F2DBD">
        <w:t xml:space="preserve">Tableau </w:t>
      </w:r>
      <w:r w:rsidR="00DC50DA">
        <w:fldChar w:fldCharType="begin"/>
      </w:r>
      <w:r w:rsidR="00DC50DA">
        <w:instrText xml:space="preserve"> SEQ Tableau \* ARABIC </w:instrText>
      </w:r>
      <w:r w:rsidR="00DC50DA">
        <w:fldChar w:fldCharType="separate"/>
      </w:r>
      <w:r w:rsidR="00D515BE">
        <w:rPr>
          <w:noProof/>
        </w:rPr>
        <w:t>2</w:t>
      </w:r>
      <w:r w:rsidR="00DC50DA">
        <w:rPr>
          <w:noProof/>
        </w:rPr>
        <w:fldChar w:fldCharType="end"/>
      </w:r>
      <w:r w:rsidRPr="001F2DBD">
        <w:t>: distance de chaque éléments de l'antenne (par rapport au point 0)</w:t>
      </w:r>
      <w:bookmarkEnd w:id="42"/>
    </w:p>
    <w:p w14:paraId="3386671B" w14:textId="14C75D80" w:rsidR="00CC2CA6" w:rsidRPr="00F10FED" w:rsidRDefault="00CC2CA6" w:rsidP="00E624FA">
      <w:pPr>
        <w:rPr>
          <w:color w:val="44546A" w:themeColor="text2"/>
          <w:sz w:val="20"/>
          <w:szCs w:val="20"/>
        </w:rPr>
      </w:pPr>
    </w:p>
    <w:p w14:paraId="4CC327AE" w14:textId="67EFF2F7" w:rsidR="00AE5BCE" w:rsidRPr="001F2DBD" w:rsidRDefault="00D1077B" w:rsidP="00E624FA">
      <w:r w:rsidRPr="001F2DBD">
        <w:t>Le</w:t>
      </w:r>
      <w:r w:rsidR="00AE5BCE" w:rsidRPr="001F2DBD">
        <w:t xml:space="preserve"> dernier paramètre à calculer est la longueur de la terminaison LzTerm est peut être trouvé avec l’équation suivante :</w:t>
      </w:r>
    </w:p>
    <w:p w14:paraId="1A6F1899" w14:textId="3943C721" w:rsidR="00AE5BCE" w:rsidRPr="001F2DBD" w:rsidRDefault="00AE5BCE" w:rsidP="00E624FA">
      <w:pPr>
        <w:pStyle w:val="Caption"/>
      </w:pPr>
      <w:r w:rsidRPr="001F2DBD">
        <w:rPr>
          <w:noProof/>
        </w:rPr>
        <w:tab/>
      </w:r>
      <w:bookmarkStart w:id="43" w:name="_Ref13127622"/>
      <w:bookmarkStart w:id="44" w:name="_Toc16587912"/>
      <m:oMath>
        <m:sSub>
          <m:sSubPr>
            <m:ctrlPr>
              <w:rPr>
                <w:rFonts w:ascii="Cambria Math" w:hAnsi="Cambria Math" w:cs="Cambria Math"/>
              </w:rPr>
            </m:ctrlPr>
          </m:sSubPr>
          <m:e>
            <m:r>
              <m:rPr>
                <m:scr m:val="script"/>
              </m:rPr>
              <w:rPr>
                <w:rFonts w:ascii="Cambria Math" w:hAnsi="Cambria Math" w:cs="Cambria Math"/>
              </w:rPr>
              <m:t>l</m:t>
            </m:r>
          </m:e>
          <m:sub>
            <m:sSub>
              <m:sSubPr>
                <m:ctrlPr>
                  <w:rPr>
                    <w:rFonts w:ascii="Cambria Math" w:hAnsi="Cambria Math" w:cs="Cambria Math"/>
                  </w:rPr>
                </m:ctrlPr>
              </m:sSubPr>
              <m:e>
                <m:r>
                  <w:rPr>
                    <w:rFonts w:ascii="Cambria Math" w:hAnsi="Cambria Math" w:cs="Cambria Math"/>
                  </w:rPr>
                  <m:t>Z</m:t>
                </m:r>
              </m:e>
              <m:sub>
                <m:r>
                  <w:rPr>
                    <w:rFonts w:ascii="Cambria Math" w:hAnsi="Cambria Math" w:cs="Cambria Math"/>
                  </w:rPr>
                  <m:t>term</m:t>
                </m:r>
              </m:sub>
            </m:sSub>
          </m:sub>
        </m:sSub>
        <m:r>
          <w:rPr>
            <w:rFonts w:ascii="Cambria Math" w:hAnsi="Cambria Math" w:cs="Cambria Math"/>
          </w:rPr>
          <m:t>=</m:t>
        </m:r>
        <m:f>
          <m:fPr>
            <m:ctrlPr>
              <w:rPr>
                <w:rFonts w:ascii="Cambria Math" w:hAnsi="Cambria Math" w:cs="Cambria Math"/>
              </w:rPr>
            </m:ctrlPr>
          </m:fPr>
          <m:num>
            <m:r>
              <w:rPr>
                <w:rFonts w:ascii="Cambria Math" w:hAnsi="Cambria Math" w:cs="Cambria Math"/>
              </w:rPr>
              <m:t>λl</m:t>
            </m:r>
          </m:num>
          <m:den>
            <m:r>
              <w:rPr>
                <w:rFonts w:ascii="Cambria Math" w:hAnsi="Cambria Math" w:cs="Cambria Math"/>
              </w:rPr>
              <m:t>8</m:t>
            </m:r>
          </m:den>
        </m:f>
        <m:r>
          <w:rPr>
            <w:rFonts w:ascii="Cambria Math" w:hAnsi="Cambria Math" w:cs="Cambria Math"/>
          </w:rPr>
          <m:t xml:space="preserve">= </m:t>
        </m:r>
        <m:f>
          <m:fPr>
            <m:ctrlPr>
              <w:rPr>
                <w:rFonts w:ascii="Cambria Math" w:hAnsi="Cambria Math"/>
                <w:noProof/>
                <w:color w:val="auto"/>
              </w:rPr>
            </m:ctrlPr>
          </m:fPr>
          <m:num>
            <m:r>
              <w:rPr>
                <w:rFonts w:ascii="Cambria Math" w:hAnsi="Cambria Math"/>
                <w:noProof/>
              </w:rPr>
              <m:t>c</m:t>
            </m:r>
          </m:num>
          <m:den>
            <m:r>
              <w:rPr>
                <w:rFonts w:ascii="Cambria Math" w:hAnsi="Cambria Math"/>
                <w:noProof/>
              </w:rPr>
              <m:t>8</m:t>
            </m:r>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den>
        </m:f>
      </m:oMath>
      <w:r w:rsidRPr="001F2DBD">
        <w:tab/>
        <w:t xml:space="preserve">( </w:t>
      </w:r>
      <w:r w:rsidR="00DC50DA">
        <w:fldChar w:fldCharType="begin"/>
      </w:r>
      <w:r w:rsidR="00DC50DA">
        <w:instrText xml:space="preserve"> SEQ ( \* ARABIC </w:instrText>
      </w:r>
      <w:r w:rsidR="00DC50DA">
        <w:fldChar w:fldCharType="separate"/>
      </w:r>
      <w:r w:rsidR="00D515BE">
        <w:rPr>
          <w:noProof/>
        </w:rPr>
        <w:t>9</w:t>
      </w:r>
      <w:r w:rsidR="00DC50DA">
        <w:rPr>
          <w:noProof/>
        </w:rPr>
        <w:fldChar w:fldCharType="end"/>
      </w:r>
      <w:r w:rsidRPr="001F2DBD">
        <w:t xml:space="preserve"> </w:t>
      </w:r>
      <w:bookmarkStart w:id="45" w:name="_Toc16587711"/>
      <w:r w:rsidRPr="001F2DBD">
        <w:t>)</w:t>
      </w:r>
      <w:bookmarkEnd w:id="43"/>
      <w:bookmarkEnd w:id="45"/>
      <w:bookmarkEnd w:id="44"/>
    </w:p>
    <w:p w14:paraId="4EA5A187" w14:textId="7382CF3A" w:rsidR="00D1077B" w:rsidRPr="001F2DBD" w:rsidRDefault="00D1077B" w:rsidP="00E624FA">
      <w:r w:rsidRPr="001F2DBD">
        <w:t xml:space="preserve">Le résultat de l’équation </w:t>
      </w:r>
      <w:r w:rsidR="00C25E85">
        <w:fldChar w:fldCharType="begin"/>
      </w:r>
      <w:r w:rsidR="00C25E85">
        <w:instrText xml:space="preserve"> REF _Ref13127622 \h </w:instrText>
      </w:r>
      <w:r w:rsidR="00C25E85">
        <w:fldChar w:fldCharType="separate"/>
      </w:r>
      <m:oMath>
        <m:sSub>
          <m:sSubPr>
            <m:ctrlPr>
              <w:rPr>
                <w:rFonts w:ascii="Cambria Math" w:hAnsi="Cambria Math" w:cs="Cambria Math"/>
              </w:rPr>
            </m:ctrlPr>
          </m:sSubPr>
          <m:e>
            <m:r>
              <m:rPr>
                <m:scr m:val="script"/>
                <m:sty m:val="p"/>
              </m:rPr>
              <w:rPr>
                <w:rFonts w:ascii="Cambria Math" w:hAnsi="Cambria Math" w:cs="Cambria Math"/>
              </w:rPr>
              <m:t>l</m:t>
            </m:r>
          </m:e>
          <m:sub>
            <m:sSub>
              <m:sSubPr>
                <m:ctrlPr>
                  <w:rPr>
                    <w:rFonts w:ascii="Cambria Math" w:hAnsi="Cambria Math" w:cs="Cambria Math"/>
                  </w:rPr>
                </m:ctrlPr>
              </m:sSubPr>
              <m:e>
                <m:r>
                  <w:rPr>
                    <w:rFonts w:ascii="Cambria Math" w:hAnsi="Cambria Math" w:cs="Cambria Math"/>
                  </w:rPr>
                  <m:t>Z</m:t>
                </m:r>
              </m:e>
              <m:sub>
                <m:r>
                  <w:rPr>
                    <w:rFonts w:ascii="Cambria Math" w:hAnsi="Cambria Math" w:cs="Cambria Math"/>
                  </w:rPr>
                  <m:t>term</m:t>
                </m:r>
              </m:sub>
            </m:sSub>
          </m:sub>
        </m:sSub>
        <m:r>
          <m:rPr>
            <m:sty m:val="p"/>
          </m:rPr>
          <w:rPr>
            <w:rFonts w:ascii="Cambria Math" w:hAnsi="Cambria Math" w:cs="Cambria Math"/>
          </w:rPr>
          <m:t>=</m:t>
        </m:r>
        <m:f>
          <m:fPr>
            <m:ctrlPr>
              <w:rPr>
                <w:rFonts w:ascii="Cambria Math" w:hAnsi="Cambria Math" w:cs="Cambria Math"/>
              </w:rPr>
            </m:ctrlPr>
          </m:fPr>
          <m:num>
            <m:r>
              <w:rPr>
                <w:rFonts w:ascii="Cambria Math" w:hAnsi="Cambria Math" w:cs="Cambria Math"/>
              </w:rPr>
              <m:t>λl</m:t>
            </m:r>
          </m:num>
          <m:den>
            <m:r>
              <m:rPr>
                <m:sty m:val="p"/>
              </m:rPr>
              <w:rPr>
                <w:rFonts w:ascii="Cambria Math" w:hAnsi="Cambria Math" w:cs="Cambria Math"/>
              </w:rPr>
              <m:t>8</m:t>
            </m:r>
          </m:den>
        </m:f>
        <m:r>
          <m:rPr>
            <m:sty m:val="p"/>
          </m:rPr>
          <w:rPr>
            <w:rFonts w:ascii="Cambria Math" w:hAnsi="Cambria Math" w:cs="Cambria Math"/>
          </w:rPr>
          <m:t xml:space="preserve">= </m:t>
        </m:r>
        <m:f>
          <m:fPr>
            <m:ctrlPr>
              <w:rPr>
                <w:rFonts w:ascii="Cambria Math" w:hAnsi="Cambria Math"/>
                <w:noProof/>
              </w:rPr>
            </m:ctrlPr>
          </m:fPr>
          <m:num>
            <m:r>
              <w:rPr>
                <w:rFonts w:ascii="Cambria Math" w:hAnsi="Cambria Math"/>
                <w:noProof/>
              </w:rPr>
              <m:t>c</m:t>
            </m:r>
          </m:num>
          <m:den>
            <m:r>
              <m:rPr>
                <m:sty m:val="p"/>
              </m:rPr>
              <w:rPr>
                <w:rFonts w:ascii="Cambria Math" w:hAnsi="Cambria Math"/>
                <w:noProof/>
              </w:rPr>
              <m:t>8</m:t>
            </m:r>
            <m:sSub>
              <m:sSubPr>
                <m:ctrlPr>
                  <w:rPr>
                    <w:rFonts w:ascii="Cambria Math" w:hAnsi="Cambria Math"/>
                    <w:noProof/>
                  </w:rPr>
                </m:ctrlPr>
              </m:sSubPr>
              <m:e>
                <m:r>
                  <w:rPr>
                    <w:rFonts w:ascii="Cambria Math" w:hAnsi="Cambria Math"/>
                    <w:noProof/>
                  </w:rPr>
                  <m:t>f</m:t>
                </m:r>
              </m:e>
              <m:sub>
                <m:r>
                  <w:rPr>
                    <w:rFonts w:ascii="Cambria Math" w:hAnsi="Cambria Math"/>
                    <w:noProof/>
                  </w:rPr>
                  <m:t>l</m:t>
                </m:r>
              </m:sub>
            </m:sSub>
          </m:den>
        </m:f>
      </m:oMath>
      <w:r w:rsidR="00D515BE" w:rsidRPr="001F2DBD">
        <w:tab/>
        <w:t xml:space="preserve">( </w:t>
      </w:r>
      <w:r w:rsidR="00D515BE">
        <w:rPr>
          <w:noProof/>
        </w:rPr>
        <w:t>9</w:t>
      </w:r>
      <w:r w:rsidR="00D515BE" w:rsidRPr="001F2DBD">
        <w:t xml:space="preserve"> )</w:t>
      </w:r>
      <w:r w:rsidR="00C25E85">
        <w:fldChar w:fldCharType="end"/>
      </w:r>
      <w:r w:rsidR="00C25E85">
        <w:t xml:space="preserve"> </w:t>
      </w:r>
      <w:r w:rsidRPr="001F2DBD">
        <w:t xml:space="preserve">donne comme valeur 89mm. </w:t>
      </w:r>
    </w:p>
    <w:p w14:paraId="6FDC6035" w14:textId="3B26A4D1" w:rsidR="00D1077B" w:rsidRPr="001F2DBD" w:rsidRDefault="00D1077B" w:rsidP="00E624FA">
      <w:r w:rsidRPr="001F2DBD">
        <w:t>Grâce à cette valeur, il est maintenant possible de calculer la longueur totale des 2 tiges verticales qui composent l’antenne.</w:t>
      </w:r>
    </w:p>
    <w:p w14:paraId="548DAF94" w14:textId="0146E88D" w:rsidR="00D1077B" w:rsidRPr="001F2DBD" w:rsidRDefault="00D1077B" w:rsidP="00E624FA"/>
    <w:p w14:paraId="18540985" w14:textId="3CB574DA" w:rsidR="00D1077B" w:rsidRPr="001F2DBD" w:rsidRDefault="00D1077B" w:rsidP="00E624FA">
      <w:r w:rsidRPr="001F2DBD">
        <w:t>Le calcul pour trouver la longueu</w:t>
      </w:r>
      <w:r w:rsidR="00C25E85">
        <w:t>r maximum de l’antenne sera donc</w:t>
      </w:r>
      <w:r w:rsidRPr="001F2DBD">
        <w:t>:</w:t>
      </w:r>
    </w:p>
    <w:p w14:paraId="15B6298D" w14:textId="7A2FE21B" w:rsidR="00D1077B" w:rsidRPr="001F2DBD" w:rsidRDefault="00D1077B" w:rsidP="00E624FA"/>
    <w:p w14:paraId="1266A17F" w14:textId="1C37E213" w:rsidR="00D1077B" w:rsidRPr="001F2DBD" w:rsidRDefault="00D1077B" w:rsidP="00E624FA">
      <w:pPr>
        <w:pStyle w:val="Caption"/>
      </w:pPr>
      <w:r w:rsidRPr="001F2DBD">
        <w:rPr>
          <w:noProof/>
        </w:rPr>
        <w:tab/>
      </w:r>
      <w:bookmarkStart w:id="46" w:name="_Toc16587913"/>
      <m:oMath>
        <m:r>
          <w:rPr>
            <w:rFonts w:ascii="Cambria Math" w:hAnsi="Cambria Math" w:cs="Cambria Math"/>
          </w:rPr>
          <m:t xml:space="preserve">L= </m:t>
        </m:r>
        <m:nary>
          <m:naryPr>
            <m:chr m:val="∑"/>
            <m:limLoc m:val="undOvr"/>
            <m:ctrlPr>
              <w:rPr>
                <w:rFonts w:ascii="Cambria Math" w:hAnsi="Cambria Math" w:cs="Cambria Math"/>
              </w:rPr>
            </m:ctrlPr>
          </m:naryPr>
          <m:sub>
            <m:r>
              <w:rPr>
                <w:rFonts w:ascii="Cambria Math" w:hAnsi="Cambria Math" w:cs="Cambria Math"/>
              </w:rPr>
              <m:t>i=1</m:t>
            </m:r>
          </m:sub>
          <m:sup>
            <m:r>
              <w:rPr>
                <w:rFonts w:ascii="Cambria Math" w:hAnsi="Cambria Math" w:cs="Cambria Math"/>
              </w:rPr>
              <m:t>n-1</m:t>
            </m:r>
          </m:sup>
          <m:e>
            <m:r>
              <w:rPr>
                <w:rFonts w:ascii="Cambria Math" w:hAnsi="Cambria Math" w:cs="Cambria Math"/>
              </w:rPr>
              <m:t>di,i+1</m:t>
            </m:r>
          </m:e>
        </m:nary>
      </m:oMath>
      <w:r w:rsidRPr="001F2DBD">
        <w:rPr>
          <w:rFonts w:ascii="Cambria Math" w:hAnsi="Cambria Math"/>
        </w:rPr>
        <w:tab/>
      </w:r>
      <w:r w:rsidRPr="001F2DBD">
        <w:t xml:space="preserve">( </w:t>
      </w:r>
      <w:r w:rsidR="00DC50DA">
        <w:fldChar w:fldCharType="begin"/>
      </w:r>
      <w:r w:rsidR="00DC50DA">
        <w:instrText xml:space="preserve"> SEQ ( \* ARABIC </w:instrText>
      </w:r>
      <w:r w:rsidR="00DC50DA">
        <w:fldChar w:fldCharType="separate"/>
      </w:r>
      <w:r w:rsidR="00D515BE">
        <w:rPr>
          <w:noProof/>
        </w:rPr>
        <w:t>10</w:t>
      </w:r>
      <w:r w:rsidR="00DC50DA">
        <w:rPr>
          <w:noProof/>
        </w:rPr>
        <w:fldChar w:fldCharType="end"/>
      </w:r>
      <w:r w:rsidR="00422096">
        <w:rPr>
          <w:noProof/>
        </w:rPr>
        <w:t xml:space="preserve"> </w:t>
      </w:r>
      <w:bookmarkStart w:id="47" w:name="_Toc16587712"/>
      <w:r w:rsidRPr="001F2DBD">
        <w:t>)</w:t>
      </w:r>
      <w:bookmarkEnd w:id="47"/>
      <w:bookmarkEnd w:id="46"/>
    </w:p>
    <w:p w14:paraId="1A02220B" w14:textId="544A2E16" w:rsidR="00D1077B" w:rsidRPr="001F2DBD" w:rsidRDefault="00D1077B" w:rsidP="00E624FA">
      <w:r w:rsidRPr="001F2DBD">
        <w:t>Dans le cas de cette antenne, le résultat est </w:t>
      </w:r>
      <w:r w:rsidR="00E8360F" w:rsidRPr="001F2DBD">
        <w:t>de 256mm de long.</w:t>
      </w:r>
    </w:p>
    <w:p w14:paraId="1863D14A" w14:textId="77777777" w:rsidR="00E8360F" w:rsidRPr="001F2DBD" w:rsidRDefault="00E8360F" w:rsidP="00E624FA"/>
    <w:p w14:paraId="2B37042A" w14:textId="152E51CF" w:rsidR="0044021E" w:rsidRPr="001F2DBD" w:rsidRDefault="0044021E" w:rsidP="00E624FA">
      <w:r w:rsidRPr="001F2DBD">
        <w:t xml:space="preserve">Un paramètre qui </w:t>
      </w:r>
      <w:r w:rsidR="00E8360F" w:rsidRPr="001F2DBD">
        <w:t>reste encore à être défini</w:t>
      </w:r>
      <w:r w:rsidRPr="001F2DBD">
        <w:t xml:space="preserve"> est la distance entre les 2 tiges de l’antenne.</w:t>
      </w:r>
      <w:r w:rsidR="00E8360F" w:rsidRPr="001F2DBD">
        <w:t xml:space="preserve"> Comme les calculs pour déterminer cette distance sont très compliqué, la distance sera</w:t>
      </w:r>
      <w:r w:rsidRPr="001F2DBD">
        <w:t xml:space="preserve"> </w:t>
      </w:r>
      <w:r w:rsidR="00E8360F" w:rsidRPr="001F2DBD">
        <w:t>d</w:t>
      </w:r>
      <w:r w:rsidRPr="001F2DBD">
        <w:t>ans un premier temps</w:t>
      </w:r>
      <w:r w:rsidR="00E8360F" w:rsidRPr="001F2DBD">
        <w:t xml:space="preserve"> fixée à</w:t>
      </w:r>
      <w:r w:rsidRPr="001F2DBD">
        <w:t xml:space="preserve"> 4mm mais pourra être </w:t>
      </w:r>
      <w:r w:rsidR="00E8360F" w:rsidRPr="001F2DBD">
        <w:t>changée</w:t>
      </w:r>
      <w:r w:rsidRPr="001F2DBD">
        <w:t xml:space="preserve"> après les simulations</w:t>
      </w:r>
      <w:r w:rsidR="00E8360F" w:rsidRPr="001F2DBD">
        <w:t xml:space="preserve"> si elle n’est pas bonne.</w:t>
      </w:r>
    </w:p>
    <w:p w14:paraId="09A9B7C3" w14:textId="6339EB52" w:rsidR="0044021E" w:rsidRDefault="0044021E" w:rsidP="00E624FA">
      <w:r w:rsidRPr="001F2DBD">
        <w:t>Cette distance permet de régler l’impédance finale de l’antenne ce qui permet d’éviter de devoir faire une adaptation si l’impédance ne correspond pas à l’impédance d’un câble coaxial (50Ohms).</w:t>
      </w:r>
    </w:p>
    <w:p w14:paraId="40058254" w14:textId="77777777" w:rsidR="00E624FA" w:rsidRPr="001F2DBD" w:rsidRDefault="00E624FA" w:rsidP="00E624FA"/>
    <w:p w14:paraId="7D7A1E37" w14:textId="03F6C39A" w:rsidR="00F10FED" w:rsidRDefault="00CC2CA6" w:rsidP="00E624FA">
      <w:r w:rsidRPr="001F2DBD">
        <w:t>Maintenant que les calculs sont faits, l’</w:t>
      </w:r>
      <w:r w:rsidR="005F5C3A" w:rsidRPr="001F2DBD">
        <w:t>antenne va pouvoir être dessinée</w:t>
      </w:r>
      <w:r w:rsidRPr="001F2DBD">
        <w:t xml:space="preserve"> et simulée grâce au logiciel Ansys.</w:t>
      </w:r>
    </w:p>
    <w:p w14:paraId="065328E4" w14:textId="1EFF429E" w:rsidR="00AE5BCE" w:rsidRPr="001F2DBD" w:rsidRDefault="00F10FED" w:rsidP="00E624FA">
      <w:r>
        <w:br w:type="page"/>
      </w:r>
    </w:p>
    <w:p w14:paraId="73BC055A" w14:textId="2CA2A845" w:rsidR="00CC2CA6" w:rsidRPr="001F2DBD" w:rsidRDefault="00CC2CA6" w:rsidP="00E624FA">
      <w:r w:rsidRPr="001F2DBD">
        <w:lastRenderedPageBreak/>
        <w:t xml:space="preserve">Voici une représentation 3D de l’antenne finale : </w:t>
      </w:r>
    </w:p>
    <w:p w14:paraId="771E1D67" w14:textId="77777777" w:rsidR="00AE5BCE" w:rsidRPr="001F2DBD" w:rsidRDefault="00AE5BCE" w:rsidP="00E624FA"/>
    <w:p w14:paraId="0AE277F7" w14:textId="77777777" w:rsidR="004569CC" w:rsidRPr="001F2DBD" w:rsidRDefault="004569CC" w:rsidP="00E624FA"/>
    <w:p w14:paraId="6756B7CE" w14:textId="77777777" w:rsidR="001A2281" w:rsidRPr="001F2DBD" w:rsidRDefault="00FB4A1D" w:rsidP="009F702A">
      <w:pPr>
        <w:jc w:val="center"/>
      </w:pPr>
      <w:r w:rsidRPr="001F2DBD">
        <w:rPr>
          <w:noProof/>
        </w:rPr>
        <w:drawing>
          <wp:inline distT="0" distB="0" distL="0" distR="0" wp14:anchorId="0012A84B" wp14:editId="508DB7B5">
            <wp:extent cx="5281780" cy="387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4368" cy="3882732"/>
                    </a:xfrm>
                    <a:prstGeom prst="rect">
                      <a:avLst/>
                    </a:prstGeom>
                  </pic:spPr>
                </pic:pic>
              </a:graphicData>
            </a:graphic>
          </wp:inline>
        </w:drawing>
      </w:r>
    </w:p>
    <w:p w14:paraId="3C9B6715" w14:textId="564FBD3F" w:rsidR="00E8360F" w:rsidRPr="001F2DBD" w:rsidRDefault="001A2281" w:rsidP="009F702A">
      <w:pPr>
        <w:pStyle w:val="Caption"/>
        <w:jc w:val="center"/>
      </w:pPr>
      <w:bookmarkStart w:id="48" w:name="_Toc16504748"/>
      <w:r w:rsidRPr="001F2DBD">
        <w:t xml:space="preserve">Figure </w:t>
      </w:r>
      <w:r w:rsidR="00DC50DA">
        <w:fldChar w:fldCharType="begin"/>
      </w:r>
      <w:r w:rsidR="00DC50DA">
        <w:instrText xml:space="preserve"> SEQ Figure \* ARABIC </w:instrText>
      </w:r>
      <w:r w:rsidR="00DC50DA">
        <w:fldChar w:fldCharType="separate"/>
      </w:r>
      <w:r w:rsidR="00D515BE">
        <w:rPr>
          <w:noProof/>
        </w:rPr>
        <w:t>6</w:t>
      </w:r>
      <w:r w:rsidR="00DC50DA">
        <w:rPr>
          <w:noProof/>
        </w:rPr>
        <w:fldChar w:fldCharType="end"/>
      </w:r>
      <w:r w:rsidRPr="001F2DBD">
        <w:t>: design final de l'antenne LPDA</w:t>
      </w:r>
      <w:bookmarkEnd w:id="48"/>
    </w:p>
    <w:p w14:paraId="2E393E09" w14:textId="7E5976B1" w:rsidR="00AF5DA8" w:rsidRPr="001F2DBD" w:rsidRDefault="00AF5DA8" w:rsidP="00E624FA"/>
    <w:p w14:paraId="15E30092" w14:textId="3CC2279D" w:rsidR="0044021E" w:rsidRPr="001F2DBD" w:rsidRDefault="00AE5BCE" w:rsidP="00E624FA">
      <w:r w:rsidRPr="001F2DBD">
        <w:t>Les éléments perpendiculaires qui sont à la même hauteur sont croisés. C’est-à-dire qu’ils ne sont pas sur la même tige verticale.</w:t>
      </w:r>
    </w:p>
    <w:p w14:paraId="7F767ED5" w14:textId="56D289A4" w:rsidR="00AE5BCE" w:rsidRPr="001F2DBD" w:rsidRDefault="00AE5BCE" w:rsidP="00E624FA"/>
    <w:p w14:paraId="3DDACACF" w14:textId="7DB11954" w:rsidR="0044021E" w:rsidRPr="001F2DBD" w:rsidRDefault="0044021E" w:rsidP="00E624FA">
      <w:r w:rsidRPr="001F2DBD">
        <w:t>Il ne faut pas oublier que les 2 tiges doivent être connectés électriquement au fond de l’antenne pour fonctionner correctement</w:t>
      </w:r>
      <w:r w:rsidR="00AE5BCE" w:rsidRPr="001F2DBD">
        <w:t>.</w:t>
      </w:r>
    </w:p>
    <w:p w14:paraId="1716216F" w14:textId="4EBA4C5D" w:rsidR="00E8360F" w:rsidRPr="001F2DBD" w:rsidRDefault="00E8360F" w:rsidP="00E624FA"/>
    <w:p w14:paraId="13F09345" w14:textId="62CAC046" w:rsidR="004569CC" w:rsidRPr="001F2DBD" w:rsidRDefault="00F10FED" w:rsidP="00E624FA">
      <w:r>
        <w:br w:type="page"/>
      </w:r>
    </w:p>
    <w:p w14:paraId="19ADA7AF" w14:textId="4A878C92" w:rsidR="005F5C3A" w:rsidRPr="001F2DBD" w:rsidRDefault="00425EBB" w:rsidP="00E624FA">
      <w:pPr>
        <w:pStyle w:val="Heading3"/>
      </w:pPr>
      <w:bookmarkStart w:id="49" w:name="_Toc16587483"/>
      <w:r w:rsidRPr="001F2DBD">
        <w:lastRenderedPageBreak/>
        <w:t>Simulation</w:t>
      </w:r>
      <w:bookmarkEnd w:id="49"/>
    </w:p>
    <w:p w14:paraId="6BF4B9F9" w14:textId="77777777" w:rsidR="004D151C" w:rsidRPr="001F2DBD" w:rsidRDefault="004D151C" w:rsidP="00E624FA"/>
    <w:p w14:paraId="37520AF3" w14:textId="42F69F74" w:rsidR="00A91FFB" w:rsidRPr="001F2DBD" w:rsidRDefault="005F5C3A" w:rsidP="00E624FA">
      <w:r w:rsidRPr="001F2DBD">
        <w:t>La simulation</w:t>
      </w:r>
      <w:r w:rsidR="00D073CA" w:rsidRPr="001F2DBD">
        <w:t xml:space="preserve"> </w:t>
      </w:r>
      <w:r w:rsidR="0060038D">
        <w:t>de</w:t>
      </w:r>
      <w:r w:rsidR="00D073CA" w:rsidRPr="001F2DBD">
        <w:t xml:space="preserve"> </w:t>
      </w:r>
      <w:r w:rsidR="0060038D">
        <w:t>l’antenne</w:t>
      </w:r>
      <w:r w:rsidR="00D073CA" w:rsidRPr="001F2DBD">
        <w:t xml:space="preserve"> va permettre </w:t>
      </w:r>
      <w:r w:rsidR="00A91FFB" w:rsidRPr="001F2DBD">
        <w:t>de vérifier si certaines valeurs doivent être modifiées afin qu’elles répondent mieux aux attentes.</w:t>
      </w:r>
    </w:p>
    <w:p w14:paraId="01267938" w14:textId="022E03D4" w:rsidR="00A91FFB" w:rsidRPr="001F2DBD" w:rsidRDefault="00A91FFB" w:rsidP="00E624FA">
      <w:r w:rsidRPr="001F2DBD">
        <w:t>Trois paramètres sont à vérifier :</w:t>
      </w:r>
    </w:p>
    <w:p w14:paraId="3A559FFA" w14:textId="3D859E97" w:rsidR="00A91FFB" w:rsidRPr="001F2DBD" w:rsidRDefault="00A91FFB" w:rsidP="00E624FA"/>
    <w:p w14:paraId="42C813D0" w14:textId="2FDFAAE9" w:rsidR="00045282" w:rsidRPr="001F2DBD" w:rsidRDefault="00045282" w:rsidP="00E624FA">
      <w:pPr>
        <w:pStyle w:val="ListParagraph"/>
        <w:numPr>
          <w:ilvl w:val="0"/>
          <w:numId w:val="21"/>
        </w:numPr>
      </w:pPr>
      <w:r w:rsidRPr="001F2DBD">
        <w:t>Le coefficient de réflexion S : lorsqu’un signal est transmis sous forme d’onde, une certaine partie de cette onde sera réfléchie. Ce paramètre permet de déterminer le rapport onde transmise sur onde reçue. Plus ce paramètre est faible, plus le signal sera de bonne qualité car moins réfléchi.</w:t>
      </w:r>
    </w:p>
    <w:p w14:paraId="4A21DB60" w14:textId="00B82AC2" w:rsidR="00A91FFB" w:rsidRPr="001F2DBD" w:rsidRDefault="00A91FFB" w:rsidP="00E624FA">
      <w:pPr>
        <w:pStyle w:val="ListParagraph"/>
      </w:pPr>
    </w:p>
    <w:p w14:paraId="344CF9A4" w14:textId="5AC30BE7" w:rsidR="00045282" w:rsidRPr="001F2DBD" w:rsidRDefault="00045282" w:rsidP="00E624FA">
      <w:pPr>
        <w:pStyle w:val="ListParagraph"/>
        <w:numPr>
          <w:ilvl w:val="0"/>
          <w:numId w:val="21"/>
        </w:numPr>
      </w:pPr>
      <w:r w:rsidRPr="001F2DBD">
        <w:t xml:space="preserve">L’impédance de l’antenne : </w:t>
      </w:r>
      <w:r w:rsidR="002C3388" w:rsidRPr="001F2DBD">
        <w:t>elle doit être le plus proche possible de l’impédance de la ligne de transmission (câble coaxial 50Ohm) ce que permet de d’éviter la réflexion. Si l‘impédance n’est pas bonne, il faudra adapté l’antenne pour correspondre avec la ligne de transmission.</w:t>
      </w:r>
    </w:p>
    <w:p w14:paraId="2007F98F" w14:textId="77777777" w:rsidR="002C3388" w:rsidRPr="001F2DBD" w:rsidRDefault="002C3388" w:rsidP="00E624FA">
      <w:pPr>
        <w:pStyle w:val="ListParagraph"/>
      </w:pPr>
    </w:p>
    <w:p w14:paraId="07AC8299" w14:textId="76145655" w:rsidR="002C3388" w:rsidRPr="001F2DBD" w:rsidRDefault="002C3388" w:rsidP="00E624FA">
      <w:pPr>
        <w:pStyle w:val="ListParagraph"/>
        <w:numPr>
          <w:ilvl w:val="0"/>
          <w:numId w:val="21"/>
        </w:numPr>
      </w:pPr>
      <w:r w:rsidRPr="001F2DBD">
        <w:t xml:space="preserve">La radiation : elle montre comment et avec quelle puissance sera transmise l’onde (en 3D). Si l’antenne n’a pas été designée correctement, </w:t>
      </w:r>
      <w:r w:rsidR="004569CC" w:rsidRPr="001F2DBD">
        <w:t>l’onde aura une faible puissance dans la direction</w:t>
      </w:r>
      <w:r w:rsidRPr="001F2DBD">
        <w:t xml:space="preserve"> escomptée</w:t>
      </w:r>
      <w:r w:rsidR="004569CC" w:rsidRPr="001F2DBD">
        <w:t xml:space="preserve"> et la distance de transmission sera moins grande.</w:t>
      </w:r>
    </w:p>
    <w:p w14:paraId="0540E08F" w14:textId="50C7EE52" w:rsidR="004569CC" w:rsidRPr="001F2DBD" w:rsidRDefault="004569CC" w:rsidP="00E624FA"/>
    <w:p w14:paraId="59F525A8" w14:textId="0A671AC5" w:rsidR="005F5C3A" w:rsidRDefault="004569CC" w:rsidP="00E624FA">
      <w:r w:rsidRPr="001F2DBD">
        <w:t>Ces informations seront données par le logiciel Ansys soit sous forme de graphe XY ou sous forme de smith chart ce qui permettra de vérifier le bon fonctionnent des antennes.</w:t>
      </w:r>
    </w:p>
    <w:p w14:paraId="307A9B29" w14:textId="740248C8" w:rsidR="009E684D" w:rsidRDefault="009E684D" w:rsidP="00E624FA"/>
    <w:p w14:paraId="47F5DE8E" w14:textId="1771ED20" w:rsidR="009E684D" w:rsidRPr="001F2DBD" w:rsidRDefault="003274A8" w:rsidP="00E624FA">
      <w:r>
        <w:t>**</w:t>
      </w:r>
      <w:r w:rsidR="009E684D">
        <w:t xml:space="preserve">Bien que les antennes soient faites pour la réception dans ce projet, </w:t>
      </w:r>
      <w:r w:rsidR="00B37703">
        <w:t>chaque valeur donnée par la simulation fera référence à une</w:t>
      </w:r>
      <w:r w:rsidR="009E684D">
        <w:t xml:space="preserve"> </w:t>
      </w:r>
      <w:r w:rsidR="00B37703">
        <w:t xml:space="preserve">émission. A noter qu’en RF, </w:t>
      </w:r>
      <w:r>
        <w:t xml:space="preserve">les résultats </w:t>
      </w:r>
      <w:r w:rsidR="00B37703">
        <w:t xml:space="preserve">pour une émission sont semblables à ceux d’une réception </w:t>
      </w:r>
    </w:p>
    <w:p w14:paraId="6C1E6F14" w14:textId="24A94211" w:rsidR="002E0922" w:rsidRDefault="009F702A" w:rsidP="009F702A">
      <w:pPr>
        <w:spacing w:after="0"/>
        <w:jc w:val="left"/>
      </w:pPr>
      <w:r>
        <w:br w:type="page"/>
      </w:r>
    </w:p>
    <w:p w14:paraId="39E4F9E8" w14:textId="39219A93" w:rsidR="00BD6572" w:rsidRPr="001F2DBD" w:rsidRDefault="00BD6572" w:rsidP="00E624FA">
      <w:pPr>
        <w:pStyle w:val="Heading4"/>
      </w:pPr>
      <w:bookmarkStart w:id="50" w:name="_Toc16587484"/>
      <w:r w:rsidRPr="001F2DBD">
        <w:lastRenderedPageBreak/>
        <w:t>Impédance</w:t>
      </w:r>
      <w:bookmarkEnd w:id="50"/>
    </w:p>
    <w:p w14:paraId="205406C2" w14:textId="77777777" w:rsidR="00BD6572" w:rsidRPr="001F2DBD" w:rsidRDefault="00BD6572" w:rsidP="00E624FA"/>
    <w:p w14:paraId="52941346" w14:textId="77777777" w:rsidR="00BD6572" w:rsidRPr="001F2DBD" w:rsidRDefault="00BD6572" w:rsidP="00E624FA">
      <w:r w:rsidRPr="001F2DBD">
        <w:t>Sur le graphique ci-dessous, l’impédance de l’antenne est très proche de 50Ohms en réel est la valeur imaginaire est proche de 0 à la fréquence souhaitée. Cela indique de l’antenne n’aura pas besoin d’être adaptée car très proche des valeurs souhaitées.</w:t>
      </w:r>
    </w:p>
    <w:p w14:paraId="15B43342" w14:textId="77777777" w:rsidR="00BD6572" w:rsidRPr="001F2DBD" w:rsidRDefault="00BD6572" w:rsidP="00E624FA"/>
    <w:p w14:paraId="3D1F21C0" w14:textId="77777777" w:rsidR="00BD6572" w:rsidRPr="001F2DBD" w:rsidRDefault="00BD6572" w:rsidP="009F702A">
      <w:pPr>
        <w:jc w:val="center"/>
      </w:pPr>
      <w:r w:rsidRPr="001F2DBD">
        <w:rPr>
          <w:noProof/>
        </w:rPr>
        <w:drawing>
          <wp:inline distT="0" distB="0" distL="0" distR="0" wp14:anchorId="3D654D24" wp14:editId="724D3CDC">
            <wp:extent cx="6052446" cy="3085106"/>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03"/>
                    <a:stretch/>
                  </pic:blipFill>
                  <pic:spPr bwMode="auto">
                    <a:xfrm>
                      <a:off x="0" y="0"/>
                      <a:ext cx="6105877" cy="3112341"/>
                    </a:xfrm>
                    <a:prstGeom prst="rect">
                      <a:avLst/>
                    </a:prstGeom>
                    <a:ln>
                      <a:noFill/>
                    </a:ln>
                    <a:extLst>
                      <a:ext uri="{53640926-AAD7-44D8-BBD7-CCE9431645EC}">
                        <a14:shadowObscured xmlns:a14="http://schemas.microsoft.com/office/drawing/2010/main"/>
                      </a:ext>
                    </a:extLst>
                  </pic:spPr>
                </pic:pic>
              </a:graphicData>
            </a:graphic>
          </wp:inline>
        </w:drawing>
      </w:r>
    </w:p>
    <w:p w14:paraId="7F99DDA7" w14:textId="0BB0EFA9" w:rsidR="00BD6572" w:rsidRDefault="00BD6572" w:rsidP="009F702A">
      <w:pPr>
        <w:pStyle w:val="Caption"/>
        <w:jc w:val="center"/>
      </w:pPr>
      <w:bookmarkStart w:id="51" w:name="_Toc16504749"/>
      <w:r w:rsidRPr="001F2DBD">
        <w:t xml:space="preserve">Figure </w:t>
      </w:r>
      <w:r w:rsidR="00DC50DA">
        <w:fldChar w:fldCharType="begin"/>
      </w:r>
      <w:r w:rsidR="00DC50DA">
        <w:instrText xml:space="preserve"> SEQ Figure \* ARABIC </w:instrText>
      </w:r>
      <w:r w:rsidR="00DC50DA">
        <w:fldChar w:fldCharType="separate"/>
      </w:r>
      <w:r w:rsidR="00D515BE">
        <w:rPr>
          <w:noProof/>
        </w:rPr>
        <w:t>7</w:t>
      </w:r>
      <w:r w:rsidR="00DC50DA">
        <w:rPr>
          <w:noProof/>
        </w:rPr>
        <w:fldChar w:fldCharType="end"/>
      </w:r>
      <w:r w:rsidRPr="001F2DBD">
        <w:t xml:space="preserve"> : impédance de l'antenne LPDA</w:t>
      </w:r>
      <w:bookmarkEnd w:id="51"/>
    </w:p>
    <w:p w14:paraId="1EC7CC9E" w14:textId="3E2CF03D" w:rsidR="00A91FFB" w:rsidRPr="001F2DBD" w:rsidRDefault="00A91FFB" w:rsidP="00E624FA">
      <w:pPr>
        <w:pStyle w:val="Heading4"/>
      </w:pPr>
      <w:bookmarkStart w:id="52" w:name="_Toc16587485"/>
      <w:r w:rsidRPr="001F2DBD">
        <w:t>Réflexion</w:t>
      </w:r>
      <w:bookmarkEnd w:id="52"/>
    </w:p>
    <w:p w14:paraId="5988977E" w14:textId="58D0B027" w:rsidR="00A91FFB" w:rsidRPr="001F2DBD" w:rsidRDefault="00A91FFB" w:rsidP="00E624FA"/>
    <w:p w14:paraId="4A6296AC" w14:textId="77777777" w:rsidR="00A91FFB" w:rsidRPr="001F2DBD" w:rsidRDefault="00A91FFB" w:rsidP="00E624FA">
      <w:r w:rsidRPr="001F2DBD">
        <w:t>Sur le graphique ci-dessous, la réflexion est dessinée en fonction de la fréquence. Il est à observer que le point le plus bas est à 460MHz.</w:t>
      </w:r>
    </w:p>
    <w:p w14:paraId="5902B111" w14:textId="2A74143D" w:rsidR="00A91FFB" w:rsidRPr="001F2DBD" w:rsidRDefault="00A91FFB" w:rsidP="00E624FA">
      <w:r w:rsidRPr="001F2DBD">
        <w:t>À la fréquence de travail</w:t>
      </w:r>
      <w:r w:rsidR="000443E2">
        <w:t xml:space="preserve"> soit 434MHz</w:t>
      </w:r>
      <w:r w:rsidRPr="001F2DBD">
        <w:t>, la réflexion est de -10</w:t>
      </w:r>
      <w:r w:rsidR="000443E2">
        <w:t>dB</w:t>
      </w:r>
      <w:r w:rsidRPr="001F2DBD">
        <w:t xml:space="preserve"> ce qui est satisfaisant pour l’utilisation qui doit être faite</w:t>
      </w:r>
      <w:r w:rsidR="000443E2">
        <w:t xml:space="preserve"> de l’antenne</w:t>
      </w:r>
      <w:r w:rsidRPr="001F2DBD">
        <w:t xml:space="preserve">. </w:t>
      </w:r>
    </w:p>
    <w:p w14:paraId="2B8E60B7" w14:textId="77777777" w:rsidR="00A91FFB" w:rsidRPr="001F2DBD" w:rsidRDefault="00A91FFB" w:rsidP="00E624FA"/>
    <w:p w14:paraId="10B702F0" w14:textId="77777777" w:rsidR="004D151C" w:rsidRPr="001F2DBD" w:rsidRDefault="004569CC" w:rsidP="009F702A">
      <w:pPr>
        <w:jc w:val="center"/>
      </w:pPr>
      <w:r w:rsidRPr="001F2DBD">
        <w:rPr>
          <w:noProof/>
        </w:rPr>
        <w:drawing>
          <wp:inline distT="0" distB="0" distL="0" distR="0" wp14:anchorId="1A9E2656" wp14:editId="776E863D">
            <wp:extent cx="5946240" cy="310100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4511" cy="3115752"/>
                    </a:xfrm>
                    <a:prstGeom prst="rect">
                      <a:avLst/>
                    </a:prstGeom>
                  </pic:spPr>
                </pic:pic>
              </a:graphicData>
            </a:graphic>
          </wp:inline>
        </w:drawing>
      </w:r>
    </w:p>
    <w:p w14:paraId="712BC4F7" w14:textId="01535A3B" w:rsidR="004D151C" w:rsidRPr="001F2DBD" w:rsidRDefault="004D151C" w:rsidP="009F702A">
      <w:pPr>
        <w:pStyle w:val="Caption"/>
        <w:jc w:val="center"/>
      </w:pPr>
      <w:bookmarkStart w:id="53" w:name="_Toc16504750"/>
      <w:r w:rsidRPr="001F2DBD">
        <w:t xml:space="preserve">Figure </w:t>
      </w:r>
      <w:r w:rsidR="00DC50DA">
        <w:fldChar w:fldCharType="begin"/>
      </w:r>
      <w:r w:rsidR="00DC50DA">
        <w:instrText xml:space="preserve"> SEQ Figure \* ARABIC </w:instrText>
      </w:r>
      <w:r w:rsidR="00DC50DA">
        <w:fldChar w:fldCharType="separate"/>
      </w:r>
      <w:r w:rsidR="00D515BE">
        <w:rPr>
          <w:noProof/>
        </w:rPr>
        <w:t>8</w:t>
      </w:r>
      <w:r w:rsidR="00DC50DA">
        <w:rPr>
          <w:noProof/>
        </w:rPr>
        <w:fldChar w:fldCharType="end"/>
      </w:r>
      <w:r w:rsidRPr="001F2DBD">
        <w:t xml:space="preserve"> : réflexion de l'antenne LPDA</w:t>
      </w:r>
      <w:bookmarkEnd w:id="53"/>
    </w:p>
    <w:p w14:paraId="1E2EB131" w14:textId="495CAC9C" w:rsidR="00C56EDE" w:rsidRPr="001F2DBD" w:rsidRDefault="00C56EDE" w:rsidP="00E624FA">
      <w:pPr>
        <w:pStyle w:val="Heading4"/>
      </w:pPr>
      <w:bookmarkStart w:id="54" w:name="_Toc16587486"/>
      <w:r w:rsidRPr="001F2DBD">
        <w:lastRenderedPageBreak/>
        <w:t>Radiation</w:t>
      </w:r>
      <w:bookmarkEnd w:id="54"/>
    </w:p>
    <w:p w14:paraId="1F7CAE9C" w14:textId="397D8A95" w:rsidR="00C56EDE" w:rsidRPr="001F2DBD" w:rsidRDefault="00C56EDE" w:rsidP="00E624FA"/>
    <w:p w14:paraId="63716E3B" w14:textId="23A5DA67" w:rsidR="00C56EDE" w:rsidRPr="001F2DBD" w:rsidRDefault="00C56EDE" w:rsidP="00E624FA">
      <w:r w:rsidRPr="001F2DBD">
        <w:t xml:space="preserve">Sur le graphique ci-dessous, </w:t>
      </w:r>
      <w:r w:rsidR="00D073CA" w:rsidRPr="001F2DBD">
        <w:t xml:space="preserve">les ondes émises par l’antenne irradient fortement dans une direction (partie rouge). Inversement dans l’axe perpendiculaire à la radiation, la puissance est beaucoup moins forte (vert et bleu) ce qui correspond aux résultat attendus.  </w:t>
      </w:r>
    </w:p>
    <w:p w14:paraId="203A3D8A" w14:textId="77777777" w:rsidR="00C56EDE" w:rsidRPr="001F2DBD" w:rsidRDefault="00C56EDE" w:rsidP="00E624FA"/>
    <w:p w14:paraId="265D58F8" w14:textId="77777777" w:rsidR="004D151C" w:rsidRPr="001F2DBD" w:rsidRDefault="00425EBB" w:rsidP="009F702A">
      <w:pPr>
        <w:jc w:val="center"/>
      </w:pPr>
      <w:r w:rsidRPr="001F2DBD">
        <w:rPr>
          <w:noProof/>
        </w:rPr>
        <w:drawing>
          <wp:inline distT="0" distB="0" distL="0" distR="0" wp14:anchorId="14566C99" wp14:editId="68DAA89C">
            <wp:extent cx="4998671" cy="3552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8952" cy="3567240"/>
                    </a:xfrm>
                    <a:prstGeom prst="rect">
                      <a:avLst/>
                    </a:prstGeom>
                  </pic:spPr>
                </pic:pic>
              </a:graphicData>
            </a:graphic>
          </wp:inline>
        </w:drawing>
      </w:r>
    </w:p>
    <w:p w14:paraId="6DF9C4FD" w14:textId="2316AFCF" w:rsidR="00C56EDE" w:rsidRPr="001F2DBD" w:rsidRDefault="004D151C" w:rsidP="009F702A">
      <w:pPr>
        <w:pStyle w:val="Caption"/>
        <w:jc w:val="center"/>
      </w:pPr>
      <w:bookmarkStart w:id="55" w:name="_Toc16504751"/>
      <w:r w:rsidRPr="001F2DBD">
        <w:t xml:space="preserve">Figure </w:t>
      </w:r>
      <w:r w:rsidR="00DC50DA">
        <w:fldChar w:fldCharType="begin"/>
      </w:r>
      <w:r w:rsidR="00DC50DA">
        <w:instrText xml:space="preserve"> SEQ Figure \* ARABIC </w:instrText>
      </w:r>
      <w:r w:rsidR="00DC50DA">
        <w:fldChar w:fldCharType="separate"/>
      </w:r>
      <w:r w:rsidR="00D515BE">
        <w:rPr>
          <w:noProof/>
        </w:rPr>
        <w:t>9</w:t>
      </w:r>
      <w:r w:rsidR="00DC50DA">
        <w:rPr>
          <w:noProof/>
        </w:rPr>
        <w:fldChar w:fldCharType="end"/>
      </w:r>
      <w:r w:rsidRPr="001F2DBD">
        <w:t xml:space="preserve"> : radiation de l'antenne LPDA</w:t>
      </w:r>
      <w:bookmarkEnd w:id="55"/>
    </w:p>
    <w:p w14:paraId="42F962C6" w14:textId="73C5C1DE" w:rsidR="003F48A5" w:rsidRPr="001F2DBD" w:rsidRDefault="003F48A5" w:rsidP="00E624FA"/>
    <w:p w14:paraId="04AB5677" w14:textId="77777777" w:rsidR="003F48A5" w:rsidRPr="001F2DBD" w:rsidRDefault="003F48A5" w:rsidP="00E624FA"/>
    <w:p w14:paraId="76CF95BB" w14:textId="00D466E8" w:rsidR="00D073CA" w:rsidRPr="001F2DBD" w:rsidRDefault="00D073CA" w:rsidP="00E624FA">
      <w:r w:rsidRPr="001F2DBD">
        <w:t>Si le graphe est superposé avec l’antenne, cela indique comment l’antenne devra être tenue pour pouvoir détecter au mieux les sensorBalls.</w:t>
      </w:r>
    </w:p>
    <w:p w14:paraId="5807A102" w14:textId="238C969D" w:rsidR="00D073CA" w:rsidRPr="001F2DBD" w:rsidRDefault="00D073CA" w:rsidP="00E624FA">
      <w:r w:rsidRPr="001F2DBD">
        <w:t xml:space="preserve">L’image ci-dessous montre la position de l’antenne avec son graphe de radiation :  </w:t>
      </w:r>
    </w:p>
    <w:p w14:paraId="637AC818" w14:textId="68568CA7" w:rsidR="004D151C" w:rsidRPr="001F2DBD" w:rsidRDefault="004D151C" w:rsidP="00E624FA"/>
    <w:p w14:paraId="5B5ED8D4" w14:textId="77777777" w:rsidR="003F48A5" w:rsidRPr="001F2DBD" w:rsidRDefault="003F48A5" w:rsidP="00E624FA"/>
    <w:p w14:paraId="4515DC68" w14:textId="77777777" w:rsidR="004D151C" w:rsidRPr="001F2DBD" w:rsidRDefault="00C56EDE" w:rsidP="009F702A">
      <w:pPr>
        <w:jc w:val="center"/>
      </w:pPr>
      <w:r w:rsidRPr="001F2DBD">
        <w:rPr>
          <w:noProof/>
        </w:rPr>
        <w:drawing>
          <wp:inline distT="0" distB="0" distL="0" distR="0" wp14:anchorId="49284080" wp14:editId="0E4B2924">
            <wp:extent cx="3175000" cy="261849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7559" cy="2620605"/>
                    </a:xfrm>
                    <a:prstGeom prst="rect">
                      <a:avLst/>
                    </a:prstGeom>
                  </pic:spPr>
                </pic:pic>
              </a:graphicData>
            </a:graphic>
          </wp:inline>
        </w:drawing>
      </w:r>
    </w:p>
    <w:p w14:paraId="4C93E0B8" w14:textId="62D84410" w:rsidR="001E28ED" w:rsidRPr="001F2DBD" w:rsidRDefault="004D151C" w:rsidP="009F702A">
      <w:pPr>
        <w:pStyle w:val="Caption"/>
        <w:jc w:val="center"/>
      </w:pPr>
      <w:bookmarkStart w:id="56" w:name="_Toc16504752"/>
      <w:r w:rsidRPr="001F2DBD">
        <w:t xml:space="preserve">Figure </w:t>
      </w:r>
      <w:r w:rsidR="00DC50DA">
        <w:fldChar w:fldCharType="begin"/>
      </w:r>
      <w:r w:rsidR="00DC50DA">
        <w:instrText xml:space="preserve"> SEQ Figure \* ARABIC </w:instrText>
      </w:r>
      <w:r w:rsidR="00DC50DA">
        <w:fldChar w:fldCharType="separate"/>
      </w:r>
      <w:r w:rsidR="00D515BE">
        <w:rPr>
          <w:noProof/>
        </w:rPr>
        <w:t>10</w:t>
      </w:r>
      <w:r w:rsidR="00DC50DA">
        <w:rPr>
          <w:noProof/>
        </w:rPr>
        <w:fldChar w:fldCharType="end"/>
      </w:r>
      <w:r w:rsidRPr="001F2DBD">
        <w:t xml:space="preserve"> : radiation de l'antenne LPDA avec l'antenne</w:t>
      </w:r>
      <w:bookmarkEnd w:id="56"/>
    </w:p>
    <w:p w14:paraId="1D3DF26A" w14:textId="2E1AF225" w:rsidR="004569CC" w:rsidRPr="001F2DBD" w:rsidRDefault="004569CC" w:rsidP="00E624FA">
      <w:pPr>
        <w:pStyle w:val="Heading3"/>
      </w:pPr>
      <w:bookmarkStart w:id="57" w:name="_Toc16587487"/>
      <w:r w:rsidRPr="001F2DBD">
        <w:lastRenderedPageBreak/>
        <w:t>Tests et résultats</w:t>
      </w:r>
      <w:bookmarkEnd w:id="57"/>
    </w:p>
    <w:p w14:paraId="209B9F64" w14:textId="6D42F0BC" w:rsidR="00D073CA" w:rsidRPr="001F2DBD" w:rsidRDefault="00D073CA" w:rsidP="00E624FA"/>
    <w:p w14:paraId="3C1A5010" w14:textId="334F6205" w:rsidR="00D073CA" w:rsidRDefault="00A55018" w:rsidP="00E624FA">
      <w:r>
        <w:t>Dans cette partie, l’antenne LPDA</w:t>
      </w:r>
      <w:r w:rsidR="005F5C3A" w:rsidRPr="001F2DBD">
        <w:t xml:space="preserve"> ser</w:t>
      </w:r>
      <w:r>
        <w:t>a</w:t>
      </w:r>
      <w:r w:rsidR="005F5C3A" w:rsidRPr="001F2DBD">
        <w:t xml:space="preserve"> </w:t>
      </w:r>
      <w:r>
        <w:t>mesurée</w:t>
      </w:r>
      <w:r w:rsidR="005F5C3A" w:rsidRPr="001F2DBD">
        <w:t xml:space="preserve"> et </w:t>
      </w:r>
      <w:r>
        <w:t>son résultat</w:t>
      </w:r>
      <w:r w:rsidR="005F5C3A" w:rsidRPr="001F2DBD">
        <w:t xml:space="preserve"> ser</w:t>
      </w:r>
      <w:r>
        <w:t>a</w:t>
      </w:r>
      <w:r w:rsidR="005F5C3A" w:rsidRPr="001F2DBD">
        <w:t xml:space="preserve"> comparé avec les simulations précédentes pour vérifier</w:t>
      </w:r>
      <w:r>
        <w:t xml:space="preserve"> le bon fonctionnement de celle</w:t>
      </w:r>
      <w:r w:rsidR="005F5C3A" w:rsidRPr="001F2DBD">
        <w:t>-ci.</w:t>
      </w:r>
    </w:p>
    <w:p w14:paraId="07703994" w14:textId="62CC7003" w:rsidR="003274A8" w:rsidRDefault="003274A8" w:rsidP="00E624FA"/>
    <w:p w14:paraId="6BDCBE16" w14:textId="7E1AA01D" w:rsidR="003274A8" w:rsidRPr="001F2DBD" w:rsidRDefault="003274A8" w:rsidP="00E624FA">
      <w:r>
        <w:t>**Bien que les antennes soient faites pour la réception dans ce projet, les mesures seront toujours faites pour de la transmission mais les résultats seront les mêmes dans les 2 cas.</w:t>
      </w:r>
    </w:p>
    <w:p w14:paraId="57F21AAD" w14:textId="77777777" w:rsidR="003274A8" w:rsidRPr="001F2DBD" w:rsidRDefault="003274A8" w:rsidP="00E624FA"/>
    <w:p w14:paraId="028DE0FB" w14:textId="77777777" w:rsidR="005F5C3A" w:rsidRPr="001F2DBD" w:rsidRDefault="005F5C3A" w:rsidP="00E624FA"/>
    <w:p w14:paraId="6958550D" w14:textId="4CA6019A" w:rsidR="005F5C3A" w:rsidRPr="001F2DBD" w:rsidRDefault="00425EBB" w:rsidP="00E624FA">
      <w:pPr>
        <w:pStyle w:val="Heading4"/>
      </w:pPr>
      <w:bookmarkStart w:id="58" w:name="_Ref14682509"/>
      <w:bookmarkStart w:id="59" w:name="_Toc16587488"/>
      <w:r w:rsidRPr="001F2DBD">
        <w:t>PCB Test</w:t>
      </w:r>
      <w:bookmarkEnd w:id="58"/>
      <w:bookmarkEnd w:id="59"/>
    </w:p>
    <w:p w14:paraId="19C7BA51" w14:textId="77777777" w:rsidR="005F5C3A" w:rsidRPr="001F2DBD" w:rsidRDefault="005F5C3A" w:rsidP="00E624FA"/>
    <w:p w14:paraId="4E871B11" w14:textId="77777777" w:rsidR="005F5C3A" w:rsidRPr="001F2DBD" w:rsidRDefault="005F5C3A" w:rsidP="00E624FA">
      <w:r w:rsidRPr="001F2DBD">
        <w:t>Pour ce faire, un Analyseur de réseau (Network Analyser), un Agilent E5071C sera utilisé pour les mesures. Pour pouvoir connecter cet appareil avec l’antenne, un petit circuit va devoir être créer.</w:t>
      </w:r>
    </w:p>
    <w:p w14:paraId="02A956BE" w14:textId="77777777" w:rsidR="003A494F" w:rsidRPr="001F2DBD" w:rsidRDefault="005F5C3A" w:rsidP="00E624FA">
      <w:r w:rsidRPr="001F2DBD">
        <w:t>Celui-ci permettra de connecter la sortie de l’antenne</w:t>
      </w:r>
      <w:r w:rsidR="004D151C" w:rsidRPr="001F2DBD">
        <w:t xml:space="preserve"> sur les 2 port</w:t>
      </w:r>
      <w:r w:rsidR="003A494F" w:rsidRPr="001F2DBD">
        <w:t>s de l’Agilent.</w:t>
      </w:r>
    </w:p>
    <w:p w14:paraId="4E564400" w14:textId="277758EB" w:rsidR="003A494F" w:rsidRPr="001F2DBD" w:rsidRDefault="003A494F" w:rsidP="00E624FA"/>
    <w:p w14:paraId="289AE9AB" w14:textId="3C8D6E43" w:rsidR="003A494F" w:rsidRPr="001F2DBD" w:rsidRDefault="003A494F" w:rsidP="00E624FA">
      <w:r w:rsidRPr="001F2DBD">
        <w:t xml:space="preserve">L’antenne viendra se visser à l’entrée est sortira sur deux connecteur SMA qu’il faudra connecter sur l’Agilent au moyen d’un câble coaxial. </w:t>
      </w:r>
    </w:p>
    <w:p w14:paraId="18CBDEAD" w14:textId="77777777" w:rsidR="0044021E" w:rsidRPr="001F2DBD" w:rsidRDefault="0044021E" w:rsidP="00E624FA"/>
    <w:p w14:paraId="3F9F1F48" w14:textId="7B56E868" w:rsidR="003A494F" w:rsidRPr="001F2DBD" w:rsidRDefault="003A494F" w:rsidP="00E624FA"/>
    <w:p w14:paraId="31A670C7" w14:textId="77777777" w:rsidR="003A494F" w:rsidRPr="001F2DBD" w:rsidRDefault="003A494F" w:rsidP="009F702A">
      <w:pPr>
        <w:jc w:val="center"/>
      </w:pPr>
      <w:r w:rsidRPr="001F2DBD">
        <w:rPr>
          <w:noProof/>
        </w:rPr>
        <w:drawing>
          <wp:inline distT="0" distB="0" distL="0" distR="0" wp14:anchorId="28ECBB8E" wp14:editId="1CE3FC6C">
            <wp:extent cx="5727700" cy="2304415"/>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304415"/>
                    </a:xfrm>
                    <a:prstGeom prst="rect">
                      <a:avLst/>
                    </a:prstGeom>
                  </pic:spPr>
                </pic:pic>
              </a:graphicData>
            </a:graphic>
          </wp:inline>
        </w:drawing>
      </w:r>
    </w:p>
    <w:p w14:paraId="04665CC6" w14:textId="1D60865A" w:rsidR="003A494F" w:rsidRPr="007E653F" w:rsidRDefault="003A494F" w:rsidP="009F702A">
      <w:pPr>
        <w:pStyle w:val="Caption"/>
        <w:jc w:val="center"/>
      </w:pPr>
      <w:bookmarkStart w:id="60" w:name="_Toc16504753"/>
      <w:r w:rsidRPr="007E653F">
        <w:t xml:space="preserve">Figure </w:t>
      </w:r>
      <w:r w:rsidR="00243975">
        <w:fldChar w:fldCharType="begin"/>
      </w:r>
      <w:r w:rsidR="00243975" w:rsidRPr="007E653F">
        <w:instrText xml:space="preserve"> SEQ Figure \* ARABIC </w:instrText>
      </w:r>
      <w:r w:rsidR="00243975">
        <w:fldChar w:fldCharType="separate"/>
      </w:r>
      <w:r w:rsidR="00D515BE">
        <w:rPr>
          <w:noProof/>
        </w:rPr>
        <w:t>11</w:t>
      </w:r>
      <w:r w:rsidR="00243975">
        <w:rPr>
          <w:noProof/>
        </w:rPr>
        <w:fldChar w:fldCharType="end"/>
      </w:r>
      <w:r w:rsidRPr="007E653F">
        <w:t xml:space="preserve"> : schéma PCB test LPDA</w:t>
      </w:r>
      <w:bookmarkEnd w:id="60"/>
    </w:p>
    <w:p w14:paraId="06D74EFC" w14:textId="208CED12" w:rsidR="00446F2A" w:rsidRPr="007E653F" w:rsidRDefault="003A494F" w:rsidP="00E624FA">
      <w:r w:rsidRPr="007E653F">
        <w:t xml:space="preserve"> </w:t>
      </w:r>
    </w:p>
    <w:p w14:paraId="596F9D36" w14:textId="6F4F2453" w:rsidR="0044021E" w:rsidRPr="001F2DBD" w:rsidRDefault="00E8360F" w:rsidP="00E624FA">
      <w:r w:rsidRPr="001F2DBD">
        <w:t xml:space="preserve">Il y a 2 vis par connexion sur l’antenne </w:t>
      </w:r>
      <w:r w:rsidR="00B37703">
        <w:t>ce qui</w:t>
      </w:r>
      <w:r w:rsidRPr="001F2DBD">
        <w:t xml:space="preserve"> permettra de créer un trou allongé. Il est nécessaire d’exécuter cette </w:t>
      </w:r>
      <w:r w:rsidR="00D857A9" w:rsidRPr="001F2DBD">
        <w:t>étape pour pouvoir régler les distances des 2 tiges verticales comme discuté plus haut.</w:t>
      </w:r>
      <w:r w:rsidRPr="001F2DBD">
        <w:t xml:space="preserve">   </w:t>
      </w:r>
    </w:p>
    <w:p w14:paraId="1A14B2AE" w14:textId="77777777" w:rsidR="00E8360F" w:rsidRPr="001F2DBD" w:rsidRDefault="00E8360F" w:rsidP="00E624FA"/>
    <w:p w14:paraId="3FE01C80" w14:textId="02DC4383" w:rsidR="00D857A9" w:rsidRPr="001F2DBD" w:rsidRDefault="0044021E" w:rsidP="00E624FA">
      <w:r w:rsidRPr="001F2DBD">
        <w:t>La partie routage du PCB sera donné en Annexe.</w:t>
      </w:r>
    </w:p>
    <w:p w14:paraId="3C7CFEE9" w14:textId="1506A876" w:rsidR="00D857A9" w:rsidRPr="001F2DBD" w:rsidRDefault="00D857A9" w:rsidP="00E624FA">
      <w:r w:rsidRPr="001F2DBD">
        <w:br w:type="page"/>
      </w:r>
    </w:p>
    <w:p w14:paraId="72E3C20D" w14:textId="05914FF0" w:rsidR="00DA029F" w:rsidRPr="001F2DBD" w:rsidRDefault="00DA029F" w:rsidP="00E624FA">
      <w:pPr>
        <w:pStyle w:val="Heading4"/>
      </w:pPr>
      <w:bookmarkStart w:id="61" w:name="_Toc16587489"/>
      <w:r w:rsidRPr="001F2DBD">
        <w:lastRenderedPageBreak/>
        <w:t>Mesures</w:t>
      </w:r>
      <w:bookmarkEnd w:id="61"/>
    </w:p>
    <w:p w14:paraId="2C47F3BA" w14:textId="78164561" w:rsidR="00060E2D" w:rsidRPr="001F2DBD" w:rsidRDefault="00060E2D" w:rsidP="00E624FA"/>
    <w:p w14:paraId="0970A0BD" w14:textId="27FEB88B" w:rsidR="00D857A9" w:rsidRDefault="00446F2A" w:rsidP="00E624FA">
      <w:r w:rsidRPr="001F2DBD">
        <w:t>Les mesures prisent avec l’Agilent donnent une bonne appréciation des résultats mais ne sont pas des plus précises. Beaucoup de perturbations électromagnétiques à côté de l’antenne du</w:t>
      </w:r>
      <w:r w:rsidR="0044021E" w:rsidRPr="001F2DBD">
        <w:t>es</w:t>
      </w:r>
      <w:r w:rsidRPr="001F2DBD">
        <w:t xml:space="preserve"> aux autres appareils électriques et à tout ce qui est métallique trop proche de ladite antenne </w:t>
      </w:r>
      <w:r w:rsidR="0044021E" w:rsidRPr="001F2DBD">
        <w:t>peuvent faire baisser</w:t>
      </w:r>
      <w:r w:rsidRPr="001F2DBD">
        <w:t xml:space="preserve"> ses performances.</w:t>
      </w:r>
    </w:p>
    <w:p w14:paraId="71FA8655" w14:textId="55B4A140" w:rsidR="00EE5628" w:rsidRDefault="00EE5628" w:rsidP="00E624FA"/>
    <w:p w14:paraId="0D9AFF83" w14:textId="2DFD7F62" w:rsidR="00EE5628" w:rsidRPr="001F2DBD" w:rsidRDefault="00EE5628" w:rsidP="00E624FA">
      <w:r>
        <w:t>Les mesure sont faites sur une plage de fréquence de 283 à 583MHz</w:t>
      </w:r>
    </w:p>
    <w:p w14:paraId="2EB2AFC3" w14:textId="356B167E" w:rsidR="001F2DBD" w:rsidRPr="001F2DBD" w:rsidRDefault="001F2DBD" w:rsidP="00E624FA"/>
    <w:p w14:paraId="3A9A27BF" w14:textId="50DD375D" w:rsidR="00446F2A" w:rsidRPr="001F2DBD" w:rsidRDefault="00446F2A" w:rsidP="00E624FA"/>
    <w:p w14:paraId="37C9C90B" w14:textId="313E185C" w:rsidR="005055E8" w:rsidRPr="001F2DBD" w:rsidRDefault="005055E8" w:rsidP="00E624FA">
      <w:pPr>
        <w:pStyle w:val="Heading5"/>
      </w:pPr>
      <w:bookmarkStart w:id="62" w:name="_Toc16587490"/>
      <w:r w:rsidRPr="001F2DBD">
        <w:t>Impédance</w:t>
      </w:r>
      <w:bookmarkEnd w:id="62"/>
    </w:p>
    <w:p w14:paraId="61604765" w14:textId="0287491F" w:rsidR="005055E8" w:rsidRPr="001F2DBD" w:rsidRDefault="005055E8" w:rsidP="00E624FA"/>
    <w:p w14:paraId="0C5641DD" w14:textId="42448F5F" w:rsidR="00F30BE7" w:rsidRPr="001F2DBD" w:rsidRDefault="00F30BE7" w:rsidP="00E624FA">
      <w:r w:rsidRPr="001F2DBD">
        <w:t>L’impédance et, cette fois donnée sous forme d’un diagramme de Smith. Le marqueur 1 indique la fréquence 434Mhz. Pour éviter un adaptation d’impédance, le curseur doit être le plus près possible du centre du graphe qui indique 50Ohm et aucune valeur imaginaire.</w:t>
      </w:r>
    </w:p>
    <w:p w14:paraId="5B3CFF9C" w14:textId="77777777" w:rsidR="00F30BE7" w:rsidRPr="001F2DBD" w:rsidRDefault="00F30BE7" w:rsidP="00E624FA"/>
    <w:p w14:paraId="198A51BD" w14:textId="50707370" w:rsidR="00BB742D" w:rsidRDefault="00A968A5" w:rsidP="00E624FA">
      <w:r>
        <w:t>Ici, le point est à 34,4 + 8.4iΩ</w:t>
      </w:r>
      <w:r w:rsidR="00F30BE7" w:rsidRPr="001F2DBD">
        <w:t>. La valeur imaginaire est plutôt correct tandis que la valeur réelle est un peu basse</w:t>
      </w:r>
      <w:r w:rsidR="001F2DBD" w:rsidRPr="001F2DBD">
        <w:t xml:space="preserve"> mais reste encore valide c</w:t>
      </w:r>
      <w:r w:rsidR="00F30BE7" w:rsidRPr="001F2DBD">
        <w:t>ompte tenu de la précision de l’appareil de mesure</w:t>
      </w:r>
      <w:r w:rsidR="00BB742D">
        <w:t xml:space="preserve"> et qu’une antenne log-périodique est large en bande</w:t>
      </w:r>
      <w:r w:rsidR="001F2DBD" w:rsidRPr="001F2DBD">
        <w:t>.</w:t>
      </w:r>
    </w:p>
    <w:p w14:paraId="051C16A5" w14:textId="26396C05" w:rsidR="00F30BE7" w:rsidRDefault="00F30BE7" w:rsidP="00E624FA">
      <w:r w:rsidRPr="001F2DBD">
        <w:t xml:space="preserve"> </w:t>
      </w:r>
    </w:p>
    <w:p w14:paraId="294279D9" w14:textId="51179E1D" w:rsidR="00E4345B" w:rsidRDefault="00E4345B" w:rsidP="00E624FA"/>
    <w:p w14:paraId="12198E0A" w14:textId="77777777" w:rsidR="00E4345B" w:rsidRPr="001F2DBD" w:rsidRDefault="00E4345B" w:rsidP="00E624FA"/>
    <w:p w14:paraId="6B26154F" w14:textId="77777777" w:rsidR="005055E8" w:rsidRPr="001F2DBD" w:rsidRDefault="005055E8" w:rsidP="00E624FA"/>
    <w:p w14:paraId="3A8FDE80" w14:textId="77777777" w:rsidR="001F2DBD" w:rsidRPr="001F2DBD" w:rsidRDefault="00AA25C1" w:rsidP="009F702A">
      <w:pPr>
        <w:jc w:val="center"/>
      </w:pPr>
      <w:r>
        <w:rPr>
          <w:noProof/>
        </w:rPr>
        <w:pict w14:anchorId="07AC0708">
          <v:shape id="_x0000_i1026" type="#_x0000_t75" style="width:365.35pt;height:284.25pt">
            <v:imagedata r:id="rId23" o:title="lpda smith"/>
          </v:shape>
        </w:pict>
      </w:r>
    </w:p>
    <w:p w14:paraId="3DF987A6" w14:textId="68288C7C" w:rsidR="006C2150" w:rsidRDefault="001F2DBD" w:rsidP="009F702A">
      <w:pPr>
        <w:pStyle w:val="Caption"/>
        <w:jc w:val="center"/>
      </w:pPr>
      <w:bookmarkStart w:id="63" w:name="_Toc16504754"/>
      <w:r w:rsidRPr="001F2DBD">
        <w:t xml:space="preserve">Figure </w:t>
      </w:r>
      <w:r w:rsidR="00DC50DA">
        <w:fldChar w:fldCharType="begin"/>
      </w:r>
      <w:r w:rsidR="00DC50DA">
        <w:instrText xml:space="preserve"> SEQ Figure \* ARABIC </w:instrText>
      </w:r>
      <w:r w:rsidR="00DC50DA">
        <w:fldChar w:fldCharType="separate"/>
      </w:r>
      <w:r w:rsidR="00D515BE">
        <w:rPr>
          <w:noProof/>
        </w:rPr>
        <w:t>12</w:t>
      </w:r>
      <w:r w:rsidR="00DC50DA">
        <w:rPr>
          <w:noProof/>
        </w:rPr>
        <w:fldChar w:fldCharType="end"/>
      </w:r>
      <w:r w:rsidRPr="001F2DBD">
        <w:t xml:space="preserve"> : impédance de l'antenne LPDA</w:t>
      </w:r>
      <w:bookmarkEnd w:id="63"/>
    </w:p>
    <w:p w14:paraId="478CF563" w14:textId="77777777" w:rsidR="006C2150" w:rsidRDefault="006C2150" w:rsidP="00E624FA">
      <w:pPr>
        <w:rPr>
          <w:color w:val="44546A" w:themeColor="text2"/>
          <w:sz w:val="18"/>
          <w:szCs w:val="18"/>
        </w:rPr>
      </w:pPr>
      <w:r>
        <w:br w:type="page"/>
      </w:r>
    </w:p>
    <w:p w14:paraId="745F2A6E" w14:textId="77777777" w:rsidR="001F2DBD" w:rsidRPr="001F2DBD" w:rsidRDefault="001F2DBD" w:rsidP="00E624FA">
      <w:pPr>
        <w:pStyle w:val="Caption"/>
      </w:pPr>
    </w:p>
    <w:p w14:paraId="3A98738D" w14:textId="111377CE" w:rsidR="0001781B" w:rsidRPr="001F2DBD" w:rsidRDefault="0001781B" w:rsidP="00E624FA">
      <w:pPr>
        <w:pStyle w:val="Heading5"/>
      </w:pPr>
      <w:bookmarkStart w:id="64" w:name="_Toc16587491"/>
      <w:r w:rsidRPr="001F2DBD">
        <w:t>Réflexion</w:t>
      </w:r>
      <w:bookmarkEnd w:id="64"/>
    </w:p>
    <w:p w14:paraId="0595B9C0" w14:textId="77777777" w:rsidR="0001781B" w:rsidRPr="001F2DBD" w:rsidRDefault="0001781B" w:rsidP="00E624FA"/>
    <w:p w14:paraId="5C039FD7" w14:textId="77777777" w:rsidR="0001781B" w:rsidRPr="001F2DBD" w:rsidRDefault="0001781B" w:rsidP="00E624FA">
      <w:r w:rsidRPr="001F2DBD">
        <w:t>Sur ce graphe, la réflexion est la plus basse à 434MHz. Ce qui indique que le transfert de puissance est le plus grand à cette fréquence et indique que l’antenne a été correctement designée.</w:t>
      </w:r>
    </w:p>
    <w:p w14:paraId="1217D193" w14:textId="0CB89B26" w:rsidR="0001781B" w:rsidRDefault="0001781B" w:rsidP="00E624FA">
      <w:r w:rsidRPr="001F2DBD">
        <w:t>La valeur de la réflexion est de -13dB à 434MHz</w:t>
      </w:r>
      <w:r w:rsidR="00CA3DCB">
        <w:t xml:space="preserve"> (*)</w:t>
      </w:r>
      <w:r w:rsidRPr="001F2DBD">
        <w:t>. Cela est suffisant pour l’utilisation qui en est faite.</w:t>
      </w:r>
    </w:p>
    <w:p w14:paraId="36CFBF68" w14:textId="77777777" w:rsidR="0001781B" w:rsidRDefault="0001781B" w:rsidP="00E624FA"/>
    <w:p w14:paraId="5AEECBCD" w14:textId="77777777" w:rsidR="0001781B" w:rsidRDefault="0001781B" w:rsidP="00E624FA"/>
    <w:p w14:paraId="160D5B35" w14:textId="77777777" w:rsidR="0001781B" w:rsidRPr="001F2DBD" w:rsidRDefault="0001781B" w:rsidP="00E624FA"/>
    <w:p w14:paraId="1970AAAA" w14:textId="77777777" w:rsidR="0001781B" w:rsidRPr="001F2DBD" w:rsidRDefault="0001781B" w:rsidP="00E624FA"/>
    <w:p w14:paraId="12500E42" w14:textId="77777777" w:rsidR="0001781B" w:rsidRPr="001F2DBD" w:rsidRDefault="0001781B" w:rsidP="009F702A">
      <w:pPr>
        <w:jc w:val="center"/>
      </w:pPr>
      <w:r w:rsidRPr="001F2DBD">
        <w:rPr>
          <w:noProof/>
        </w:rPr>
        <w:drawing>
          <wp:inline distT="0" distB="0" distL="0" distR="0" wp14:anchorId="1A740D73" wp14:editId="7134B2E4">
            <wp:extent cx="4104345" cy="3188473"/>
            <wp:effectExtent l="0" t="0" r="0" b="0"/>
            <wp:docPr id="19" name="Picture 19" descr="C:\Users\johan.chenaux\AppData\Local\Microsoft\Windows\INetCache\Content.Word\lpd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han.chenaux\AppData\Local\Microsoft\Windows\INetCache\Content.Word\lpda.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7811" cy="3206703"/>
                    </a:xfrm>
                    <a:prstGeom prst="rect">
                      <a:avLst/>
                    </a:prstGeom>
                    <a:noFill/>
                    <a:ln>
                      <a:noFill/>
                    </a:ln>
                  </pic:spPr>
                </pic:pic>
              </a:graphicData>
            </a:graphic>
          </wp:inline>
        </w:drawing>
      </w:r>
    </w:p>
    <w:p w14:paraId="243FACEE" w14:textId="42014002" w:rsidR="0001781B" w:rsidRPr="001F2DBD" w:rsidRDefault="0001781B" w:rsidP="009F702A">
      <w:pPr>
        <w:pStyle w:val="Caption"/>
        <w:jc w:val="center"/>
      </w:pPr>
      <w:bookmarkStart w:id="65" w:name="_Toc16504755"/>
      <w:r w:rsidRPr="001F2DBD">
        <w:t xml:space="preserve">Figure </w:t>
      </w:r>
      <w:r w:rsidR="00DC50DA">
        <w:fldChar w:fldCharType="begin"/>
      </w:r>
      <w:r w:rsidR="00DC50DA">
        <w:instrText xml:space="preserve"> SEQ Figure \* ARABIC </w:instrText>
      </w:r>
      <w:r w:rsidR="00DC50DA">
        <w:fldChar w:fldCharType="separate"/>
      </w:r>
      <w:r w:rsidR="00D515BE">
        <w:rPr>
          <w:noProof/>
        </w:rPr>
        <w:t>13</w:t>
      </w:r>
      <w:r w:rsidR="00DC50DA">
        <w:rPr>
          <w:noProof/>
        </w:rPr>
        <w:fldChar w:fldCharType="end"/>
      </w:r>
      <w:r w:rsidRPr="001F2DBD">
        <w:t xml:space="preserve"> : réflexion de l'antenne LPDA</w:t>
      </w:r>
      <w:bookmarkEnd w:id="65"/>
    </w:p>
    <w:p w14:paraId="39D9EDB8" w14:textId="77777777" w:rsidR="0001781B" w:rsidRPr="001F2DBD" w:rsidRDefault="0001781B" w:rsidP="00E624FA"/>
    <w:p w14:paraId="775ABEE7" w14:textId="77777777" w:rsidR="00CA3DCB" w:rsidRDefault="00CA3DCB" w:rsidP="00E624FA">
      <w:r>
        <w:t>Une réflexion de -13db correspond à a une réflexion d’environ 20% ce qui veut dire que la puissance transmise est de 80%. Il est possible de voir cela avec l’équation suivante :</w:t>
      </w:r>
    </w:p>
    <w:p w14:paraId="71C9F0A5" w14:textId="77777777" w:rsidR="00CA3DCB" w:rsidRDefault="00CA3DCB" w:rsidP="00E624FA"/>
    <w:p w14:paraId="7B18DA0A" w14:textId="1FC4D911" w:rsidR="00B0198A" w:rsidRDefault="00CA3DCB" w:rsidP="00E624FA">
      <w:pPr>
        <w:pStyle w:val="Caption"/>
      </w:pPr>
      <w:r>
        <w:tab/>
      </w:r>
      <w:bookmarkStart w:id="66" w:name="_Ref14677712"/>
      <w:bookmarkStart w:id="67" w:name="_Toc16587914"/>
      <m:oMath>
        <m:r>
          <w:rPr>
            <w:rFonts w:ascii="Cambria Math" w:hAnsi="Cambria Math"/>
          </w:rPr>
          <m:t>y</m:t>
        </m:r>
        <m:d>
          <m:dPr>
            <m:begChr m:val="["/>
            <m:endChr m:val="]"/>
            <m:ctrlPr>
              <w:rPr>
                <w:rFonts w:ascii="Cambria Math" w:hAnsi="Cambria Math"/>
              </w:rPr>
            </m:ctrlPr>
          </m:dPr>
          <m:e>
            <m:r>
              <w:rPr>
                <w:rFonts w:ascii="Cambria Math" w:hAnsi="Cambria Math"/>
              </w:rPr>
              <m:t>dB</m:t>
            </m:r>
          </m:e>
        </m:d>
        <m:r>
          <w:rPr>
            <w:rFonts w:ascii="Cambria Math" w:hAnsi="Cambria Math"/>
          </w:rPr>
          <m:t>=20*</m:t>
        </m:r>
        <m:func>
          <m:funcPr>
            <m:ctrlPr>
              <w:rPr>
                <w:rFonts w:ascii="Cambria Math" w:hAnsi="Cambria Math"/>
              </w:rPr>
            </m:ctrlPr>
          </m:funcPr>
          <m:fName>
            <m:r>
              <w:rPr>
                <w:rFonts w:ascii="Cambria Math" w:hAnsi="Cambria Math"/>
              </w:rPr>
              <m:t>log</m:t>
            </m:r>
          </m:fName>
          <m:e>
            <m: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100</m:t>
                </m:r>
              </m:den>
            </m:f>
            <m:r>
              <w:rPr>
                <w:rFonts w:ascii="Cambria Math" w:hAnsi="Cambria Math"/>
              </w:rPr>
              <m:t>)</m:t>
            </m:r>
          </m:e>
        </m:func>
      </m:oMath>
      <w:r>
        <w:tab/>
        <w:t xml:space="preserve">( </w:t>
      </w:r>
      <w:r w:rsidR="00DC50DA">
        <w:fldChar w:fldCharType="begin"/>
      </w:r>
      <w:r w:rsidR="00DC50DA">
        <w:instrText xml:space="preserve"> SEQ ( \* ARABIC </w:instrText>
      </w:r>
      <w:r w:rsidR="00DC50DA">
        <w:fldChar w:fldCharType="separate"/>
      </w:r>
      <w:r w:rsidR="00D515BE">
        <w:rPr>
          <w:noProof/>
        </w:rPr>
        <w:t>11</w:t>
      </w:r>
      <w:r w:rsidR="00DC50DA">
        <w:rPr>
          <w:noProof/>
        </w:rPr>
        <w:fldChar w:fldCharType="end"/>
      </w:r>
      <w:bookmarkEnd w:id="66"/>
      <w:r>
        <w:t xml:space="preserve"> </w:t>
      </w:r>
      <w:bookmarkStart w:id="68" w:name="_Toc16587713"/>
      <w:r>
        <w:t>)</w:t>
      </w:r>
      <w:bookmarkEnd w:id="68"/>
      <w:bookmarkEnd w:id="67"/>
    </w:p>
    <w:p w14:paraId="400677B7" w14:textId="77777777" w:rsidR="00B0198A" w:rsidRDefault="00B0198A" w:rsidP="00E624FA"/>
    <w:p w14:paraId="78817BB7" w14:textId="5F29A640" w:rsidR="0001781B" w:rsidRPr="001F2DBD" w:rsidRDefault="0001781B" w:rsidP="00E624FA">
      <w:r w:rsidRPr="001F2DBD">
        <w:br w:type="page"/>
      </w:r>
    </w:p>
    <w:p w14:paraId="2E3F0F18" w14:textId="72269010" w:rsidR="006C2150" w:rsidRDefault="00446F2A" w:rsidP="00E624FA">
      <w:pPr>
        <w:pStyle w:val="Heading4"/>
      </w:pPr>
      <w:bookmarkStart w:id="69" w:name="_Toc16587492"/>
      <w:r w:rsidRPr="001F2DBD">
        <w:lastRenderedPageBreak/>
        <w:t>Comparaison mesures simulation</w:t>
      </w:r>
      <w:bookmarkEnd w:id="69"/>
    </w:p>
    <w:p w14:paraId="65677436" w14:textId="1B0165F6" w:rsidR="0065101A" w:rsidRDefault="0065101A" w:rsidP="00E624FA"/>
    <w:p w14:paraId="1FB13C4D" w14:textId="620BE836" w:rsidR="0065101A" w:rsidRPr="0065101A" w:rsidRDefault="0065101A" w:rsidP="009F702A">
      <w:pPr>
        <w:jc w:val="center"/>
      </w:pPr>
      <w:r>
        <w:rPr>
          <w:noProof/>
        </w:rPr>
        <w:drawing>
          <wp:inline distT="0" distB="0" distL="0" distR="0" wp14:anchorId="7DD84511" wp14:editId="6CDE9B21">
            <wp:extent cx="3466769" cy="341603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1895" cy="3421087"/>
                    </a:xfrm>
                    <a:prstGeom prst="rect">
                      <a:avLst/>
                    </a:prstGeom>
                  </pic:spPr>
                </pic:pic>
              </a:graphicData>
            </a:graphic>
          </wp:inline>
        </w:drawing>
      </w:r>
    </w:p>
    <w:p w14:paraId="71263C32" w14:textId="6D0F6645" w:rsidR="0065101A" w:rsidRDefault="006C2150" w:rsidP="009F702A">
      <w:pPr>
        <w:pStyle w:val="Caption"/>
        <w:jc w:val="center"/>
      </w:pPr>
      <w:bookmarkStart w:id="70" w:name="_Ref13126004"/>
      <w:bookmarkStart w:id="71" w:name="_Toc16504756"/>
      <w:r>
        <w:t xml:space="preserve">Figure </w:t>
      </w:r>
      <w:r w:rsidR="00DC50DA">
        <w:fldChar w:fldCharType="begin"/>
      </w:r>
      <w:r w:rsidR="00DC50DA">
        <w:instrText xml:space="preserve"> SEQ Figure \* ARABIC </w:instrText>
      </w:r>
      <w:r w:rsidR="00DC50DA">
        <w:fldChar w:fldCharType="separate"/>
      </w:r>
      <w:r w:rsidR="00D515BE">
        <w:rPr>
          <w:noProof/>
        </w:rPr>
        <w:t>14</w:t>
      </w:r>
      <w:r w:rsidR="00DC50DA">
        <w:rPr>
          <w:noProof/>
        </w:rPr>
        <w:fldChar w:fldCharType="end"/>
      </w:r>
      <w:r>
        <w:t xml:space="preserve"> : S</w:t>
      </w:r>
      <w:r w:rsidR="0065101A">
        <w:t>mith chart simulé de la LPD</w:t>
      </w:r>
      <w:bookmarkEnd w:id="70"/>
      <w:r w:rsidR="003E05F1">
        <w:t>A</w:t>
      </w:r>
      <w:bookmarkEnd w:id="71"/>
    </w:p>
    <w:p w14:paraId="7448DFA2" w14:textId="4B0A9C97" w:rsidR="006C2150" w:rsidRDefault="006C2150" w:rsidP="009F702A">
      <w:pPr>
        <w:pStyle w:val="Caption"/>
        <w:jc w:val="center"/>
      </w:pPr>
      <w:r>
        <w:rPr>
          <w:noProof/>
        </w:rPr>
        <w:drawing>
          <wp:inline distT="0" distB="0" distL="0" distR="0" wp14:anchorId="356ACD1B" wp14:editId="7D69EC22">
            <wp:extent cx="4150581" cy="3226590"/>
            <wp:effectExtent l="0" t="0" r="2540" b="0"/>
            <wp:docPr id="22" name="Picture 22" descr="lpda 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pda smi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5437" cy="3261461"/>
                    </a:xfrm>
                    <a:prstGeom prst="rect">
                      <a:avLst/>
                    </a:prstGeom>
                    <a:noFill/>
                    <a:ln>
                      <a:noFill/>
                    </a:ln>
                  </pic:spPr>
                </pic:pic>
              </a:graphicData>
            </a:graphic>
          </wp:inline>
        </w:drawing>
      </w:r>
    </w:p>
    <w:p w14:paraId="1347DF9C" w14:textId="2E0FD6C2" w:rsidR="009F702A" w:rsidRDefault="006C2150" w:rsidP="009F702A">
      <w:pPr>
        <w:pStyle w:val="Caption"/>
        <w:jc w:val="center"/>
      </w:pPr>
      <w:bookmarkStart w:id="72" w:name="_Ref13126066"/>
      <w:bookmarkStart w:id="73" w:name="_Toc16504757"/>
      <w:r>
        <w:t xml:space="preserve">Figure </w:t>
      </w:r>
      <w:r w:rsidR="00DC50DA">
        <w:fldChar w:fldCharType="begin"/>
      </w:r>
      <w:r w:rsidR="00DC50DA">
        <w:instrText xml:space="preserve"> SEQ Figure \* ARABIC </w:instrText>
      </w:r>
      <w:r w:rsidR="00DC50DA">
        <w:fldChar w:fldCharType="separate"/>
      </w:r>
      <w:r w:rsidR="00D515BE">
        <w:rPr>
          <w:noProof/>
        </w:rPr>
        <w:t>15</w:t>
      </w:r>
      <w:r w:rsidR="00DC50DA">
        <w:rPr>
          <w:noProof/>
        </w:rPr>
        <w:fldChar w:fldCharType="end"/>
      </w:r>
      <w:r>
        <w:t xml:space="preserve"> : Smith chart mesuré de la LPDA</w:t>
      </w:r>
      <w:bookmarkEnd w:id="72"/>
      <w:bookmarkEnd w:id="73"/>
    </w:p>
    <w:p w14:paraId="728C968D" w14:textId="794F9667" w:rsidR="001733EF" w:rsidRPr="009F702A" w:rsidRDefault="009F702A" w:rsidP="009F702A">
      <w:pPr>
        <w:spacing w:after="0"/>
        <w:jc w:val="left"/>
        <w:rPr>
          <w:i/>
          <w:iCs/>
          <w:color w:val="44546A" w:themeColor="text2"/>
          <w:sz w:val="20"/>
          <w:szCs w:val="20"/>
        </w:rPr>
      </w:pPr>
      <w:r>
        <w:br w:type="page"/>
      </w:r>
    </w:p>
    <w:p w14:paraId="27191B4C" w14:textId="77777777" w:rsidR="00C92F84" w:rsidRDefault="00C92F84" w:rsidP="00E624FA">
      <w:r>
        <w:lastRenderedPageBreak/>
        <w:t>Une manière simple de comparer les résultats entre la simulation et les mesures d’une antenne est le Smith chart. Il permet de visualiser l’efficacité de de l’antenne sur une plage de fréquence.</w:t>
      </w:r>
    </w:p>
    <w:p w14:paraId="347EF633" w14:textId="5768D9F5" w:rsidR="006C2150" w:rsidRDefault="00C92F84" w:rsidP="00E624FA">
      <w:r>
        <w:t>Les valeurs intéressantes se situent vers la fréquence de fonctionnement, soit 434MHz</w:t>
      </w:r>
      <w:r w:rsidR="00C75D67">
        <w:t>.</w:t>
      </w:r>
    </w:p>
    <w:p w14:paraId="6C7E64A4" w14:textId="4ED1B678" w:rsidR="00C75D67" w:rsidRDefault="0065101A" w:rsidP="00E624FA">
      <w:r>
        <w:t xml:space="preserve">Sur la </w:t>
      </w:r>
      <w:r>
        <w:fldChar w:fldCharType="begin"/>
      </w:r>
      <w:r>
        <w:instrText xml:space="preserve"> REF _Ref13126004 \h </w:instrText>
      </w:r>
      <w:r>
        <w:fldChar w:fldCharType="separate"/>
      </w:r>
      <w:r w:rsidR="00D515BE">
        <w:t xml:space="preserve">Figure </w:t>
      </w:r>
      <w:r w:rsidR="00D515BE">
        <w:rPr>
          <w:noProof/>
        </w:rPr>
        <w:t>14</w:t>
      </w:r>
      <w:r w:rsidR="00D515BE">
        <w:t xml:space="preserve"> : Smith chart simulé de la LPD</w:t>
      </w:r>
      <w:r>
        <w:fldChar w:fldCharType="end"/>
      </w:r>
      <w:r w:rsidR="00C75D67">
        <w:t xml:space="preserve"> </w:t>
      </w:r>
      <w:r>
        <w:t>(simulation)</w:t>
      </w:r>
      <w:r w:rsidR="00C75D67">
        <w:t>la fréquence 434MHz</w:t>
      </w:r>
      <w:r w:rsidR="00987382">
        <w:t xml:space="preserve"> et la plage de fréquence qui forme un cercle </w:t>
      </w:r>
      <w:r w:rsidR="00C75D67">
        <w:t xml:space="preserve"> </w:t>
      </w:r>
      <w:r w:rsidR="00987382">
        <w:t xml:space="preserve"> (rouge) sont</w:t>
      </w:r>
      <w:r w:rsidR="00C75D67">
        <w:t xml:space="preserve"> très près du centre du graphe ce qui est très bon</w:t>
      </w:r>
      <w:r w:rsidR="00987382">
        <w:t>.</w:t>
      </w:r>
    </w:p>
    <w:p w14:paraId="3B406F44" w14:textId="3AC77672" w:rsidR="0065101A" w:rsidRDefault="0065101A" w:rsidP="00E624FA">
      <w:r>
        <w:t xml:space="preserve">Mais sur </w:t>
      </w:r>
      <w:r>
        <w:fldChar w:fldCharType="begin"/>
      </w:r>
      <w:r>
        <w:instrText xml:space="preserve"> REF _Ref13126066 \h </w:instrText>
      </w:r>
      <w:r>
        <w:fldChar w:fldCharType="separate"/>
      </w:r>
      <w:r w:rsidR="00D515BE">
        <w:t xml:space="preserve">Figure </w:t>
      </w:r>
      <w:r w:rsidR="00D515BE">
        <w:rPr>
          <w:noProof/>
        </w:rPr>
        <w:t>15</w:t>
      </w:r>
      <w:r w:rsidR="00D515BE">
        <w:t xml:space="preserve"> : Smith chart mesuré de la LPDA</w:t>
      </w:r>
      <w:r>
        <w:fldChar w:fldCharType="end"/>
      </w:r>
      <w:r w:rsidR="00987382">
        <w:t xml:space="preserve"> le cercle (bleu) lui est un peu décalé du centre. Il faut alors observer que l’antenne est une réalité un peu plus inductive que sur simulation.</w:t>
      </w:r>
    </w:p>
    <w:p w14:paraId="29C2CAE4" w14:textId="4C63AEE2" w:rsidR="00987382" w:rsidRDefault="00987382" w:rsidP="00E624FA">
      <w:r>
        <w:t xml:space="preserve">Vu que la différence entre les simulations et la réalité est faible, cette antenne sera conservée telle quelle. </w:t>
      </w:r>
    </w:p>
    <w:p w14:paraId="2738E314" w14:textId="019D3936" w:rsidR="009F702A" w:rsidRDefault="009F702A" w:rsidP="00E624FA"/>
    <w:p w14:paraId="07A8753B" w14:textId="77777777" w:rsidR="009F702A" w:rsidRDefault="009F702A" w:rsidP="00E624FA"/>
    <w:p w14:paraId="3191696B" w14:textId="70A97DAC" w:rsidR="00BD37CB" w:rsidRDefault="00BD37CB" w:rsidP="00E624FA">
      <w:pPr>
        <w:pStyle w:val="Heading4"/>
      </w:pPr>
      <w:bookmarkStart w:id="74" w:name="_Toc16587493"/>
      <w:r>
        <w:t>Résultats</w:t>
      </w:r>
      <w:bookmarkEnd w:id="74"/>
    </w:p>
    <w:p w14:paraId="0D4A8F51" w14:textId="72BFB3D6" w:rsidR="00BD37CB" w:rsidRDefault="00BD37CB" w:rsidP="00E624FA"/>
    <w:p w14:paraId="3F630829" w14:textId="69C4EF69" w:rsidR="00BD37CB" w:rsidRPr="00BD37CB" w:rsidRDefault="00BD37CB" w:rsidP="00E624FA">
      <w:r>
        <w:t xml:space="preserve">D’après les mesures prisent plus haut, l’antenne est dans l’ensemble correcte. Il faudra ensuite tester le projet dans sa globalité pour pouvoir vérifier si l’antenne fonctionne va fonctionner correctement avec les autres composants. </w:t>
      </w:r>
    </w:p>
    <w:p w14:paraId="294D4C42" w14:textId="56B325C5" w:rsidR="00C75D67" w:rsidRDefault="00C75D67" w:rsidP="00E624FA"/>
    <w:p w14:paraId="68D3D809" w14:textId="77777777" w:rsidR="00FB04C6" w:rsidRDefault="00BD37CB" w:rsidP="009F702A">
      <w:pPr>
        <w:jc w:val="center"/>
      </w:pPr>
      <w:r w:rsidRPr="00BD37CB">
        <w:rPr>
          <w:noProof/>
        </w:rPr>
        <w:drawing>
          <wp:inline distT="0" distB="0" distL="0" distR="0" wp14:anchorId="0EC8F2D0" wp14:editId="1E348AF3">
            <wp:extent cx="5727700" cy="4295775"/>
            <wp:effectExtent l="0" t="0" r="6350" b="9525"/>
            <wp:docPr id="33" name="Picture 33" descr="C:\Users\johan.chenaux\AppData\Local\Microsoft\Windows\INetCache\Content.Outlook\AJ89ZRW3\IMG_1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han.chenaux\AppData\Local\Microsoft\Windows\INetCache\Content.Outlook\AJ89ZRW3\IMG_1433.JPG"/>
                    <pic:cNvPicPr>
                      <a:picLocks noChangeAspect="1" noChangeArrowheads="1"/>
                    </pic:cNvPicPr>
                  </pic:nvPicPr>
                  <pic:blipFill>
                    <a:blip r:embed="rId27" cstate="print">
                      <a:extLst>
                        <a:ext uri="{BEBA8EAE-BF5A-486C-A8C5-ECC9F3942E4B}">
                          <a14:imgProps xmlns:a14="http://schemas.microsoft.com/office/drawing/2010/main">
                            <a14:imgLayer r:embed="rId28">
                              <a14:imgEffect>
                                <a14:backgroundRemoval t="678" b="90707" l="944" r="97894">
                                  <a14:foregroundMark x1="57887" y1="82937" x2="55952" y2="82937"/>
                                  <a14:foregroundMark x1="42609" y1="83995" x2="22173" y2="83862"/>
                                  <a14:foregroundMark x1="56498" y1="90873" x2="56944" y2="89947"/>
                                  <a14:foregroundMark x1="50248" y1="76852" x2="50000" y2="75463"/>
                                  <a14:foregroundMark x1="57440" y1="64881" x2="59673" y2="65013"/>
                                  <a14:foregroundMark x1="50794" y1="63955" x2="14038" y2="63889"/>
                                  <a14:foregroundMark x1="51141" y1="60384" x2="50942" y2="70437"/>
                                  <a14:foregroundMark x1="56300" y1="43386" x2="54117" y2="43651"/>
                                  <a14:foregroundMark x1="49107" y1="45172" x2="8581" y2="43519"/>
                                  <a14:foregroundMark x1="50099" y1="45503" x2="51736" y2="45503"/>
                                  <a14:foregroundMark x1="50942" y1="60450" x2="50893" y2="45833"/>
                                  <a14:foregroundMark x1="50000" y1="73942" x2="50000" y2="71362"/>
                                  <a14:foregroundMark x1="51687" y1="81283" x2="51935" y2="82011"/>
                                  <a14:foregroundMark x1="55010" y1="75926" x2="55010" y2="77646"/>
                                  <a14:foregroundMark x1="54563" y1="79563" x2="54563" y2="80688"/>
                                  <a14:foregroundMark x1="54663" y1="38228" x2="54315" y2="32143"/>
                                  <a14:foregroundMark x1="49901" y1="35450" x2="49802" y2="32606"/>
                                  <a14:foregroundMark x1="51587" y1="9259" x2="51687" y2="794"/>
                                  <a14:foregroundMark x1="53671" y1="12765" x2="53671" y2="12765"/>
                                  <a14:foregroundMark x1="53423" y1="14881" x2="53423" y2="14881"/>
                                  <a14:foregroundMark x1="49653" y1="10648" x2="49653" y2="10648"/>
                                  <a14:foregroundMark x1="49802" y1="8862" x2="49802" y2="8862"/>
                                  <a14:foregroundMark x1="89583" y1="27712" x2="97917" y2="28439"/>
                                  <a14:foregroundMark x1="7887" y1="20701" x2="1736" y2="20503"/>
                                  <a14:foregroundMark x1="50546" y1="18122" x2="50446" y2="22354"/>
                                  <a14:foregroundMark x1="14385" y1="64418" x2="13492" y2="64418"/>
                                  <a14:foregroundMark x1="50694" y1="85119" x2="50694" y2="85119"/>
                                  <a14:foregroundMark x1="58234" y1="85714" x2="48958" y2="85847"/>
                                  <a14:foregroundMark x1="49405" y1="83598" x2="51339" y2="83862"/>
                                  <a14:foregroundMark x1="49206" y1="3175" x2="49206" y2="3175"/>
                                  <a14:foregroundMark x1="57589" y1="25460" x2="53450" y2="25073"/>
                                  <a14:foregroundMark x1="55120" y1="74250" x2="55120" y2="74250"/>
                                  <a14:foregroundMark x1="55120" y1="69603" x2="55120" y2="69603"/>
                                  <a14:foregroundMark x1="48584" y1="23233" x2="49092" y2="22362"/>
                                  <a14:foregroundMark x1="46550" y1="64666" x2="14234" y2="64472"/>
                                  <a14:foregroundMark x1="48003" y1="45886" x2="48003" y2="45886"/>
                                  <a14:foregroundMark x1="19753" y1="22072" x2="1452" y2="21297"/>
                                  <a14:foregroundMark x1="944" y1="21104" x2="944" y2="21104"/>
                                  <a14:foregroundMark x1="35076" y1="45111" x2="8860" y2="44434"/>
                                  <a14:foregroundMark x1="8497" y1="44434" x2="8497" y2="44434"/>
                                  <a14:foregroundMark x1="32317" y1="43853" x2="32317" y2="43853"/>
                                  <a14:foregroundMark x1="32244" y1="43659" x2="50182" y2="44627"/>
                                  <a14:backgroundMark x1="57192" y1="79299" x2="55952" y2="80952"/>
                                  <a14:backgroundMark x1="49306" y1="81415" x2="50198" y2="81085"/>
                                  <a14:backgroundMark x1="49653" y1="2116" x2="49653" y2="2116"/>
                                  <a14:backgroundMark x1="91766" y1="35780" x2="76736" y2="35780"/>
                                  <a14:backgroundMark x1="37202" y1="33201" x2="30903" y2="32540"/>
                                  <a14:backgroundMark x1="84276" y1="49471" x2="67014" y2="50198"/>
                                  <a14:backgroundMark x1="70685" y1="35648" x2="62698" y2="36111"/>
                                  <a14:backgroundMark x1="62897" y1="54167" x2="59375" y2="54630"/>
                                  <a14:backgroundMark x1="43601" y1="55423" x2="43601" y2="55423"/>
                                  <a14:backgroundMark x1="50347" y1="82011" x2="50347" y2="82011"/>
                                  <a14:backgroundMark x1="49383" y1="21878" x2="49383" y2="21878"/>
                                  <a14:backgroundMark x1="50036" y1="22072" x2="50036" y2="22072"/>
                                  <a14:backgroundMark x1="48874" y1="22362" x2="49383" y2="22168"/>
                                  <a14:backgroundMark x1="38853" y1="65150" x2="46187" y2="64956"/>
                                  <a14:backgroundMark x1="44590" y1="40658" x2="44154" y2="31849"/>
                                  <a14:backgroundMark x1="32244" y1="43466" x2="50182" y2="44143"/>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727700" cy="4295775"/>
                    </a:xfrm>
                    <a:prstGeom prst="rect">
                      <a:avLst/>
                    </a:prstGeom>
                    <a:noFill/>
                    <a:ln>
                      <a:noFill/>
                    </a:ln>
                  </pic:spPr>
                </pic:pic>
              </a:graphicData>
            </a:graphic>
          </wp:inline>
        </w:drawing>
      </w:r>
    </w:p>
    <w:p w14:paraId="31BCD5A7" w14:textId="1794BF67" w:rsidR="00F10FED" w:rsidRDefault="00FB04C6" w:rsidP="009F702A">
      <w:pPr>
        <w:pStyle w:val="Caption"/>
        <w:jc w:val="center"/>
      </w:pPr>
      <w:bookmarkStart w:id="75" w:name="_Toc16504758"/>
      <w:r>
        <w:t xml:space="preserve">Figure </w:t>
      </w:r>
      <w:r w:rsidR="00DC50DA">
        <w:fldChar w:fldCharType="begin"/>
      </w:r>
      <w:r w:rsidR="00DC50DA">
        <w:instrText xml:space="preserve"> SEQ Figure \* ARABIC </w:instrText>
      </w:r>
      <w:r w:rsidR="00DC50DA">
        <w:fldChar w:fldCharType="separate"/>
      </w:r>
      <w:r w:rsidR="00D515BE">
        <w:rPr>
          <w:noProof/>
        </w:rPr>
        <w:t>16</w:t>
      </w:r>
      <w:r w:rsidR="00DC50DA">
        <w:rPr>
          <w:noProof/>
        </w:rPr>
        <w:fldChar w:fldCharType="end"/>
      </w:r>
      <w:r>
        <w:t xml:space="preserve"> : Antenne </w:t>
      </w:r>
      <w:r w:rsidR="00176E71">
        <w:t xml:space="preserve">LPDA </w:t>
      </w:r>
      <w:r>
        <w:t>finale</w:t>
      </w:r>
      <w:bookmarkEnd w:id="75"/>
    </w:p>
    <w:p w14:paraId="4EFBBDEE" w14:textId="21B705C5" w:rsidR="00FB04C6" w:rsidRPr="00F10FED" w:rsidRDefault="00F10FED" w:rsidP="00E624FA">
      <w:pPr>
        <w:rPr>
          <w:color w:val="44546A" w:themeColor="text2"/>
          <w:sz w:val="20"/>
          <w:szCs w:val="20"/>
        </w:rPr>
      </w:pPr>
      <w:r>
        <w:br w:type="page"/>
      </w:r>
    </w:p>
    <w:p w14:paraId="215E705D" w14:textId="70DFD638" w:rsidR="006C4933" w:rsidRPr="001F2DBD" w:rsidRDefault="00524082" w:rsidP="00E624FA">
      <w:pPr>
        <w:pStyle w:val="Heading2"/>
      </w:pPr>
      <w:bookmarkStart w:id="76" w:name="_Toc16587494"/>
      <w:r w:rsidRPr="001F2DBD">
        <w:lastRenderedPageBreak/>
        <w:t>Antenne en boucle (Loop Antenna)</w:t>
      </w:r>
      <w:bookmarkEnd w:id="76"/>
    </w:p>
    <w:p w14:paraId="4E357BB1" w14:textId="451C910E" w:rsidR="00524082" w:rsidRPr="001F2DBD" w:rsidRDefault="00524082" w:rsidP="00E624FA"/>
    <w:p w14:paraId="2FCFCF83" w14:textId="5BA6D3FE" w:rsidR="00D90FD7" w:rsidRPr="001F2DBD" w:rsidRDefault="00567659" w:rsidP="00E624FA">
      <w:pPr>
        <w:pStyle w:val="Heading3"/>
      </w:pPr>
      <w:bookmarkStart w:id="77" w:name="_Toc16587495"/>
      <w:r w:rsidRPr="001F2DBD">
        <w:t>Définition</w:t>
      </w:r>
      <w:bookmarkEnd w:id="77"/>
      <w:r w:rsidR="00524082" w:rsidRPr="001F2DBD">
        <w:t xml:space="preserve"> </w:t>
      </w:r>
    </w:p>
    <w:p w14:paraId="0CB88F3B" w14:textId="77777777" w:rsidR="00D90FD7" w:rsidRPr="001F2DBD" w:rsidRDefault="00D90FD7" w:rsidP="00E624FA"/>
    <w:p w14:paraId="18975318" w14:textId="6DB9D1F5" w:rsidR="00524082" w:rsidRPr="001F2DBD" w:rsidRDefault="00D90FD7" w:rsidP="00E624FA">
      <w:r w:rsidRPr="001F2DBD">
        <w:rPr>
          <w:noProof/>
        </w:rPr>
        <w:drawing>
          <wp:anchor distT="0" distB="0" distL="114300" distR="114300" simplePos="0" relativeHeight="251664384" behindDoc="0" locked="0" layoutInCell="1" allowOverlap="1" wp14:anchorId="675D8332" wp14:editId="3050DA5E">
            <wp:simplePos x="0" y="0"/>
            <wp:positionH relativeFrom="column">
              <wp:posOffset>-132080</wp:posOffset>
            </wp:positionH>
            <wp:positionV relativeFrom="paragraph">
              <wp:posOffset>120650</wp:posOffset>
            </wp:positionV>
            <wp:extent cx="1586865" cy="1579245"/>
            <wp:effectExtent l="0" t="0" r="0" b="1905"/>
            <wp:wrapSquare wrapText="bothSides"/>
            <wp:docPr id="4" name="Picture 4" descr="https://static.dxengineering.com/global/images/prod/xlarge/mzz-midi_xl.jpg?rep=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dxengineering.com/global/images/prod/xlarge/mzz-midi_xl.jpg?rep=Fals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86865" cy="157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7CC64C" w14:textId="798343B2" w:rsidR="00524082" w:rsidRPr="001F2DBD" w:rsidRDefault="00A3091B" w:rsidP="00E624FA">
      <w:r w:rsidRPr="001F2DBD">
        <w:t>L’antenne</w:t>
      </w:r>
      <w:r w:rsidR="00524082" w:rsidRPr="001F2DBD">
        <w:t xml:space="preserve"> </w:t>
      </w:r>
      <w:r w:rsidRPr="001F2DBD">
        <w:t xml:space="preserve">en boucle </w:t>
      </w:r>
      <w:r w:rsidR="00B86A0E" w:rsidRPr="001F2DBD">
        <w:t xml:space="preserve">une antenne radioélectrique construite avec une simple boucle ou une bobine de fil, de tube ou autre </w:t>
      </w:r>
      <w:hyperlink r:id="rId30" w:tooltip="Conducteur électrique" w:history="1">
        <w:r w:rsidR="00B86A0E" w:rsidRPr="001F2DBD">
          <w:t>conducteur électrique</w:t>
        </w:r>
      </w:hyperlink>
      <w:r w:rsidR="00B86A0E" w:rsidRPr="001F2DBD">
        <w:t>.</w:t>
      </w:r>
      <w:r w:rsidR="00D90FD7" w:rsidRPr="001F2DBD">
        <w:t xml:space="preserve"> Il en existe plusieurs types </w:t>
      </w:r>
      <w:r w:rsidR="00EA09A4" w:rsidRPr="001F2DBD">
        <w:t>d’antennes en boucle</w:t>
      </w:r>
      <w:r w:rsidR="00D90FD7" w:rsidRPr="001F2DBD">
        <w:t>. Celle qui sera utilisée est la grande antenne en</w:t>
      </w:r>
      <w:r w:rsidR="00EA09A4" w:rsidRPr="001F2DBD">
        <w:t xml:space="preserve"> boucle auto-résonante qui a une circonférence </w:t>
      </w:r>
      <w:r w:rsidR="00D90FD7" w:rsidRPr="001F2DBD">
        <w:t xml:space="preserve">proche de la </w:t>
      </w:r>
      <w:hyperlink r:id="rId31" w:tooltip="Longueur d'onde" w:history="1">
        <w:r w:rsidR="00D90FD7" w:rsidRPr="001F2DBD">
          <w:t>longueur</w:t>
        </w:r>
      </w:hyperlink>
      <w:r w:rsidR="00D90FD7" w:rsidRPr="001F2DBD">
        <w:t xml:space="preserve"> d'</w:t>
      </w:r>
      <w:hyperlink r:id="rId32" w:tooltip="Wavelength" w:history="1">
        <w:r w:rsidR="00D90FD7" w:rsidRPr="001F2DBD">
          <w:t>onde</w:t>
        </w:r>
      </w:hyperlink>
      <w:r w:rsidR="00D90FD7" w:rsidRPr="001F2DBD">
        <w:t xml:space="preserve"> de la </w:t>
      </w:r>
      <w:hyperlink r:id="rId33" w:tooltip="La fréquence" w:history="1">
        <w:r w:rsidR="00D90FD7" w:rsidRPr="001F2DBD">
          <w:t>fréquence de</w:t>
        </w:r>
      </w:hyperlink>
      <w:r w:rsidR="00D90FD7" w:rsidRPr="001F2DBD">
        <w:t xml:space="preserve"> fonctionnement et est donc </w:t>
      </w:r>
      <w:hyperlink r:id="rId34" w:tooltip="Résonnant" w:history="1">
        <w:r w:rsidR="00D90FD7" w:rsidRPr="001F2DBD">
          <w:t>résonante</w:t>
        </w:r>
      </w:hyperlink>
      <w:r w:rsidR="00D90FD7" w:rsidRPr="001F2DBD">
        <w:t xml:space="preserve"> à cette fréquence.</w:t>
      </w:r>
      <w:sdt>
        <w:sdtPr>
          <w:id w:val="1605152126"/>
          <w:citation/>
        </w:sdtPr>
        <w:sdtContent>
          <w:r w:rsidR="006767E5">
            <w:fldChar w:fldCharType="begin"/>
          </w:r>
          <w:r w:rsidR="006767E5">
            <w:instrText xml:space="preserve"> CITATION Wik \l 4108 </w:instrText>
          </w:r>
          <w:r w:rsidR="006767E5">
            <w:fldChar w:fldCharType="separate"/>
          </w:r>
          <w:r w:rsidR="006767E5">
            <w:rPr>
              <w:noProof/>
            </w:rPr>
            <w:t xml:space="preserve"> </w:t>
          </w:r>
          <w:r w:rsidR="006767E5" w:rsidRPr="006767E5">
            <w:rPr>
              <w:noProof/>
            </w:rPr>
            <w:t>(Wikipedia, s.d.)</w:t>
          </w:r>
          <w:r w:rsidR="006767E5">
            <w:fldChar w:fldCharType="end"/>
          </w:r>
        </w:sdtContent>
      </w:sdt>
    </w:p>
    <w:p w14:paraId="3F097607" w14:textId="2D3FA97B" w:rsidR="006C4933" w:rsidRPr="001F2DBD" w:rsidRDefault="006C4933" w:rsidP="00E624FA"/>
    <w:p w14:paraId="7E55A4C1" w14:textId="179E89FE" w:rsidR="00D90FD7" w:rsidRPr="001F2DBD" w:rsidRDefault="00D90FD7" w:rsidP="00E624FA"/>
    <w:p w14:paraId="382088C0" w14:textId="31565C39" w:rsidR="00D90FD7" w:rsidRPr="001F2DBD" w:rsidRDefault="00D90FD7" w:rsidP="00E624FA"/>
    <w:p w14:paraId="591CBABE" w14:textId="7C1BF7CC" w:rsidR="00D90FD7" w:rsidRDefault="00D90FD7" w:rsidP="00E624FA"/>
    <w:p w14:paraId="0AF5055B" w14:textId="03D28631" w:rsidR="00360172" w:rsidRPr="001630AC" w:rsidRDefault="00360172" w:rsidP="00E624FA">
      <w:pPr>
        <w:pStyle w:val="Caption"/>
        <w:rPr>
          <w:noProof/>
          <w:color w:val="auto"/>
        </w:rPr>
      </w:pPr>
      <w:bookmarkStart w:id="78" w:name="_Toc16504759"/>
      <w:r>
        <w:t xml:space="preserve">Figure </w:t>
      </w:r>
      <w:r w:rsidR="00DC50DA">
        <w:fldChar w:fldCharType="begin"/>
      </w:r>
      <w:r w:rsidR="00DC50DA">
        <w:instrText xml:space="preserve"> SEQ Figure \* ARABIC </w:instrText>
      </w:r>
      <w:r w:rsidR="00DC50DA">
        <w:fldChar w:fldCharType="separate"/>
      </w:r>
      <w:r w:rsidR="00D515BE">
        <w:rPr>
          <w:noProof/>
        </w:rPr>
        <w:t>17</w:t>
      </w:r>
      <w:r w:rsidR="00DC50DA">
        <w:rPr>
          <w:noProof/>
        </w:rPr>
        <w:fldChar w:fldCharType="end"/>
      </w:r>
      <w:r>
        <w:t xml:space="preserve">: </w:t>
      </w:r>
      <w:r w:rsidR="00F10FED">
        <w:t>antenne en boucle</w:t>
      </w:r>
      <w:bookmarkEnd w:id="78"/>
    </w:p>
    <w:p w14:paraId="57FE55C7" w14:textId="77777777" w:rsidR="00360172" w:rsidRDefault="00360172" w:rsidP="00E624FA"/>
    <w:p w14:paraId="7E9FDB0C" w14:textId="7291C4FC" w:rsidR="009073F0" w:rsidRDefault="009073F0" w:rsidP="00E624FA">
      <w:pPr>
        <w:pStyle w:val="Heading3"/>
      </w:pPr>
      <w:bookmarkStart w:id="79" w:name="_Toc16587496"/>
      <w:r>
        <w:t>Analyse</w:t>
      </w:r>
      <w:bookmarkEnd w:id="79"/>
    </w:p>
    <w:p w14:paraId="0F3195C3" w14:textId="726519C6" w:rsidR="00E4345B" w:rsidRDefault="00E4345B" w:rsidP="00E624FA">
      <w:pPr>
        <w:rPr>
          <w:lang w:val="de-CH"/>
        </w:rPr>
      </w:pPr>
    </w:p>
    <w:p w14:paraId="40FC8090" w14:textId="1E2217CF" w:rsidR="002E0922" w:rsidRDefault="00E4345B" w:rsidP="00E624FA">
      <w:r w:rsidRPr="001F2DBD">
        <w:t>Cette antenne</w:t>
      </w:r>
      <w:r>
        <w:t xml:space="preserve"> a été choisie car son pattern de radiation complète très bien celui de la première antenne, ce qui permettra d’être </w:t>
      </w:r>
      <w:r w:rsidR="00B37703">
        <w:t>plus</w:t>
      </w:r>
      <w:r>
        <w:t xml:space="preserve"> précis pour la détection des balles </w:t>
      </w:r>
    </w:p>
    <w:p w14:paraId="7540B2AA" w14:textId="77777777" w:rsidR="002E0922" w:rsidRDefault="002E0922" w:rsidP="00E624FA"/>
    <w:p w14:paraId="5D92EBC1" w14:textId="14D83BA9" w:rsidR="00FB18D7" w:rsidRDefault="00FB18D7" w:rsidP="009F702A">
      <w:pPr>
        <w:jc w:val="center"/>
      </w:pPr>
      <w:r>
        <w:rPr>
          <w:noProof/>
        </w:rPr>
        <w:drawing>
          <wp:inline distT="0" distB="0" distL="0" distR="0" wp14:anchorId="467586F4" wp14:editId="25C72033">
            <wp:extent cx="2686050" cy="2752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6050" cy="2752725"/>
                    </a:xfrm>
                    <a:prstGeom prst="rect">
                      <a:avLst/>
                    </a:prstGeom>
                  </pic:spPr>
                </pic:pic>
              </a:graphicData>
            </a:graphic>
          </wp:inline>
        </w:drawing>
      </w:r>
    </w:p>
    <w:p w14:paraId="2A35B1AF" w14:textId="6BBBC45E" w:rsidR="00FB18D7" w:rsidRDefault="00FB18D7" w:rsidP="009F702A">
      <w:pPr>
        <w:pStyle w:val="Caption"/>
        <w:jc w:val="center"/>
      </w:pPr>
      <w:bookmarkStart w:id="80" w:name="_Toc16504760"/>
      <w:r>
        <w:t xml:space="preserve">Figure </w:t>
      </w:r>
      <w:r w:rsidR="00DC50DA">
        <w:fldChar w:fldCharType="begin"/>
      </w:r>
      <w:r w:rsidR="00DC50DA">
        <w:instrText xml:space="preserve"> SEQ Figure \* ARABIC </w:instrText>
      </w:r>
      <w:r w:rsidR="00DC50DA">
        <w:fldChar w:fldCharType="separate"/>
      </w:r>
      <w:r w:rsidR="00D515BE">
        <w:rPr>
          <w:noProof/>
        </w:rPr>
        <w:t>18</w:t>
      </w:r>
      <w:r w:rsidR="00DC50DA">
        <w:rPr>
          <w:noProof/>
        </w:rPr>
        <w:fldChar w:fldCharType="end"/>
      </w:r>
      <w:r>
        <w:t xml:space="preserve"> : radiation de l'antenne LPDA</w:t>
      </w:r>
      <w:bookmarkEnd w:id="80"/>
    </w:p>
    <w:p w14:paraId="354D7910" w14:textId="35A0BFD2" w:rsidR="00FB18D7" w:rsidRDefault="00FB18D7" w:rsidP="00E624FA"/>
    <w:p w14:paraId="5CE02DAE" w14:textId="2900ADC3" w:rsidR="00A55018" w:rsidRDefault="00FB18D7" w:rsidP="00E624FA">
      <w:r>
        <w:t xml:space="preserve">Ce qui est </w:t>
      </w:r>
      <w:r w:rsidR="00B37703">
        <w:t>intéressant avec ce pattern ce n</w:t>
      </w:r>
      <w:r>
        <w:t>’est pas l’endroit où l’antenne irradie le plus mais où elle irradie le moins. Le but sera de mettre cette antenne de façon à ce que lorsqu’on est en face de l’émetteur</w:t>
      </w:r>
      <w:r w:rsidR="00A55018">
        <w:t>, elle ne capte plus rien.</w:t>
      </w:r>
    </w:p>
    <w:p w14:paraId="72EBBD11" w14:textId="71E02C90" w:rsidR="00F10FED" w:rsidRDefault="00A55018" w:rsidP="00E624FA">
      <w:r>
        <w:t>C</w:t>
      </w:r>
      <w:r w:rsidR="00FB18D7">
        <w:t xml:space="preserve">omme </w:t>
      </w:r>
      <w:r>
        <w:t>la pente</w:t>
      </w:r>
      <w:r w:rsidR="00FB18D7">
        <w:t xml:space="preserve"> </w:t>
      </w:r>
      <w:r>
        <w:t xml:space="preserve">sera très raide, l’antenne sera d’une bonne </w:t>
      </w:r>
      <w:r w:rsidR="00F10FED">
        <w:t>précision</w:t>
      </w:r>
      <w:r>
        <w:t>.</w:t>
      </w:r>
    </w:p>
    <w:p w14:paraId="2B9AA7BC" w14:textId="60F0E3FB" w:rsidR="00E4345B" w:rsidRPr="00E4345B" w:rsidRDefault="00F10FED" w:rsidP="00E624FA">
      <w:r>
        <w:br w:type="page"/>
      </w:r>
    </w:p>
    <w:p w14:paraId="627626A5" w14:textId="30757952" w:rsidR="001E28ED" w:rsidRPr="001F2DBD" w:rsidRDefault="00EA09A4" w:rsidP="00E624FA">
      <w:pPr>
        <w:pStyle w:val="Heading3"/>
      </w:pPr>
      <w:bookmarkStart w:id="81" w:name="_Toc16587497"/>
      <w:r w:rsidRPr="001F2DBD">
        <w:lastRenderedPageBreak/>
        <w:t>Design</w:t>
      </w:r>
      <w:bookmarkEnd w:id="81"/>
    </w:p>
    <w:p w14:paraId="09FAEC0E" w14:textId="3DCA4EF6" w:rsidR="00EA09A4" w:rsidRPr="001F2DBD" w:rsidRDefault="00EA09A4" w:rsidP="00E624FA"/>
    <w:p w14:paraId="6E5EFC4A" w14:textId="77777777" w:rsidR="003D51E3" w:rsidRPr="001F2DBD" w:rsidRDefault="003D51E3" w:rsidP="00E624FA">
      <w:r w:rsidRPr="001F2DBD">
        <w:t>Pour le design de cette antenne, la fréquence est la même que précédemment, soit 434MHz.</w:t>
      </w:r>
    </w:p>
    <w:p w14:paraId="15440664" w14:textId="0360FB84" w:rsidR="003D51E3" w:rsidRPr="001F2DBD" w:rsidRDefault="00A40A37" w:rsidP="00E624FA">
      <w:r w:rsidRPr="001F2DBD">
        <w:t xml:space="preserve">La construction est plutôt simple, il s’agit simplement d’un fil de cuivre </w:t>
      </w:r>
      <w:r w:rsidR="009540ED" w:rsidRPr="001F2DBD">
        <w:t>qui sera placer autour d’un cadre circulaire créé avec une graveuse laser.</w:t>
      </w:r>
    </w:p>
    <w:p w14:paraId="3A9DB43F" w14:textId="77777777" w:rsidR="009540ED" w:rsidRPr="001F2DBD" w:rsidRDefault="009540ED" w:rsidP="00E624FA"/>
    <w:p w14:paraId="25BC7B98" w14:textId="3B7DC72A" w:rsidR="001E28ED" w:rsidRPr="001F2DBD" w:rsidRDefault="00EA09A4" w:rsidP="00E624FA">
      <w:pPr>
        <w:rPr>
          <w:iCs/>
        </w:rPr>
      </w:pPr>
      <w:r w:rsidRPr="001F2DBD">
        <w:t xml:space="preserve">Comme expliqué </w:t>
      </w:r>
      <w:r w:rsidR="00A40A37" w:rsidRPr="001F2DBD">
        <w:t>au point 2.2.1</w:t>
      </w:r>
      <w:r w:rsidRPr="001F2DBD">
        <w:t>, le périmètre doit être égal à</w:t>
      </w:r>
      <w:r w:rsidR="009540ED" w:rsidRPr="001F2DBD">
        <w:t xml:space="preserve"> la longueur d’onde</w:t>
      </w:r>
      <w:r w:rsidRPr="001F2DBD">
        <w:t xml:space="preserve"> </w:t>
      </w:r>
      <m:oMath>
        <m:r>
          <w:rPr>
            <w:rFonts w:ascii="Cambria Math" w:hAnsi="Cambria Math" w:cs="Cambria Math"/>
          </w:rPr>
          <m:t>λ</m:t>
        </m:r>
      </m:oMath>
      <w:r w:rsidRPr="001F2DBD">
        <w:rPr>
          <w:iCs/>
        </w:rPr>
        <w:t>. Il est donc possible d’écrire :</w:t>
      </w:r>
    </w:p>
    <w:p w14:paraId="79FD3C66" w14:textId="77777777" w:rsidR="00EA09A4" w:rsidRPr="001F2DBD" w:rsidRDefault="00EA09A4" w:rsidP="00E624FA"/>
    <w:p w14:paraId="524C352C" w14:textId="379D19D5" w:rsidR="00EA09A4" w:rsidRPr="001F2DBD" w:rsidRDefault="00EA09A4" w:rsidP="00E624FA">
      <w:pPr>
        <w:pStyle w:val="Caption"/>
      </w:pPr>
      <w:r w:rsidRPr="001F2DBD">
        <w:rPr>
          <w:rFonts w:ascii="Cambria Math" w:hAnsi="Cambria Math"/>
          <w:noProof/>
        </w:rPr>
        <w:tab/>
      </w:r>
      <w:bookmarkStart w:id="82" w:name="_Toc16587915"/>
      <m:oMath>
        <m:r>
          <w:rPr>
            <w:rFonts w:ascii="Cambria Math" w:hAnsi="Cambria Math" w:cs="Cambria Math"/>
            <w:sz w:val="22"/>
            <w:szCs w:val="22"/>
          </w:rPr>
          <m:t>λ</m:t>
        </m:r>
        <m:r>
          <w:rPr>
            <w:rFonts w:ascii="Cambria Math" w:hAnsi="Cambria Math"/>
            <w:noProof/>
          </w:rPr>
          <m:t>=</m:t>
        </m:r>
        <m:f>
          <m:fPr>
            <m:ctrlPr>
              <w:rPr>
                <w:rFonts w:ascii="Cambria Math" w:hAnsi="Cambria Math"/>
                <w:noProof/>
              </w:rPr>
            </m:ctrlPr>
          </m:fPr>
          <m:num>
            <m:r>
              <w:rPr>
                <w:rFonts w:ascii="Cambria Math" w:hAnsi="Cambria Math"/>
                <w:noProof/>
              </w:rPr>
              <m:t>C</m:t>
            </m:r>
          </m:num>
          <m:den>
            <m:r>
              <w:rPr>
                <w:rFonts w:ascii="Cambria Math" w:hAnsi="Cambria Math"/>
                <w:noProof/>
              </w:rPr>
              <m:t>F</m:t>
            </m:r>
          </m:den>
        </m:f>
        <m:r>
          <w:rPr>
            <w:rFonts w:ascii="Cambria Math" w:hAnsi="Cambria Math"/>
            <w:noProof/>
          </w:rPr>
          <m:t xml:space="preserve"> </m:t>
        </m:r>
      </m:oMath>
      <w:r w:rsidRPr="001F2DBD">
        <w:rPr>
          <w:rFonts w:ascii="Cambria Math" w:hAnsi="Cambria Math"/>
          <w:noProof/>
        </w:rPr>
        <w:tab/>
      </w:r>
      <w:r w:rsidRPr="001F2DBD">
        <w:t xml:space="preserve">( </w:t>
      </w:r>
      <w:r w:rsidR="00DC50DA">
        <w:fldChar w:fldCharType="begin"/>
      </w:r>
      <w:r w:rsidR="00DC50DA">
        <w:instrText xml:space="preserve"> SEQ ( \* ARABIC </w:instrText>
      </w:r>
      <w:r w:rsidR="00DC50DA">
        <w:fldChar w:fldCharType="separate"/>
      </w:r>
      <w:r w:rsidR="00D515BE">
        <w:rPr>
          <w:noProof/>
        </w:rPr>
        <w:t>12</w:t>
      </w:r>
      <w:r w:rsidR="00DC50DA">
        <w:rPr>
          <w:noProof/>
        </w:rPr>
        <w:fldChar w:fldCharType="end"/>
      </w:r>
      <w:r w:rsidRPr="001F2DBD">
        <w:t xml:space="preserve"> </w:t>
      </w:r>
      <w:bookmarkStart w:id="83" w:name="_Toc16587714"/>
      <w:r w:rsidRPr="001F2DBD">
        <w:t>)</w:t>
      </w:r>
      <w:bookmarkEnd w:id="83"/>
      <w:bookmarkEnd w:id="82"/>
    </w:p>
    <w:p w14:paraId="20FC2848" w14:textId="5258475E" w:rsidR="0029679C" w:rsidRDefault="003D51E3" w:rsidP="00E624FA">
      <w:pPr>
        <w:pStyle w:val="Caption"/>
        <w:rPr>
          <w:noProof/>
        </w:rPr>
      </w:pPr>
      <w:r w:rsidRPr="001F2DBD">
        <w:tab/>
      </w:r>
      <w:bookmarkStart w:id="84" w:name="_Ref13129883"/>
      <w:bookmarkStart w:id="85" w:name="_Toc16587916"/>
      <m:oMath>
        <m:r>
          <w:rPr>
            <w:rFonts w:ascii="Cambria Math" w:hAnsi="Cambria Math"/>
            <w:noProof/>
          </w:rPr>
          <m:t xml:space="preserve">Rayon = </m:t>
        </m:r>
        <m:f>
          <m:fPr>
            <m:ctrlPr>
              <w:rPr>
                <w:rFonts w:ascii="Cambria Math" w:hAnsi="Cambria Math" w:cs="Cambria Math"/>
                <w:sz w:val="22"/>
                <w:szCs w:val="22"/>
              </w:rPr>
            </m:ctrlPr>
          </m:fPr>
          <m:num>
            <m:r>
              <w:rPr>
                <w:rFonts w:ascii="Cambria Math" w:hAnsi="Cambria Math" w:cs="Cambria Math"/>
                <w:sz w:val="22"/>
                <w:szCs w:val="22"/>
              </w:rPr>
              <m:t>λ</m:t>
            </m:r>
          </m:num>
          <m:den>
            <m:r>
              <w:rPr>
                <w:rFonts w:ascii="Cambria Math" w:hAnsi="Cambria Math" w:cs="Cambria Math"/>
                <w:sz w:val="22"/>
                <w:szCs w:val="22"/>
              </w:rPr>
              <m:t>2*Pi</m:t>
            </m:r>
          </m:den>
        </m:f>
        <m:r>
          <w:rPr>
            <w:rFonts w:ascii="Cambria Math" w:hAnsi="Cambria Math"/>
            <w:sz w:val="22"/>
            <w:szCs w:val="22"/>
          </w:rPr>
          <m:t xml:space="preserve">= </m:t>
        </m:r>
        <m:f>
          <m:fPr>
            <m:ctrlPr>
              <w:rPr>
                <w:rFonts w:ascii="Cambria Math" w:hAnsi="Cambria Math" w:cs="Cambria Math"/>
                <w:sz w:val="22"/>
                <w:szCs w:val="22"/>
              </w:rPr>
            </m:ctrlPr>
          </m:fPr>
          <m:num>
            <m:r>
              <w:rPr>
                <w:rFonts w:ascii="Cambria Math" w:hAnsi="Cambria Math" w:cs="Cambria Math"/>
                <w:sz w:val="22"/>
                <w:szCs w:val="22"/>
              </w:rPr>
              <m:t>C</m:t>
            </m:r>
          </m:num>
          <m:den>
            <m:r>
              <w:rPr>
                <w:rFonts w:ascii="Cambria Math" w:hAnsi="Cambria Math" w:cs="Cambria Math"/>
                <w:sz w:val="22"/>
                <w:szCs w:val="22"/>
              </w:rPr>
              <m:t>F*2*Pi</m:t>
            </m:r>
          </m:den>
        </m:f>
      </m:oMath>
      <w:r w:rsidRPr="001F2DBD">
        <w:tab/>
        <w:t xml:space="preserve">( </w:t>
      </w:r>
      <w:r w:rsidR="00DC50DA">
        <w:fldChar w:fldCharType="begin"/>
      </w:r>
      <w:r w:rsidR="00DC50DA">
        <w:instrText xml:space="preserve"> SEQ ( \* ARABIC </w:instrText>
      </w:r>
      <w:r w:rsidR="00DC50DA">
        <w:fldChar w:fldCharType="separate"/>
      </w:r>
      <w:r w:rsidR="00D515BE">
        <w:rPr>
          <w:noProof/>
        </w:rPr>
        <w:t>13</w:t>
      </w:r>
      <w:r w:rsidR="00DC50DA">
        <w:rPr>
          <w:noProof/>
        </w:rPr>
        <w:fldChar w:fldCharType="end"/>
      </w:r>
      <w:r w:rsidRPr="001F2DBD">
        <w:t xml:space="preserve"> </w:t>
      </w:r>
      <w:bookmarkStart w:id="86" w:name="_Toc16587715"/>
      <w:r w:rsidRPr="001F2DBD">
        <w:t>)</w:t>
      </w:r>
      <w:bookmarkEnd w:id="84"/>
      <w:bookmarkEnd w:id="86"/>
      <w:bookmarkEnd w:id="85"/>
      <w:r w:rsidR="0029679C" w:rsidRPr="001F2DBD">
        <w:rPr>
          <w:noProof/>
        </w:rPr>
        <w:t xml:space="preserve"> </w:t>
      </w:r>
    </w:p>
    <w:p w14:paraId="12175314" w14:textId="493FABCB" w:rsidR="00977DF6" w:rsidRDefault="00977DF6" w:rsidP="00E624FA">
      <w:r>
        <w:t xml:space="preserve">Avec l’équation </w:t>
      </w:r>
      <w:r>
        <w:fldChar w:fldCharType="begin"/>
      </w:r>
      <w:r>
        <w:instrText xml:space="preserve"> REF _Ref13129883 \h </w:instrText>
      </w:r>
      <w:r>
        <w:fldChar w:fldCharType="separate"/>
      </w:r>
      <m:oMath>
        <m:r>
          <w:rPr>
            <w:rFonts w:ascii="Cambria Math" w:hAnsi="Cambria Math"/>
            <w:noProof/>
          </w:rPr>
          <m:t>Rayon</m:t>
        </m:r>
        <m:r>
          <m:rPr>
            <m:sty m:val="p"/>
          </m:rPr>
          <w:rPr>
            <w:rFonts w:ascii="Cambria Math" w:hAnsi="Cambria Math"/>
            <w:noProof/>
          </w:rPr>
          <m:t xml:space="preserve"> = </m:t>
        </m:r>
        <m:f>
          <m:fPr>
            <m:ctrlPr>
              <w:rPr>
                <w:rFonts w:ascii="Cambria Math" w:hAnsi="Cambria Math" w:cs="Cambria Math"/>
              </w:rPr>
            </m:ctrlPr>
          </m:fPr>
          <m:num>
            <m:r>
              <w:rPr>
                <w:rFonts w:ascii="Cambria Math" w:hAnsi="Cambria Math" w:cs="Cambria Math"/>
              </w:rPr>
              <m:t>λ</m:t>
            </m:r>
          </m:num>
          <m:den>
            <m:r>
              <m:rPr>
                <m:sty m:val="p"/>
              </m:rPr>
              <w:rPr>
                <w:rFonts w:ascii="Cambria Math" w:hAnsi="Cambria Math" w:cs="Cambria Math"/>
              </w:rPr>
              <m:t>2*</m:t>
            </m:r>
            <m:r>
              <w:rPr>
                <w:rFonts w:ascii="Cambria Math" w:hAnsi="Cambria Math" w:cs="Cambria Math"/>
              </w:rPr>
              <m:t>Pi</m:t>
            </m:r>
          </m:den>
        </m:f>
        <m:r>
          <m:rPr>
            <m:sty m:val="p"/>
          </m:rPr>
          <w:rPr>
            <w:rFonts w:ascii="Cambria Math" w:hAnsi="Cambria Math"/>
          </w:rPr>
          <m:t xml:space="preserve">= </m:t>
        </m:r>
        <m:f>
          <m:fPr>
            <m:ctrlPr>
              <w:rPr>
                <w:rFonts w:ascii="Cambria Math" w:hAnsi="Cambria Math" w:cs="Cambria Math"/>
              </w:rPr>
            </m:ctrlPr>
          </m:fPr>
          <m:num>
            <m:r>
              <w:rPr>
                <w:rFonts w:ascii="Cambria Math" w:hAnsi="Cambria Math" w:cs="Cambria Math"/>
              </w:rPr>
              <m:t>C</m:t>
            </m:r>
          </m:num>
          <m:den>
            <m:r>
              <w:rPr>
                <w:rFonts w:ascii="Cambria Math" w:hAnsi="Cambria Math" w:cs="Cambria Math"/>
              </w:rPr>
              <m:t>F</m:t>
            </m:r>
            <m:r>
              <m:rPr>
                <m:sty m:val="p"/>
              </m:rPr>
              <w:rPr>
                <w:rFonts w:ascii="Cambria Math" w:hAnsi="Cambria Math" w:cs="Cambria Math"/>
              </w:rPr>
              <m:t>*2*</m:t>
            </m:r>
            <m:r>
              <w:rPr>
                <w:rFonts w:ascii="Cambria Math" w:hAnsi="Cambria Math" w:cs="Cambria Math"/>
              </w:rPr>
              <m:t>Pi</m:t>
            </m:r>
          </m:den>
        </m:f>
      </m:oMath>
      <w:r w:rsidR="00D515BE" w:rsidRPr="001F2DBD">
        <w:tab/>
        <w:t xml:space="preserve">( </w:t>
      </w:r>
      <w:r w:rsidR="00D515BE">
        <w:rPr>
          <w:noProof/>
        </w:rPr>
        <w:t>13</w:t>
      </w:r>
      <w:r w:rsidR="00D515BE" w:rsidRPr="001F2DBD">
        <w:t xml:space="preserve"> )</w:t>
      </w:r>
      <w:r>
        <w:fldChar w:fldCharType="end"/>
      </w:r>
      <w:r>
        <w:t xml:space="preserve">, il est </w:t>
      </w:r>
      <w:r w:rsidR="00193E13">
        <w:t>donc</w:t>
      </w:r>
      <w:r>
        <w:t xml:space="preserve"> possible de calculer le rayon</w:t>
      </w:r>
      <w:r w:rsidR="00193E13">
        <w:t xml:space="preserve"> de la boucle</w:t>
      </w:r>
      <w:r>
        <w:t>.</w:t>
      </w:r>
    </w:p>
    <w:p w14:paraId="497D8A87" w14:textId="3A8A15A3" w:rsidR="00A55018" w:rsidRDefault="009073F0" w:rsidP="00E624FA">
      <w:r>
        <w:t>Avec C la vitesse de la lumière et F 434MH, le résultat de l’équation est de 0.110m soit 110cm.</w:t>
      </w:r>
    </w:p>
    <w:p w14:paraId="0C27071A" w14:textId="46B0CFFE" w:rsidR="00193E13" w:rsidRDefault="00193E13" w:rsidP="00E624FA"/>
    <w:p w14:paraId="0828279B" w14:textId="79D8E358" w:rsidR="00F10FED" w:rsidRDefault="00F10FED" w:rsidP="00E624FA"/>
    <w:p w14:paraId="1096AD18" w14:textId="77777777" w:rsidR="00F10FED" w:rsidRDefault="00F10FED" w:rsidP="00E624FA"/>
    <w:p w14:paraId="494A164E" w14:textId="77777777" w:rsidR="00193E13" w:rsidRPr="001F2DBD" w:rsidRDefault="00193E13" w:rsidP="00E624FA">
      <w:r w:rsidRPr="001F2DBD">
        <w:t xml:space="preserve">Voici une représentation 3D de l’antenne finale : </w:t>
      </w:r>
    </w:p>
    <w:p w14:paraId="3A469583" w14:textId="77777777" w:rsidR="00193E13" w:rsidRPr="001F2DBD" w:rsidRDefault="00193E13" w:rsidP="00E624FA"/>
    <w:p w14:paraId="40E2A100" w14:textId="77777777" w:rsidR="00193E13" w:rsidRPr="001F2DBD" w:rsidRDefault="00193E13" w:rsidP="00E624FA"/>
    <w:p w14:paraId="514751BE" w14:textId="496898C4" w:rsidR="00193E13" w:rsidRPr="00193E13" w:rsidRDefault="00193E13" w:rsidP="009F702A">
      <w:pPr>
        <w:jc w:val="center"/>
      </w:pPr>
      <w:r>
        <w:rPr>
          <w:noProof/>
        </w:rPr>
        <w:drawing>
          <wp:inline distT="0" distB="0" distL="0" distR="0" wp14:anchorId="4CB9661A" wp14:editId="7BD5EED8">
            <wp:extent cx="4376216" cy="3538331"/>
            <wp:effectExtent l="0" t="0" r="571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2713" cy="3551669"/>
                    </a:xfrm>
                    <a:prstGeom prst="rect">
                      <a:avLst/>
                    </a:prstGeom>
                  </pic:spPr>
                </pic:pic>
              </a:graphicData>
            </a:graphic>
          </wp:inline>
        </w:drawing>
      </w:r>
    </w:p>
    <w:p w14:paraId="3817D093" w14:textId="00EB25B9" w:rsidR="00193E13" w:rsidRPr="001F2DBD" w:rsidRDefault="00193E13" w:rsidP="009F702A">
      <w:pPr>
        <w:pStyle w:val="Caption"/>
        <w:jc w:val="center"/>
      </w:pPr>
      <w:bookmarkStart w:id="87" w:name="_Ref13143339"/>
      <w:bookmarkStart w:id="88" w:name="_Toc16504761"/>
      <w:r w:rsidRPr="001F2DBD">
        <w:t xml:space="preserve">Figure </w:t>
      </w:r>
      <w:r w:rsidR="00DC50DA">
        <w:fldChar w:fldCharType="begin"/>
      </w:r>
      <w:r w:rsidR="00DC50DA">
        <w:instrText xml:space="preserve"> SEQ Figure \* ARABIC </w:instrText>
      </w:r>
      <w:r w:rsidR="00DC50DA">
        <w:fldChar w:fldCharType="separate"/>
      </w:r>
      <w:r w:rsidR="00D515BE">
        <w:rPr>
          <w:noProof/>
        </w:rPr>
        <w:t>19</w:t>
      </w:r>
      <w:r w:rsidR="00DC50DA">
        <w:rPr>
          <w:noProof/>
        </w:rPr>
        <w:fldChar w:fldCharType="end"/>
      </w:r>
      <w:r>
        <w:t>: design final de l'antenne LOOP</w:t>
      </w:r>
      <w:bookmarkEnd w:id="87"/>
      <w:bookmarkEnd w:id="88"/>
    </w:p>
    <w:p w14:paraId="6E8473D6" w14:textId="77777777" w:rsidR="00193E13" w:rsidRPr="00977DF6" w:rsidRDefault="00193E13" w:rsidP="00E624FA"/>
    <w:p w14:paraId="48058514" w14:textId="1FA12FE8" w:rsidR="00F05715" w:rsidRDefault="00193E13" w:rsidP="00E624FA">
      <w:r>
        <w:t>Sur AnSys, le socle ou passe le fil n’est pas dessiné car il n’est pas important pour simuler l’antenne.</w:t>
      </w:r>
    </w:p>
    <w:p w14:paraId="0D895504" w14:textId="592CDA7A" w:rsidR="0060038D" w:rsidRDefault="00F05715" w:rsidP="00E624FA">
      <w:r>
        <w:br w:type="page"/>
      </w:r>
    </w:p>
    <w:p w14:paraId="6003F036" w14:textId="2F222860" w:rsidR="0029679C" w:rsidRDefault="0060038D" w:rsidP="00E624FA">
      <w:pPr>
        <w:pStyle w:val="Heading3"/>
      </w:pPr>
      <w:bookmarkStart w:id="89" w:name="_Toc16587498"/>
      <w:r>
        <w:lastRenderedPageBreak/>
        <w:t>Simulation</w:t>
      </w:r>
      <w:bookmarkEnd w:id="89"/>
    </w:p>
    <w:p w14:paraId="5D2A796C" w14:textId="77777777" w:rsidR="00F05715" w:rsidRPr="00F05715" w:rsidRDefault="00F05715" w:rsidP="00E624FA">
      <w:pPr>
        <w:rPr>
          <w:lang w:val="de-CH"/>
        </w:rPr>
      </w:pPr>
    </w:p>
    <w:p w14:paraId="36500938" w14:textId="7CCC82C0" w:rsidR="0060038D" w:rsidRDefault="0060038D" w:rsidP="00E624FA">
      <w:r>
        <w:t>Comme pour l’antenne précédente, l</w:t>
      </w:r>
      <w:r w:rsidRPr="001F2DBD">
        <w:t>a simulation de</w:t>
      </w:r>
      <w:r>
        <w:t xml:space="preserve"> l’antennes v</w:t>
      </w:r>
      <w:r w:rsidRPr="001F2DBD">
        <w:t xml:space="preserve"> permettre de vérifier si certaines valeurs doivent être modifiées afin qu’elles répondent mieux aux attentes.</w:t>
      </w:r>
    </w:p>
    <w:p w14:paraId="42049603" w14:textId="08637B62" w:rsidR="00F05715" w:rsidRDefault="0060038D" w:rsidP="00E624FA">
      <w:r>
        <w:t xml:space="preserve">Les 3 même paramètres que précédemment seront testés </w:t>
      </w:r>
    </w:p>
    <w:p w14:paraId="475EB9A1" w14:textId="60524C56" w:rsidR="0060038D" w:rsidRDefault="0060038D" w:rsidP="00E624FA"/>
    <w:p w14:paraId="504760CC" w14:textId="5D1A2208" w:rsidR="00BD6572" w:rsidRDefault="00BD6572" w:rsidP="00E624FA"/>
    <w:p w14:paraId="4E9870C9" w14:textId="6E509CE9" w:rsidR="00BD6572" w:rsidRDefault="00BD6572" w:rsidP="00E624FA">
      <w:pPr>
        <w:pStyle w:val="Heading4"/>
      </w:pPr>
      <w:bookmarkStart w:id="90" w:name="_Toc16587499"/>
      <w:r>
        <w:t>Impédance</w:t>
      </w:r>
      <w:bookmarkEnd w:id="90"/>
    </w:p>
    <w:p w14:paraId="3DF2CFF5" w14:textId="74BCA27A" w:rsidR="00BD6572" w:rsidRDefault="00BD6572" w:rsidP="00E624FA"/>
    <w:p w14:paraId="03B210EB" w14:textId="389653A9" w:rsidR="00BD6572" w:rsidRDefault="00BD6572" w:rsidP="00E624FA">
      <w:r>
        <w:t>Sur le graphe ci-dessous, l’impédance à la fréquence de travail est de 122Ohms. Cela indique que l’antenne aura besoin d’une adaptation d’impédance pour pouvoir travailler à 50Ohms.</w:t>
      </w:r>
    </w:p>
    <w:p w14:paraId="7BBB1156" w14:textId="1E7EA042" w:rsidR="00BD6572" w:rsidRDefault="00BD6572" w:rsidP="00E624FA">
      <w:r>
        <w:t>La valeur imaginaire vaut, elle, -84Ohms. Cela montre que l’antenne peut être tunnée pour obtenir un meilleur résultat.</w:t>
      </w:r>
    </w:p>
    <w:p w14:paraId="7A1450DC" w14:textId="71CA5F68" w:rsidR="00BD6572" w:rsidRDefault="00BD6572" w:rsidP="00E624FA">
      <w:r>
        <w:t xml:space="preserve"> </w:t>
      </w:r>
    </w:p>
    <w:p w14:paraId="3894BC86" w14:textId="77777777" w:rsidR="008A0A87" w:rsidRDefault="00BD6572" w:rsidP="009F702A">
      <w:pPr>
        <w:jc w:val="center"/>
      </w:pPr>
      <w:r w:rsidRPr="001F2DBD">
        <w:rPr>
          <w:noProof/>
        </w:rPr>
        <w:drawing>
          <wp:inline distT="0" distB="0" distL="0" distR="0" wp14:anchorId="55294FBE" wp14:editId="3B1E59E0">
            <wp:extent cx="5279133" cy="423910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4796" cy="4251686"/>
                    </a:xfrm>
                    <a:prstGeom prst="rect">
                      <a:avLst/>
                    </a:prstGeom>
                  </pic:spPr>
                </pic:pic>
              </a:graphicData>
            </a:graphic>
          </wp:inline>
        </w:drawing>
      </w:r>
    </w:p>
    <w:p w14:paraId="4CECFBD2" w14:textId="4562FFA6" w:rsidR="008A0A87" w:rsidRDefault="008A0A87" w:rsidP="009F702A">
      <w:pPr>
        <w:pStyle w:val="Caption"/>
        <w:jc w:val="center"/>
      </w:pPr>
      <w:bookmarkStart w:id="91" w:name="_Ref13143653"/>
      <w:bookmarkStart w:id="92" w:name="_Toc16504762"/>
      <w:r>
        <w:t xml:space="preserve">Figure </w:t>
      </w:r>
      <w:r w:rsidR="00DC50DA">
        <w:fldChar w:fldCharType="begin"/>
      </w:r>
      <w:r w:rsidR="00DC50DA">
        <w:instrText xml:space="preserve"> SEQ Figure \* ARABIC </w:instrText>
      </w:r>
      <w:r w:rsidR="00DC50DA">
        <w:fldChar w:fldCharType="separate"/>
      </w:r>
      <w:r w:rsidR="00D515BE">
        <w:rPr>
          <w:noProof/>
        </w:rPr>
        <w:t>20</w:t>
      </w:r>
      <w:r w:rsidR="00DC50DA">
        <w:rPr>
          <w:noProof/>
        </w:rPr>
        <w:fldChar w:fldCharType="end"/>
      </w:r>
      <w:r>
        <w:t xml:space="preserve"> : impédance</w:t>
      </w:r>
      <w:r w:rsidRPr="00C523B9">
        <w:t xml:space="preserve"> de l'antenne L</w:t>
      </w:r>
      <w:r>
        <w:t>OOP</w:t>
      </w:r>
      <w:bookmarkEnd w:id="91"/>
      <w:bookmarkEnd w:id="92"/>
    </w:p>
    <w:p w14:paraId="36FA5FA1" w14:textId="3C48C91E" w:rsidR="00BD6572" w:rsidRPr="00BD6572" w:rsidRDefault="008A0A87" w:rsidP="00E624FA">
      <w:r>
        <w:br w:type="page"/>
      </w:r>
    </w:p>
    <w:p w14:paraId="0F3A8A04" w14:textId="74890038" w:rsidR="0060038D" w:rsidRDefault="0060038D" w:rsidP="00E624FA">
      <w:pPr>
        <w:pStyle w:val="Heading4"/>
      </w:pPr>
      <w:bookmarkStart w:id="93" w:name="_Toc16587500"/>
      <w:r>
        <w:lastRenderedPageBreak/>
        <w:t>Réflexion</w:t>
      </w:r>
      <w:bookmarkEnd w:id="93"/>
    </w:p>
    <w:p w14:paraId="0CBE36D9" w14:textId="77777777" w:rsidR="0060038D" w:rsidRPr="0060038D" w:rsidRDefault="0060038D" w:rsidP="00E624FA"/>
    <w:p w14:paraId="6B7919AA" w14:textId="77777777" w:rsidR="008A0A87" w:rsidRDefault="00F05715" w:rsidP="00E624FA">
      <w:r w:rsidRPr="001F2DBD">
        <w:t xml:space="preserve">Sur le graphique ci-dessous, </w:t>
      </w:r>
      <w:r w:rsidR="008A0A87">
        <w:t>le point m1 soit 434Mhz est très haut par rapport au creux donc il va falloir tunner l’antenne pour avoir un meilleur résultat.</w:t>
      </w:r>
    </w:p>
    <w:p w14:paraId="4CEF574C" w14:textId="35968BAC" w:rsidR="00F05715" w:rsidRPr="001F2DBD" w:rsidRDefault="008A0A87" w:rsidP="00E624FA">
      <w:r>
        <w:t xml:space="preserve"> </w:t>
      </w:r>
    </w:p>
    <w:p w14:paraId="14F4D8C0" w14:textId="77777777" w:rsidR="00F05715" w:rsidRPr="001F2DBD" w:rsidRDefault="00F05715" w:rsidP="00E624FA"/>
    <w:p w14:paraId="3748E0E2" w14:textId="77777777" w:rsidR="008A0A87" w:rsidRDefault="008A0A87" w:rsidP="009F702A">
      <w:pPr>
        <w:jc w:val="center"/>
      </w:pPr>
      <w:r>
        <w:rPr>
          <w:noProof/>
        </w:rPr>
        <w:drawing>
          <wp:inline distT="0" distB="0" distL="0" distR="0" wp14:anchorId="4D0E3A65" wp14:editId="08AEBF78">
            <wp:extent cx="6440557" cy="33602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60675" cy="3370724"/>
                    </a:xfrm>
                    <a:prstGeom prst="rect">
                      <a:avLst/>
                    </a:prstGeom>
                  </pic:spPr>
                </pic:pic>
              </a:graphicData>
            </a:graphic>
          </wp:inline>
        </w:drawing>
      </w:r>
    </w:p>
    <w:p w14:paraId="102C04EF" w14:textId="69A7D472" w:rsidR="00F05715" w:rsidRDefault="008A0A87" w:rsidP="009F702A">
      <w:pPr>
        <w:pStyle w:val="Caption"/>
        <w:jc w:val="center"/>
      </w:pPr>
      <w:bookmarkStart w:id="94" w:name="_Toc16504763"/>
      <w:r>
        <w:t xml:space="preserve">Figure </w:t>
      </w:r>
      <w:r w:rsidR="00DC50DA">
        <w:fldChar w:fldCharType="begin"/>
      </w:r>
      <w:r w:rsidR="00DC50DA">
        <w:instrText xml:space="preserve"> SEQ Figure \* ARABIC </w:instrText>
      </w:r>
      <w:r w:rsidR="00DC50DA">
        <w:fldChar w:fldCharType="separate"/>
      </w:r>
      <w:r w:rsidR="00D515BE">
        <w:rPr>
          <w:noProof/>
        </w:rPr>
        <w:t>21</w:t>
      </w:r>
      <w:r w:rsidR="00DC50DA">
        <w:rPr>
          <w:noProof/>
        </w:rPr>
        <w:fldChar w:fldCharType="end"/>
      </w:r>
      <w:r>
        <w:t xml:space="preserve"> : </w:t>
      </w:r>
      <w:r w:rsidRPr="00657E6F">
        <w:t>réflexion de l'antenne L</w:t>
      </w:r>
      <w:r>
        <w:t>OOP</w:t>
      </w:r>
      <w:bookmarkEnd w:id="94"/>
    </w:p>
    <w:p w14:paraId="0BBA4615" w14:textId="3A6716AE" w:rsidR="00B763BD" w:rsidRDefault="00B763BD" w:rsidP="00E624FA"/>
    <w:p w14:paraId="1FDDD519" w14:textId="77777777" w:rsidR="009F702A" w:rsidRPr="00B763BD" w:rsidRDefault="009F702A" w:rsidP="00E624FA"/>
    <w:p w14:paraId="4FBAB092" w14:textId="2F93F77B" w:rsidR="008A0A87" w:rsidRDefault="008A0A87" w:rsidP="00E624FA">
      <w:pPr>
        <w:pStyle w:val="Heading4"/>
      </w:pPr>
      <w:bookmarkStart w:id="95" w:name="_Toc16587501"/>
      <w:r>
        <w:t>Tunning</w:t>
      </w:r>
      <w:bookmarkEnd w:id="95"/>
    </w:p>
    <w:p w14:paraId="550731AE" w14:textId="6377A530" w:rsidR="008A0A87" w:rsidRDefault="008A0A87" w:rsidP="00E624FA"/>
    <w:p w14:paraId="000904F9" w14:textId="73F3C887" w:rsidR="008A0A87" w:rsidRDefault="008A0A87" w:rsidP="00E624FA">
      <w:r>
        <w:t xml:space="preserve">La première façon de tunner l’antenne est de changer l’ouverture des deux câbles. La </w:t>
      </w:r>
      <w:r>
        <w:fldChar w:fldCharType="begin"/>
      </w:r>
      <w:r>
        <w:instrText xml:space="preserve"> REF _Ref13143339 \h </w:instrText>
      </w:r>
      <w:r>
        <w:fldChar w:fldCharType="separate"/>
      </w:r>
      <w:r w:rsidR="00D515BE" w:rsidRPr="001F2DBD">
        <w:t xml:space="preserve">Figure </w:t>
      </w:r>
      <w:r w:rsidR="00D515BE">
        <w:rPr>
          <w:noProof/>
        </w:rPr>
        <w:t>19</w:t>
      </w:r>
      <w:r w:rsidR="00D515BE">
        <w:t>: design final de l'antenne LOOP</w:t>
      </w:r>
      <w:r>
        <w:fldChar w:fldCharType="end"/>
      </w:r>
      <w:r>
        <w:t>montre cette ouverture. (Petite partie verte vers le bas de la boucle).</w:t>
      </w:r>
    </w:p>
    <w:p w14:paraId="4DCD17B3" w14:textId="15D54652" w:rsidR="008A0A87" w:rsidRDefault="008A0A87" w:rsidP="00E624FA"/>
    <w:p w14:paraId="31F77BC0" w14:textId="0108ECA6" w:rsidR="008A0A87" w:rsidRPr="008A0A87" w:rsidRDefault="008A0A87" w:rsidP="00E624FA">
      <w:r>
        <w:t>La 2</w:t>
      </w:r>
      <w:r w:rsidRPr="008A0A87">
        <w:rPr>
          <w:vertAlign w:val="superscript"/>
        </w:rPr>
        <w:t>ème</w:t>
      </w:r>
      <w:r>
        <w:t xml:space="preserve"> façon et celle qui sera utilisée de changer le rayon de l’antenne. Pour pouvoir trouver ce rayon, </w:t>
      </w:r>
      <w:r w:rsidR="00B80F7F">
        <w:t xml:space="preserve">il va falloir faire un rapport entre la fréquence de travail actuelle et celle ou la valeur imaginaire de l’impédance vaut 0. Ces informations peuvent être trouvées sur la </w:t>
      </w:r>
      <w:r w:rsidR="00B80F7F">
        <w:fldChar w:fldCharType="begin"/>
      </w:r>
      <w:r w:rsidR="00B80F7F">
        <w:instrText xml:space="preserve"> REF _Ref13143653 \h </w:instrText>
      </w:r>
      <w:r w:rsidR="00B80F7F">
        <w:fldChar w:fldCharType="separate"/>
      </w:r>
      <w:r w:rsidR="00D515BE">
        <w:t xml:space="preserve">Figure </w:t>
      </w:r>
      <w:r w:rsidR="00D515BE">
        <w:rPr>
          <w:noProof/>
        </w:rPr>
        <w:t>20</w:t>
      </w:r>
      <w:r w:rsidR="00D515BE">
        <w:t xml:space="preserve"> : impédance</w:t>
      </w:r>
      <w:r w:rsidR="00D515BE" w:rsidRPr="00C523B9">
        <w:t xml:space="preserve"> de l'antenne L</w:t>
      </w:r>
      <w:r w:rsidR="00D515BE">
        <w:t>OOP</w:t>
      </w:r>
      <w:r w:rsidR="00B80F7F">
        <w:fldChar w:fldCharType="end"/>
      </w:r>
      <w:r w:rsidR="00B80F7F">
        <w:t xml:space="preserve">. </w:t>
      </w:r>
    </w:p>
    <w:p w14:paraId="7477E3A7" w14:textId="47211A23" w:rsidR="00D90FD7" w:rsidRDefault="00D90FD7" w:rsidP="00E624FA">
      <w:pPr>
        <w:pStyle w:val="Caption"/>
      </w:pPr>
    </w:p>
    <w:p w14:paraId="5BF490B2" w14:textId="5409FBB0" w:rsidR="00B763BD" w:rsidRDefault="00B80F7F" w:rsidP="00E624FA">
      <w:r>
        <w:t xml:space="preserve">Le rapport sera donc de </w:t>
      </w:r>
      <w:r w:rsidR="002E31AF">
        <w:t>457</w:t>
      </w:r>
      <w:r>
        <w:t>/434. Ce qui donne comme résultat 1.0</w:t>
      </w:r>
      <w:r w:rsidR="002E31AF">
        <w:t>53</w:t>
      </w:r>
      <w:r>
        <w:t>.</w:t>
      </w:r>
    </w:p>
    <w:p w14:paraId="3153ADCA" w14:textId="2EF9B430" w:rsidR="002E31AF" w:rsidRDefault="00B763BD" w:rsidP="00E624FA">
      <w:r>
        <w:br w:type="page"/>
      </w:r>
    </w:p>
    <w:p w14:paraId="182DC57A" w14:textId="2AE405E3" w:rsidR="002E31AF" w:rsidRDefault="002E31AF" w:rsidP="00E624FA">
      <w:pPr>
        <w:pStyle w:val="Heading4"/>
      </w:pPr>
      <w:bookmarkStart w:id="96" w:name="_Toc16587502"/>
      <w:r>
        <w:lastRenderedPageBreak/>
        <w:t>Impédance corrigée</w:t>
      </w:r>
      <w:bookmarkEnd w:id="96"/>
    </w:p>
    <w:p w14:paraId="11B2DCFA" w14:textId="6707260B" w:rsidR="00B763BD" w:rsidRDefault="00B763BD" w:rsidP="00E624FA"/>
    <w:p w14:paraId="184B733A" w14:textId="0A95FFD3" w:rsidR="00B763BD" w:rsidRPr="00B763BD" w:rsidRDefault="00B763BD" w:rsidP="00E624FA">
      <w:r>
        <w:t xml:space="preserve">Avec le tuning, l’impédance est maintenant correct pour la partie imaginaire elle atteint presque 0. Par Contre la partie réelle est encore grande et il faudra quand même penser à adapter cette antenne pour avoir une valeur correcte. </w:t>
      </w:r>
    </w:p>
    <w:p w14:paraId="1A698575" w14:textId="363BDBC9" w:rsidR="00B763BD" w:rsidRDefault="00B763BD" w:rsidP="00E624FA"/>
    <w:p w14:paraId="1D89D07A" w14:textId="77777777" w:rsidR="00B763BD" w:rsidRDefault="00B763BD" w:rsidP="009F702A">
      <w:pPr>
        <w:jc w:val="center"/>
      </w:pPr>
      <w:r>
        <w:rPr>
          <w:noProof/>
        </w:rPr>
        <w:drawing>
          <wp:inline distT="0" distB="0" distL="0" distR="0" wp14:anchorId="55BBA576" wp14:editId="3A146FE1">
            <wp:extent cx="5727700" cy="299910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2999105"/>
                    </a:xfrm>
                    <a:prstGeom prst="rect">
                      <a:avLst/>
                    </a:prstGeom>
                  </pic:spPr>
                </pic:pic>
              </a:graphicData>
            </a:graphic>
          </wp:inline>
        </w:drawing>
      </w:r>
    </w:p>
    <w:p w14:paraId="316B8AC8" w14:textId="5CE1CF66" w:rsidR="00B763BD" w:rsidRDefault="00B763BD" w:rsidP="009F702A">
      <w:pPr>
        <w:pStyle w:val="Caption"/>
        <w:jc w:val="center"/>
      </w:pPr>
      <w:bookmarkStart w:id="97" w:name="_Toc16504764"/>
      <w:r>
        <w:t xml:space="preserve">Figure </w:t>
      </w:r>
      <w:r w:rsidR="00DC50DA">
        <w:fldChar w:fldCharType="begin"/>
      </w:r>
      <w:r w:rsidR="00DC50DA">
        <w:instrText xml:space="preserve"> SEQ Figure \* ARABIC </w:instrText>
      </w:r>
      <w:r w:rsidR="00DC50DA">
        <w:fldChar w:fldCharType="separate"/>
      </w:r>
      <w:r w:rsidR="00D515BE">
        <w:rPr>
          <w:noProof/>
        </w:rPr>
        <w:t>22</w:t>
      </w:r>
      <w:r w:rsidR="00DC50DA">
        <w:rPr>
          <w:noProof/>
        </w:rPr>
        <w:fldChar w:fldCharType="end"/>
      </w:r>
      <w:r>
        <w:t> : impédance</w:t>
      </w:r>
      <w:r w:rsidRPr="00C523B9">
        <w:t xml:space="preserve"> de l'antenne L</w:t>
      </w:r>
      <w:r>
        <w:t>OOP après tuning</w:t>
      </w:r>
      <w:bookmarkEnd w:id="97"/>
    </w:p>
    <w:p w14:paraId="5F870FAD" w14:textId="77777777" w:rsidR="00B763BD" w:rsidRPr="00B763BD" w:rsidRDefault="00B763BD" w:rsidP="00E624FA"/>
    <w:p w14:paraId="3A632A32" w14:textId="76C7CBE3" w:rsidR="00B80F7F" w:rsidRDefault="00B763BD" w:rsidP="00E624FA">
      <w:pPr>
        <w:pStyle w:val="Heading4"/>
      </w:pPr>
      <w:bookmarkStart w:id="98" w:name="_Toc16587503"/>
      <w:r>
        <w:t>Réflexion corrigée</w:t>
      </w:r>
      <w:bookmarkEnd w:id="98"/>
    </w:p>
    <w:p w14:paraId="252D7853" w14:textId="5CF59C40" w:rsidR="00B763BD" w:rsidRDefault="00B763BD" w:rsidP="00E624FA"/>
    <w:p w14:paraId="557824CE" w14:textId="70A05756" w:rsidR="00B763BD" w:rsidRDefault="00B763BD" w:rsidP="00E624FA">
      <w:r>
        <w:t>Pour la réflexion, les résultats sont plus que corrects. A la fréquence de travail, la réflexion est pratiquement la plus faible.</w:t>
      </w:r>
    </w:p>
    <w:p w14:paraId="798FDC79" w14:textId="664389D3" w:rsidR="00B763BD" w:rsidRDefault="00B763BD" w:rsidP="00E624FA"/>
    <w:p w14:paraId="209D0D61" w14:textId="77777777" w:rsidR="00B763BD" w:rsidRDefault="00B763BD" w:rsidP="009F702A">
      <w:pPr>
        <w:jc w:val="center"/>
      </w:pPr>
      <w:r>
        <w:rPr>
          <w:noProof/>
        </w:rPr>
        <w:drawing>
          <wp:inline distT="0" distB="0" distL="0" distR="0" wp14:anchorId="7033CC4B" wp14:editId="34692471">
            <wp:extent cx="5727700" cy="30029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3002915"/>
                    </a:xfrm>
                    <a:prstGeom prst="rect">
                      <a:avLst/>
                    </a:prstGeom>
                  </pic:spPr>
                </pic:pic>
              </a:graphicData>
            </a:graphic>
          </wp:inline>
        </w:drawing>
      </w:r>
    </w:p>
    <w:p w14:paraId="480B4E80" w14:textId="79B4FE57" w:rsidR="00B763BD" w:rsidRDefault="00B763BD" w:rsidP="009F702A">
      <w:pPr>
        <w:pStyle w:val="Caption"/>
        <w:jc w:val="center"/>
      </w:pPr>
      <w:bookmarkStart w:id="99" w:name="_Toc16504765"/>
      <w:r>
        <w:t xml:space="preserve">Figure </w:t>
      </w:r>
      <w:r w:rsidR="00DC50DA">
        <w:fldChar w:fldCharType="begin"/>
      </w:r>
      <w:r w:rsidR="00DC50DA">
        <w:instrText xml:space="preserve"> SEQ Figure \* ARABIC </w:instrText>
      </w:r>
      <w:r w:rsidR="00DC50DA">
        <w:fldChar w:fldCharType="separate"/>
      </w:r>
      <w:r w:rsidR="00D515BE">
        <w:rPr>
          <w:noProof/>
        </w:rPr>
        <w:t>23</w:t>
      </w:r>
      <w:r w:rsidR="00DC50DA">
        <w:rPr>
          <w:noProof/>
        </w:rPr>
        <w:fldChar w:fldCharType="end"/>
      </w:r>
      <w:r>
        <w:t xml:space="preserve"> : réflexion</w:t>
      </w:r>
      <w:r w:rsidRPr="0040454D">
        <w:t xml:space="preserve"> de l'antenne LOOP après tuning</w:t>
      </w:r>
      <w:bookmarkEnd w:id="99"/>
    </w:p>
    <w:p w14:paraId="54355034" w14:textId="778323D9" w:rsidR="00BD37CB" w:rsidRPr="00BD37CB" w:rsidRDefault="00B763BD" w:rsidP="00E624FA">
      <w:pPr>
        <w:pStyle w:val="Heading3"/>
      </w:pPr>
      <w:r w:rsidRPr="00FB04C6">
        <w:rPr>
          <w:lang w:val="fr-CH"/>
        </w:rPr>
        <w:br w:type="page"/>
      </w:r>
      <w:bookmarkStart w:id="100" w:name="_Toc16587504"/>
      <w:r w:rsidR="00BD37CB">
        <w:lastRenderedPageBreak/>
        <w:t>Tests et résultas</w:t>
      </w:r>
      <w:bookmarkEnd w:id="100"/>
    </w:p>
    <w:p w14:paraId="31DA248C" w14:textId="7606F9C6" w:rsidR="00B763BD" w:rsidRDefault="00B763BD" w:rsidP="00E624FA"/>
    <w:p w14:paraId="1AF12C20" w14:textId="5DF22E4D" w:rsidR="00A55018" w:rsidRDefault="00A55018" w:rsidP="00E624FA">
      <w:r>
        <w:t>Comme défini plus haut, cette</w:t>
      </w:r>
      <w:r w:rsidRPr="001F2DBD">
        <w:t xml:space="preserve"> partie</w:t>
      </w:r>
      <w:r>
        <w:t xml:space="preserve"> sera consacrée aux mesures de</w:t>
      </w:r>
      <w:r w:rsidRPr="001F2DBD">
        <w:t xml:space="preserve"> l</w:t>
      </w:r>
      <w:r>
        <w:t xml:space="preserve">’antenne LOOP </w:t>
      </w:r>
      <w:r w:rsidRPr="001F2DBD">
        <w:t>pour vérifier</w:t>
      </w:r>
      <w:r>
        <w:t xml:space="preserve"> le bon fonctionnement de celle</w:t>
      </w:r>
      <w:r w:rsidRPr="001F2DBD">
        <w:t>-ci.</w:t>
      </w:r>
    </w:p>
    <w:p w14:paraId="2EE72367" w14:textId="77777777" w:rsidR="00125D0A" w:rsidRDefault="00125D0A" w:rsidP="00E624FA"/>
    <w:p w14:paraId="748D1826" w14:textId="061385E2" w:rsidR="00A55018" w:rsidRDefault="00A55018" w:rsidP="00E624FA">
      <w:pPr>
        <w:pStyle w:val="Heading4"/>
      </w:pPr>
      <w:bookmarkStart w:id="101" w:name="_Toc16587505"/>
      <w:r>
        <w:t>PCB Test</w:t>
      </w:r>
      <w:bookmarkEnd w:id="101"/>
    </w:p>
    <w:p w14:paraId="103A4416" w14:textId="2B413F7A" w:rsidR="00A55018" w:rsidRDefault="00A55018" w:rsidP="00E624FA"/>
    <w:p w14:paraId="4B34149C" w14:textId="27D30914" w:rsidR="00125D0A" w:rsidRPr="001F2DBD" w:rsidRDefault="00125D0A" w:rsidP="00E624FA">
      <w:r>
        <w:t>Comme précédemment, c</w:t>
      </w:r>
      <w:r w:rsidRPr="001F2DBD">
        <w:t>elui-ci permettra de connecter la sortie de l’antenne sur les 2 ports de l’Agilent.</w:t>
      </w:r>
    </w:p>
    <w:p w14:paraId="28078DB9" w14:textId="77777777" w:rsidR="00125D0A" w:rsidRPr="001F2DBD" w:rsidRDefault="00125D0A" w:rsidP="00E624FA"/>
    <w:p w14:paraId="44D4BF02" w14:textId="3A69C0AE" w:rsidR="00125D0A" w:rsidRPr="001F2DBD" w:rsidRDefault="00125D0A" w:rsidP="00E624FA">
      <w:r w:rsidRPr="001F2DBD">
        <w:t xml:space="preserve">L’antenne viendra se </w:t>
      </w:r>
      <w:r>
        <w:t>souder dans les trous M5, M6</w:t>
      </w:r>
      <w:r w:rsidRPr="001F2DBD">
        <w:t xml:space="preserve"> à l’entrée est sortira sur deux connecteur SMA qu’il faudra connecter sur l’Agilent au moyen d’un câble coaxial. </w:t>
      </w:r>
    </w:p>
    <w:p w14:paraId="012CFF2B" w14:textId="77777777" w:rsidR="00125D0A" w:rsidRDefault="00125D0A" w:rsidP="00E624FA"/>
    <w:p w14:paraId="393E126F" w14:textId="77777777" w:rsidR="00A55018" w:rsidRDefault="00A55018" w:rsidP="009F702A">
      <w:pPr>
        <w:jc w:val="center"/>
      </w:pPr>
      <w:r>
        <w:rPr>
          <w:noProof/>
        </w:rPr>
        <w:drawing>
          <wp:inline distT="0" distB="0" distL="0" distR="0" wp14:anchorId="0A02CFA7" wp14:editId="632E1B59">
            <wp:extent cx="4735902" cy="253176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8599" cy="2533207"/>
                    </a:xfrm>
                    <a:prstGeom prst="rect">
                      <a:avLst/>
                    </a:prstGeom>
                  </pic:spPr>
                </pic:pic>
              </a:graphicData>
            </a:graphic>
          </wp:inline>
        </w:drawing>
      </w:r>
    </w:p>
    <w:p w14:paraId="652DE291" w14:textId="36C0CE4E" w:rsidR="00A55018" w:rsidRPr="007E653F" w:rsidRDefault="00A55018" w:rsidP="009F702A">
      <w:pPr>
        <w:pStyle w:val="Caption"/>
        <w:jc w:val="center"/>
      </w:pPr>
      <w:bookmarkStart w:id="102" w:name="_Toc16504766"/>
      <w:r w:rsidRPr="007E653F">
        <w:t xml:space="preserve">Figure </w:t>
      </w:r>
      <w:r>
        <w:fldChar w:fldCharType="begin"/>
      </w:r>
      <w:r w:rsidRPr="007E653F">
        <w:instrText xml:space="preserve"> SEQ Figure \* ARABIC </w:instrText>
      </w:r>
      <w:r>
        <w:fldChar w:fldCharType="separate"/>
      </w:r>
      <w:r w:rsidR="00D515BE">
        <w:rPr>
          <w:noProof/>
        </w:rPr>
        <w:t>24</w:t>
      </w:r>
      <w:r>
        <w:fldChar w:fldCharType="end"/>
      </w:r>
      <w:r w:rsidRPr="007E653F">
        <w:t xml:space="preserve"> : schéma PCB test LOOP</w:t>
      </w:r>
      <w:bookmarkEnd w:id="102"/>
    </w:p>
    <w:p w14:paraId="6A0D4294" w14:textId="77777777" w:rsidR="0001781B" w:rsidRPr="007E653F" w:rsidRDefault="0001781B" w:rsidP="00E624FA"/>
    <w:p w14:paraId="3D1F2452" w14:textId="77777777" w:rsidR="00125D0A" w:rsidRDefault="00125D0A" w:rsidP="00E624FA">
      <w:r>
        <w:t>Cette fois-ci il a aussi fallu ajouter 4 impédances quelconques pour pouvoir faire une adaptation si besoin.</w:t>
      </w:r>
    </w:p>
    <w:p w14:paraId="04A91D8A" w14:textId="7A4A1463" w:rsidR="00A55018" w:rsidRDefault="00125D0A" w:rsidP="00E624FA">
      <w:r>
        <w:t>Il y en a 4 pour pouvoir mettre les impédances en parallèle/série ou en série/parallèle.</w:t>
      </w:r>
    </w:p>
    <w:p w14:paraId="50482773" w14:textId="1AFEE71B" w:rsidR="00125D0A" w:rsidRDefault="0001781B" w:rsidP="00E624FA">
      <w:r>
        <w:br w:type="page"/>
      </w:r>
    </w:p>
    <w:p w14:paraId="1ED09037" w14:textId="78AB5127" w:rsidR="0001781B" w:rsidRDefault="00125D0A" w:rsidP="00E624FA">
      <w:pPr>
        <w:pStyle w:val="Heading4"/>
      </w:pPr>
      <w:bookmarkStart w:id="103" w:name="_Toc16587506"/>
      <w:r>
        <w:lastRenderedPageBreak/>
        <w:t>Mesures</w:t>
      </w:r>
      <w:bookmarkEnd w:id="103"/>
    </w:p>
    <w:p w14:paraId="04C9A7C7" w14:textId="565AF7A4" w:rsidR="0001781B" w:rsidRDefault="0001781B" w:rsidP="00E624FA"/>
    <w:p w14:paraId="43537850" w14:textId="0ABBF459" w:rsidR="00EE5628" w:rsidRPr="001F2DBD" w:rsidRDefault="00EE5628" w:rsidP="00E624FA">
      <w:r>
        <w:t>Les mesure sont faites sur une plage de fréquence de 283 à 583MHz</w:t>
      </w:r>
    </w:p>
    <w:p w14:paraId="7ADB39A6" w14:textId="77777777" w:rsidR="00EE5628" w:rsidRPr="0001781B" w:rsidRDefault="00EE5628" w:rsidP="00E624FA"/>
    <w:p w14:paraId="22F3AAE4" w14:textId="1814A8D4" w:rsidR="0001781B" w:rsidRDefault="0001781B" w:rsidP="00E624FA">
      <w:pPr>
        <w:pStyle w:val="Heading5"/>
      </w:pPr>
      <w:bookmarkStart w:id="104" w:name="_Toc16587507"/>
      <w:r>
        <w:t>Impédance</w:t>
      </w:r>
      <w:bookmarkEnd w:id="104"/>
    </w:p>
    <w:p w14:paraId="0E9F2EEE" w14:textId="51DD4DE0" w:rsidR="0001781B" w:rsidRDefault="0001781B" w:rsidP="00E624FA"/>
    <w:p w14:paraId="54C30F76" w14:textId="77777777" w:rsidR="003E05F1" w:rsidRDefault="0001781B" w:rsidP="00E624FA">
      <w:r w:rsidRPr="001F2DBD">
        <w:t>L’impédance sous forme d’un diagramme de Smith</w:t>
      </w:r>
      <w:r w:rsidR="003E05F1">
        <w:t xml:space="preserve"> est très correcte pour cette antenne.</w:t>
      </w:r>
    </w:p>
    <w:p w14:paraId="6B2A7B24" w14:textId="24BD4FC5" w:rsidR="0001781B" w:rsidRDefault="003E05F1" w:rsidP="00E624FA">
      <w:r>
        <w:t>Le mar</w:t>
      </w:r>
      <w:r w:rsidR="0001781B" w:rsidRPr="001F2DBD">
        <w:t>queu</w:t>
      </w:r>
      <w:r>
        <w:t xml:space="preserve">r 1 à 434MHz indique que l’impédance est de 50Ohms  </w:t>
      </w:r>
      <w:r w:rsidR="0001781B" w:rsidRPr="001F2DBD">
        <w:t xml:space="preserve"> </w:t>
      </w:r>
    </w:p>
    <w:p w14:paraId="0DA9F975" w14:textId="77777777" w:rsidR="003E05F1" w:rsidRPr="001F2DBD" w:rsidRDefault="003E05F1" w:rsidP="00E624FA"/>
    <w:p w14:paraId="69545AFD" w14:textId="77777777" w:rsidR="00EE5628" w:rsidRDefault="00EE5628" w:rsidP="00E624FA"/>
    <w:p w14:paraId="4A916E28" w14:textId="77777777" w:rsidR="003E05F1" w:rsidRDefault="00EE5628" w:rsidP="009F702A">
      <w:pPr>
        <w:jc w:val="center"/>
      </w:pPr>
      <w:r>
        <w:rPr>
          <w:noProof/>
        </w:rPr>
        <w:drawing>
          <wp:inline distT="0" distB="0" distL="0" distR="0" wp14:anchorId="58AF955C" wp14:editId="42E6470B">
            <wp:extent cx="5719445" cy="4615180"/>
            <wp:effectExtent l="0" t="0" r="0" b="0"/>
            <wp:docPr id="26" name="Picture 26"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9445" cy="4615180"/>
                    </a:xfrm>
                    <a:prstGeom prst="rect">
                      <a:avLst/>
                    </a:prstGeom>
                    <a:noFill/>
                    <a:ln>
                      <a:noFill/>
                    </a:ln>
                  </pic:spPr>
                </pic:pic>
              </a:graphicData>
            </a:graphic>
          </wp:inline>
        </w:drawing>
      </w:r>
    </w:p>
    <w:p w14:paraId="57C2F808" w14:textId="700B2C83" w:rsidR="0001781B" w:rsidRDefault="003E05F1" w:rsidP="009F702A">
      <w:pPr>
        <w:pStyle w:val="Caption"/>
        <w:jc w:val="center"/>
      </w:pPr>
      <w:bookmarkStart w:id="105" w:name="_Toc16504767"/>
      <w:r>
        <w:t xml:space="preserve">Figure </w:t>
      </w:r>
      <w:r w:rsidR="00DC50DA">
        <w:fldChar w:fldCharType="begin"/>
      </w:r>
      <w:r w:rsidR="00DC50DA">
        <w:instrText xml:space="preserve"> SEQ Figure \* ARABIC </w:instrText>
      </w:r>
      <w:r w:rsidR="00DC50DA">
        <w:fldChar w:fldCharType="separate"/>
      </w:r>
      <w:r w:rsidR="00D515BE">
        <w:rPr>
          <w:noProof/>
        </w:rPr>
        <w:t>25</w:t>
      </w:r>
      <w:r w:rsidR="00DC50DA">
        <w:rPr>
          <w:noProof/>
        </w:rPr>
        <w:fldChar w:fldCharType="end"/>
      </w:r>
      <w:r>
        <w:t xml:space="preserve"> : impédance de l'antenne LOOP</w:t>
      </w:r>
      <w:bookmarkEnd w:id="105"/>
    </w:p>
    <w:p w14:paraId="22D6DDB8" w14:textId="615C6851" w:rsidR="003E05F1" w:rsidRDefault="003E05F1" w:rsidP="00E624FA">
      <w:r>
        <w:br/>
      </w:r>
    </w:p>
    <w:p w14:paraId="191F5068" w14:textId="69BF58EB" w:rsidR="003E05F1" w:rsidRPr="003E05F1" w:rsidRDefault="00BB742D" w:rsidP="00E624FA">
      <w:r>
        <w:t>Il faudra par la</w:t>
      </w:r>
      <w:r w:rsidR="006767E5">
        <w:t xml:space="preserve"> suite tester l’antenne avec </w:t>
      </w:r>
      <w:r>
        <w:t>le PCB final pour vérifier que l’impédance soit toujours valide</w:t>
      </w:r>
      <w:r w:rsidR="003E05F1">
        <w:br w:type="page"/>
      </w:r>
    </w:p>
    <w:p w14:paraId="320175E6" w14:textId="057F4466" w:rsidR="0001781B" w:rsidRDefault="003E05F1" w:rsidP="00E624FA">
      <w:pPr>
        <w:pStyle w:val="Heading5"/>
      </w:pPr>
      <w:bookmarkStart w:id="106" w:name="_Toc16587508"/>
      <w:r>
        <w:lastRenderedPageBreak/>
        <w:t>Réflexion</w:t>
      </w:r>
      <w:bookmarkEnd w:id="106"/>
    </w:p>
    <w:p w14:paraId="797D672A" w14:textId="67D74C5D" w:rsidR="00BB742D" w:rsidRDefault="00BB742D" w:rsidP="00E624FA"/>
    <w:p w14:paraId="499974E9" w14:textId="0DE93C2E" w:rsidR="00BB742D" w:rsidRPr="00BB742D" w:rsidRDefault="00BB742D" w:rsidP="00E624FA">
      <w:r>
        <w:t xml:space="preserve">La réflexion est comme l’image ci-dessous le montre, très faible. Cela montre que l’antenne fonctionne parfaitement </w:t>
      </w:r>
      <w:r w:rsidR="00B0198A">
        <w:t>à</w:t>
      </w:r>
      <w:r>
        <w:t xml:space="preserve"> la fréquence de travail.</w:t>
      </w:r>
    </w:p>
    <w:p w14:paraId="2D7BA985" w14:textId="77777777" w:rsidR="003E05F1" w:rsidRPr="003E05F1" w:rsidRDefault="003E05F1" w:rsidP="00E624FA"/>
    <w:p w14:paraId="31A12454" w14:textId="77777777" w:rsidR="003E05F1" w:rsidRDefault="00AA25C1" w:rsidP="009F702A">
      <w:pPr>
        <w:jc w:val="center"/>
      </w:pPr>
      <w:r>
        <w:pict w14:anchorId="5B2D50C8">
          <v:shape id="_x0000_i1027" type="#_x0000_t75" style="width:450.75pt;height:360.05pt">
            <v:imagedata r:id="rId43" o:title="loop"/>
          </v:shape>
        </w:pict>
      </w:r>
    </w:p>
    <w:p w14:paraId="4D0B96CB" w14:textId="586763EC" w:rsidR="003E05F1" w:rsidRPr="003E05F1" w:rsidRDefault="003E05F1" w:rsidP="009F702A">
      <w:pPr>
        <w:pStyle w:val="Caption"/>
        <w:jc w:val="center"/>
      </w:pPr>
      <w:bookmarkStart w:id="107" w:name="_Toc16504768"/>
      <w:r>
        <w:t xml:space="preserve">Figure </w:t>
      </w:r>
      <w:r w:rsidR="00DC50DA">
        <w:fldChar w:fldCharType="begin"/>
      </w:r>
      <w:r w:rsidR="00DC50DA">
        <w:instrText xml:space="preserve"> SEQ Figure \* ARABIC </w:instrText>
      </w:r>
      <w:r w:rsidR="00DC50DA">
        <w:fldChar w:fldCharType="separate"/>
      </w:r>
      <w:r w:rsidR="00D515BE">
        <w:rPr>
          <w:noProof/>
        </w:rPr>
        <w:t>26</w:t>
      </w:r>
      <w:r w:rsidR="00DC50DA">
        <w:rPr>
          <w:noProof/>
        </w:rPr>
        <w:fldChar w:fldCharType="end"/>
      </w:r>
      <w:r>
        <w:t xml:space="preserve"> : Réflexion de l'antenne LOOP</w:t>
      </w:r>
      <w:bookmarkEnd w:id="107"/>
    </w:p>
    <w:p w14:paraId="7F80CC0A" w14:textId="2A3F61E2" w:rsidR="0001781B" w:rsidRDefault="0001781B" w:rsidP="00E624FA"/>
    <w:p w14:paraId="5C9AED72" w14:textId="37F6C768" w:rsidR="00B0198A" w:rsidRDefault="00B0198A" w:rsidP="00E624FA">
      <w:r>
        <w:t xml:space="preserve">Si l’équation </w:t>
      </w:r>
      <w:r>
        <w:fldChar w:fldCharType="begin"/>
      </w:r>
      <w:r>
        <w:instrText xml:space="preserve"> REF _Ref14677712 \h </w:instrText>
      </w:r>
      <w:r>
        <w:fldChar w:fldCharType="separate"/>
      </w:r>
      <m:oMath>
        <m:r>
          <w:rPr>
            <w:rFonts w:ascii="Cambria Math" w:hAnsi="Cambria Math"/>
          </w:rPr>
          <m:t>y</m:t>
        </m:r>
        <m:d>
          <m:dPr>
            <m:begChr m:val="["/>
            <m:endChr m:val="]"/>
            <m:ctrlPr>
              <w:rPr>
                <w:rFonts w:ascii="Cambria Math" w:hAnsi="Cambria Math"/>
              </w:rPr>
            </m:ctrlPr>
          </m:dPr>
          <m:e>
            <m:r>
              <w:rPr>
                <w:rFonts w:ascii="Cambria Math" w:hAnsi="Cambria Math"/>
              </w:rPr>
              <m:t>dB</m:t>
            </m:r>
          </m:e>
        </m:d>
        <m:r>
          <m:rPr>
            <m:sty m:val="p"/>
          </m:rPr>
          <w:rPr>
            <w:rFonts w:ascii="Cambria Math" w:hAnsi="Cambria Math"/>
          </w:rPr>
          <m:t>=20*</m:t>
        </m:r>
        <m:func>
          <m:funcPr>
            <m:ctrlPr>
              <w:rPr>
                <w:rFonts w:ascii="Cambria Math" w:hAnsi="Cambria Math"/>
              </w:rPr>
            </m:ctrlPr>
          </m:funcPr>
          <m:fName>
            <m:r>
              <w:rPr>
                <w:rFonts w:ascii="Cambria Math" w:hAnsi="Cambria Math"/>
              </w:rPr>
              <m:t>log</m:t>
            </m:r>
          </m:fName>
          <m:e>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num>
              <m:den>
                <m:r>
                  <m:rPr>
                    <m:sty m:val="p"/>
                  </m:rPr>
                  <w:rPr>
                    <w:rFonts w:ascii="Cambria Math" w:hAnsi="Cambria Math"/>
                  </w:rPr>
                  <m:t>100</m:t>
                </m:r>
              </m:den>
            </m:f>
            <m:r>
              <m:rPr>
                <m:sty m:val="p"/>
              </m:rPr>
              <w:rPr>
                <w:rFonts w:ascii="Cambria Math" w:hAnsi="Cambria Math"/>
              </w:rPr>
              <m:t>)</m:t>
            </m:r>
          </m:e>
        </m:func>
      </m:oMath>
      <w:r w:rsidR="00D515BE">
        <w:tab/>
        <w:t xml:space="preserve">( </w:t>
      </w:r>
      <w:r w:rsidR="00D515BE">
        <w:rPr>
          <w:noProof/>
        </w:rPr>
        <w:t>11</w:t>
      </w:r>
      <w:r>
        <w:fldChar w:fldCharType="end"/>
      </w:r>
      <w:r>
        <w:t>) est reprise, avec -24dB, la puissance réfléchie est en dessous des 10%.</w:t>
      </w:r>
    </w:p>
    <w:p w14:paraId="6858DEF2" w14:textId="77777777" w:rsidR="00B0198A" w:rsidRDefault="00B0198A" w:rsidP="00E624FA"/>
    <w:p w14:paraId="399B4F4E" w14:textId="0FA171E6" w:rsidR="0001781B" w:rsidRPr="0001781B" w:rsidRDefault="00B0198A" w:rsidP="00E624FA">
      <w:r>
        <w:br w:type="page"/>
      </w:r>
    </w:p>
    <w:p w14:paraId="43EF92B5" w14:textId="007714B5" w:rsidR="0001781B" w:rsidRDefault="003E05F1" w:rsidP="00E624FA">
      <w:pPr>
        <w:pStyle w:val="Heading4"/>
      </w:pPr>
      <w:bookmarkStart w:id="108" w:name="_Toc16587509"/>
      <w:r>
        <w:lastRenderedPageBreak/>
        <w:t>Comparaison mesures simulation</w:t>
      </w:r>
      <w:bookmarkEnd w:id="108"/>
    </w:p>
    <w:p w14:paraId="2642C977" w14:textId="77777777" w:rsidR="003E05F1" w:rsidRPr="003E05F1" w:rsidRDefault="003E05F1" w:rsidP="00E624FA"/>
    <w:p w14:paraId="471AC683" w14:textId="77777777" w:rsidR="000A3421" w:rsidRDefault="000A3421" w:rsidP="00E624FA">
      <w:pPr>
        <w:rPr>
          <w:noProof/>
        </w:rPr>
      </w:pPr>
    </w:p>
    <w:p w14:paraId="122E4E79" w14:textId="77777777" w:rsidR="000A3421" w:rsidRDefault="003E05F1" w:rsidP="009F702A">
      <w:pPr>
        <w:jc w:val="center"/>
      </w:pPr>
      <w:r>
        <w:rPr>
          <w:noProof/>
        </w:rPr>
        <w:drawing>
          <wp:inline distT="0" distB="0" distL="0" distR="0" wp14:anchorId="5310C451" wp14:editId="3E5E20D7">
            <wp:extent cx="3171825" cy="2920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8917" t="685"/>
                    <a:stretch/>
                  </pic:blipFill>
                  <pic:spPr bwMode="auto">
                    <a:xfrm>
                      <a:off x="0" y="0"/>
                      <a:ext cx="3178245" cy="2926702"/>
                    </a:xfrm>
                    <a:prstGeom prst="rect">
                      <a:avLst/>
                    </a:prstGeom>
                    <a:ln>
                      <a:noFill/>
                    </a:ln>
                    <a:extLst>
                      <a:ext uri="{53640926-AAD7-44D8-BBD7-CCE9431645EC}">
                        <a14:shadowObscured xmlns:a14="http://schemas.microsoft.com/office/drawing/2010/main"/>
                      </a:ext>
                    </a:extLst>
                  </pic:spPr>
                </pic:pic>
              </a:graphicData>
            </a:graphic>
          </wp:inline>
        </w:drawing>
      </w:r>
    </w:p>
    <w:p w14:paraId="2D9EC5D4" w14:textId="5BD84125" w:rsidR="003E05F1" w:rsidRDefault="000A3421" w:rsidP="009F702A">
      <w:pPr>
        <w:pStyle w:val="Caption"/>
        <w:jc w:val="center"/>
      </w:pPr>
      <w:bookmarkStart w:id="109" w:name="_Ref14677934"/>
      <w:bookmarkStart w:id="110" w:name="_Toc16504769"/>
      <w:r>
        <w:t xml:space="preserve">Figure </w:t>
      </w:r>
      <w:r w:rsidR="00DC50DA">
        <w:fldChar w:fldCharType="begin"/>
      </w:r>
      <w:r w:rsidR="00DC50DA">
        <w:instrText xml:space="preserve"> SEQ Figure \* ARABIC </w:instrText>
      </w:r>
      <w:r w:rsidR="00DC50DA">
        <w:fldChar w:fldCharType="separate"/>
      </w:r>
      <w:r w:rsidR="00D515BE">
        <w:rPr>
          <w:noProof/>
        </w:rPr>
        <w:t>27</w:t>
      </w:r>
      <w:r w:rsidR="00DC50DA">
        <w:rPr>
          <w:noProof/>
        </w:rPr>
        <w:fldChar w:fldCharType="end"/>
      </w:r>
      <w:r>
        <w:t xml:space="preserve"> : Smith chart simulé de la LOOP</w:t>
      </w:r>
      <w:bookmarkEnd w:id="109"/>
      <w:bookmarkEnd w:id="110"/>
    </w:p>
    <w:p w14:paraId="3083B8A8" w14:textId="77777777" w:rsidR="000A3421" w:rsidRPr="000A3421" w:rsidRDefault="000A3421" w:rsidP="009F702A">
      <w:pPr>
        <w:jc w:val="center"/>
      </w:pPr>
    </w:p>
    <w:p w14:paraId="08C1E1E3" w14:textId="77777777" w:rsidR="000A3421" w:rsidRDefault="003E05F1" w:rsidP="009F702A">
      <w:pPr>
        <w:jc w:val="center"/>
      </w:pPr>
      <w:r>
        <w:rPr>
          <w:noProof/>
        </w:rPr>
        <w:drawing>
          <wp:inline distT="0" distB="0" distL="0" distR="0" wp14:anchorId="6E3C2F34" wp14:editId="5DFAD345">
            <wp:extent cx="3457575" cy="2790014"/>
            <wp:effectExtent l="0" t="0" r="0" b="0"/>
            <wp:docPr id="34" name="Picture 34"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66939" cy="2797570"/>
                    </a:xfrm>
                    <a:prstGeom prst="rect">
                      <a:avLst/>
                    </a:prstGeom>
                    <a:noFill/>
                    <a:ln>
                      <a:noFill/>
                    </a:ln>
                  </pic:spPr>
                </pic:pic>
              </a:graphicData>
            </a:graphic>
          </wp:inline>
        </w:drawing>
      </w:r>
    </w:p>
    <w:p w14:paraId="7E4E2D33" w14:textId="2B7FB43E" w:rsidR="003E05F1" w:rsidRDefault="000A3421" w:rsidP="009F702A">
      <w:pPr>
        <w:pStyle w:val="Caption"/>
        <w:jc w:val="center"/>
      </w:pPr>
      <w:bookmarkStart w:id="111" w:name="_Ref14678102"/>
      <w:bookmarkStart w:id="112" w:name="_Toc16504770"/>
      <w:r>
        <w:t xml:space="preserve">Figure </w:t>
      </w:r>
      <w:r w:rsidR="00DC50DA">
        <w:fldChar w:fldCharType="begin"/>
      </w:r>
      <w:r w:rsidR="00DC50DA">
        <w:instrText xml:space="preserve"> SEQ Figure \* ARABIC </w:instrText>
      </w:r>
      <w:r w:rsidR="00DC50DA">
        <w:fldChar w:fldCharType="separate"/>
      </w:r>
      <w:r w:rsidR="00D515BE">
        <w:rPr>
          <w:noProof/>
        </w:rPr>
        <w:t>28</w:t>
      </w:r>
      <w:r w:rsidR="00DC50DA">
        <w:rPr>
          <w:noProof/>
        </w:rPr>
        <w:fldChar w:fldCharType="end"/>
      </w:r>
      <w:bookmarkEnd w:id="111"/>
      <w:r>
        <w:t xml:space="preserve"> : </w:t>
      </w:r>
      <w:r w:rsidRPr="00204D2B">
        <w:t xml:space="preserve">Smith chart </w:t>
      </w:r>
      <w:r>
        <w:t>mesuré</w:t>
      </w:r>
      <w:r w:rsidRPr="00204D2B">
        <w:t xml:space="preserve"> de la LPDA</w:t>
      </w:r>
      <w:bookmarkEnd w:id="112"/>
    </w:p>
    <w:p w14:paraId="690AFB2F" w14:textId="4E5ADE80" w:rsidR="003E05F1" w:rsidRDefault="003E05F1" w:rsidP="00E624FA"/>
    <w:p w14:paraId="53F19C27" w14:textId="77777777" w:rsidR="00B0198A" w:rsidRDefault="00B0198A" w:rsidP="00E624FA">
      <w:r>
        <w:t>Les valeurs intéressantes se situent vers la fréquence de fonctionnement, soit 434MHz.</w:t>
      </w:r>
    </w:p>
    <w:p w14:paraId="770060B4" w14:textId="3F1D4ADB" w:rsidR="00B0198A" w:rsidRDefault="00B0198A" w:rsidP="00E624FA">
      <w:r>
        <w:t xml:space="preserve">Sur la </w:t>
      </w:r>
      <w:r>
        <w:fldChar w:fldCharType="begin"/>
      </w:r>
      <w:r>
        <w:instrText xml:space="preserve"> REF _Ref14677934 \h </w:instrText>
      </w:r>
      <w:r>
        <w:fldChar w:fldCharType="separate"/>
      </w:r>
      <w:r w:rsidR="00D515BE">
        <w:t xml:space="preserve">Figure </w:t>
      </w:r>
      <w:r w:rsidR="00D515BE">
        <w:rPr>
          <w:noProof/>
        </w:rPr>
        <w:t>27</w:t>
      </w:r>
      <w:r w:rsidR="00D515BE">
        <w:t xml:space="preserve"> : Smith chart simulé de la LOOP</w:t>
      </w:r>
      <w:r>
        <w:fldChar w:fldCharType="end"/>
      </w:r>
      <w:r>
        <w:t xml:space="preserve"> (simulation)la fréquence 434MHz est vers u</w:t>
      </w:r>
      <w:r w:rsidR="006767E5">
        <w:t xml:space="preserve">ne impédance de 100Ohms, ce qu’il faudrait diviser l’impédance par 2 </w:t>
      </w:r>
      <w:r>
        <w:t>pour arriver à 50Ohms.</w:t>
      </w:r>
    </w:p>
    <w:p w14:paraId="648ABFBE" w14:textId="3BC5988C" w:rsidR="00B0198A" w:rsidRDefault="00B0198A" w:rsidP="00E624FA">
      <w:r>
        <w:t xml:space="preserve">Mais sur la </w:t>
      </w:r>
      <w:r>
        <w:fldChar w:fldCharType="begin"/>
      </w:r>
      <w:r>
        <w:instrText xml:space="preserve"> REF _Ref14678102 \h </w:instrText>
      </w:r>
      <w:r>
        <w:fldChar w:fldCharType="separate"/>
      </w:r>
      <w:r w:rsidR="00D515BE">
        <w:t xml:space="preserve">Figure </w:t>
      </w:r>
      <w:r w:rsidR="00D515BE">
        <w:rPr>
          <w:noProof/>
        </w:rPr>
        <w:t>28</w:t>
      </w:r>
      <w:r>
        <w:fldChar w:fldCharType="end"/>
      </w:r>
      <w:r>
        <w:t xml:space="preserve"> le cercle (bleu) la fréquence de 434MHz est très près du 50Ohms</w:t>
      </w:r>
      <w:r w:rsidR="006767E5">
        <w:t xml:space="preserve"> ce qui montre une inutilité </w:t>
      </w:r>
      <w:r>
        <w:t xml:space="preserve">d’une adaptation dans ce cas. Il </w:t>
      </w:r>
      <w:r w:rsidR="006767E5">
        <w:t xml:space="preserve">faudra donc vérifier si une adaptation de l’antenne est nécessaire </w:t>
      </w:r>
      <w:r>
        <w:t xml:space="preserve">l’antenne avec le </w:t>
      </w:r>
      <w:r w:rsidR="004A4A24">
        <w:t>PCB</w:t>
      </w:r>
      <w:r>
        <w:t xml:space="preserve"> final. </w:t>
      </w:r>
    </w:p>
    <w:p w14:paraId="0C701612" w14:textId="4F866242" w:rsidR="00B0198A" w:rsidRDefault="00B0198A" w:rsidP="00E624FA">
      <w:r>
        <w:br w:type="page"/>
      </w:r>
    </w:p>
    <w:p w14:paraId="73972E81" w14:textId="47A028FA" w:rsidR="000A3421" w:rsidRDefault="000A3421" w:rsidP="00E624FA">
      <w:pPr>
        <w:pStyle w:val="Heading4"/>
      </w:pPr>
      <w:bookmarkStart w:id="113" w:name="_Toc16587510"/>
      <w:r>
        <w:lastRenderedPageBreak/>
        <w:t>Résultats</w:t>
      </w:r>
      <w:bookmarkEnd w:id="113"/>
    </w:p>
    <w:p w14:paraId="43206B7C" w14:textId="2CF6339A" w:rsidR="000A3421" w:rsidRDefault="000A3421" w:rsidP="00E624FA"/>
    <w:p w14:paraId="37BD6ED5" w14:textId="6D30BD91" w:rsidR="00B0198A" w:rsidRPr="00BD37CB" w:rsidRDefault="00B0198A" w:rsidP="00E624FA">
      <w:r>
        <w:t xml:space="preserve">Comme pour l’antenne LPDA, les mesures prisent plus haut, l’antenne est dans l’ensemble correcte. Il faudra ensuite tester le projet dans sa globalité pour pouvoir vérifier si l’antenne fonctionne va fonctionner correctement avec les autres composants. </w:t>
      </w:r>
    </w:p>
    <w:p w14:paraId="7C266C2A" w14:textId="77777777" w:rsidR="00B0198A" w:rsidRPr="000A3421" w:rsidRDefault="00B0198A" w:rsidP="00E624FA"/>
    <w:p w14:paraId="22060950" w14:textId="77777777" w:rsidR="00176E71" w:rsidRDefault="000A3421" w:rsidP="009F702A">
      <w:pPr>
        <w:jc w:val="center"/>
      </w:pPr>
      <w:r w:rsidRPr="000A3421">
        <w:rPr>
          <w:noProof/>
        </w:rPr>
        <w:drawing>
          <wp:inline distT="0" distB="0" distL="0" distR="0" wp14:anchorId="6CBADB0D" wp14:editId="35F4BD79">
            <wp:extent cx="5270499" cy="3952875"/>
            <wp:effectExtent l="0" t="0" r="0" b="0"/>
            <wp:docPr id="36" name="Picture 36" descr="C:\Users\johan.chenaux\AppData\Local\Microsoft\Windows\INetCache\Content.Outlook\AJ89ZRW3\IMG_1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han.chenaux\AppData\Local\Microsoft\Windows\INetCache\Content.Outlook\AJ89ZRW3\IMG_1436.JPG"/>
                    <pic:cNvPicPr>
                      <a:picLocks noChangeAspect="1" noChangeArrowheads="1"/>
                    </pic:cNvPicPr>
                  </pic:nvPicPr>
                  <pic:blipFill>
                    <a:blip r:embed="rId45" cstate="print">
                      <a:extLst>
                        <a:ext uri="{BEBA8EAE-BF5A-486C-A8C5-ECC9F3942E4B}">
                          <a14:imgProps xmlns:a14="http://schemas.microsoft.com/office/drawing/2010/main">
                            <a14:imgLayer r:embed="rId46">
                              <a14:imgEffect>
                                <a14:backgroundRemoval t="5026" b="89947" l="9970" r="89980">
                                  <a14:foregroundMark x1="47123" y1="5026" x2="47123" y2="5026"/>
                                  <a14:foregroundMark x1="73214" y1="11243" x2="73214" y2="11243"/>
                                  <a14:foregroundMark x1="68204" y1="78307" x2="68204" y2="78307"/>
                                  <a14:foregroundMark x1="52083" y1="82540" x2="52083" y2="82540"/>
                                  <a14:foregroundMark x1="59623" y1="9458" x2="50744" y2="8399"/>
                                  <a14:foregroundMark x1="62351" y1="81349" x2="56151" y2="83135"/>
                                  <a14:backgroundMark x1="65079" y1="58003" x2="73214" y2="48810"/>
                                  <a14:backgroundMark x1="52877" y1="72884" x2="51042" y2="61442"/>
                                  <a14:backgroundMark x1="59474" y1="33135" x2="59474" y2="20899"/>
                                  <a14:backgroundMark x1="37798" y1="40741" x2="37946" y2="31151"/>
                                  <a14:backgroundMark x1="31300" y1="32341" x2="31300" y2="32341"/>
                                  <a14:backgroundMark x1="64201" y1="85100" x2="44296" y2="85519"/>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278473" cy="3958855"/>
                    </a:xfrm>
                    <a:prstGeom prst="rect">
                      <a:avLst/>
                    </a:prstGeom>
                    <a:noFill/>
                    <a:ln>
                      <a:noFill/>
                    </a:ln>
                  </pic:spPr>
                </pic:pic>
              </a:graphicData>
            </a:graphic>
          </wp:inline>
        </w:drawing>
      </w:r>
    </w:p>
    <w:p w14:paraId="0AAC2842" w14:textId="1FE3D0A6" w:rsidR="000A3421" w:rsidRDefault="00176E71" w:rsidP="009F702A">
      <w:pPr>
        <w:pStyle w:val="Caption"/>
        <w:jc w:val="center"/>
      </w:pPr>
      <w:bookmarkStart w:id="114" w:name="_Toc16504771"/>
      <w:r>
        <w:t xml:space="preserve">Figure </w:t>
      </w:r>
      <w:r w:rsidR="00DC50DA">
        <w:fldChar w:fldCharType="begin"/>
      </w:r>
      <w:r w:rsidR="00DC50DA">
        <w:instrText xml:space="preserve"> SEQ Figure \* ARABIC </w:instrText>
      </w:r>
      <w:r w:rsidR="00DC50DA">
        <w:fldChar w:fldCharType="separate"/>
      </w:r>
      <w:r w:rsidR="00D515BE">
        <w:rPr>
          <w:noProof/>
        </w:rPr>
        <w:t>29</w:t>
      </w:r>
      <w:r w:rsidR="00DC50DA">
        <w:rPr>
          <w:noProof/>
        </w:rPr>
        <w:fldChar w:fldCharType="end"/>
      </w:r>
      <w:r>
        <w:t xml:space="preserve"> : Antenne LOOP finale</w:t>
      </w:r>
      <w:bookmarkEnd w:id="114"/>
    </w:p>
    <w:p w14:paraId="58AD46D9" w14:textId="1A05BED8" w:rsidR="00955107" w:rsidRDefault="00955107" w:rsidP="00E624FA"/>
    <w:p w14:paraId="6977267A" w14:textId="77777777" w:rsidR="00955107" w:rsidRPr="00955107" w:rsidRDefault="00955107" w:rsidP="00E624FA"/>
    <w:p w14:paraId="74A0766B" w14:textId="4987ACF3" w:rsidR="00B763BD" w:rsidRPr="00B763BD" w:rsidRDefault="00B763BD" w:rsidP="00E624FA"/>
    <w:p w14:paraId="0AB4B77B" w14:textId="55F2D729" w:rsidR="0081751A" w:rsidRDefault="0081751A" w:rsidP="00E624FA">
      <w:pPr>
        <w:pStyle w:val="Heading2"/>
      </w:pPr>
      <w:bookmarkStart w:id="115" w:name="_Toc16587511"/>
      <w:r w:rsidRPr="001F2DBD">
        <w:t>Circuit d’interface</w:t>
      </w:r>
      <w:bookmarkEnd w:id="115"/>
    </w:p>
    <w:p w14:paraId="05643DCA" w14:textId="7FA33D8F" w:rsidR="00E536E2" w:rsidRDefault="00E536E2" w:rsidP="00E624FA"/>
    <w:p w14:paraId="347DA59D" w14:textId="3E708BD7" w:rsidR="00E536E2" w:rsidRDefault="00E536E2" w:rsidP="00E624FA">
      <w:r>
        <w:t>Pour pouvoir traiter les données des antennes, un circuit d’interface doit être conçu. Ce circuit devra obligatoirement remplir plusieurs taches si la partie graphique veut pouvoir afficher correctement les données.</w:t>
      </w:r>
    </w:p>
    <w:p w14:paraId="7EB19B6E" w14:textId="3B29715C" w:rsidR="00E536E2" w:rsidRDefault="00E536E2" w:rsidP="00E624FA"/>
    <w:p w14:paraId="3FEEBBCD" w14:textId="303AEED4" w:rsidR="00E536E2" w:rsidRDefault="00E536E2" w:rsidP="00E624FA">
      <w:r>
        <w:t>Ces taches seront :</w:t>
      </w:r>
    </w:p>
    <w:p w14:paraId="5FE907AA" w14:textId="594A2E73" w:rsidR="00E536E2" w:rsidRDefault="00E536E2" w:rsidP="00E624FA"/>
    <w:p w14:paraId="0DE4CC38" w14:textId="698CDE62" w:rsidR="00E536E2" w:rsidRDefault="001E7276" w:rsidP="00E624FA">
      <w:pPr>
        <w:pStyle w:val="ListParagraph"/>
        <w:numPr>
          <w:ilvl w:val="0"/>
          <w:numId w:val="23"/>
        </w:numPr>
      </w:pPr>
      <w:r>
        <w:t>De</w:t>
      </w:r>
      <w:r w:rsidR="00B80F7F">
        <w:t xml:space="preserve"> trouver la puissance du signal pour pouvoir le transmettre sur un port analogique d’un </w:t>
      </w:r>
      <w:r>
        <w:t>microcontrôleur</w:t>
      </w:r>
      <w:r w:rsidR="00B80F7F">
        <w:t>.</w:t>
      </w:r>
    </w:p>
    <w:p w14:paraId="0DD17BE9" w14:textId="77777777" w:rsidR="001E7276" w:rsidRDefault="001E7276" w:rsidP="00E624FA">
      <w:pPr>
        <w:pStyle w:val="ListParagraph"/>
      </w:pPr>
    </w:p>
    <w:p w14:paraId="35F92D1A" w14:textId="1EC3A70C" w:rsidR="00360172" w:rsidRDefault="001E7276" w:rsidP="00E624FA">
      <w:pPr>
        <w:pStyle w:val="ListParagraph"/>
        <w:numPr>
          <w:ilvl w:val="0"/>
          <w:numId w:val="23"/>
        </w:numPr>
      </w:pPr>
      <w:r>
        <w:t>Démoduler le signal pour pouvoir recevoir l’id de la balle de manière sérielle puis d’envoyer ce signal aussi sur cette fois sur un port digital d’un microcontrôleur.</w:t>
      </w:r>
    </w:p>
    <w:p w14:paraId="5FBC2A8A" w14:textId="77777777" w:rsidR="00360172" w:rsidRDefault="00360172" w:rsidP="00E624FA"/>
    <w:p w14:paraId="3956CF48" w14:textId="7BCAD4B3" w:rsidR="00955107" w:rsidRDefault="00360172" w:rsidP="00E624FA">
      <w:r>
        <w:t xml:space="preserve">La schématique ainsi que les schémas du </w:t>
      </w:r>
      <w:r w:rsidR="006767E5">
        <w:t>PCB</w:t>
      </w:r>
      <w:r>
        <w:t xml:space="preserve"> seront donnés au complet en annexe. La partie si dessous donnera le seulement le schéma des parties les plus intéressantes. </w:t>
      </w:r>
    </w:p>
    <w:p w14:paraId="47009116" w14:textId="60634363" w:rsidR="00B0198A" w:rsidRDefault="00955107" w:rsidP="00E624FA">
      <w:r>
        <w:br w:type="page"/>
      </w:r>
    </w:p>
    <w:p w14:paraId="4C7A4AE9" w14:textId="3C13ECA9" w:rsidR="00B0198A" w:rsidRDefault="001E7276" w:rsidP="00E624FA">
      <w:pPr>
        <w:pStyle w:val="Heading3"/>
      </w:pPr>
      <w:bookmarkStart w:id="116" w:name="_Toc16587512"/>
      <w:r w:rsidRPr="001E7276">
        <w:lastRenderedPageBreak/>
        <w:t>Balun</w:t>
      </w:r>
      <w:bookmarkEnd w:id="116"/>
    </w:p>
    <w:p w14:paraId="3D636D6C" w14:textId="77777777" w:rsidR="00B0198A" w:rsidRPr="00B0198A" w:rsidRDefault="00B0198A" w:rsidP="00E624FA"/>
    <w:p w14:paraId="0861CC38" w14:textId="634AC31D" w:rsidR="002E31AF" w:rsidRDefault="002E31AF" w:rsidP="00E624FA">
      <w:r>
        <w:t xml:space="preserve">Pour pouvoir passer </w:t>
      </w:r>
      <w:r w:rsidR="00334B0A">
        <w:t>d’une antenne à un câble coaxial ou d’un câble coaxial au PCB d’interface, il sera recommandé d’utiliser un Balun</w:t>
      </w:r>
    </w:p>
    <w:p w14:paraId="368DFF7A" w14:textId="2BC54ABB" w:rsidR="00B0198A" w:rsidRPr="001E7276" w:rsidRDefault="00B0198A" w:rsidP="00E624FA"/>
    <w:p w14:paraId="5B8A2E63" w14:textId="4E146740" w:rsidR="00B0198A" w:rsidRDefault="002E31AF" w:rsidP="00E624FA">
      <w:pPr>
        <w:pStyle w:val="Heading4"/>
      </w:pPr>
      <w:bookmarkStart w:id="117" w:name="_Toc16587513"/>
      <w:r>
        <w:t>Définition</w:t>
      </w:r>
      <w:bookmarkEnd w:id="117"/>
    </w:p>
    <w:p w14:paraId="65720BD5" w14:textId="77777777" w:rsidR="00B0198A" w:rsidRPr="00B0198A" w:rsidRDefault="00B0198A" w:rsidP="00E624FA"/>
    <w:p w14:paraId="4645B85A" w14:textId="406B3621" w:rsidR="002E31AF" w:rsidRDefault="002E31AF" w:rsidP="00E624FA">
      <w:r w:rsidRPr="002E31AF">
        <w:t>Un balun est un circuit électrique utilisé pour effectuer la liaison entre : une </w:t>
      </w:r>
      <w:hyperlink r:id="rId47" w:tooltip="Ligne de transmission" w:history="1">
        <w:r w:rsidRPr="002E31AF">
          <w:t>ligne de transmission</w:t>
        </w:r>
      </w:hyperlink>
      <w:r w:rsidRPr="002E31AF">
        <w:t> </w:t>
      </w:r>
      <w:hyperlink r:id="rId48" w:tooltip="Symétrie" w:history="1">
        <w:r w:rsidRPr="002E31AF">
          <w:t>symétrique</w:t>
        </w:r>
      </w:hyperlink>
      <w:r w:rsidRPr="002E31AF">
        <w:t> (</w:t>
      </w:r>
      <w:hyperlink r:id="rId49" w:tooltip="Ligne bifilaire" w:history="1">
        <w:r w:rsidRPr="002E31AF">
          <w:t>ligne bifilaire</w:t>
        </w:r>
      </w:hyperlink>
      <w:r w:rsidRPr="002E31AF">
        <w:t> ou lignes imprimées parallèles) et une ligne de transmission </w:t>
      </w:r>
      <w:hyperlink r:id="rId50" w:tooltip="Asymétrique" w:history="1">
        <w:r w:rsidRPr="002E31AF">
          <w:t>asymétrique</w:t>
        </w:r>
      </w:hyperlink>
      <w:r w:rsidRPr="002E31AF">
        <w:t> (</w:t>
      </w:r>
      <w:hyperlink r:id="rId51" w:tooltip="Câble coaxial" w:history="1">
        <w:r w:rsidRPr="002E31AF">
          <w:t>câble coaxial</w:t>
        </w:r>
      </w:hyperlink>
      <w:r w:rsidRPr="002E31AF">
        <w:t> ou ligne imprimée au-dessus d'un plan de masse)</w:t>
      </w:r>
      <w:r>
        <w:t>.</w:t>
      </w:r>
      <w:sdt>
        <w:sdtPr>
          <w:id w:val="1206442145"/>
          <w:citation/>
        </w:sdtPr>
        <w:sdtContent>
          <w:r>
            <w:fldChar w:fldCharType="begin"/>
          </w:r>
          <w:r>
            <w:instrText xml:space="preserve"> CITATION wik1 \l 4108 </w:instrText>
          </w:r>
          <w:r>
            <w:fldChar w:fldCharType="separate"/>
          </w:r>
          <w:r w:rsidR="00C27A5D">
            <w:rPr>
              <w:noProof/>
            </w:rPr>
            <w:t xml:space="preserve"> </w:t>
          </w:r>
          <w:r w:rsidR="00C27A5D" w:rsidRPr="00C27A5D">
            <w:rPr>
              <w:noProof/>
            </w:rPr>
            <w:t>(wikipedia, s.d.)</w:t>
          </w:r>
          <w:r>
            <w:fldChar w:fldCharType="end"/>
          </w:r>
        </w:sdtContent>
      </w:sdt>
    </w:p>
    <w:p w14:paraId="6A681D7F" w14:textId="4B7838B0" w:rsidR="00176E71" w:rsidRDefault="00176E71" w:rsidP="00E624FA"/>
    <w:p w14:paraId="47981D6B" w14:textId="00F766CB" w:rsidR="00176E71" w:rsidRDefault="00176E71" w:rsidP="00E624FA">
      <w:pPr>
        <w:pStyle w:val="Heading4"/>
      </w:pPr>
      <w:bookmarkStart w:id="118" w:name="_Toc16587514"/>
      <w:r>
        <w:t>Schéma</w:t>
      </w:r>
      <w:bookmarkEnd w:id="118"/>
    </w:p>
    <w:p w14:paraId="4FADDAA5" w14:textId="470A213F" w:rsidR="00176E71" w:rsidRDefault="00176E71" w:rsidP="00E624FA"/>
    <w:p w14:paraId="3FCA6057" w14:textId="77777777" w:rsidR="00471F83" w:rsidRDefault="0048531E" w:rsidP="00E624FA">
      <w:r>
        <w:t>Le balun de l’antenne LPDA sera simplement branché entre l’antenne (M3, M4) et le connecteur J1 sur lequel sera branché un câble coaxial.</w:t>
      </w:r>
    </w:p>
    <w:p w14:paraId="47C86665" w14:textId="31B7AC5D" w:rsidR="0048531E" w:rsidRDefault="00471F83" w:rsidP="00E624FA">
      <w:r>
        <w:t xml:space="preserve">Ce balun est un balun 1:1 cela indique que l’impédance que voit le câble coaxial sera de la même valeur que celle de l’antenne.  </w:t>
      </w:r>
    </w:p>
    <w:p w14:paraId="6AAA38D0" w14:textId="45951670" w:rsidR="0048531E" w:rsidRDefault="0048531E" w:rsidP="00E624FA">
      <w:r>
        <w:t>Le câble coaxial reliera l’antenne au circuit d’interface</w:t>
      </w:r>
      <w:r w:rsidR="00955107">
        <w:t xml:space="preserve"> et viendra se connecter sur le détecteur RF qui sera traité au prochain point.</w:t>
      </w:r>
    </w:p>
    <w:p w14:paraId="634E3F8B" w14:textId="77777777" w:rsidR="00B0198A" w:rsidRDefault="00B0198A" w:rsidP="00E624FA"/>
    <w:p w14:paraId="2516A016" w14:textId="77777777" w:rsidR="0048531E" w:rsidRDefault="00176E71" w:rsidP="009F702A">
      <w:pPr>
        <w:jc w:val="center"/>
      </w:pPr>
      <w:r>
        <w:rPr>
          <w:noProof/>
        </w:rPr>
        <w:drawing>
          <wp:inline distT="0" distB="0" distL="0" distR="0" wp14:anchorId="5E584E90" wp14:editId="674B8745">
            <wp:extent cx="2516833" cy="220836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2789" cy="2213589"/>
                    </a:xfrm>
                    <a:prstGeom prst="rect">
                      <a:avLst/>
                    </a:prstGeom>
                  </pic:spPr>
                </pic:pic>
              </a:graphicData>
            </a:graphic>
          </wp:inline>
        </w:drawing>
      </w:r>
    </w:p>
    <w:p w14:paraId="02E195C4" w14:textId="6DF7A394" w:rsidR="00B0198A" w:rsidRDefault="0048531E" w:rsidP="009F702A">
      <w:pPr>
        <w:pStyle w:val="Caption"/>
        <w:jc w:val="center"/>
      </w:pPr>
      <w:bookmarkStart w:id="119" w:name="_Toc16504772"/>
      <w:r>
        <w:t xml:space="preserve">Figure </w:t>
      </w:r>
      <w:r w:rsidR="00DC50DA">
        <w:fldChar w:fldCharType="begin"/>
      </w:r>
      <w:r w:rsidR="00DC50DA">
        <w:instrText xml:space="preserve"> SEQ Figure \* ARABIC </w:instrText>
      </w:r>
      <w:r w:rsidR="00DC50DA">
        <w:fldChar w:fldCharType="separate"/>
      </w:r>
      <w:r w:rsidR="00D515BE">
        <w:rPr>
          <w:noProof/>
        </w:rPr>
        <w:t>30</w:t>
      </w:r>
      <w:r w:rsidR="00DC50DA">
        <w:rPr>
          <w:noProof/>
        </w:rPr>
        <w:fldChar w:fldCharType="end"/>
      </w:r>
      <w:r>
        <w:t xml:space="preserve"> : schéma Balun de l’antenne LPDA</w:t>
      </w:r>
      <w:bookmarkEnd w:id="119"/>
    </w:p>
    <w:p w14:paraId="0CD8F109" w14:textId="6D7B6653" w:rsidR="00176E71" w:rsidRPr="00B0198A" w:rsidRDefault="00176E71" w:rsidP="00E624FA"/>
    <w:p w14:paraId="6D2E34B8" w14:textId="77777777" w:rsidR="0048531E" w:rsidRDefault="0048531E" w:rsidP="00E624FA">
      <w:r>
        <w:t>Le balun de l’antenne LOOP remplis le même rôle que celui cité précédemment.</w:t>
      </w:r>
    </w:p>
    <w:p w14:paraId="752E52CC" w14:textId="400D5FC0" w:rsidR="0048531E" w:rsidRDefault="0048531E" w:rsidP="00E624FA">
      <w:r>
        <w:t>La seule différence est que ce circuit possède une « matching section » (les 4 impédances) pour permettre une adaptation de l’impédance de l’antenne si besoin.</w:t>
      </w:r>
    </w:p>
    <w:p w14:paraId="5C1F189F" w14:textId="1B66B5BD" w:rsidR="00471F83" w:rsidRDefault="00471F83" w:rsidP="00E624FA">
      <w:r>
        <w:t>Ce balun est un balun 1:2 cela indique que l’impédance que voit le câble coaxial sera de la deux fois plus grande que celle de l’antenne.</w:t>
      </w:r>
    </w:p>
    <w:p w14:paraId="1642D75D" w14:textId="77777777" w:rsidR="00471F83" w:rsidRDefault="00471F83" w:rsidP="00E624FA"/>
    <w:p w14:paraId="37F6C596" w14:textId="77777777" w:rsidR="0048531E" w:rsidRDefault="00176E71" w:rsidP="009F702A">
      <w:pPr>
        <w:jc w:val="center"/>
      </w:pPr>
      <w:r>
        <w:rPr>
          <w:noProof/>
        </w:rPr>
        <w:lastRenderedPageBreak/>
        <w:drawing>
          <wp:inline distT="0" distB="0" distL="0" distR="0" wp14:anchorId="694DF433" wp14:editId="2BD7F939">
            <wp:extent cx="5238750" cy="1846072"/>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276"/>
                    <a:stretch/>
                  </pic:blipFill>
                  <pic:spPr bwMode="auto">
                    <a:xfrm>
                      <a:off x="0" y="0"/>
                      <a:ext cx="5249120" cy="1849726"/>
                    </a:xfrm>
                    <a:prstGeom prst="rect">
                      <a:avLst/>
                    </a:prstGeom>
                    <a:ln>
                      <a:noFill/>
                    </a:ln>
                    <a:extLst>
                      <a:ext uri="{53640926-AAD7-44D8-BBD7-CCE9431645EC}">
                        <a14:shadowObscured xmlns:a14="http://schemas.microsoft.com/office/drawing/2010/main"/>
                      </a:ext>
                    </a:extLst>
                  </pic:spPr>
                </pic:pic>
              </a:graphicData>
            </a:graphic>
          </wp:inline>
        </w:drawing>
      </w:r>
    </w:p>
    <w:p w14:paraId="6B2741D5" w14:textId="37FE3784" w:rsidR="00B0198A" w:rsidRPr="00B0198A" w:rsidRDefault="0048531E" w:rsidP="009F702A">
      <w:pPr>
        <w:pStyle w:val="Caption"/>
        <w:jc w:val="center"/>
      </w:pPr>
      <w:bookmarkStart w:id="120" w:name="_Toc16504773"/>
      <w:r>
        <w:t xml:space="preserve">Figure </w:t>
      </w:r>
      <w:r w:rsidR="00DC50DA">
        <w:fldChar w:fldCharType="begin"/>
      </w:r>
      <w:r w:rsidR="00DC50DA">
        <w:instrText xml:space="preserve"> SEQ Figure \* ARABIC </w:instrText>
      </w:r>
      <w:r w:rsidR="00DC50DA">
        <w:fldChar w:fldCharType="separate"/>
      </w:r>
      <w:r w:rsidR="00D515BE">
        <w:rPr>
          <w:noProof/>
        </w:rPr>
        <w:t>31</w:t>
      </w:r>
      <w:r w:rsidR="00DC50DA">
        <w:rPr>
          <w:noProof/>
        </w:rPr>
        <w:fldChar w:fldCharType="end"/>
      </w:r>
      <w:r>
        <w:t xml:space="preserve"> : schéma Balun de l’antenne LOOP</w:t>
      </w:r>
      <w:bookmarkEnd w:id="120"/>
    </w:p>
    <w:p w14:paraId="4DB9488E" w14:textId="4FDEE2F9" w:rsidR="008A4F52" w:rsidRDefault="008A4F52" w:rsidP="00E624FA">
      <w:pPr>
        <w:pStyle w:val="Heading3"/>
      </w:pPr>
      <w:bookmarkStart w:id="121" w:name="_Toc16587515"/>
      <w:r w:rsidRPr="008A4F52">
        <w:t>Détecteur</w:t>
      </w:r>
      <w:r>
        <w:t xml:space="preserve"> RF</w:t>
      </w:r>
      <w:bookmarkEnd w:id="121"/>
    </w:p>
    <w:p w14:paraId="08486169" w14:textId="30CED364" w:rsidR="0048531E" w:rsidRPr="00B102B7" w:rsidRDefault="0048531E" w:rsidP="00E624FA"/>
    <w:p w14:paraId="39F5542B" w14:textId="4A1C4BCD" w:rsidR="008A4F52" w:rsidRPr="00B102B7" w:rsidRDefault="0048531E" w:rsidP="00E624FA">
      <w:pPr>
        <w:pStyle w:val="Heading4"/>
      </w:pPr>
      <w:bookmarkStart w:id="122" w:name="_Toc16587516"/>
      <w:r w:rsidRPr="00B102B7">
        <w:t>Analyse</w:t>
      </w:r>
      <w:bookmarkEnd w:id="122"/>
    </w:p>
    <w:p w14:paraId="29640D5F" w14:textId="26CEF5AB" w:rsidR="00B102B7" w:rsidRPr="00B102B7" w:rsidRDefault="00B102B7" w:rsidP="00E624FA"/>
    <w:p w14:paraId="503DF0A3" w14:textId="115E05F1" w:rsidR="008E7E64" w:rsidRDefault="00B102B7" w:rsidP="00E624FA">
      <w:r w:rsidRPr="00B102B7">
        <w:t>La sensorBall qui a déjà été designée, possède comme émetteur un MICRF113</w:t>
      </w:r>
      <w:r>
        <w:t>. Cet émetteur</w:t>
      </w:r>
      <w:r w:rsidR="00367EA5">
        <w:t xml:space="preserve"> est un fait un simple transmetteur ASK (</w:t>
      </w:r>
      <w:r w:rsidR="00367EA5" w:rsidRPr="00367EA5">
        <w:t>Amplitude-shift keying</w:t>
      </w:r>
      <w:r w:rsidR="00367EA5">
        <w:t>)</w:t>
      </w:r>
      <w:r w:rsidR="00C50148">
        <w:t>.</w:t>
      </w:r>
    </w:p>
    <w:p w14:paraId="5F16B415" w14:textId="040A7A81" w:rsidR="00C50148" w:rsidRDefault="00C50148" w:rsidP="00E624FA"/>
    <w:p w14:paraId="68275E55" w14:textId="78A7115E" w:rsidR="00C50148" w:rsidRDefault="00C50148" w:rsidP="00E624FA">
      <w:r>
        <w:t>L’ASK est un type de modulation AM. Lorsqu’un 0 doit être transmis, le signal émis sera de valeur nulle.</w:t>
      </w:r>
    </w:p>
    <w:p w14:paraId="210A697A" w14:textId="7B272617" w:rsidR="00C50148" w:rsidRDefault="00C50148" w:rsidP="00E624FA">
      <w:r>
        <w:t>Lorsqu’un 1 doit être transmis, les signal émis sera alors la porteuse</w:t>
      </w:r>
      <w:r w:rsidR="00C379A4">
        <w:t xml:space="preserve"> soit 434MHz</w:t>
      </w:r>
      <w:r>
        <w:t xml:space="preserve">. </w:t>
      </w:r>
    </w:p>
    <w:p w14:paraId="27ED3911" w14:textId="77777777" w:rsidR="00471F83" w:rsidRDefault="00471F83" w:rsidP="00E624FA"/>
    <w:p w14:paraId="6A57120D" w14:textId="605DB71E" w:rsidR="00D02E3E" w:rsidRDefault="00471F83" w:rsidP="00E624FA">
      <w:r>
        <w:t>Ce schéma montre comment fonctionne une modulation ASK :</w:t>
      </w:r>
    </w:p>
    <w:p w14:paraId="0646F3F6" w14:textId="77777777" w:rsidR="00471F83" w:rsidRDefault="00471F83" w:rsidP="00E624FA"/>
    <w:p w14:paraId="7E7BD84B" w14:textId="77777777" w:rsidR="00D02E3E" w:rsidRDefault="00D02E3E" w:rsidP="009F702A">
      <w:pPr>
        <w:jc w:val="center"/>
      </w:pPr>
      <w:r>
        <w:rPr>
          <w:noProof/>
        </w:rPr>
        <w:drawing>
          <wp:inline distT="0" distB="0" distL="0" distR="0" wp14:anchorId="599572C4" wp14:editId="06831D80">
            <wp:extent cx="5710555" cy="3390265"/>
            <wp:effectExtent l="0" t="0" r="4445" b="635"/>
            <wp:docPr id="42" name="Picture 42" descr="ASK Modulated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SK Modulated Wavefor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0555" cy="3390265"/>
                    </a:xfrm>
                    <a:prstGeom prst="rect">
                      <a:avLst/>
                    </a:prstGeom>
                    <a:noFill/>
                    <a:ln>
                      <a:noFill/>
                    </a:ln>
                  </pic:spPr>
                </pic:pic>
              </a:graphicData>
            </a:graphic>
          </wp:inline>
        </w:drawing>
      </w:r>
    </w:p>
    <w:p w14:paraId="2BE42B53" w14:textId="68B1368A" w:rsidR="006767E5" w:rsidRDefault="00D02E3E" w:rsidP="009F702A">
      <w:pPr>
        <w:pStyle w:val="Caption"/>
        <w:spacing w:after="0"/>
        <w:jc w:val="center"/>
        <w:rPr>
          <w:lang w:val="en-US"/>
        </w:rPr>
      </w:pPr>
      <w:bookmarkStart w:id="123" w:name="_Toc16504774"/>
      <w:r w:rsidRPr="006767E5">
        <w:rPr>
          <w:lang w:val="en-US"/>
        </w:rPr>
        <w:t xml:space="preserve">Figure </w:t>
      </w:r>
      <w:r w:rsidR="00FD06E7">
        <w:fldChar w:fldCharType="begin"/>
      </w:r>
      <w:r w:rsidR="00FD06E7" w:rsidRPr="006767E5">
        <w:rPr>
          <w:lang w:val="en-US"/>
        </w:rPr>
        <w:instrText xml:space="preserve"> SEQ Figure \* ARABIC </w:instrText>
      </w:r>
      <w:r w:rsidR="00FD06E7">
        <w:fldChar w:fldCharType="separate"/>
      </w:r>
      <w:r w:rsidR="00D515BE">
        <w:rPr>
          <w:noProof/>
          <w:lang w:val="en-US"/>
        </w:rPr>
        <w:t>32</w:t>
      </w:r>
      <w:r w:rsidR="00FD06E7">
        <w:rPr>
          <w:noProof/>
        </w:rPr>
        <w:fldChar w:fldCharType="end"/>
      </w:r>
      <w:r w:rsidR="00C50148" w:rsidRPr="006767E5">
        <w:rPr>
          <w:lang w:val="en-US"/>
        </w:rPr>
        <w:t> : Amplitude-shift keying</w:t>
      </w:r>
      <w:bookmarkEnd w:id="123"/>
    </w:p>
    <w:p w14:paraId="7776E3B7" w14:textId="036DA65B" w:rsidR="006767E5" w:rsidRPr="006767E5" w:rsidRDefault="006767E5" w:rsidP="009F702A">
      <w:pPr>
        <w:pStyle w:val="Caption"/>
        <w:spacing w:after="0"/>
        <w:jc w:val="center"/>
        <w:rPr>
          <w:lang w:val="en-US"/>
        </w:rPr>
      </w:pPr>
      <w:r w:rsidRPr="006767E5">
        <w:rPr>
          <w:lang w:val="en-US"/>
        </w:rPr>
        <w:t>Source:</w:t>
      </w:r>
      <w:r>
        <w:rPr>
          <w:lang w:val="en-US"/>
        </w:rPr>
        <w:t xml:space="preserve"> Datasheet LT5537</w:t>
      </w:r>
    </w:p>
    <w:p w14:paraId="5980E160" w14:textId="1400F4F7" w:rsidR="00C50148" w:rsidRPr="006767E5" w:rsidRDefault="00C50148" w:rsidP="00E624FA">
      <w:pPr>
        <w:rPr>
          <w:lang w:val="en-US"/>
        </w:rPr>
      </w:pPr>
    </w:p>
    <w:p w14:paraId="2D2D8897" w14:textId="77777777" w:rsidR="00C379A4" w:rsidRDefault="00C379A4" w:rsidP="00E624FA">
      <w:r>
        <w:t>La modulation et la fréquence porteuse sont connues, il reste donc à trouver un récepteur qui puisse remplir ces fonctions.</w:t>
      </w:r>
    </w:p>
    <w:p w14:paraId="03C273DD" w14:textId="60F9E0BA" w:rsidR="00C50148" w:rsidRDefault="00C379A4" w:rsidP="00E624FA">
      <w:r>
        <w:lastRenderedPageBreak/>
        <w:t xml:space="preserve">Le chip qui a été choisi est un lt5537. Il peut fonctionner de moins de 10MHz à 1Ghz avec une sensibilité de -76dBm à 200MHz et est un récepteur ASK. </w:t>
      </w:r>
    </w:p>
    <w:p w14:paraId="6D2F2F49" w14:textId="77777777" w:rsidR="00471F83" w:rsidRPr="00C50148" w:rsidRDefault="00471F83" w:rsidP="00E624FA"/>
    <w:p w14:paraId="23F23DD3" w14:textId="77777777" w:rsidR="00471F83" w:rsidRDefault="00471F83" w:rsidP="00E624FA">
      <w:pPr>
        <w:rPr>
          <w:noProof/>
        </w:rPr>
      </w:pPr>
    </w:p>
    <w:p w14:paraId="5ABE072C" w14:textId="19E93DBD" w:rsidR="00471F83" w:rsidRDefault="00471F83" w:rsidP="009F702A">
      <w:pPr>
        <w:jc w:val="center"/>
      </w:pPr>
      <w:r>
        <w:rPr>
          <w:noProof/>
        </w:rPr>
        <w:drawing>
          <wp:inline distT="0" distB="0" distL="0" distR="0" wp14:anchorId="378A2D44" wp14:editId="322D680B">
            <wp:extent cx="1595887" cy="1500505"/>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3975"/>
                    <a:stretch/>
                  </pic:blipFill>
                  <pic:spPr bwMode="auto">
                    <a:xfrm>
                      <a:off x="0" y="0"/>
                      <a:ext cx="1612397" cy="1516028"/>
                    </a:xfrm>
                    <a:prstGeom prst="rect">
                      <a:avLst/>
                    </a:prstGeom>
                    <a:ln>
                      <a:noFill/>
                    </a:ln>
                    <a:extLst>
                      <a:ext uri="{53640926-AAD7-44D8-BBD7-CCE9431645EC}">
                        <a14:shadowObscured xmlns:a14="http://schemas.microsoft.com/office/drawing/2010/main"/>
                      </a:ext>
                    </a:extLst>
                  </pic:spPr>
                </pic:pic>
              </a:graphicData>
            </a:graphic>
          </wp:inline>
        </w:drawing>
      </w:r>
    </w:p>
    <w:p w14:paraId="36455D3F" w14:textId="62F74CE0" w:rsidR="006767E5" w:rsidRDefault="00471F83" w:rsidP="009F702A">
      <w:pPr>
        <w:pStyle w:val="Caption"/>
        <w:spacing w:after="0"/>
        <w:jc w:val="center"/>
      </w:pPr>
      <w:bookmarkStart w:id="124" w:name="_Toc16504775"/>
      <w:r>
        <w:t xml:space="preserve">Figure </w:t>
      </w:r>
      <w:r w:rsidR="00DC50DA">
        <w:fldChar w:fldCharType="begin"/>
      </w:r>
      <w:r w:rsidR="00DC50DA">
        <w:instrText xml:space="preserve"> SEQ Figure \* ARABIC </w:instrText>
      </w:r>
      <w:r w:rsidR="00DC50DA">
        <w:fldChar w:fldCharType="separate"/>
      </w:r>
      <w:r w:rsidR="00D515BE">
        <w:rPr>
          <w:noProof/>
        </w:rPr>
        <w:t>33</w:t>
      </w:r>
      <w:r w:rsidR="00DC50DA">
        <w:rPr>
          <w:noProof/>
        </w:rPr>
        <w:fldChar w:fldCharType="end"/>
      </w:r>
      <w:r w:rsidR="006767E5">
        <w:t xml:space="preserve"> :boitier LT</w:t>
      </w:r>
      <w:r>
        <w:t>5537</w:t>
      </w:r>
      <w:bookmarkEnd w:id="124"/>
    </w:p>
    <w:p w14:paraId="72CD0BC1" w14:textId="4C8C2BE8" w:rsidR="006767E5" w:rsidRPr="006767E5" w:rsidRDefault="006767E5" w:rsidP="009F702A">
      <w:pPr>
        <w:pStyle w:val="Caption"/>
        <w:spacing w:after="0"/>
        <w:jc w:val="center"/>
      </w:pPr>
      <w:r w:rsidRPr="006767E5">
        <w:t>Source: Datasheet LT5537</w:t>
      </w:r>
    </w:p>
    <w:p w14:paraId="09424BEC" w14:textId="51F0EF49" w:rsidR="00471F83" w:rsidRDefault="00471F83" w:rsidP="00E624FA"/>
    <w:p w14:paraId="6F33D3D9" w14:textId="3D78F3F7" w:rsidR="00471F83" w:rsidRDefault="00471F83" w:rsidP="00E624FA">
      <w:pPr>
        <w:pStyle w:val="Heading4"/>
      </w:pPr>
      <w:bookmarkStart w:id="125" w:name="_Toc16587517"/>
      <w:r>
        <w:t>Balun</w:t>
      </w:r>
      <w:bookmarkEnd w:id="125"/>
    </w:p>
    <w:p w14:paraId="12010468" w14:textId="77777777" w:rsidR="00471F83" w:rsidRPr="00471F83" w:rsidRDefault="00471F83" w:rsidP="00E624FA"/>
    <w:p w14:paraId="380D1A16" w14:textId="4B755467" w:rsidR="002A0233" w:rsidRDefault="00C379A4" w:rsidP="00E624FA">
      <w:r>
        <w:t>Il est conseillé de mettre un balun sur son entrée lorsque celle-ci vient d’un câble coaxial par exemple.</w:t>
      </w:r>
    </w:p>
    <w:p w14:paraId="3A91904D" w14:textId="77777777" w:rsidR="002A0233" w:rsidRPr="00B102B7" w:rsidRDefault="002A0233" w:rsidP="00E624FA"/>
    <w:p w14:paraId="7E645CE3" w14:textId="77777777" w:rsidR="00C379A4" w:rsidRDefault="008A4F52" w:rsidP="009F702A">
      <w:pPr>
        <w:jc w:val="center"/>
      </w:pPr>
      <w:r w:rsidRPr="00B102B7">
        <w:rPr>
          <w:noProof/>
        </w:rPr>
        <w:drawing>
          <wp:inline distT="0" distB="0" distL="0" distR="0" wp14:anchorId="651F967A" wp14:editId="07DCAB8D">
            <wp:extent cx="3562350" cy="1504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62350" cy="1504950"/>
                    </a:xfrm>
                    <a:prstGeom prst="rect">
                      <a:avLst/>
                    </a:prstGeom>
                  </pic:spPr>
                </pic:pic>
              </a:graphicData>
            </a:graphic>
          </wp:inline>
        </w:drawing>
      </w:r>
    </w:p>
    <w:p w14:paraId="49F97C04" w14:textId="2BF422DE" w:rsidR="008A4F52" w:rsidRDefault="00C379A4" w:rsidP="009F702A">
      <w:pPr>
        <w:pStyle w:val="Caption"/>
        <w:spacing w:after="0"/>
        <w:jc w:val="center"/>
      </w:pPr>
      <w:bookmarkStart w:id="126" w:name="_Toc16504776"/>
      <w:r>
        <w:t xml:space="preserve">Figure </w:t>
      </w:r>
      <w:r w:rsidR="00DC50DA">
        <w:fldChar w:fldCharType="begin"/>
      </w:r>
      <w:r w:rsidR="00DC50DA">
        <w:instrText xml:space="preserve"> SEQ Figure \* ARABIC </w:instrText>
      </w:r>
      <w:r w:rsidR="00DC50DA">
        <w:fldChar w:fldCharType="separate"/>
      </w:r>
      <w:r w:rsidR="00D515BE">
        <w:rPr>
          <w:noProof/>
        </w:rPr>
        <w:t>34</w:t>
      </w:r>
      <w:r w:rsidR="00DC50DA">
        <w:rPr>
          <w:noProof/>
        </w:rPr>
        <w:fldChar w:fldCharType="end"/>
      </w:r>
      <w:r w:rsidR="006767E5">
        <w:t xml:space="preserve"> : LT</w:t>
      </w:r>
      <w:r>
        <w:t>5537 balun en entrée</w:t>
      </w:r>
      <w:bookmarkEnd w:id="126"/>
    </w:p>
    <w:p w14:paraId="4385394A" w14:textId="77777777" w:rsidR="006767E5" w:rsidRPr="006767E5" w:rsidRDefault="006767E5" w:rsidP="009F702A">
      <w:pPr>
        <w:pStyle w:val="Caption"/>
        <w:spacing w:after="0"/>
        <w:jc w:val="center"/>
      </w:pPr>
      <w:r w:rsidRPr="006767E5">
        <w:t>Source: Datasheet LT5537</w:t>
      </w:r>
    </w:p>
    <w:p w14:paraId="4AE0348A" w14:textId="77777777" w:rsidR="006767E5" w:rsidRPr="006767E5" w:rsidRDefault="006767E5" w:rsidP="00E624FA"/>
    <w:p w14:paraId="54F3AE26" w14:textId="52C63C70" w:rsidR="00334B0A" w:rsidRDefault="00471F83" w:rsidP="00E624FA">
      <w:r>
        <w:t>Sur ce schéma, c’est un balun 1:4 ce qui permet de faire passer une impédance de 50Ohms à 200Ohm. Cela permet de faire correspondre les impédances avec la résistance de 240Ohms.</w:t>
      </w:r>
    </w:p>
    <w:p w14:paraId="1A096FE1" w14:textId="01DBD396" w:rsidR="00471F83" w:rsidRDefault="00471F83" w:rsidP="00E624FA"/>
    <w:p w14:paraId="6950D81D" w14:textId="2ABCF08C" w:rsidR="00471F83" w:rsidRDefault="00471F83" w:rsidP="00E624FA">
      <w:r>
        <w:t>Les condensateurs C1 et C2 sont utilisés pour bloquer les tension DC.</w:t>
      </w:r>
    </w:p>
    <w:p w14:paraId="4A14ADF5" w14:textId="05C7D200" w:rsidR="00471F83" w:rsidRDefault="00471F83" w:rsidP="00E624FA"/>
    <w:p w14:paraId="1EC08CE5" w14:textId="502E55DF" w:rsidR="00F10FED" w:rsidRDefault="00F10FED" w:rsidP="00E624FA"/>
    <w:p w14:paraId="411284EE" w14:textId="77F39E03" w:rsidR="00471F83" w:rsidRDefault="00422096" w:rsidP="00E624FA">
      <w:pPr>
        <w:pStyle w:val="Heading4"/>
      </w:pPr>
      <w:bookmarkStart w:id="127" w:name="_Ref14157643"/>
      <w:bookmarkStart w:id="128" w:name="_Toc16587518"/>
      <w:r>
        <w:t>Sortie</w:t>
      </w:r>
      <w:bookmarkEnd w:id="127"/>
      <w:bookmarkEnd w:id="128"/>
    </w:p>
    <w:p w14:paraId="47394A26" w14:textId="5B18E54A" w:rsidR="00422096" w:rsidRDefault="00422096" w:rsidP="00E624FA"/>
    <w:p w14:paraId="7126CA5A" w14:textId="745A4868" w:rsidR="00422096" w:rsidRDefault="00422096" w:rsidP="00E624FA">
      <w:r>
        <w:t xml:space="preserve">La sortie Out du chip aura une tension propositionnelle à la puissance reçue en dB. Pour trouver la pente en mV/dB, le datasheet fourni cette formule : </w:t>
      </w:r>
    </w:p>
    <w:p w14:paraId="38B96B71" w14:textId="0A091433" w:rsidR="00422096" w:rsidRDefault="00422096" w:rsidP="00E624FA"/>
    <w:p w14:paraId="0E770E6A" w14:textId="20F1E820" w:rsidR="00422096" w:rsidRDefault="00422096" w:rsidP="00E624FA">
      <w:pPr>
        <w:pStyle w:val="Caption"/>
      </w:pPr>
      <w:r w:rsidRPr="00422096">
        <w:tab/>
      </w:r>
      <m:oMath>
        <m:r>
          <w:rPr>
            <w:rFonts w:ascii="Cambria Math" w:hAnsi="Cambria Math"/>
          </w:rPr>
          <m:t xml:space="preserve"> </m:t>
        </m:r>
        <w:bookmarkStart w:id="129" w:name="_Ref14769853"/>
        <w:bookmarkStart w:id="130" w:name="_Ref14769837"/>
        <w:bookmarkStart w:id="131" w:name="_Toc16587917"/>
        <m:r>
          <w:rPr>
            <w:rFonts w:ascii="Cambria Math" w:hAnsi="Cambria Math"/>
          </w:rPr>
          <m:t>Vslope=Islope*Rload</m:t>
        </m:r>
      </m:oMath>
      <w:r w:rsidRPr="00422096">
        <w:t xml:space="preserve"> </w:t>
      </w:r>
      <w:r w:rsidRPr="00422096">
        <w:tab/>
        <w:t xml:space="preserve">( </w:t>
      </w:r>
      <w:r w:rsidR="00DC50DA">
        <w:fldChar w:fldCharType="begin"/>
      </w:r>
      <w:r w:rsidR="00DC50DA">
        <w:instrText xml:space="preserve"> SEQ ( \* ARABIC </w:instrText>
      </w:r>
      <w:r w:rsidR="00DC50DA">
        <w:fldChar w:fldCharType="separate"/>
      </w:r>
      <w:r w:rsidR="00D515BE">
        <w:rPr>
          <w:noProof/>
        </w:rPr>
        <w:t>14</w:t>
      </w:r>
      <w:r w:rsidR="00DC50DA">
        <w:rPr>
          <w:noProof/>
        </w:rPr>
        <w:fldChar w:fldCharType="end"/>
      </w:r>
      <w:bookmarkEnd w:id="129"/>
      <w:r w:rsidRPr="00422096">
        <w:t xml:space="preserve"> </w:t>
      </w:r>
      <w:bookmarkStart w:id="132" w:name="_Ref14769847"/>
      <w:bookmarkStart w:id="133" w:name="_Toc16587716"/>
      <w:r w:rsidRPr="00422096">
        <w:t>)</w:t>
      </w:r>
      <w:bookmarkEnd w:id="130"/>
      <w:bookmarkEnd w:id="132"/>
      <w:bookmarkEnd w:id="133"/>
      <w:bookmarkEnd w:id="131"/>
    </w:p>
    <w:p w14:paraId="022C641E" w14:textId="2F5E7F42" w:rsidR="00422096" w:rsidRDefault="00422096" w:rsidP="00E624FA">
      <w:r>
        <w:t>Le courant à 200MHz et donné et est de 3.4</w:t>
      </w:r>
      <w:r w:rsidR="00A968A5">
        <w:t>µA.</w:t>
      </w:r>
    </w:p>
    <w:p w14:paraId="5744DD4B" w14:textId="65F19DD2" w:rsidR="00A968A5" w:rsidRDefault="00A968A5" w:rsidP="00E624FA">
      <w:r>
        <w:t>Grace au tableau ci-dessous, il est alors possible de trouver les courant à 434MHz :</w:t>
      </w:r>
    </w:p>
    <w:p w14:paraId="01406014" w14:textId="58F61FCB" w:rsidR="00A968A5" w:rsidRDefault="00A968A5" w:rsidP="00E624FA"/>
    <w:p w14:paraId="3A0D2A03" w14:textId="77777777" w:rsidR="00A968A5" w:rsidRDefault="00A968A5" w:rsidP="009F702A">
      <w:pPr>
        <w:jc w:val="center"/>
      </w:pPr>
      <w:r>
        <w:rPr>
          <w:noProof/>
        </w:rPr>
        <w:lastRenderedPageBreak/>
        <w:drawing>
          <wp:inline distT="0" distB="0" distL="0" distR="0" wp14:anchorId="67834E79" wp14:editId="33666162">
            <wp:extent cx="3295650" cy="3067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95650" cy="3067050"/>
                    </a:xfrm>
                    <a:prstGeom prst="rect">
                      <a:avLst/>
                    </a:prstGeom>
                  </pic:spPr>
                </pic:pic>
              </a:graphicData>
            </a:graphic>
          </wp:inline>
        </w:drawing>
      </w:r>
    </w:p>
    <w:p w14:paraId="0EA6E5A7" w14:textId="15C0A0A9" w:rsidR="00955107" w:rsidRDefault="00A968A5" w:rsidP="009F702A">
      <w:pPr>
        <w:pStyle w:val="Caption"/>
        <w:spacing w:after="0"/>
        <w:jc w:val="center"/>
      </w:pPr>
      <w:bookmarkStart w:id="134" w:name="_Toc16504777"/>
      <w:r>
        <w:t xml:space="preserve">Figure </w:t>
      </w:r>
      <w:r w:rsidR="00DC50DA">
        <w:fldChar w:fldCharType="begin"/>
      </w:r>
      <w:r w:rsidR="00DC50DA">
        <w:instrText xml:space="preserve"> SEQ Figure \* ARABIC </w:instrText>
      </w:r>
      <w:r w:rsidR="00DC50DA">
        <w:fldChar w:fldCharType="separate"/>
      </w:r>
      <w:r w:rsidR="00D515BE">
        <w:rPr>
          <w:noProof/>
        </w:rPr>
        <w:t>35</w:t>
      </w:r>
      <w:r w:rsidR="00DC50DA">
        <w:rPr>
          <w:noProof/>
        </w:rPr>
        <w:fldChar w:fldCharType="end"/>
      </w:r>
      <w:r w:rsidR="00955107">
        <w:t xml:space="preserve"> : Islope en % LT</w:t>
      </w:r>
      <w:r>
        <w:t>5537</w:t>
      </w:r>
      <w:bookmarkEnd w:id="134"/>
    </w:p>
    <w:p w14:paraId="793E018B" w14:textId="62B32BDF" w:rsidR="00955107" w:rsidRPr="00955107" w:rsidRDefault="00955107" w:rsidP="009F702A">
      <w:pPr>
        <w:pStyle w:val="Caption"/>
        <w:spacing w:after="0"/>
        <w:jc w:val="center"/>
      </w:pPr>
      <w:r w:rsidRPr="00955107">
        <w:t>Source: Datasheet LT5537</w:t>
      </w:r>
    </w:p>
    <w:p w14:paraId="752E9E16" w14:textId="53CCF39B" w:rsidR="00A968A5" w:rsidRDefault="00A968A5" w:rsidP="00E624FA">
      <w:pPr>
        <w:pStyle w:val="Caption"/>
      </w:pPr>
    </w:p>
    <w:p w14:paraId="1486064A" w14:textId="0FB984D1" w:rsidR="00A968A5" w:rsidRDefault="00A968A5" w:rsidP="00E624FA"/>
    <w:p w14:paraId="5B290AA2" w14:textId="67CB32DE" w:rsidR="00A968A5" w:rsidRDefault="00A968A5" w:rsidP="00E624FA">
      <w:r>
        <w:t>Ce qui donne une valeurs d’environ 110% soit 3.74µA.</w:t>
      </w:r>
    </w:p>
    <w:p w14:paraId="0C8AD38D" w14:textId="5375DE6C" w:rsidR="00813F24" w:rsidRDefault="00A968A5" w:rsidP="00E624FA">
      <w:r>
        <w:t>Avec une résistance on-chip de 7.2KΩ, la valeur de la pente</w:t>
      </w:r>
      <w:r w:rsidR="000A2D84">
        <w:t xml:space="preserve"> calculée avec l’équation </w:t>
      </w:r>
      <w:r w:rsidR="000A2D84">
        <w:fldChar w:fldCharType="begin"/>
      </w:r>
      <w:r w:rsidR="000A2D84">
        <w:instrText xml:space="preserve"> REF _Ref14769837 \h </w:instrText>
      </w:r>
      <w:r w:rsidR="000A2D84">
        <w:fldChar w:fldCharType="separate"/>
      </w:r>
      <m:oMath>
        <m:r>
          <w:rPr>
            <w:rFonts w:ascii="Cambria Math" w:hAnsi="Cambria Math"/>
          </w:rPr>
          <m:t>Vslope</m:t>
        </m:r>
        <m:r>
          <m:rPr>
            <m:sty m:val="p"/>
          </m:rPr>
          <w:rPr>
            <w:rFonts w:ascii="Cambria Math" w:hAnsi="Cambria Math"/>
          </w:rPr>
          <m:t>=</m:t>
        </m:r>
        <m:r>
          <w:rPr>
            <w:rFonts w:ascii="Cambria Math" w:hAnsi="Cambria Math"/>
          </w:rPr>
          <m:t>Islope</m:t>
        </m:r>
        <m:r>
          <m:rPr>
            <m:sty m:val="p"/>
          </m:rPr>
          <w:rPr>
            <w:rFonts w:ascii="Cambria Math" w:hAnsi="Cambria Math"/>
          </w:rPr>
          <m:t>*</m:t>
        </m:r>
        <m:r>
          <w:rPr>
            <w:rFonts w:ascii="Cambria Math" w:hAnsi="Cambria Math"/>
          </w:rPr>
          <m:t>Rload</m:t>
        </m:r>
      </m:oMath>
      <w:r w:rsidR="00D515BE" w:rsidRPr="00422096">
        <w:t xml:space="preserve"> </w:t>
      </w:r>
      <w:r w:rsidR="00D515BE" w:rsidRPr="00422096">
        <w:tab/>
        <w:t xml:space="preserve">( </w:t>
      </w:r>
      <w:r w:rsidR="00D515BE">
        <w:rPr>
          <w:noProof/>
        </w:rPr>
        <w:t>14</w:t>
      </w:r>
      <w:r w:rsidR="00D515BE" w:rsidRPr="00422096">
        <w:t xml:space="preserve"> )</w:t>
      </w:r>
      <w:r w:rsidR="000A2D84">
        <w:fldChar w:fldCharType="end"/>
      </w:r>
      <w:r>
        <w:t xml:space="preserve"> sera de 26.9mV/dB. Ce qui veut dire que pour une augmentation de 1dB, la tension </w:t>
      </w:r>
      <w:r w:rsidR="000A2D84">
        <w:t>de sortie augmentera de 26.9mV.</w:t>
      </w:r>
    </w:p>
    <w:p w14:paraId="1C2361D0" w14:textId="77777777" w:rsidR="009F702A" w:rsidRDefault="009F702A" w:rsidP="00E624FA"/>
    <w:p w14:paraId="4305C6FB" w14:textId="77777777" w:rsidR="00813F24" w:rsidRDefault="00813F24" w:rsidP="009F702A">
      <w:pPr>
        <w:jc w:val="center"/>
      </w:pPr>
      <w:r>
        <w:rPr>
          <w:noProof/>
        </w:rPr>
        <w:drawing>
          <wp:inline distT="0" distB="0" distL="0" distR="0" wp14:anchorId="0B73C0D2" wp14:editId="7152E396">
            <wp:extent cx="5727700" cy="104775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7700" cy="1047750"/>
                    </a:xfrm>
                    <a:prstGeom prst="rect">
                      <a:avLst/>
                    </a:prstGeom>
                  </pic:spPr>
                </pic:pic>
              </a:graphicData>
            </a:graphic>
          </wp:inline>
        </w:drawing>
      </w:r>
    </w:p>
    <w:p w14:paraId="69D0BF20" w14:textId="7DA3DAE0" w:rsidR="00955107" w:rsidRDefault="00813F24" w:rsidP="009F702A">
      <w:pPr>
        <w:pStyle w:val="Caption"/>
        <w:spacing w:after="0"/>
        <w:jc w:val="center"/>
      </w:pPr>
      <w:bookmarkStart w:id="135" w:name="_Toc16504778"/>
      <w:r>
        <w:t xml:space="preserve">Figure </w:t>
      </w:r>
      <w:r w:rsidR="00DC50DA">
        <w:fldChar w:fldCharType="begin"/>
      </w:r>
      <w:r w:rsidR="00DC50DA">
        <w:instrText xml:space="preserve"> SEQ Figure \* ARABIC </w:instrText>
      </w:r>
      <w:r w:rsidR="00DC50DA">
        <w:fldChar w:fldCharType="separate"/>
      </w:r>
      <w:r w:rsidR="00D515BE">
        <w:rPr>
          <w:noProof/>
        </w:rPr>
        <w:t>36</w:t>
      </w:r>
      <w:r w:rsidR="00DC50DA">
        <w:rPr>
          <w:noProof/>
        </w:rPr>
        <w:fldChar w:fldCharType="end"/>
      </w:r>
      <w:r>
        <w:t xml:space="preserve"> : LT5537 à 400MHz</w:t>
      </w:r>
      <w:bookmarkEnd w:id="135"/>
    </w:p>
    <w:p w14:paraId="4B04A262" w14:textId="2DEFF683" w:rsidR="00955107" w:rsidRPr="00955107" w:rsidRDefault="00955107" w:rsidP="009F702A">
      <w:pPr>
        <w:pStyle w:val="Caption"/>
        <w:spacing w:after="0"/>
        <w:jc w:val="center"/>
      </w:pPr>
      <w:r w:rsidRPr="00955107">
        <w:t>Source: Datasheet LT5537</w:t>
      </w:r>
    </w:p>
    <w:p w14:paraId="5CC06565" w14:textId="40DED0C7" w:rsidR="00813F24" w:rsidRDefault="00813F24" w:rsidP="00E624FA"/>
    <w:p w14:paraId="43193E56" w14:textId="74ED8577" w:rsidR="00625920" w:rsidRDefault="00813F24" w:rsidP="00E624FA">
      <w:r>
        <w:t>La figure ci-dessus montre le LT5537 fonctionnant à 400MHz. La sensibilité</w:t>
      </w:r>
      <w:r w:rsidR="00625920">
        <w:t xml:space="preserve"> S</w:t>
      </w:r>
      <w:r>
        <w:t xml:space="preserve"> du détecteur est donc de -75.3 dBm et l</w:t>
      </w:r>
      <w:r w:rsidR="00625920">
        <w:t>’interception I, donc lorsque la sortie est à</w:t>
      </w:r>
      <w:r>
        <w:t xml:space="preserve"> 0V </w:t>
      </w:r>
      <w:r w:rsidR="00625920">
        <w:t>se situe</w:t>
      </w:r>
      <w:r>
        <w:t xml:space="preserve"> à -91 dBm.</w:t>
      </w:r>
    </w:p>
    <w:p w14:paraId="57261220" w14:textId="77777777" w:rsidR="00625920" w:rsidRDefault="00625920" w:rsidP="00E624FA"/>
    <w:p w14:paraId="2EEC18BA" w14:textId="1DBEFDBF" w:rsidR="00813F24" w:rsidRDefault="00813F24" w:rsidP="00E624FA">
      <w:r>
        <w:t xml:space="preserve"> Avec ces deux informations, il est possible d’en déduire la tension DC que ce chip aura en sortie même lorsqu’il ne capte aucun signal grâce à l’équation suivante : </w:t>
      </w:r>
    </w:p>
    <w:p w14:paraId="4481BD08" w14:textId="4D6B58F7" w:rsidR="00813F24" w:rsidRDefault="00813F24" w:rsidP="00E624FA"/>
    <w:p w14:paraId="2A40E4DB" w14:textId="59F473B7" w:rsidR="00813F24" w:rsidRDefault="00813F24" w:rsidP="00E624FA">
      <w:pPr>
        <w:pStyle w:val="Caption"/>
      </w:pPr>
      <w:r>
        <w:tab/>
      </w:r>
      <w:bookmarkStart w:id="136" w:name="_Toc16587918"/>
      <m:oMath>
        <m:r>
          <w:rPr>
            <w:rFonts w:ascii="Cambria Math" w:hAnsi="Cambria Math"/>
          </w:rPr>
          <m:t>VoMin=</m:t>
        </m:r>
        <m:d>
          <m:dPr>
            <m:ctrlPr>
              <w:rPr>
                <w:rFonts w:ascii="Cambria Math" w:hAnsi="Cambria Math"/>
              </w:rPr>
            </m:ctrlPr>
          </m:dPr>
          <m:e>
            <m:r>
              <w:rPr>
                <w:rFonts w:ascii="Cambria Math" w:hAnsi="Cambria Math"/>
              </w:rPr>
              <m:t>I-S</m:t>
            </m:r>
          </m:e>
        </m:d>
        <m:r>
          <w:rPr>
            <w:rFonts w:ascii="Cambria Math" w:hAnsi="Cambria Math"/>
          </w:rPr>
          <m:t>*Vslope</m:t>
        </m:r>
      </m:oMath>
      <w:r w:rsidR="00625920">
        <w:tab/>
        <w:t xml:space="preserve">( </w:t>
      </w:r>
      <w:r w:rsidR="00DC50DA">
        <w:fldChar w:fldCharType="begin"/>
      </w:r>
      <w:r w:rsidR="00DC50DA">
        <w:instrText xml:space="preserve"> SEQ ( \* ARABIC </w:instrText>
      </w:r>
      <w:r w:rsidR="00DC50DA">
        <w:fldChar w:fldCharType="separate"/>
      </w:r>
      <w:r w:rsidR="00D515BE">
        <w:rPr>
          <w:noProof/>
        </w:rPr>
        <w:t>15</w:t>
      </w:r>
      <w:r w:rsidR="00DC50DA">
        <w:rPr>
          <w:noProof/>
        </w:rPr>
        <w:fldChar w:fldCharType="end"/>
      </w:r>
      <w:r w:rsidR="00625920">
        <w:t xml:space="preserve"> </w:t>
      </w:r>
      <w:bookmarkStart w:id="137" w:name="_Toc16587717"/>
      <w:r w:rsidR="00625920">
        <w:t>)</w:t>
      </w:r>
      <w:bookmarkEnd w:id="137"/>
      <w:bookmarkEnd w:id="136"/>
    </w:p>
    <w:p w14:paraId="4618F2AE" w14:textId="1A87DEE4" w:rsidR="00625920" w:rsidRDefault="00625920" w:rsidP="00E624FA">
      <w:r>
        <w:t>Avec</w:t>
      </w:r>
      <w:r w:rsidR="00813F24">
        <w:t xml:space="preserve"> à la pente calculée précédemment,</w:t>
      </w:r>
      <w:r>
        <w:t xml:space="preserve"> soit 26.9mV,</w:t>
      </w:r>
      <w:r w:rsidR="00813F24">
        <w:t xml:space="preserve"> il est possible de </w:t>
      </w:r>
      <w:r>
        <w:t>trouver cette tension de sortie minimum.</w:t>
      </w:r>
    </w:p>
    <w:p w14:paraId="697EA07A" w14:textId="77777777" w:rsidR="00FD06E7" w:rsidRDefault="00FD06E7" w:rsidP="00E624FA"/>
    <w:p w14:paraId="0D2BD6A6" w14:textId="070C4539" w:rsidR="00813F24" w:rsidRDefault="00625920" w:rsidP="00E624FA">
      <w:r>
        <w:t xml:space="preserve">Le résultat sera de 432mV. Ce qui veut dire qu’à la sortie du détecteur, un 1 logique sera perçu à partir d’environ 0.5V voir 0.6V pour garder une marge. </w:t>
      </w:r>
    </w:p>
    <w:p w14:paraId="5A7CDEE1" w14:textId="6AD07DD7" w:rsidR="00F10FED" w:rsidRDefault="00F10FED" w:rsidP="00E624FA"/>
    <w:p w14:paraId="02CEFE66" w14:textId="1234EE73" w:rsidR="00A968A5" w:rsidRDefault="00A968A5" w:rsidP="00E624FA">
      <w:pPr>
        <w:pStyle w:val="Heading4"/>
      </w:pPr>
      <w:bookmarkStart w:id="138" w:name="_Toc16587519"/>
      <w:r>
        <w:lastRenderedPageBreak/>
        <w:t>Schéma</w:t>
      </w:r>
      <w:bookmarkEnd w:id="138"/>
    </w:p>
    <w:p w14:paraId="6E989C64" w14:textId="4C849014" w:rsidR="00A968A5" w:rsidRDefault="00A968A5" w:rsidP="00E624FA"/>
    <w:p w14:paraId="19D6B44D" w14:textId="086E8E9F" w:rsidR="008A4F52" w:rsidRPr="00B102B7" w:rsidRDefault="00A968A5" w:rsidP="00E624FA">
      <w:r>
        <w:t xml:space="preserve">Le lt5537 du côté </w:t>
      </w:r>
      <w:r w:rsidR="0062633C">
        <w:t>LPDA est donné ci-dessous :</w:t>
      </w:r>
    </w:p>
    <w:p w14:paraId="4AADEF5B" w14:textId="77777777" w:rsidR="00FD06E7" w:rsidRDefault="008A4F52" w:rsidP="009F702A">
      <w:pPr>
        <w:jc w:val="center"/>
      </w:pPr>
      <w:r w:rsidRPr="00B102B7">
        <w:rPr>
          <w:noProof/>
        </w:rPr>
        <w:drawing>
          <wp:inline distT="0" distB="0" distL="0" distR="0" wp14:anchorId="52094887" wp14:editId="28BDE03E">
            <wp:extent cx="3792772" cy="2210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53475" cy="2245391"/>
                    </a:xfrm>
                    <a:prstGeom prst="rect">
                      <a:avLst/>
                    </a:prstGeom>
                  </pic:spPr>
                </pic:pic>
              </a:graphicData>
            </a:graphic>
          </wp:inline>
        </w:drawing>
      </w:r>
    </w:p>
    <w:p w14:paraId="63E6C0F9" w14:textId="247E3464" w:rsidR="0062633C" w:rsidRDefault="00F54B74" w:rsidP="009F702A">
      <w:pPr>
        <w:pStyle w:val="Caption"/>
        <w:jc w:val="center"/>
      </w:pPr>
      <w:bookmarkStart w:id="139" w:name="_Toc16504779"/>
      <w:r>
        <w:t xml:space="preserve">Figure </w:t>
      </w:r>
      <w:r w:rsidR="00DC50DA">
        <w:fldChar w:fldCharType="begin"/>
      </w:r>
      <w:r w:rsidR="00DC50DA">
        <w:instrText xml:space="preserve"> SEQ Figure \* ARABIC </w:instrText>
      </w:r>
      <w:r w:rsidR="00DC50DA">
        <w:fldChar w:fldCharType="separate"/>
      </w:r>
      <w:r w:rsidR="00D515BE">
        <w:rPr>
          <w:noProof/>
        </w:rPr>
        <w:t>37</w:t>
      </w:r>
      <w:r w:rsidR="00DC50DA">
        <w:rPr>
          <w:noProof/>
        </w:rPr>
        <w:fldChar w:fldCharType="end"/>
      </w:r>
      <w:r>
        <w:t xml:space="preserve"> :</w:t>
      </w:r>
      <w:r w:rsidR="00955107">
        <w:t>schéma du</w:t>
      </w:r>
      <w:r>
        <w:t xml:space="preserve"> LT5537</w:t>
      </w:r>
      <w:bookmarkEnd w:id="139"/>
    </w:p>
    <w:p w14:paraId="2D27EBA1" w14:textId="77777777" w:rsidR="0062633C" w:rsidRDefault="0062633C" w:rsidP="00E624FA">
      <w:r>
        <w:t>Le balun étant un balun 1:1, la valeur de la R7 sera de 50Ohms. Les condensateurs C8, C9 auront la même valeur que proposé dans le datasheet, soit 100pF.</w:t>
      </w:r>
    </w:p>
    <w:p w14:paraId="391B35EC" w14:textId="36992B89" w:rsidR="0062633C" w:rsidRPr="00B102B7" w:rsidRDefault="0062633C" w:rsidP="00E624FA">
      <w:r>
        <w:t xml:space="preserve">  </w:t>
      </w:r>
    </w:p>
    <w:p w14:paraId="1242DB16" w14:textId="247F980E" w:rsidR="00625920" w:rsidRDefault="0062633C" w:rsidP="00E624FA">
      <w:r>
        <w:t>Le condensateur C5 est utilisé pour baiss</w:t>
      </w:r>
      <w:r w:rsidR="00F54B74">
        <w:t>er</w:t>
      </w:r>
      <w:r>
        <w:t xml:space="preserve"> la fréquence minimum d’entrée. Il sera laissé </w:t>
      </w:r>
      <w:r w:rsidR="00D55A3B">
        <w:t>vide</w:t>
      </w:r>
      <w:r>
        <w:t xml:space="preserve"> pour le moment.</w:t>
      </w:r>
    </w:p>
    <w:p w14:paraId="56F60FE9" w14:textId="5D240CD2" w:rsidR="0062633C" w:rsidRDefault="0062633C" w:rsidP="00E624FA"/>
    <w:p w14:paraId="0AC79142" w14:textId="6D5D01C0" w:rsidR="00F54B74" w:rsidRDefault="0062633C" w:rsidP="00E624FA">
      <w:r>
        <w:t xml:space="preserve">Le ENBL permet d’activer ou non le chip et sera connecté sur une sortie d’un </w:t>
      </w:r>
      <w:r w:rsidR="00F54B74">
        <w:t>microcontrôleur</w:t>
      </w:r>
      <w:r>
        <w:t>.</w:t>
      </w:r>
    </w:p>
    <w:p w14:paraId="24190A4E" w14:textId="77777777" w:rsidR="00FD06E7" w:rsidRDefault="00FD06E7" w:rsidP="00E624FA"/>
    <w:p w14:paraId="60B220B4" w14:textId="4C749798" w:rsidR="00955107" w:rsidRPr="00B102B7" w:rsidRDefault="00F54B74" w:rsidP="00E624FA">
      <w:r>
        <w:t>Pour la LOOP, balun 1:2 est utilisé. La résistance R7 sera donc des 100Ohms et les deux condensateurs C8, C9 auront la même valeur que précédemment.</w:t>
      </w:r>
    </w:p>
    <w:p w14:paraId="49C9F7E7" w14:textId="23264B1B" w:rsidR="0081751A" w:rsidRDefault="00091D71" w:rsidP="00E624FA">
      <w:pPr>
        <w:pStyle w:val="Heading3"/>
      </w:pPr>
      <w:bookmarkStart w:id="140" w:name="_Ref14945580"/>
      <w:bookmarkStart w:id="141" w:name="_Ref14945586"/>
      <w:bookmarkStart w:id="142" w:name="_Toc16587520"/>
      <w:r>
        <w:t>Signal digital</w:t>
      </w:r>
      <w:bookmarkEnd w:id="140"/>
      <w:bookmarkEnd w:id="141"/>
      <w:bookmarkEnd w:id="142"/>
    </w:p>
    <w:p w14:paraId="68B0F28D" w14:textId="49332BAF" w:rsidR="00091D71" w:rsidRPr="00091D71" w:rsidRDefault="00091D71" w:rsidP="00E624FA"/>
    <w:p w14:paraId="4B1FB51C" w14:textId="0010D31D" w:rsidR="00091D71" w:rsidRDefault="00625920" w:rsidP="00E624FA">
      <w:r>
        <w:t xml:space="preserve">Le circuit ci-dessous va permettre de pouvoir convertir la sortie du LT5537 qui peut varier de 500mV à quelques volts </w:t>
      </w:r>
      <w:r w:rsidR="001A0755">
        <w:t xml:space="preserve">suivant la puissance du signal reçu </w:t>
      </w:r>
      <w:r>
        <w:t>en un signal 0-3.3V qui pourra être lu par un microcontrôleur.</w:t>
      </w:r>
    </w:p>
    <w:p w14:paraId="207FAAFF" w14:textId="308F3625" w:rsidR="00B74CF4" w:rsidRDefault="00B74CF4" w:rsidP="00E624FA"/>
    <w:p w14:paraId="011CF0DA" w14:textId="538AD073" w:rsidR="00B74CF4" w:rsidRDefault="00B74CF4" w:rsidP="00E624FA">
      <w:r>
        <w:t>C’est avec ce signal que l’id de chaque SensorBall pourra être décodée.</w:t>
      </w:r>
    </w:p>
    <w:p w14:paraId="3BEC9168" w14:textId="194ACA97" w:rsidR="00091D71" w:rsidRDefault="00091D71" w:rsidP="00E624FA"/>
    <w:p w14:paraId="3F80C321" w14:textId="5BA360AE" w:rsidR="00091D71" w:rsidRDefault="00D55A3B" w:rsidP="009F702A">
      <w:pPr>
        <w:jc w:val="center"/>
      </w:pPr>
      <w:r>
        <w:rPr>
          <w:noProof/>
        </w:rPr>
        <w:lastRenderedPageBreak/>
        <w:drawing>
          <wp:inline distT="0" distB="0" distL="0" distR="0" wp14:anchorId="25C0E46E" wp14:editId="7408150B">
            <wp:extent cx="5686425" cy="3162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86425" cy="3162300"/>
                    </a:xfrm>
                    <a:prstGeom prst="rect">
                      <a:avLst/>
                    </a:prstGeom>
                  </pic:spPr>
                </pic:pic>
              </a:graphicData>
            </a:graphic>
          </wp:inline>
        </w:drawing>
      </w:r>
    </w:p>
    <w:p w14:paraId="654ABC79" w14:textId="5D30A9D4" w:rsidR="00091D71" w:rsidRDefault="00091D71" w:rsidP="009F702A">
      <w:pPr>
        <w:pStyle w:val="Caption"/>
        <w:jc w:val="center"/>
      </w:pPr>
      <w:bookmarkStart w:id="143" w:name="_Toc16504780"/>
      <w:r>
        <w:t xml:space="preserve">Figure </w:t>
      </w:r>
      <w:r w:rsidR="00DC50DA">
        <w:fldChar w:fldCharType="begin"/>
      </w:r>
      <w:r w:rsidR="00DC50DA">
        <w:instrText xml:space="preserve"> SEQ Figure \* ARABIC </w:instrText>
      </w:r>
      <w:r w:rsidR="00DC50DA">
        <w:fldChar w:fldCharType="separate"/>
      </w:r>
      <w:r w:rsidR="00D515BE">
        <w:rPr>
          <w:noProof/>
        </w:rPr>
        <w:t>38</w:t>
      </w:r>
      <w:r w:rsidR="00DC50DA">
        <w:rPr>
          <w:noProof/>
        </w:rPr>
        <w:fldChar w:fldCharType="end"/>
      </w:r>
      <w:r>
        <w:t xml:space="preserve"> : </w:t>
      </w:r>
      <w:r w:rsidR="007F12E2">
        <w:t>réception</w:t>
      </w:r>
      <w:r>
        <w:t xml:space="preserve"> du signal sous forme digitale</w:t>
      </w:r>
      <w:bookmarkEnd w:id="143"/>
    </w:p>
    <w:p w14:paraId="6C53A868" w14:textId="4E34E41E" w:rsidR="0098161D" w:rsidRDefault="0098161D" w:rsidP="00E624FA"/>
    <w:p w14:paraId="4FEE4FAC" w14:textId="02D4AE5E" w:rsidR="00813F24" w:rsidRDefault="00813F24" w:rsidP="00E624FA"/>
    <w:p w14:paraId="3432071E" w14:textId="460A11FB" w:rsidR="00813F24" w:rsidRDefault="007F12E2" w:rsidP="00E624FA">
      <w:r>
        <w:t>Le 1</w:t>
      </w:r>
      <w:r w:rsidRPr="007F12E2">
        <w:rPr>
          <w:vertAlign w:val="superscript"/>
        </w:rPr>
        <w:t>er</w:t>
      </w:r>
      <w:r>
        <w:t xml:space="preserve"> amplificateur est monté en non inverseur avec une référence qui pourra être variée grâce à un DAC qui se trouve sur un microcontrôleur. Le but sera de supprimer la composante continue qu’il y a toujours à la sortie du récepteur RF.</w:t>
      </w:r>
    </w:p>
    <w:p w14:paraId="0B6094F7" w14:textId="3D478D21" w:rsidR="007F12E2" w:rsidRDefault="00D92E6A" w:rsidP="00E624FA">
      <w:r>
        <w:t>Il est prévu d’appliquer un gain de 2 pour avoir tension un peu plus grande et être plus précis dans la suite du circuit.</w:t>
      </w:r>
    </w:p>
    <w:p w14:paraId="7CFE0D11" w14:textId="6C83E44A" w:rsidR="00D92E6A" w:rsidRDefault="00D92E6A" w:rsidP="00E624FA">
      <w:r>
        <w:t xml:space="preserve">L’équation suivante permet de trouver les valeurs des résistances pour un gain de 2 : </w:t>
      </w:r>
    </w:p>
    <w:p w14:paraId="1AD9DB6D" w14:textId="77777777" w:rsidR="00D92E6A" w:rsidRPr="00813F24" w:rsidRDefault="00D92E6A" w:rsidP="00E624FA"/>
    <w:p w14:paraId="37A9F707" w14:textId="46BFA89D" w:rsidR="007F12E2" w:rsidRDefault="007F12E2" w:rsidP="00E624FA">
      <w:pPr>
        <w:pStyle w:val="Caption"/>
      </w:pPr>
      <w:r>
        <w:tab/>
      </w:r>
      <w:bookmarkStart w:id="144" w:name="_Toc16587919"/>
      <m:oMath>
        <m:f>
          <m:fPr>
            <m:ctrlPr>
              <w:rPr>
                <w:rFonts w:ascii="Cambria Math" w:hAnsi="Cambria Math"/>
              </w:rPr>
            </m:ctrlPr>
          </m:fPr>
          <m:num>
            <m:r>
              <w:rPr>
                <w:rFonts w:ascii="Cambria Math" w:hAnsi="Cambria Math"/>
              </w:rPr>
              <m:t>Vout</m:t>
            </m:r>
          </m:num>
          <m:den>
            <m:r>
              <w:rPr>
                <w:rFonts w:ascii="Cambria Math" w:hAnsi="Cambria Math"/>
              </w:rPr>
              <m:t>Vin</m:t>
            </m:r>
          </m:den>
        </m:f>
        <m:r>
          <w:rPr>
            <w:rFonts w:ascii="Cambria Math" w:hAnsi="Cambria Math"/>
          </w:rPr>
          <m:t>=(1+</m:t>
        </m:r>
        <m:f>
          <m:fPr>
            <m:ctrlPr>
              <w:rPr>
                <w:rFonts w:ascii="Cambria Math" w:hAnsi="Cambria Math"/>
              </w:rPr>
            </m:ctrlPr>
          </m:fPr>
          <m:num>
            <m:r>
              <w:rPr>
                <w:rFonts w:ascii="Cambria Math" w:hAnsi="Cambria Math"/>
              </w:rPr>
              <m:t xml:space="preserve">R2 </m:t>
            </m:r>
          </m:num>
          <m:den>
            <m:r>
              <w:rPr>
                <w:rFonts w:ascii="Cambria Math" w:hAnsi="Cambria Math"/>
              </w:rPr>
              <m:t>R1</m:t>
            </m:r>
          </m:den>
        </m:f>
      </m:oMath>
      <w:r>
        <w:t>)</w:t>
      </w:r>
      <w:r>
        <w:tab/>
        <w:t xml:space="preserve">( </w:t>
      </w:r>
      <w:r w:rsidR="00DC50DA">
        <w:fldChar w:fldCharType="begin"/>
      </w:r>
      <w:r w:rsidR="00DC50DA">
        <w:instrText xml:space="preserve"> SEQ ( \* ARABIC </w:instrText>
      </w:r>
      <w:r w:rsidR="00DC50DA">
        <w:fldChar w:fldCharType="separate"/>
      </w:r>
      <w:r w:rsidR="00D515BE">
        <w:rPr>
          <w:noProof/>
        </w:rPr>
        <w:t>16</w:t>
      </w:r>
      <w:r w:rsidR="00DC50DA">
        <w:rPr>
          <w:noProof/>
        </w:rPr>
        <w:fldChar w:fldCharType="end"/>
      </w:r>
      <w:r>
        <w:t xml:space="preserve"> </w:t>
      </w:r>
      <w:bookmarkStart w:id="145" w:name="_Toc16587718"/>
      <w:r>
        <w:t>)</w:t>
      </w:r>
      <w:bookmarkEnd w:id="145"/>
      <w:bookmarkEnd w:id="144"/>
    </w:p>
    <w:p w14:paraId="48A1114D" w14:textId="77777777" w:rsidR="00B74CF4" w:rsidRPr="00B74CF4" w:rsidRDefault="00B74CF4" w:rsidP="00E624FA"/>
    <w:p w14:paraId="0613D74F" w14:textId="449249B3" w:rsidR="00D92E6A" w:rsidRPr="00367110" w:rsidRDefault="00D92E6A" w:rsidP="00E624FA">
      <w:r>
        <w:t>Si le R1 est à</w:t>
      </w:r>
      <w:r w:rsidR="00B74CF4">
        <w:t xml:space="preserve"> 10kOhms, la résistance R2 devra elle aussi être de 10kOhms pour un gain de 2.</w:t>
      </w:r>
    </w:p>
    <w:p w14:paraId="701DE2F2" w14:textId="2ECC11FB" w:rsidR="00B74CF4" w:rsidRDefault="00B74CF4" w:rsidP="00E624FA">
      <w:r>
        <w:br w:type="page"/>
      </w:r>
    </w:p>
    <w:p w14:paraId="65DAA43C" w14:textId="3CE18B8D" w:rsidR="00091D71" w:rsidRDefault="00B74CF4" w:rsidP="00E624FA">
      <w:r>
        <w:lastRenderedPageBreak/>
        <w:t>Le 2</w:t>
      </w:r>
      <w:r w:rsidRPr="00B74CF4">
        <w:rPr>
          <w:vertAlign w:val="superscript"/>
        </w:rPr>
        <w:t>ème</w:t>
      </w:r>
      <w:r>
        <w:t xml:space="preserve"> amplificateur fonctionne en comparateur. (Il est aussi prévu pour fonctionner en trigger de Schmidt). </w:t>
      </w:r>
    </w:p>
    <w:p w14:paraId="33B372CB" w14:textId="178C18A5" w:rsidR="00B74CF4" w:rsidRDefault="00B74CF4" w:rsidP="00E624FA">
      <w:r>
        <w:t>Il est utilisé pour pouvoir supprimer le bruit lors d’un 0 logique car l’antenne pourra être perturbée par d’autres signaux ou si le premier amplificateur n’est pas utilisé, de pouvoir supprimer la tension DC dont il est question plus haut.</w:t>
      </w:r>
    </w:p>
    <w:p w14:paraId="749A3201" w14:textId="5FE1406B" w:rsidR="00B74CF4" w:rsidRDefault="00B74CF4" w:rsidP="00E624FA">
      <w:r>
        <w:t>Il permet aussi de fixer le niveau logique 1 à la tension d’alimentation pour qu’elle soit reconnaissable par un microcontrôleur.</w:t>
      </w:r>
    </w:p>
    <w:p w14:paraId="5F711FB6" w14:textId="77777777" w:rsidR="00272B96" w:rsidRDefault="00272B96" w:rsidP="00E624FA"/>
    <w:p w14:paraId="37A40C1A" w14:textId="77777777" w:rsidR="00B74CF4" w:rsidRDefault="00B74CF4" w:rsidP="00E624FA"/>
    <w:p w14:paraId="04628345" w14:textId="2AD1A9D1" w:rsidR="00367110" w:rsidRDefault="00226FFB" w:rsidP="009F702A">
      <w:pPr>
        <w:jc w:val="center"/>
      </w:pPr>
      <w:r>
        <w:rPr>
          <w:noProof/>
        </w:rPr>
        <w:drawing>
          <wp:inline distT="0" distB="0" distL="0" distR="0" wp14:anchorId="486C811B" wp14:editId="05A1BBE8">
            <wp:extent cx="2476500"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76500" cy="2743200"/>
                    </a:xfrm>
                    <a:prstGeom prst="rect">
                      <a:avLst/>
                    </a:prstGeom>
                  </pic:spPr>
                </pic:pic>
              </a:graphicData>
            </a:graphic>
          </wp:inline>
        </w:drawing>
      </w:r>
    </w:p>
    <w:p w14:paraId="65C7DE70" w14:textId="76C72772" w:rsidR="00367110" w:rsidRPr="00226FFB" w:rsidRDefault="00367110" w:rsidP="009F702A">
      <w:pPr>
        <w:jc w:val="center"/>
      </w:pPr>
    </w:p>
    <w:p w14:paraId="4EA5DB1A" w14:textId="2B275F7D" w:rsidR="009F702A" w:rsidRDefault="00367110" w:rsidP="009F702A">
      <w:pPr>
        <w:pStyle w:val="Caption"/>
        <w:spacing w:after="0"/>
        <w:jc w:val="center"/>
      </w:pPr>
      <w:bookmarkStart w:id="146" w:name="_Toc16504781"/>
      <w:r>
        <w:t xml:space="preserve">Figure </w:t>
      </w:r>
      <w:r w:rsidR="00DC50DA">
        <w:fldChar w:fldCharType="begin"/>
      </w:r>
      <w:r w:rsidR="00DC50DA">
        <w:instrText xml:space="preserve"> SEQ Figure \* ARABIC </w:instrText>
      </w:r>
      <w:r w:rsidR="00DC50DA">
        <w:fldChar w:fldCharType="separate"/>
      </w:r>
      <w:r w:rsidR="00D515BE">
        <w:rPr>
          <w:noProof/>
        </w:rPr>
        <w:t>39</w:t>
      </w:r>
      <w:r w:rsidR="00DC50DA">
        <w:rPr>
          <w:noProof/>
        </w:rPr>
        <w:fldChar w:fldCharType="end"/>
      </w:r>
      <w:r>
        <w:t xml:space="preserve"> : schéma comparateur datasheet</w:t>
      </w:r>
      <w:r w:rsidR="00D55A3B">
        <w:t xml:space="preserve"> LMV331</w:t>
      </w:r>
      <w:bookmarkEnd w:id="146"/>
    </w:p>
    <w:p w14:paraId="137CC5EF" w14:textId="4CF390A9" w:rsidR="009F702A" w:rsidRPr="009F702A" w:rsidRDefault="009F702A" w:rsidP="009F702A">
      <w:pPr>
        <w:pStyle w:val="Caption"/>
        <w:spacing w:after="0"/>
        <w:jc w:val="center"/>
      </w:pPr>
      <w:r>
        <w:t xml:space="preserve"> Source : Datasheet LMV331</w:t>
      </w:r>
    </w:p>
    <w:p w14:paraId="02A919B4" w14:textId="3EF12CF5" w:rsidR="00226FFB" w:rsidRDefault="00226FFB" w:rsidP="00E624FA"/>
    <w:p w14:paraId="5B268D0A" w14:textId="77777777" w:rsidR="00226FFB" w:rsidRDefault="00226FFB" w:rsidP="00E624FA"/>
    <w:p w14:paraId="0EF3B2EE" w14:textId="3166B2D1" w:rsidR="000F0D92" w:rsidRDefault="000F0D92" w:rsidP="00E624FA">
      <w:r>
        <w:t xml:space="preserve">Avec un tension Vref qui veut être de 0.6V, pour garder une certaine marge sur les 0.432V calculés au point </w:t>
      </w:r>
      <w:r>
        <w:fldChar w:fldCharType="begin"/>
      </w:r>
      <w:r>
        <w:instrText xml:space="preserve"> REF _Ref14157643 \r \h </w:instrText>
      </w:r>
      <w:r>
        <w:fldChar w:fldCharType="separate"/>
      </w:r>
      <w:r w:rsidR="00D515BE">
        <w:t>2.4.2.3</w:t>
      </w:r>
      <w:r>
        <w:fldChar w:fldCharType="end"/>
      </w:r>
      <w:r>
        <w:t xml:space="preserve"> et une résistance R5 choisie de 1</w:t>
      </w:r>
      <w:r w:rsidR="00D55A3B">
        <w:t>5</w:t>
      </w:r>
      <w:r>
        <w:t xml:space="preserve">0KOhms, il est possible de trouver la résistance R6 avec un pont diviseur : </w:t>
      </w:r>
    </w:p>
    <w:p w14:paraId="23B90A88" w14:textId="77777777" w:rsidR="000F0D92" w:rsidRDefault="000F0D92" w:rsidP="00E624FA"/>
    <w:p w14:paraId="3EEEE946" w14:textId="574ED637" w:rsidR="00226FFB" w:rsidRDefault="000F0D92" w:rsidP="00E624FA">
      <w:pPr>
        <w:pStyle w:val="Caption"/>
      </w:pPr>
      <w:r>
        <w:tab/>
      </w:r>
      <w:bookmarkStart w:id="147" w:name="_Toc16587920"/>
      <m:oMath>
        <m:r>
          <w:rPr>
            <w:rFonts w:ascii="Cambria Math" w:hAnsi="Cambria Math"/>
          </w:rPr>
          <m:t>Vref= Vin*</m:t>
        </m:r>
        <m:f>
          <m:fPr>
            <m:ctrlPr>
              <w:rPr>
                <w:rFonts w:ascii="Cambria Math" w:hAnsi="Cambria Math"/>
              </w:rPr>
            </m:ctrlPr>
          </m:fPr>
          <m:num>
            <m:r>
              <w:rPr>
                <w:rFonts w:ascii="Cambria Math" w:hAnsi="Cambria Math"/>
              </w:rPr>
              <m:t>R5</m:t>
            </m:r>
          </m:num>
          <m:den>
            <m:r>
              <w:rPr>
                <w:rFonts w:ascii="Cambria Math" w:hAnsi="Cambria Math"/>
              </w:rPr>
              <m:t>R5+R6</m:t>
            </m:r>
          </m:den>
        </m:f>
      </m:oMath>
      <w:r w:rsidRPr="00D55A3B">
        <w:t xml:space="preserve"> </w:t>
      </w:r>
      <w:r w:rsidR="00D55A3B" w:rsidRPr="00D55A3B">
        <w:tab/>
      </w:r>
      <w:r w:rsidR="00D55A3B">
        <w:t xml:space="preserve">( </w:t>
      </w:r>
      <w:r w:rsidR="00DC50DA">
        <w:fldChar w:fldCharType="begin"/>
      </w:r>
      <w:r w:rsidR="00DC50DA">
        <w:instrText xml:space="preserve"> SEQ ( \* ARABIC </w:instrText>
      </w:r>
      <w:r w:rsidR="00DC50DA">
        <w:fldChar w:fldCharType="separate"/>
      </w:r>
      <w:r w:rsidR="00D515BE">
        <w:rPr>
          <w:noProof/>
        </w:rPr>
        <w:t>17</w:t>
      </w:r>
      <w:r w:rsidR="00DC50DA">
        <w:rPr>
          <w:noProof/>
        </w:rPr>
        <w:fldChar w:fldCharType="end"/>
      </w:r>
      <w:r w:rsidR="00D55A3B">
        <w:t xml:space="preserve"> </w:t>
      </w:r>
      <w:bookmarkStart w:id="148" w:name="_Toc16587719"/>
      <w:r w:rsidR="00D55A3B">
        <w:t>)</w:t>
      </w:r>
      <w:bookmarkEnd w:id="148"/>
      <w:bookmarkEnd w:id="147"/>
    </w:p>
    <w:p w14:paraId="5B071A80" w14:textId="50166EB4" w:rsidR="00272B96" w:rsidRDefault="00272B96" w:rsidP="00E624FA"/>
    <w:p w14:paraId="4B10017A" w14:textId="65C3A4DB" w:rsidR="00272B96" w:rsidRDefault="00272B96" w:rsidP="00E624FA">
      <w:r w:rsidRPr="00272B96">
        <w:t xml:space="preserve">Le résultat pour la R6 est </w:t>
      </w:r>
      <w:r w:rsidRPr="00272B96">
        <w:rPr>
          <w:rFonts w:cs="Arial"/>
          <w:color w:val="303030"/>
          <w:shd w:val="clear" w:color="auto" w:fill="FFFFFF"/>
        </w:rPr>
        <w:t>≈</w:t>
      </w:r>
      <w:r w:rsidRPr="00272B96">
        <w:t>560K.</w:t>
      </w:r>
    </w:p>
    <w:p w14:paraId="1D98550E" w14:textId="15F1C04A" w:rsidR="00272B96" w:rsidRDefault="00272B96" w:rsidP="00E624FA"/>
    <w:p w14:paraId="766AA508" w14:textId="3A90EFAB" w:rsidR="00272B96" w:rsidRPr="00272B96" w:rsidRDefault="00272B96" w:rsidP="00E624FA">
      <w:r>
        <w:t>Le signal de sortie sera ensuite directement envoyé sur une pin du microcontrôleur.</w:t>
      </w:r>
    </w:p>
    <w:p w14:paraId="4237EFA2" w14:textId="541EE44A" w:rsidR="00272B96" w:rsidRPr="00272B96" w:rsidRDefault="00272B96" w:rsidP="00E624FA">
      <w:r>
        <w:br w:type="page"/>
      </w:r>
    </w:p>
    <w:p w14:paraId="4F849024" w14:textId="542F4453" w:rsidR="00272B96" w:rsidRDefault="00272B96" w:rsidP="00E624FA">
      <w:pPr>
        <w:pStyle w:val="Heading3"/>
      </w:pPr>
      <w:bookmarkStart w:id="149" w:name="_Toc16587521"/>
      <w:r>
        <w:lastRenderedPageBreak/>
        <w:t>Boutons</w:t>
      </w:r>
      <w:bookmarkEnd w:id="149"/>
    </w:p>
    <w:p w14:paraId="18979138" w14:textId="1D7164F0" w:rsidR="00272B96" w:rsidRDefault="00272B96" w:rsidP="00E624FA">
      <w:pPr>
        <w:rPr>
          <w:lang w:val="de-CH"/>
        </w:rPr>
      </w:pPr>
    </w:p>
    <w:p w14:paraId="223A1B5D" w14:textId="41C1415E" w:rsidR="00272B96" w:rsidRDefault="00272B96" w:rsidP="00E624FA">
      <w:r w:rsidRPr="00272B96">
        <w:t xml:space="preserve">Pour pouvoir </w:t>
      </w:r>
      <w:r>
        <w:t xml:space="preserve">faciliter l’utilisation de l’appareil qui sera surement avec des gants en montagne, des boutons Hard ont été placés sur le PCB. Ces boutons auront la même utilité que les boutons software sur l’écran LCD qui et sont expliqués plus en détail dans le point </w:t>
      </w:r>
      <w:r>
        <w:fldChar w:fldCharType="begin"/>
      </w:r>
      <w:r>
        <w:instrText xml:space="preserve"> PAGEREF _Ref14159811 \h </w:instrText>
      </w:r>
      <w:r>
        <w:fldChar w:fldCharType="separate"/>
      </w:r>
      <w:r w:rsidR="00D515BE">
        <w:rPr>
          <w:noProof/>
        </w:rPr>
        <w:t>51</w:t>
      </w:r>
      <w:r>
        <w:fldChar w:fldCharType="end"/>
      </w:r>
      <w:r>
        <w:t>.</w:t>
      </w:r>
    </w:p>
    <w:p w14:paraId="5E7E6330" w14:textId="0DC4F7C5" w:rsidR="0040443D" w:rsidRDefault="0040443D" w:rsidP="00E624FA"/>
    <w:p w14:paraId="0B4E6907" w14:textId="77777777" w:rsidR="0040443D" w:rsidRDefault="0040443D" w:rsidP="009F702A">
      <w:pPr>
        <w:jc w:val="center"/>
      </w:pPr>
      <w:r>
        <w:rPr>
          <w:noProof/>
        </w:rPr>
        <w:drawing>
          <wp:inline distT="0" distB="0" distL="0" distR="0" wp14:anchorId="1A43C374" wp14:editId="57E6FCE5">
            <wp:extent cx="1600200" cy="214763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01000" cy="2148710"/>
                    </a:xfrm>
                    <a:prstGeom prst="rect">
                      <a:avLst/>
                    </a:prstGeom>
                  </pic:spPr>
                </pic:pic>
              </a:graphicData>
            </a:graphic>
          </wp:inline>
        </w:drawing>
      </w:r>
    </w:p>
    <w:p w14:paraId="5861F8E9" w14:textId="198C2482" w:rsidR="0040443D" w:rsidRDefault="0040443D" w:rsidP="009F702A">
      <w:pPr>
        <w:pStyle w:val="Caption"/>
        <w:jc w:val="center"/>
      </w:pPr>
      <w:bookmarkStart w:id="150" w:name="_Toc16504782"/>
      <w:r>
        <w:t xml:space="preserve">Figure </w:t>
      </w:r>
      <w:r w:rsidR="00DC50DA">
        <w:fldChar w:fldCharType="begin"/>
      </w:r>
      <w:r w:rsidR="00DC50DA">
        <w:instrText xml:space="preserve"> SEQ Figure \* ARABIC </w:instrText>
      </w:r>
      <w:r w:rsidR="00DC50DA">
        <w:fldChar w:fldCharType="separate"/>
      </w:r>
      <w:r w:rsidR="00D515BE">
        <w:rPr>
          <w:noProof/>
        </w:rPr>
        <w:t>40</w:t>
      </w:r>
      <w:r w:rsidR="00DC50DA">
        <w:rPr>
          <w:noProof/>
        </w:rPr>
        <w:fldChar w:fldCharType="end"/>
      </w:r>
      <w:r>
        <w:t xml:space="preserve"> : Boutons Hardware</w:t>
      </w:r>
      <w:bookmarkEnd w:id="150"/>
    </w:p>
    <w:p w14:paraId="48FA2846" w14:textId="77777777" w:rsidR="0040443D" w:rsidRPr="0040443D" w:rsidRDefault="0040443D" w:rsidP="00E624FA"/>
    <w:p w14:paraId="38290B68" w14:textId="2C9820D3" w:rsidR="0040443D" w:rsidRDefault="0040443D" w:rsidP="00E624FA">
      <w:r>
        <w:t>Les résistances de pull-up seront placées de manière software, ainsi que l’anti-rebond.</w:t>
      </w:r>
    </w:p>
    <w:p w14:paraId="7D3A6D23" w14:textId="0C121C37" w:rsidR="00F10FED" w:rsidRDefault="00F10FED" w:rsidP="00E624FA"/>
    <w:p w14:paraId="362DD734" w14:textId="76AFA62C" w:rsidR="0040443D" w:rsidRPr="00F10FED" w:rsidRDefault="0040443D" w:rsidP="00E624FA">
      <w:pPr>
        <w:pStyle w:val="Heading3"/>
      </w:pPr>
      <w:bookmarkStart w:id="151" w:name="_Toc16587522"/>
      <w:r w:rsidRPr="00F10FED">
        <w:t>Connection à la board STM</w:t>
      </w:r>
      <w:bookmarkEnd w:id="151"/>
    </w:p>
    <w:p w14:paraId="362199CA" w14:textId="5FD51D5D" w:rsidR="0040443D" w:rsidRPr="00F10FED" w:rsidRDefault="0040443D" w:rsidP="00E624FA"/>
    <w:p w14:paraId="0DD462AA" w14:textId="68E87578" w:rsidR="0040443D" w:rsidRDefault="0040443D" w:rsidP="00E624FA">
      <w:r w:rsidRPr="0040443D">
        <w:t xml:space="preserve">La plaque </w:t>
      </w:r>
      <w:r>
        <w:t>STM32f possède de connecteur 2x32 pins sur le dos sur lequel, le circuit d’interface viendra se connecter.</w:t>
      </w:r>
    </w:p>
    <w:p w14:paraId="2A7104E8" w14:textId="32D4D577" w:rsidR="00F10FED" w:rsidRDefault="00F10FED" w:rsidP="00E624FA"/>
    <w:p w14:paraId="62DA71BE" w14:textId="377BE02D" w:rsidR="0040443D" w:rsidRDefault="0040443D" w:rsidP="00E624FA">
      <w:pPr>
        <w:pStyle w:val="Heading3"/>
      </w:pPr>
      <w:bookmarkStart w:id="152" w:name="_Toc16587523"/>
      <w:r>
        <w:t>Alimentation</w:t>
      </w:r>
      <w:bookmarkEnd w:id="152"/>
    </w:p>
    <w:p w14:paraId="74C5C191" w14:textId="1D8AFD77" w:rsidR="0040443D" w:rsidRDefault="0040443D" w:rsidP="00E624FA">
      <w:pPr>
        <w:rPr>
          <w:lang w:val="de-CH"/>
        </w:rPr>
      </w:pPr>
    </w:p>
    <w:p w14:paraId="782A833C" w14:textId="46F34EDE" w:rsidR="0040443D" w:rsidRDefault="0040443D" w:rsidP="00E624FA">
      <w:r w:rsidRPr="0040443D">
        <w:t xml:space="preserve">L’alimentation se fait via 4 piles </w:t>
      </w:r>
      <w:r>
        <w:t>AA car l’écran LCD consomme beaucoup de courant. C</w:t>
      </w:r>
      <w:r w:rsidR="00360172">
        <w:t>ela afin que le circuit rester allumé plus longtemps si la recherche des balles dure plus que prévu.</w:t>
      </w:r>
    </w:p>
    <w:p w14:paraId="2CCB35B7" w14:textId="4BA0CAB0" w:rsidR="00360172" w:rsidRDefault="00360172" w:rsidP="00E624FA"/>
    <w:p w14:paraId="7C31187A" w14:textId="77777777" w:rsidR="00360172" w:rsidRDefault="00360172" w:rsidP="009F702A">
      <w:pPr>
        <w:jc w:val="center"/>
      </w:pPr>
      <w:r>
        <w:rPr>
          <w:noProof/>
        </w:rPr>
        <w:drawing>
          <wp:inline distT="0" distB="0" distL="0" distR="0" wp14:anchorId="71AC4014" wp14:editId="6228BE11">
            <wp:extent cx="1400175" cy="200122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09444" cy="2014472"/>
                    </a:xfrm>
                    <a:prstGeom prst="rect">
                      <a:avLst/>
                    </a:prstGeom>
                  </pic:spPr>
                </pic:pic>
              </a:graphicData>
            </a:graphic>
          </wp:inline>
        </w:drawing>
      </w:r>
    </w:p>
    <w:p w14:paraId="728C9FD2" w14:textId="0BFE2F89" w:rsidR="00360172" w:rsidRDefault="00360172" w:rsidP="009F702A">
      <w:pPr>
        <w:pStyle w:val="Caption"/>
        <w:jc w:val="center"/>
      </w:pPr>
      <w:bookmarkStart w:id="153" w:name="_Toc16504783"/>
      <w:r>
        <w:t xml:space="preserve">Figure </w:t>
      </w:r>
      <w:r w:rsidR="00DC50DA">
        <w:fldChar w:fldCharType="begin"/>
      </w:r>
      <w:r w:rsidR="00DC50DA">
        <w:instrText xml:space="preserve"> SEQ Figure \* ARABIC </w:instrText>
      </w:r>
      <w:r w:rsidR="00DC50DA">
        <w:fldChar w:fldCharType="separate"/>
      </w:r>
      <w:r w:rsidR="00D515BE">
        <w:rPr>
          <w:noProof/>
        </w:rPr>
        <w:t>41</w:t>
      </w:r>
      <w:r w:rsidR="00DC50DA">
        <w:rPr>
          <w:noProof/>
        </w:rPr>
        <w:fldChar w:fldCharType="end"/>
      </w:r>
      <w:r>
        <w:t xml:space="preserve"> : Alimentation 5V du circuit</w:t>
      </w:r>
      <w:bookmarkEnd w:id="153"/>
    </w:p>
    <w:p w14:paraId="67B92B57" w14:textId="77777777" w:rsidR="00360172" w:rsidRPr="00360172" w:rsidRDefault="00360172" w:rsidP="00E624FA"/>
    <w:p w14:paraId="6524A3DB" w14:textId="3C9DBBD8" w:rsidR="00360172" w:rsidRPr="00360172" w:rsidRDefault="00360172" w:rsidP="00E624FA">
      <w:r>
        <w:t>La diode D1 est utilisée pour éviter les inversions de courant lorsque l’utilisateur insert les piles à l’envers ce qui pourrait résulter par une destruction du matériel.</w:t>
      </w:r>
      <w:r w:rsidR="00F10FED">
        <w:t xml:space="preserve"> </w:t>
      </w:r>
    </w:p>
    <w:p w14:paraId="34D7D60F" w14:textId="342F79B9" w:rsidR="0040443D" w:rsidRPr="0040443D" w:rsidRDefault="0040443D" w:rsidP="00E624FA"/>
    <w:p w14:paraId="1C5D728B" w14:textId="28798807" w:rsidR="0040443D" w:rsidRPr="0040443D" w:rsidRDefault="001C448E" w:rsidP="00E624FA">
      <w:r>
        <w:lastRenderedPageBreak/>
        <w:t xml:space="preserve">Pour la partie 3V, il n’y a pas de schéma car la plaque STM32f fourni déjà un régulateur fonctionnant en 3V. </w:t>
      </w:r>
    </w:p>
    <w:p w14:paraId="42E75942" w14:textId="215112F3" w:rsidR="00281500" w:rsidRDefault="00281500" w:rsidP="00E624FA"/>
    <w:p w14:paraId="3E50A5A8" w14:textId="1FB494B7" w:rsidR="00C41BD9" w:rsidRDefault="00C41BD9" w:rsidP="00E624FA">
      <w:pPr>
        <w:pStyle w:val="Heading2"/>
      </w:pPr>
      <w:bookmarkStart w:id="154" w:name="_Toc16587524"/>
      <w:r w:rsidRPr="0040443D">
        <w:t>Test</w:t>
      </w:r>
      <w:r>
        <w:t xml:space="preserve"> est résultats Baluns</w:t>
      </w:r>
      <w:bookmarkEnd w:id="154"/>
    </w:p>
    <w:p w14:paraId="54E669A6" w14:textId="294D80B5" w:rsidR="009A5A2A" w:rsidRDefault="009A5A2A" w:rsidP="00E624FA"/>
    <w:p w14:paraId="1D4F6FA1" w14:textId="53330FB6" w:rsidR="009A5A2A" w:rsidRDefault="009A5A2A" w:rsidP="00E624FA">
      <w:r>
        <w:t xml:space="preserve">Cette partie test le bon fonctionnement des antennes avec leurs baluns et permet de vérifier si une adaptation doit être faite. </w:t>
      </w:r>
    </w:p>
    <w:p w14:paraId="6DB156F9" w14:textId="1A3AB560" w:rsidR="009A5A2A" w:rsidRDefault="009A5A2A" w:rsidP="00E624FA"/>
    <w:p w14:paraId="594CD58D" w14:textId="6AE6CE99" w:rsidR="009A5A2A" w:rsidRDefault="009A5A2A" w:rsidP="00E624FA">
      <w:pPr>
        <w:pStyle w:val="Heading3"/>
      </w:pPr>
      <w:bookmarkStart w:id="155" w:name="_Toc16587525"/>
      <w:r>
        <w:t xml:space="preserve">Test Balun </w:t>
      </w:r>
      <w:r w:rsidR="00CA4870">
        <w:t>de l’</w:t>
      </w:r>
      <w:r>
        <w:t>antenne LPDA</w:t>
      </w:r>
      <w:bookmarkEnd w:id="155"/>
    </w:p>
    <w:p w14:paraId="1B42DB3F" w14:textId="198986BB" w:rsidR="00617BEB" w:rsidRDefault="00617BEB" w:rsidP="00E624FA"/>
    <w:p w14:paraId="4C027C9D" w14:textId="7BC39FD8" w:rsidR="00617BEB" w:rsidRDefault="00617BEB" w:rsidP="00E624FA">
      <w:r>
        <w:t xml:space="preserve">Sur le digramme de Smith ci-dessous, L’impédance à la fréquence de travail est relativement près du centre du cercle. Cela montre qu’avec le balun, l’antenne n’aura pas besoin d’être adaptée. </w:t>
      </w:r>
    </w:p>
    <w:p w14:paraId="1AD82AE4" w14:textId="7D128068" w:rsidR="00617BEB" w:rsidRDefault="00617BEB" w:rsidP="00E624FA"/>
    <w:p w14:paraId="49D5184E" w14:textId="11761BBD" w:rsidR="00617BEB" w:rsidRPr="00617BEB" w:rsidRDefault="00D424A8" w:rsidP="00E624FA">
      <w:pPr>
        <w:pStyle w:val="Heading3"/>
      </w:pPr>
      <w:bookmarkStart w:id="156" w:name="_Toc16587526"/>
      <w:r>
        <w:t>Diagramme de Smith</w:t>
      </w:r>
      <w:bookmarkEnd w:id="156"/>
    </w:p>
    <w:p w14:paraId="5A6CCE93" w14:textId="02F1D13D" w:rsidR="00955107" w:rsidRDefault="00955107" w:rsidP="00E624FA"/>
    <w:p w14:paraId="331F3CF3" w14:textId="57612FB9" w:rsidR="00617BEB" w:rsidRDefault="00617BEB" w:rsidP="009F702A">
      <w:pPr>
        <w:jc w:val="center"/>
      </w:pPr>
      <w:r w:rsidRPr="00617BEB">
        <w:rPr>
          <w:noProof/>
        </w:rPr>
        <w:drawing>
          <wp:inline distT="0" distB="0" distL="0" distR="0" wp14:anchorId="795D4375" wp14:editId="3015682E">
            <wp:extent cx="4867275" cy="3924300"/>
            <wp:effectExtent l="0" t="0" r="9525" b="0"/>
            <wp:docPr id="50" name="Picture 50" descr="E:\lpdabal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lpdabalun.bmp"/>
                    <pic:cNvPicPr>
                      <a:picLocks noChangeAspect="1" noChangeArrowheads="1"/>
                    </pic:cNvPicPr>
                  </pic:nvPicPr>
                  <pic:blipFill rotWithShape="1">
                    <a:blip r:embed="rId64">
                      <a:extLst>
                        <a:ext uri="{28A0092B-C50C-407E-A947-70E740481C1C}">
                          <a14:useLocalDpi xmlns:a14="http://schemas.microsoft.com/office/drawing/2010/main" val="0"/>
                        </a:ext>
                      </a:extLst>
                    </a:blip>
                    <a:srcRect l="665" t="5321" r="14357" b="3326"/>
                    <a:stretch/>
                  </pic:blipFill>
                  <pic:spPr bwMode="auto">
                    <a:xfrm>
                      <a:off x="0" y="0"/>
                      <a:ext cx="4867275" cy="3924300"/>
                    </a:xfrm>
                    <a:prstGeom prst="rect">
                      <a:avLst/>
                    </a:prstGeom>
                    <a:noFill/>
                    <a:ln>
                      <a:noFill/>
                    </a:ln>
                    <a:extLst>
                      <a:ext uri="{53640926-AAD7-44D8-BBD7-CCE9431645EC}">
                        <a14:shadowObscured xmlns:a14="http://schemas.microsoft.com/office/drawing/2010/main"/>
                      </a:ext>
                    </a:extLst>
                  </pic:spPr>
                </pic:pic>
              </a:graphicData>
            </a:graphic>
          </wp:inline>
        </w:drawing>
      </w:r>
    </w:p>
    <w:p w14:paraId="7A5866A1" w14:textId="03DC4E6B" w:rsidR="00CA4870" w:rsidRDefault="009A5A2A" w:rsidP="009F702A">
      <w:pPr>
        <w:pStyle w:val="Caption"/>
        <w:jc w:val="center"/>
      </w:pPr>
      <w:bookmarkStart w:id="157" w:name="_Toc16504784"/>
      <w:r>
        <w:t xml:space="preserve">Figure </w:t>
      </w:r>
      <w:r w:rsidR="00DC50DA">
        <w:fldChar w:fldCharType="begin"/>
      </w:r>
      <w:r w:rsidR="00DC50DA">
        <w:instrText xml:space="preserve"> SEQ Figure \* ARABIC </w:instrText>
      </w:r>
      <w:r w:rsidR="00DC50DA">
        <w:fldChar w:fldCharType="separate"/>
      </w:r>
      <w:r w:rsidR="00D515BE">
        <w:rPr>
          <w:noProof/>
        </w:rPr>
        <w:t>42</w:t>
      </w:r>
      <w:r w:rsidR="00DC50DA">
        <w:rPr>
          <w:noProof/>
        </w:rPr>
        <w:fldChar w:fldCharType="end"/>
      </w:r>
      <w:r>
        <w:t xml:space="preserve"> : </w:t>
      </w:r>
      <w:r w:rsidR="00D424A8">
        <w:t xml:space="preserve">Diagramme de Smith de </w:t>
      </w:r>
      <w:r w:rsidR="00617BEB">
        <w:t>l’</w:t>
      </w:r>
      <w:r>
        <w:t>antenne LPDA</w:t>
      </w:r>
      <w:r w:rsidR="00D424A8">
        <w:t xml:space="preserve"> avec balun</w:t>
      </w:r>
      <w:bookmarkEnd w:id="157"/>
    </w:p>
    <w:p w14:paraId="47B9AB36" w14:textId="735BAE31" w:rsidR="00617BEB" w:rsidRDefault="00617BEB" w:rsidP="00E624FA">
      <w:r>
        <w:br w:type="page"/>
      </w:r>
    </w:p>
    <w:p w14:paraId="610968D7" w14:textId="20144B90" w:rsidR="00D424A8" w:rsidRPr="00617BEB" w:rsidRDefault="00D424A8" w:rsidP="00E624FA">
      <w:pPr>
        <w:pStyle w:val="Heading4"/>
      </w:pPr>
      <w:bookmarkStart w:id="158" w:name="_Toc16587527"/>
      <w:r>
        <w:lastRenderedPageBreak/>
        <w:t>Diagramme de Réflexion</w:t>
      </w:r>
      <w:bookmarkEnd w:id="158"/>
    </w:p>
    <w:p w14:paraId="1F367714" w14:textId="77777777" w:rsidR="00D424A8" w:rsidRDefault="00D424A8" w:rsidP="00E624FA"/>
    <w:p w14:paraId="08E7278B" w14:textId="77777777" w:rsidR="00617BEB" w:rsidRDefault="00617BEB" w:rsidP="00E624FA">
      <w:r>
        <w:t>Sur le digramme de réflexion ci-dessous, la valeur la plus basse est 434Mhz ce qui correspond Parfaitement aux attentes.</w:t>
      </w:r>
    </w:p>
    <w:p w14:paraId="4DEA865E" w14:textId="740CF459" w:rsidR="00617BEB" w:rsidRPr="00617BEB" w:rsidRDefault="00617BEB" w:rsidP="00E624FA">
      <w:r>
        <w:t>Avec une valeur de -20dB, la puissance transmise est de 90% de la puissance totale, ce qui fait que l’antenne fonctionnera très bien.</w:t>
      </w:r>
    </w:p>
    <w:p w14:paraId="31C9CF36" w14:textId="3C2063A3" w:rsidR="00617BEB" w:rsidRDefault="00617BEB" w:rsidP="00E624FA">
      <w:pPr>
        <w:rPr>
          <w:noProof/>
        </w:rPr>
      </w:pPr>
    </w:p>
    <w:p w14:paraId="47A0D69C" w14:textId="77777777" w:rsidR="00D424A8" w:rsidRDefault="00617BEB" w:rsidP="009F702A">
      <w:pPr>
        <w:jc w:val="center"/>
      </w:pPr>
      <w:r w:rsidRPr="00617BEB">
        <w:rPr>
          <w:noProof/>
        </w:rPr>
        <w:drawing>
          <wp:inline distT="0" distB="0" distL="0" distR="0" wp14:anchorId="1D424563" wp14:editId="78C998C6">
            <wp:extent cx="4867275" cy="3905250"/>
            <wp:effectExtent l="0" t="0" r="9525" b="0"/>
            <wp:docPr id="53" name="Picture 53" descr="E:\lpdabalunnosmits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lpdabalunnosmitsh.bmp"/>
                    <pic:cNvPicPr>
                      <a:picLocks noChangeAspect="1" noChangeArrowheads="1"/>
                    </pic:cNvPicPr>
                  </pic:nvPicPr>
                  <pic:blipFill rotWithShape="1">
                    <a:blip r:embed="rId65">
                      <a:extLst>
                        <a:ext uri="{28A0092B-C50C-407E-A947-70E740481C1C}">
                          <a14:useLocalDpi xmlns:a14="http://schemas.microsoft.com/office/drawing/2010/main" val="0"/>
                        </a:ext>
                      </a:extLst>
                    </a:blip>
                    <a:srcRect l="831" t="5542" r="14191" b="3548"/>
                    <a:stretch/>
                  </pic:blipFill>
                  <pic:spPr bwMode="auto">
                    <a:xfrm>
                      <a:off x="0" y="0"/>
                      <a:ext cx="4867275" cy="3905250"/>
                    </a:xfrm>
                    <a:prstGeom prst="rect">
                      <a:avLst/>
                    </a:prstGeom>
                    <a:noFill/>
                    <a:ln>
                      <a:noFill/>
                    </a:ln>
                    <a:extLst>
                      <a:ext uri="{53640926-AAD7-44D8-BBD7-CCE9431645EC}">
                        <a14:shadowObscured xmlns:a14="http://schemas.microsoft.com/office/drawing/2010/main"/>
                      </a:ext>
                    </a:extLst>
                  </pic:spPr>
                </pic:pic>
              </a:graphicData>
            </a:graphic>
          </wp:inline>
        </w:drawing>
      </w:r>
    </w:p>
    <w:p w14:paraId="4EF158B4" w14:textId="0BB73933" w:rsidR="00617BEB" w:rsidRDefault="00D424A8" w:rsidP="009F702A">
      <w:pPr>
        <w:pStyle w:val="Caption"/>
        <w:jc w:val="center"/>
      </w:pPr>
      <w:bookmarkStart w:id="159" w:name="_Toc16504785"/>
      <w:r>
        <w:t xml:space="preserve">Figure </w:t>
      </w:r>
      <w:r w:rsidR="00DC50DA">
        <w:fldChar w:fldCharType="begin"/>
      </w:r>
      <w:r w:rsidR="00DC50DA">
        <w:instrText xml:space="preserve"> SEQ Figure \* ARABIC </w:instrText>
      </w:r>
      <w:r w:rsidR="00DC50DA">
        <w:fldChar w:fldCharType="separate"/>
      </w:r>
      <w:r w:rsidR="00D515BE">
        <w:rPr>
          <w:noProof/>
        </w:rPr>
        <w:t>43</w:t>
      </w:r>
      <w:r w:rsidR="00DC50DA">
        <w:rPr>
          <w:noProof/>
        </w:rPr>
        <w:fldChar w:fldCharType="end"/>
      </w:r>
      <w:r>
        <w:t xml:space="preserve"> : Diagramme de réflexion de l'antenne LPDA avec balun</w:t>
      </w:r>
      <w:bookmarkEnd w:id="159"/>
    </w:p>
    <w:p w14:paraId="7E6AAECF" w14:textId="6F8E58BC" w:rsidR="00CA4870" w:rsidRPr="00CA4870" w:rsidRDefault="00617BEB" w:rsidP="00E624FA">
      <w:r>
        <w:br w:type="page"/>
      </w:r>
    </w:p>
    <w:p w14:paraId="7E95780F" w14:textId="13579F82" w:rsidR="009A5A2A" w:rsidRDefault="009A5A2A" w:rsidP="00E624FA">
      <w:pPr>
        <w:pStyle w:val="Heading3"/>
      </w:pPr>
      <w:bookmarkStart w:id="160" w:name="_Toc16587528"/>
      <w:r>
        <w:lastRenderedPageBreak/>
        <w:t xml:space="preserve">Test Balun </w:t>
      </w:r>
      <w:r w:rsidR="00CA4870">
        <w:t>de l’</w:t>
      </w:r>
      <w:r>
        <w:t>antenne LOOP</w:t>
      </w:r>
      <w:bookmarkEnd w:id="160"/>
    </w:p>
    <w:p w14:paraId="60CCA444" w14:textId="4630CFDF" w:rsidR="00D424A8" w:rsidRDefault="00D424A8" w:rsidP="00E624FA"/>
    <w:p w14:paraId="59A36591" w14:textId="538E8ECD" w:rsidR="00D424A8" w:rsidRPr="00D424A8" w:rsidRDefault="00D424A8" w:rsidP="00E624FA">
      <w:pPr>
        <w:pStyle w:val="Heading4"/>
      </w:pPr>
      <w:bookmarkStart w:id="161" w:name="_Toc16587529"/>
      <w:r>
        <w:t>Diagramme de Smith</w:t>
      </w:r>
      <w:bookmarkEnd w:id="161"/>
    </w:p>
    <w:p w14:paraId="49FDF02F" w14:textId="12811A39" w:rsidR="00D424A8" w:rsidRDefault="00D424A8" w:rsidP="00E624FA"/>
    <w:p w14:paraId="5F0529AA" w14:textId="35F9A2C6" w:rsidR="00D424A8" w:rsidRDefault="00D424A8" w:rsidP="00E624FA">
      <w:r>
        <w:t>Sur le digramme de Smith ci-dessous, L’impédance est plutôt faible (31Ohms) avec une composante imaginaire de 8Ohms.</w:t>
      </w:r>
    </w:p>
    <w:p w14:paraId="0BDD62A4" w14:textId="566F9B7F" w:rsidR="00D424A8" w:rsidRDefault="00D424A8" w:rsidP="00E624FA">
      <w:r>
        <w:t>Cela indique qu’il va falloir adapter l’antenne.</w:t>
      </w:r>
    </w:p>
    <w:p w14:paraId="12AD38D9" w14:textId="77777777" w:rsidR="003274A8" w:rsidRDefault="003274A8" w:rsidP="00E624FA"/>
    <w:p w14:paraId="7DD7C502" w14:textId="77777777" w:rsidR="00D424A8" w:rsidRPr="00D424A8" w:rsidRDefault="00D424A8" w:rsidP="00E624FA"/>
    <w:p w14:paraId="07A8FF2F" w14:textId="4476C7EF" w:rsidR="009A5A2A" w:rsidRDefault="00D424A8" w:rsidP="009F702A">
      <w:pPr>
        <w:jc w:val="center"/>
      </w:pPr>
      <w:r w:rsidRPr="00CA4870">
        <w:rPr>
          <w:noProof/>
        </w:rPr>
        <w:drawing>
          <wp:inline distT="0" distB="0" distL="0" distR="0" wp14:anchorId="036D1DBC" wp14:editId="0C1A6E9F">
            <wp:extent cx="4867275" cy="3914775"/>
            <wp:effectExtent l="0" t="0" r="9525" b="9525"/>
            <wp:docPr id="48" name="Picture 48" descr="E:\loopbaliun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oopbaliunsmith.bmp"/>
                    <pic:cNvPicPr>
                      <a:picLocks noChangeAspect="1" noChangeArrowheads="1"/>
                    </pic:cNvPicPr>
                  </pic:nvPicPr>
                  <pic:blipFill rotWithShape="1">
                    <a:blip r:embed="rId66">
                      <a:extLst>
                        <a:ext uri="{28A0092B-C50C-407E-A947-70E740481C1C}">
                          <a14:useLocalDpi xmlns:a14="http://schemas.microsoft.com/office/drawing/2010/main" val="0"/>
                        </a:ext>
                      </a:extLst>
                    </a:blip>
                    <a:srcRect l="831" t="5544" r="14191" b="3325"/>
                    <a:stretch/>
                  </pic:blipFill>
                  <pic:spPr bwMode="auto">
                    <a:xfrm>
                      <a:off x="0" y="0"/>
                      <a:ext cx="4867275"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7D719501" w14:textId="06032910" w:rsidR="009A5A2A" w:rsidRDefault="009A5A2A" w:rsidP="009F702A">
      <w:pPr>
        <w:pStyle w:val="Caption"/>
        <w:jc w:val="center"/>
      </w:pPr>
      <w:bookmarkStart w:id="162" w:name="_Toc16504786"/>
      <w:r>
        <w:t xml:space="preserve">Figure </w:t>
      </w:r>
      <w:r w:rsidR="00DC50DA">
        <w:fldChar w:fldCharType="begin"/>
      </w:r>
      <w:r w:rsidR="00DC50DA">
        <w:instrText xml:space="preserve"> SEQ Figure \* ARABIC </w:instrText>
      </w:r>
      <w:r w:rsidR="00DC50DA">
        <w:fldChar w:fldCharType="separate"/>
      </w:r>
      <w:r w:rsidR="00D515BE">
        <w:rPr>
          <w:noProof/>
        </w:rPr>
        <w:t>44</w:t>
      </w:r>
      <w:r w:rsidR="00DC50DA">
        <w:rPr>
          <w:noProof/>
        </w:rPr>
        <w:fldChar w:fldCharType="end"/>
      </w:r>
      <w:r>
        <w:t xml:space="preserve"> : </w:t>
      </w:r>
      <w:r w:rsidR="00D424A8">
        <w:t>Diagramme de Smith de l’antenne LPDA avec balun</w:t>
      </w:r>
      <w:bookmarkEnd w:id="162"/>
    </w:p>
    <w:p w14:paraId="2312ADED" w14:textId="22BF513A" w:rsidR="00D424A8" w:rsidRDefault="00D424A8" w:rsidP="00E624FA">
      <w:r>
        <w:br w:type="page"/>
      </w:r>
    </w:p>
    <w:p w14:paraId="209BE9E6" w14:textId="77777777" w:rsidR="00D424A8" w:rsidRDefault="00D424A8" w:rsidP="00E624FA"/>
    <w:p w14:paraId="436A2802" w14:textId="2108163F" w:rsidR="00D424A8" w:rsidRDefault="00D424A8" w:rsidP="00E624FA"/>
    <w:p w14:paraId="4E4A4308" w14:textId="77B53794" w:rsidR="00D424A8" w:rsidRDefault="00D424A8" w:rsidP="00E624FA"/>
    <w:p w14:paraId="7E221914" w14:textId="0493E1EB" w:rsidR="00D424A8" w:rsidRDefault="00D424A8" w:rsidP="00E624FA">
      <w:pPr>
        <w:pStyle w:val="Heading4"/>
      </w:pPr>
      <w:bookmarkStart w:id="163" w:name="_Toc16587530"/>
      <w:r>
        <w:t>Diagramme de réflexion</w:t>
      </w:r>
      <w:bookmarkEnd w:id="163"/>
      <w:r>
        <w:t xml:space="preserve"> </w:t>
      </w:r>
    </w:p>
    <w:p w14:paraId="12594E96" w14:textId="0879F609" w:rsidR="009E684D" w:rsidRPr="009E684D" w:rsidRDefault="009E684D" w:rsidP="00E624FA"/>
    <w:p w14:paraId="3EC7B342" w14:textId="0E3F29FA" w:rsidR="00D424A8" w:rsidRDefault="009E684D" w:rsidP="00E624FA">
      <w:r>
        <w:t>La réflexion de l’antenne, malgré qu’elle ne soit pas adaptée reste plutôt correcte. Avec une valeur de -13dB, la puissance transmise se situe dans les 80% de la puissance totale ce qui est plutôt correct.</w:t>
      </w:r>
    </w:p>
    <w:p w14:paraId="283A154B" w14:textId="77777777" w:rsidR="003274A8" w:rsidRDefault="003274A8" w:rsidP="00E624FA"/>
    <w:p w14:paraId="5E00D901" w14:textId="77777777" w:rsidR="003274A8" w:rsidRDefault="003274A8" w:rsidP="00E624FA"/>
    <w:p w14:paraId="53D6BF87" w14:textId="77777777" w:rsidR="003274A8" w:rsidRDefault="00D424A8" w:rsidP="009F702A">
      <w:pPr>
        <w:jc w:val="center"/>
      </w:pPr>
      <w:r w:rsidRPr="00D424A8">
        <w:rPr>
          <w:noProof/>
        </w:rPr>
        <w:drawing>
          <wp:inline distT="0" distB="0" distL="0" distR="0" wp14:anchorId="64AF9923" wp14:editId="3F92BBA4">
            <wp:extent cx="4886325" cy="3790950"/>
            <wp:effectExtent l="0" t="0" r="9525" b="0"/>
            <wp:docPr id="57" name="Picture 57" descr="E:\loopbal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loopbalun.bmp"/>
                    <pic:cNvPicPr>
                      <a:picLocks noChangeAspect="1" noChangeArrowheads="1"/>
                    </pic:cNvPicPr>
                  </pic:nvPicPr>
                  <pic:blipFill rotWithShape="1">
                    <a:blip r:embed="rId67">
                      <a:extLst>
                        <a:ext uri="{28A0092B-C50C-407E-A947-70E740481C1C}">
                          <a14:useLocalDpi xmlns:a14="http://schemas.microsoft.com/office/drawing/2010/main" val="0"/>
                        </a:ext>
                      </a:extLst>
                    </a:blip>
                    <a:srcRect l="499" t="5543" r="14190" b="6208"/>
                    <a:stretch/>
                  </pic:blipFill>
                  <pic:spPr bwMode="auto">
                    <a:xfrm>
                      <a:off x="0" y="0"/>
                      <a:ext cx="4886325" cy="3790950"/>
                    </a:xfrm>
                    <a:prstGeom prst="rect">
                      <a:avLst/>
                    </a:prstGeom>
                    <a:noFill/>
                    <a:ln>
                      <a:noFill/>
                    </a:ln>
                    <a:extLst>
                      <a:ext uri="{53640926-AAD7-44D8-BBD7-CCE9431645EC}">
                        <a14:shadowObscured xmlns:a14="http://schemas.microsoft.com/office/drawing/2010/main"/>
                      </a:ext>
                    </a:extLst>
                  </pic:spPr>
                </pic:pic>
              </a:graphicData>
            </a:graphic>
          </wp:inline>
        </w:drawing>
      </w:r>
    </w:p>
    <w:p w14:paraId="1877B501" w14:textId="042907AB" w:rsidR="00CA4870" w:rsidRDefault="003274A8" w:rsidP="009F702A">
      <w:pPr>
        <w:pStyle w:val="Caption"/>
        <w:jc w:val="center"/>
      </w:pPr>
      <w:bookmarkStart w:id="164" w:name="_Toc16504787"/>
      <w:r>
        <w:t xml:space="preserve">Figure </w:t>
      </w:r>
      <w:r w:rsidR="00DC50DA">
        <w:fldChar w:fldCharType="begin"/>
      </w:r>
      <w:r w:rsidR="00DC50DA">
        <w:instrText xml:space="preserve"> SEQ Figure \* ARABIC </w:instrText>
      </w:r>
      <w:r w:rsidR="00DC50DA">
        <w:fldChar w:fldCharType="separate"/>
      </w:r>
      <w:r w:rsidR="00D515BE">
        <w:rPr>
          <w:noProof/>
        </w:rPr>
        <w:t>45</w:t>
      </w:r>
      <w:r w:rsidR="00DC50DA">
        <w:rPr>
          <w:noProof/>
        </w:rPr>
        <w:fldChar w:fldCharType="end"/>
      </w:r>
      <w:r>
        <w:t>: Diagramme de réflexion de l'antenne LOOP avec balun</w:t>
      </w:r>
      <w:bookmarkEnd w:id="164"/>
    </w:p>
    <w:p w14:paraId="4367AB8C" w14:textId="1278C65B" w:rsidR="00CA4870" w:rsidRDefault="00CA4870" w:rsidP="00E624FA"/>
    <w:p w14:paraId="57AC0BC5" w14:textId="4BC96906" w:rsidR="00CA4870" w:rsidRDefault="00CA4870" w:rsidP="00E624FA">
      <w:pPr>
        <w:rPr>
          <w:noProof/>
        </w:rPr>
      </w:pPr>
      <w:r>
        <w:br w:type="page"/>
      </w:r>
    </w:p>
    <w:p w14:paraId="505BD7D0" w14:textId="7783AF52" w:rsidR="00CA4870" w:rsidRDefault="00CA4870" w:rsidP="00E624FA">
      <w:pPr>
        <w:pStyle w:val="Heading4"/>
      </w:pPr>
      <w:bookmarkStart w:id="165" w:name="_Toc16587531"/>
      <w:r>
        <w:lastRenderedPageBreak/>
        <w:t>Adaptation de l’antenne LOOP</w:t>
      </w:r>
      <w:bookmarkEnd w:id="165"/>
    </w:p>
    <w:p w14:paraId="32163DDB" w14:textId="2FB95C30" w:rsidR="009136E0" w:rsidRDefault="009136E0" w:rsidP="00E624FA"/>
    <w:p w14:paraId="626CB0BE" w14:textId="77777777" w:rsidR="00667885" w:rsidRDefault="009136E0" w:rsidP="00E624FA">
      <w:r>
        <w:t>Comme il y a un balun devant la sortie de l’antenne, l’adaptation ne peut plus s</w:t>
      </w:r>
      <w:r w:rsidR="00667885">
        <w:t>e faire simplement par calculs.</w:t>
      </w:r>
    </w:p>
    <w:p w14:paraId="67C89230" w14:textId="67A31EA0" w:rsidR="000F18F7" w:rsidRDefault="009136E0" w:rsidP="00E624FA">
      <w:r>
        <w:t xml:space="preserve">Pour ce faire, il va falloir calculer un condensateur ou une bobine d’unité normalisée 1 puis mettre à différents emplacements sur la « Matching Section » </w:t>
      </w:r>
    </w:p>
    <w:p w14:paraId="77DAC5A6" w14:textId="415186D5" w:rsidR="000F18F7" w:rsidRDefault="000F18F7" w:rsidP="00E624FA"/>
    <w:p w14:paraId="6FAE7670" w14:textId="3D3C2264" w:rsidR="000F18F7" w:rsidRDefault="000F18F7" w:rsidP="00E624FA">
      <w:r>
        <w:t>Cela permettera de savoir dans quel sens se déplace la courbe suivant le composant est sa position sur la « Matching Section ».</w:t>
      </w:r>
    </w:p>
    <w:p w14:paraId="47001CD6" w14:textId="63D30CF9" w:rsidR="000F18F7" w:rsidRDefault="000F18F7" w:rsidP="00E624FA"/>
    <w:p w14:paraId="32A586C0" w14:textId="13C88FCC" w:rsidR="000F18F7" w:rsidRDefault="000F18F7" w:rsidP="00E624FA">
      <w:r>
        <w:t>Après plusieurs essais, les composants qui correspondent le mieux sont :</w:t>
      </w:r>
    </w:p>
    <w:p w14:paraId="10414314" w14:textId="33C9176D" w:rsidR="000F18F7" w:rsidRDefault="000F18F7" w:rsidP="00E624FA"/>
    <w:p w14:paraId="449489FD" w14:textId="743C89EF" w:rsidR="000F18F7" w:rsidRDefault="000F18F7" w:rsidP="00E624FA">
      <w:pPr>
        <w:pStyle w:val="ListParagraph"/>
        <w:numPr>
          <w:ilvl w:val="0"/>
          <w:numId w:val="28"/>
        </w:numPr>
      </w:pPr>
      <w:r>
        <w:t>Une bobine de 36nH en parallèle (Z1).</w:t>
      </w:r>
    </w:p>
    <w:p w14:paraId="19D1A378" w14:textId="63EC1BBB" w:rsidR="000F18F7" w:rsidRDefault="000F18F7" w:rsidP="00E624FA">
      <w:pPr>
        <w:pStyle w:val="ListParagraph"/>
        <w:numPr>
          <w:ilvl w:val="0"/>
          <w:numId w:val="28"/>
        </w:numPr>
      </w:pPr>
      <w:r>
        <w:t>Un pont sur les 2 impédances en série (Z2, Z3).</w:t>
      </w:r>
    </w:p>
    <w:p w14:paraId="481FD7C4" w14:textId="3D96AB98" w:rsidR="000F18F7" w:rsidRDefault="000F18F7" w:rsidP="00E624FA">
      <w:pPr>
        <w:pStyle w:val="ListParagraph"/>
        <w:numPr>
          <w:ilvl w:val="0"/>
          <w:numId w:val="28"/>
        </w:numPr>
      </w:pPr>
      <w:r>
        <w:t>Un Condensateur de 3.6pF en parallèle (Z4).</w:t>
      </w:r>
    </w:p>
    <w:p w14:paraId="18EFF00D" w14:textId="022B67B1" w:rsidR="00667885" w:rsidRDefault="00667885" w:rsidP="00E624FA"/>
    <w:p w14:paraId="56359288" w14:textId="2DC51D71" w:rsidR="00667885" w:rsidRDefault="00667885" w:rsidP="00E624FA"/>
    <w:p w14:paraId="539C9656" w14:textId="0B8E5A9E" w:rsidR="000F18F7" w:rsidRDefault="000F18F7" w:rsidP="00E624FA">
      <w:r>
        <w:t>Les composants cités plus haut donne comme résultats 42.8Ohms avec une composante imaginaire de -3Ohms ce qui est très proche du 50Ohms qui montre que l’antenne est plutôt bien adaptée comme le montre le digramme de Smith ci-dessous.</w:t>
      </w:r>
    </w:p>
    <w:p w14:paraId="7E073E68" w14:textId="03759709" w:rsidR="000F18F7" w:rsidRDefault="000F18F7" w:rsidP="00E624FA">
      <w:r>
        <w:t xml:space="preserve"> </w:t>
      </w:r>
    </w:p>
    <w:p w14:paraId="512FEEA3" w14:textId="77777777" w:rsidR="000F18F7" w:rsidRDefault="000F18F7" w:rsidP="00E624FA"/>
    <w:p w14:paraId="321D7F25" w14:textId="24ECA40D" w:rsidR="00667885" w:rsidRDefault="00AA25C1" w:rsidP="009F702A">
      <w:pPr>
        <w:jc w:val="center"/>
      </w:pPr>
      <w:r>
        <w:pict w14:anchorId="72888D54">
          <v:shape id="_x0000_i1028" type="#_x0000_t75" style="width:384pt;height:308.75pt">
            <v:imagedata r:id="rId68" o:title="loopbadsmith" croptop="3487f" cropbottom="2180f" cropleft="436f" cropright="9269f"/>
          </v:shape>
        </w:pict>
      </w:r>
    </w:p>
    <w:p w14:paraId="1A86F30B" w14:textId="355EA996" w:rsidR="000F18F7" w:rsidRDefault="00667885" w:rsidP="009F702A">
      <w:pPr>
        <w:pStyle w:val="Caption"/>
        <w:jc w:val="center"/>
      </w:pPr>
      <w:bookmarkStart w:id="166" w:name="_Toc16504788"/>
      <w:r>
        <w:t xml:space="preserve">Figure </w:t>
      </w:r>
      <w:r w:rsidR="00DC50DA">
        <w:fldChar w:fldCharType="begin"/>
      </w:r>
      <w:r w:rsidR="00DC50DA">
        <w:instrText xml:space="preserve"> SEQ Figure \* ARABIC </w:instrText>
      </w:r>
      <w:r w:rsidR="00DC50DA">
        <w:fldChar w:fldCharType="separate"/>
      </w:r>
      <w:r w:rsidR="00D515BE">
        <w:rPr>
          <w:noProof/>
        </w:rPr>
        <w:t>46</w:t>
      </w:r>
      <w:r w:rsidR="00DC50DA">
        <w:rPr>
          <w:noProof/>
        </w:rPr>
        <w:fldChar w:fldCharType="end"/>
      </w:r>
      <w:r>
        <w:t xml:space="preserve">: </w:t>
      </w:r>
      <w:r w:rsidRPr="00E9797C">
        <w:t>Diagramme de Sm</w:t>
      </w:r>
      <w:r>
        <w:t>ith de l’antenne LPDA adaptée</w:t>
      </w:r>
      <w:bookmarkEnd w:id="166"/>
    </w:p>
    <w:p w14:paraId="331C5CEB" w14:textId="77777777" w:rsidR="000F18F7" w:rsidRDefault="000F18F7" w:rsidP="00E624FA">
      <w:pPr>
        <w:rPr>
          <w:color w:val="44546A" w:themeColor="text2"/>
          <w:sz w:val="20"/>
          <w:szCs w:val="20"/>
        </w:rPr>
      </w:pPr>
      <w:r>
        <w:br w:type="page"/>
      </w:r>
    </w:p>
    <w:p w14:paraId="43BE4B8E" w14:textId="77777777" w:rsidR="000F18F7" w:rsidRDefault="000F18F7" w:rsidP="00E624FA">
      <w:r>
        <w:lastRenderedPageBreak/>
        <w:t>Sur le digramme de réflexion ci-dessous, la valeur la plus basse est 434Mhz ce qui correspond Parfaitement aux attentes.</w:t>
      </w:r>
    </w:p>
    <w:p w14:paraId="76656C69" w14:textId="40907E3E" w:rsidR="000F18F7" w:rsidRPr="00617BEB" w:rsidRDefault="000F18F7" w:rsidP="00E624FA">
      <w:r>
        <w:t>Avec une valeur de -20</w:t>
      </w:r>
      <w:r w:rsidR="00C41072">
        <w:t>.5</w:t>
      </w:r>
      <w:r>
        <w:t>dB, la puissance transmise est de</w:t>
      </w:r>
      <w:r w:rsidR="00C41072">
        <w:t xml:space="preserve"> plus de</w:t>
      </w:r>
      <w:r>
        <w:t xml:space="preserve"> 90% de la puissance totale, ce qui fait que</w:t>
      </w:r>
      <w:r w:rsidR="00C41072">
        <w:t xml:space="preserve"> cette antenne fonctionnera aussi très bien.</w:t>
      </w:r>
    </w:p>
    <w:p w14:paraId="3E18777E" w14:textId="448BAAD1" w:rsidR="000F18F7" w:rsidRDefault="000F18F7" w:rsidP="00E624FA"/>
    <w:p w14:paraId="3D24E4A0" w14:textId="77777777" w:rsidR="000F18F7" w:rsidRPr="000F18F7" w:rsidRDefault="000F18F7" w:rsidP="00E624FA"/>
    <w:p w14:paraId="34B881AD" w14:textId="77777777" w:rsidR="00667885" w:rsidRDefault="00AA25C1" w:rsidP="009F702A">
      <w:pPr>
        <w:jc w:val="center"/>
      </w:pPr>
      <w:r>
        <w:pict w14:anchorId="4F456743">
          <v:shape id="_x0000_i1029" type="#_x0000_t75" style="width:384.75pt;height:308.15pt">
            <v:imagedata r:id="rId69" o:title="loopbad" croptop="3632f" cropbottom="2180f" cropleft="327f" cropright="9269f"/>
          </v:shape>
        </w:pict>
      </w:r>
    </w:p>
    <w:p w14:paraId="4D62159D" w14:textId="0095F57A" w:rsidR="00ED521C" w:rsidRDefault="00667885" w:rsidP="009F702A">
      <w:pPr>
        <w:pStyle w:val="Caption"/>
        <w:jc w:val="center"/>
      </w:pPr>
      <w:bookmarkStart w:id="167" w:name="_Toc16504789"/>
      <w:r>
        <w:t xml:space="preserve">Figure </w:t>
      </w:r>
      <w:r w:rsidR="00DC50DA">
        <w:fldChar w:fldCharType="begin"/>
      </w:r>
      <w:r w:rsidR="00DC50DA">
        <w:instrText xml:space="preserve"> SEQ Figure \* ARABIC </w:instrText>
      </w:r>
      <w:r w:rsidR="00DC50DA">
        <w:fldChar w:fldCharType="separate"/>
      </w:r>
      <w:r w:rsidR="00D515BE">
        <w:rPr>
          <w:noProof/>
        </w:rPr>
        <w:t>47</w:t>
      </w:r>
      <w:r w:rsidR="00DC50DA">
        <w:rPr>
          <w:noProof/>
        </w:rPr>
        <w:fldChar w:fldCharType="end"/>
      </w:r>
      <w:r>
        <w:t xml:space="preserve">: </w:t>
      </w:r>
      <w:r w:rsidRPr="00026FB8">
        <w:t xml:space="preserve">Diagramme de </w:t>
      </w:r>
      <w:r>
        <w:t>réflexion de l’antenne LPDA adaptée</w:t>
      </w:r>
      <w:bookmarkEnd w:id="167"/>
    </w:p>
    <w:p w14:paraId="5853EBB0" w14:textId="77777777" w:rsidR="00667885" w:rsidRPr="00667885" w:rsidRDefault="00667885" w:rsidP="00E624FA"/>
    <w:p w14:paraId="0BB1D484" w14:textId="77777777" w:rsidR="00CA4870" w:rsidRDefault="00CA4870" w:rsidP="00E624FA">
      <w:r>
        <w:br w:type="page"/>
      </w:r>
    </w:p>
    <w:p w14:paraId="1C4D03CC" w14:textId="4EA2922C" w:rsidR="009A5A2A" w:rsidRPr="009A5A2A" w:rsidRDefault="009A5A2A" w:rsidP="00E624FA"/>
    <w:p w14:paraId="31C0A16A" w14:textId="536E491B" w:rsidR="00281500" w:rsidRDefault="002F04EB" w:rsidP="00E624FA">
      <w:pPr>
        <w:pStyle w:val="Heading2"/>
      </w:pPr>
      <w:bookmarkStart w:id="168" w:name="_Toc16587532"/>
      <w:r w:rsidRPr="0040443D">
        <w:t>Test</w:t>
      </w:r>
      <w:r w:rsidR="00CB3DE6">
        <w:t xml:space="preserve"> est résultats</w:t>
      </w:r>
      <w:r w:rsidR="00C41BD9">
        <w:t xml:space="preserve"> circuit d’interface</w:t>
      </w:r>
      <w:bookmarkEnd w:id="168"/>
    </w:p>
    <w:p w14:paraId="47FB6A1A" w14:textId="50F80DA9" w:rsidR="00F10FED" w:rsidRDefault="00F10FED" w:rsidP="00E624FA"/>
    <w:p w14:paraId="5730E555" w14:textId="6768D72D" w:rsidR="00F10FED" w:rsidRDefault="00CB3DE6" w:rsidP="00E624FA">
      <w:r>
        <w:t>Cette partie est consacrée aux test du circuit d’interface pour vérifier le bon fonctionnement de celui-ci. C’est aussi ici que seront conscrit les résultats de cette carte afin de vérifier si les valeurs mesurées sont celles souhaitées.</w:t>
      </w:r>
    </w:p>
    <w:p w14:paraId="3C13C612" w14:textId="12EF6560" w:rsidR="00CB3DE6" w:rsidRDefault="00CB3DE6" w:rsidP="00E624FA"/>
    <w:p w14:paraId="0510CE8C" w14:textId="3A09D92E" w:rsidR="00CB3DE6" w:rsidRDefault="00CB3DE6" w:rsidP="00E624FA">
      <w:r>
        <w:t xml:space="preserve">Un tableau récapitulatif des tests est disponible à la fin de cette section. </w:t>
      </w:r>
    </w:p>
    <w:p w14:paraId="4001607C" w14:textId="4A8FCE97" w:rsidR="00CB3DE6" w:rsidRDefault="00CB3DE6" w:rsidP="00E624FA"/>
    <w:p w14:paraId="09F56574" w14:textId="77777777" w:rsidR="007E653F" w:rsidRDefault="007E653F" w:rsidP="00E624FA"/>
    <w:p w14:paraId="22E1AEC9" w14:textId="28856641" w:rsidR="00CB3DE6" w:rsidRDefault="00CB3DE6" w:rsidP="00E624FA">
      <w:pPr>
        <w:pStyle w:val="Heading4"/>
      </w:pPr>
      <w:bookmarkStart w:id="169" w:name="_Toc16587533"/>
      <w:r>
        <w:t>5V-3V</w:t>
      </w:r>
      <w:bookmarkEnd w:id="169"/>
    </w:p>
    <w:p w14:paraId="3F28CE9C" w14:textId="1F2EA391" w:rsidR="00CB3DE6" w:rsidRDefault="00CB3DE6" w:rsidP="00E624FA"/>
    <w:p w14:paraId="5B45BE7A" w14:textId="5F89E7EF" w:rsidR="00CB3DE6" w:rsidRDefault="00CB3DE6" w:rsidP="00E624FA">
      <w:r>
        <w:t xml:space="preserve">Ce test vérifie si tous les composants fonctionnant en 5V-3V sont alimentés et </w:t>
      </w:r>
      <w:r w:rsidR="000A6489">
        <w:t>s’il n’y a pas de</w:t>
      </w:r>
      <w:r>
        <w:t xml:space="preserve"> court-circuit sur la plaque.</w:t>
      </w:r>
    </w:p>
    <w:p w14:paraId="3D80D5F9" w14:textId="3D44BFAC" w:rsidR="00CB3DE6" w:rsidRDefault="00CB3DE6" w:rsidP="00E624FA"/>
    <w:p w14:paraId="1179EECC" w14:textId="1F75C5DD" w:rsidR="00CB3DE6" w:rsidRDefault="001C448E" w:rsidP="00E624FA">
      <w:r>
        <w:t>Résultats</w:t>
      </w:r>
      <w:r w:rsidR="00CB3DE6">
        <w:t> :</w:t>
      </w:r>
    </w:p>
    <w:p w14:paraId="6ED3597D" w14:textId="518202B9" w:rsidR="00CB3DE6" w:rsidRDefault="00CB3DE6" w:rsidP="00E624FA"/>
    <w:p w14:paraId="03AF5BE3" w14:textId="5B725E85" w:rsidR="00CB3DE6" w:rsidRDefault="001C448E" w:rsidP="00E624FA">
      <w:pPr>
        <w:pStyle w:val="ListParagraph"/>
        <w:numPr>
          <w:ilvl w:val="0"/>
          <w:numId w:val="25"/>
        </w:numPr>
      </w:pPr>
      <w:r>
        <w:t>L’alimentation n’est pas en court-circuit et l</w:t>
      </w:r>
      <w:r w:rsidR="00CB3DE6">
        <w:t>e</w:t>
      </w:r>
      <w:r>
        <w:t xml:space="preserve"> 5V est bien présent sur le circuit.</w:t>
      </w:r>
    </w:p>
    <w:p w14:paraId="4DA107EE" w14:textId="57B18CD7" w:rsidR="001C448E" w:rsidRDefault="001C448E" w:rsidP="00E624FA">
      <w:pPr>
        <w:pStyle w:val="ListParagraph"/>
        <w:numPr>
          <w:ilvl w:val="0"/>
          <w:numId w:val="25"/>
        </w:numPr>
      </w:pPr>
      <w:r>
        <w:t>Le 3V est présent sur le circuit ce qui indique un bon fonctionnement du circuit</w:t>
      </w:r>
    </w:p>
    <w:p w14:paraId="5174F5E3" w14:textId="77777777" w:rsidR="007E653F" w:rsidRPr="00CB3DE6" w:rsidRDefault="007E653F" w:rsidP="00E624FA">
      <w:pPr>
        <w:pStyle w:val="ListParagraph"/>
      </w:pPr>
    </w:p>
    <w:p w14:paraId="0F0DCD2C" w14:textId="77777777" w:rsidR="00CB3DE6" w:rsidRPr="00CB3DE6" w:rsidRDefault="00CB3DE6" w:rsidP="00E624FA"/>
    <w:p w14:paraId="71FC164B" w14:textId="77777777" w:rsidR="007E653F" w:rsidRDefault="007E653F" w:rsidP="009F702A">
      <w:pPr>
        <w:jc w:val="center"/>
      </w:pPr>
      <w:r>
        <w:rPr>
          <w:noProof/>
        </w:rPr>
        <w:drawing>
          <wp:inline distT="0" distB="0" distL="0" distR="0" wp14:anchorId="22654280" wp14:editId="48611BA9">
            <wp:extent cx="4818380" cy="253365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70">
                      <a:extLst>
                        <a:ext uri="{28A0092B-C50C-407E-A947-70E740481C1C}">
                          <a14:useLocalDpi xmlns:a14="http://schemas.microsoft.com/office/drawing/2010/main" val="0"/>
                        </a:ext>
                      </a:extLst>
                    </a:blip>
                    <a:srcRect t="4714" b="11682"/>
                    <a:stretch/>
                  </pic:blipFill>
                  <pic:spPr bwMode="auto">
                    <a:xfrm>
                      <a:off x="0" y="0"/>
                      <a:ext cx="4823735" cy="2536466"/>
                    </a:xfrm>
                    <a:prstGeom prst="rect">
                      <a:avLst/>
                    </a:prstGeom>
                    <a:noFill/>
                    <a:ln>
                      <a:noFill/>
                    </a:ln>
                    <a:extLst>
                      <a:ext uri="{53640926-AAD7-44D8-BBD7-CCE9431645EC}">
                        <a14:shadowObscured xmlns:a14="http://schemas.microsoft.com/office/drawing/2010/main"/>
                      </a:ext>
                    </a:extLst>
                  </pic:spPr>
                </pic:pic>
              </a:graphicData>
            </a:graphic>
          </wp:inline>
        </w:drawing>
      </w:r>
    </w:p>
    <w:p w14:paraId="540D1428" w14:textId="5D3E94CA" w:rsidR="002F04EB" w:rsidRDefault="007E653F" w:rsidP="009F702A">
      <w:pPr>
        <w:pStyle w:val="Caption"/>
        <w:jc w:val="center"/>
      </w:pPr>
      <w:bookmarkStart w:id="170" w:name="_Toc16504790"/>
      <w:r>
        <w:t xml:space="preserve">Figure </w:t>
      </w:r>
      <w:r w:rsidR="00DC50DA">
        <w:fldChar w:fldCharType="begin"/>
      </w:r>
      <w:r w:rsidR="00DC50DA">
        <w:instrText xml:space="preserve"> SEQ Figure \* ARABIC </w:instrText>
      </w:r>
      <w:r w:rsidR="00DC50DA">
        <w:fldChar w:fldCharType="separate"/>
      </w:r>
      <w:r w:rsidR="00D515BE">
        <w:rPr>
          <w:noProof/>
        </w:rPr>
        <w:t>48</w:t>
      </w:r>
      <w:r w:rsidR="00DC50DA">
        <w:rPr>
          <w:noProof/>
        </w:rPr>
        <w:fldChar w:fldCharType="end"/>
      </w:r>
      <w:r>
        <w:t>: 5V et 3V</w:t>
      </w:r>
      <w:bookmarkEnd w:id="170"/>
    </w:p>
    <w:p w14:paraId="39EACEC8" w14:textId="77777777" w:rsidR="00174DBC" w:rsidRPr="00174DBC" w:rsidRDefault="00174DBC" w:rsidP="00E624FA"/>
    <w:p w14:paraId="31E0D15D" w14:textId="4FEC5951" w:rsidR="007E653F" w:rsidRDefault="00174DBC" w:rsidP="00E624FA">
      <w:r>
        <w:t>Le courant maximum (lorsque tout est allumé) est d’environ 186mA. Cela implique qu’avec 4 piles d’environ 1200mAh, il est possible de tenir environ 24h sans avoir besoin de les changer</w:t>
      </w:r>
    </w:p>
    <w:p w14:paraId="2577A693" w14:textId="65EDAF8E" w:rsidR="007E653F" w:rsidRPr="0040443D" w:rsidRDefault="007E653F" w:rsidP="00E624FA">
      <w:r>
        <w:br w:type="page"/>
      </w:r>
    </w:p>
    <w:p w14:paraId="48DD8E1D" w14:textId="6C89AF88" w:rsidR="002F04EB" w:rsidRDefault="000A2D84" w:rsidP="00E624FA">
      <w:pPr>
        <w:pStyle w:val="Heading4"/>
      </w:pPr>
      <w:bookmarkStart w:id="171" w:name="_Ref16059394"/>
      <w:bookmarkStart w:id="172" w:name="_Toc16587534"/>
      <w:r>
        <w:lastRenderedPageBreak/>
        <w:t>Détecteur RF</w:t>
      </w:r>
      <w:bookmarkEnd w:id="171"/>
      <w:bookmarkEnd w:id="172"/>
    </w:p>
    <w:p w14:paraId="51C50ACE" w14:textId="53BDE24A" w:rsidR="00644745" w:rsidRDefault="00644745" w:rsidP="00E624FA"/>
    <w:p w14:paraId="7696508F" w14:textId="02F3313C" w:rsidR="00644745" w:rsidRDefault="00644745" w:rsidP="00E624FA">
      <w:r>
        <w:t>Ce test vérifie le bon fonctionnement des 2 LT5537 du circuit.</w:t>
      </w:r>
    </w:p>
    <w:p w14:paraId="46B479ED" w14:textId="7BD6C1D0" w:rsidR="00644745" w:rsidRDefault="00644745" w:rsidP="00E624FA"/>
    <w:p w14:paraId="78D63A60" w14:textId="7C808180" w:rsidR="00644745" w:rsidRDefault="00644745" w:rsidP="00E624FA">
      <w:r>
        <w:t>Résultat :</w:t>
      </w:r>
    </w:p>
    <w:p w14:paraId="2CC04F53" w14:textId="5AF76512" w:rsidR="00644745" w:rsidRDefault="00644745" w:rsidP="00E624FA"/>
    <w:p w14:paraId="71239330" w14:textId="36A3EE99" w:rsidR="00644745" w:rsidRDefault="00644745" w:rsidP="00E624FA">
      <w:pPr>
        <w:pStyle w:val="ListParagraph"/>
        <w:numPr>
          <w:ilvl w:val="0"/>
          <w:numId w:val="26"/>
        </w:numPr>
      </w:pPr>
      <w:r>
        <w:t>La pin ENBL qui permet d’allumer le chip fonctionne correctement. la tension en sortie correspond aux 0.5V prévus</w:t>
      </w:r>
    </w:p>
    <w:p w14:paraId="4A053C39" w14:textId="77777777" w:rsidR="00667885" w:rsidRDefault="00667885" w:rsidP="00E624FA">
      <w:pPr>
        <w:pStyle w:val="ListParagraph"/>
      </w:pPr>
    </w:p>
    <w:p w14:paraId="5FED3882" w14:textId="715CB2F3" w:rsidR="00644745" w:rsidRDefault="00644745" w:rsidP="00E624FA">
      <w:pPr>
        <w:pStyle w:val="ListParagraph"/>
        <w:numPr>
          <w:ilvl w:val="0"/>
          <w:numId w:val="26"/>
        </w:numPr>
      </w:pPr>
      <w:r>
        <w:t>La démodulation ASK fonctionne. Lorsqu’un signal modulé arrive en entrée du chip, la porteuse est supprimée et il ne reste que les données.</w:t>
      </w:r>
    </w:p>
    <w:p w14:paraId="0C4A13E2" w14:textId="64B9D2CB" w:rsidR="00667885" w:rsidRDefault="00667885" w:rsidP="00E624FA"/>
    <w:p w14:paraId="2B48F37C" w14:textId="455D408F" w:rsidR="00667885" w:rsidRDefault="007E653F" w:rsidP="009F702A">
      <w:pPr>
        <w:jc w:val="center"/>
      </w:pPr>
      <w:r>
        <w:rPr>
          <w:noProof/>
        </w:rPr>
        <w:drawing>
          <wp:inline distT="0" distB="0" distL="0" distR="0" wp14:anchorId="7D2C1833" wp14:editId="2C5ED41E">
            <wp:extent cx="3448050" cy="2106369"/>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71">
                      <a:extLst>
                        <a:ext uri="{28A0092B-C50C-407E-A947-70E740481C1C}">
                          <a14:useLocalDpi xmlns:a14="http://schemas.microsoft.com/office/drawing/2010/main" val="0"/>
                        </a:ext>
                      </a:extLst>
                    </a:blip>
                    <a:srcRect t="8201" r="17471" b="11640"/>
                    <a:stretch/>
                  </pic:blipFill>
                  <pic:spPr bwMode="auto">
                    <a:xfrm>
                      <a:off x="0" y="0"/>
                      <a:ext cx="3450766" cy="2108028"/>
                    </a:xfrm>
                    <a:prstGeom prst="rect">
                      <a:avLst/>
                    </a:prstGeom>
                    <a:noFill/>
                    <a:ln>
                      <a:noFill/>
                    </a:ln>
                    <a:extLst>
                      <a:ext uri="{53640926-AAD7-44D8-BBD7-CCE9431645EC}">
                        <a14:shadowObscured xmlns:a14="http://schemas.microsoft.com/office/drawing/2010/main"/>
                      </a:ext>
                    </a:extLst>
                  </pic:spPr>
                </pic:pic>
              </a:graphicData>
            </a:graphic>
          </wp:inline>
        </w:drawing>
      </w:r>
    </w:p>
    <w:p w14:paraId="5FD4AE2E" w14:textId="02795D07" w:rsidR="00667885" w:rsidRDefault="00667885" w:rsidP="009F702A">
      <w:pPr>
        <w:pStyle w:val="Caption"/>
        <w:jc w:val="center"/>
      </w:pPr>
      <w:bookmarkStart w:id="173" w:name="_Toc16504791"/>
      <w:r>
        <w:t xml:space="preserve">Figure </w:t>
      </w:r>
      <w:r w:rsidR="00DC50DA">
        <w:fldChar w:fldCharType="begin"/>
      </w:r>
      <w:r w:rsidR="00DC50DA">
        <w:instrText xml:space="preserve"> SEQ Figure \* ARABIC </w:instrText>
      </w:r>
      <w:r w:rsidR="00DC50DA">
        <w:fldChar w:fldCharType="separate"/>
      </w:r>
      <w:r w:rsidR="00D515BE">
        <w:rPr>
          <w:noProof/>
        </w:rPr>
        <w:t>49</w:t>
      </w:r>
      <w:r w:rsidR="00DC50DA">
        <w:rPr>
          <w:noProof/>
        </w:rPr>
        <w:fldChar w:fldCharType="end"/>
      </w:r>
      <w:r>
        <w:t xml:space="preserve"> : réception du signal de la SensorBall</w:t>
      </w:r>
      <w:bookmarkEnd w:id="173"/>
    </w:p>
    <w:p w14:paraId="7D2B0C26" w14:textId="77777777" w:rsidR="00667885" w:rsidRDefault="00667885" w:rsidP="00E624FA"/>
    <w:p w14:paraId="777E0E27" w14:textId="21D1F008" w:rsidR="00667885" w:rsidRDefault="00667885" w:rsidP="00E624FA">
      <w:r w:rsidRPr="00667885">
        <w:t xml:space="preserve">Come le 0 logique </w:t>
      </w:r>
      <w:r>
        <w:t xml:space="preserve">est très bruité, il va falloir mettre un filtre en sortie du LT5537. Ce filtre sera </w:t>
      </w:r>
      <w:r w:rsidR="007E653F">
        <w:t>dans ce cas un filtre passif de type RC car plus facile à rajouter sur un PCB déjà tiré.</w:t>
      </w:r>
    </w:p>
    <w:p w14:paraId="0DF21DBA" w14:textId="339623D3" w:rsidR="007E653F" w:rsidRDefault="007E653F" w:rsidP="00E624FA"/>
    <w:p w14:paraId="21E931E4" w14:textId="6D35C9F3" w:rsidR="007E653F" w:rsidRDefault="007E653F" w:rsidP="00E624FA">
      <w:r>
        <w:t>Avec une fréquence de coupure d</w:t>
      </w:r>
      <w:r w:rsidR="00056D5E">
        <w:t>e 50KHz et un condensateur de 1</w:t>
      </w:r>
      <w:r>
        <w:t>nF il est possible de connaitre la résistance de ce filtre avec l’équation ci-desous :</w:t>
      </w:r>
    </w:p>
    <w:p w14:paraId="65B43B7E" w14:textId="77777777" w:rsidR="007E653F" w:rsidRPr="00667885" w:rsidRDefault="007E653F" w:rsidP="00E624FA"/>
    <w:p w14:paraId="5201CD66" w14:textId="1F79731A" w:rsidR="007E653F" w:rsidRDefault="00667885" w:rsidP="00E624FA">
      <w:pPr>
        <w:pStyle w:val="Caption"/>
      </w:pPr>
      <w:r w:rsidRPr="00667885">
        <w:tab/>
      </w:r>
      <w:bookmarkStart w:id="174" w:name="_Toc16587921"/>
      <m:oMath>
        <m:r>
          <w:rPr>
            <w:rFonts w:ascii="Cambria Math" w:hAnsi="Cambria Math"/>
          </w:rPr>
          <m:t xml:space="preserve">Fc= </m:t>
        </m:r>
        <m:f>
          <m:fPr>
            <m:ctrlPr>
              <w:rPr>
                <w:rFonts w:ascii="Cambria Math" w:hAnsi="Cambria Math"/>
              </w:rPr>
            </m:ctrlPr>
          </m:fPr>
          <m:num>
            <m:r>
              <w:rPr>
                <w:rFonts w:ascii="Cambria Math" w:hAnsi="Cambria Math"/>
              </w:rPr>
              <m:t>1</m:t>
            </m:r>
          </m:num>
          <m:den>
            <m:r>
              <w:rPr>
                <w:rFonts w:ascii="Cambria Math" w:hAnsi="Cambria Math"/>
              </w:rPr>
              <m:t>2πRC</m:t>
            </m:r>
          </m:den>
        </m:f>
      </m:oMath>
      <w:r w:rsidRPr="00667885">
        <w:t xml:space="preserve"> </w:t>
      </w:r>
      <w:r w:rsidRPr="00667885">
        <w:tab/>
        <w:t xml:space="preserve">( </w:t>
      </w:r>
      <w:r w:rsidR="00DC50DA">
        <w:fldChar w:fldCharType="begin"/>
      </w:r>
      <w:r w:rsidR="00DC50DA">
        <w:instrText xml:space="preserve"> SEQ ( \* ARABIC </w:instrText>
      </w:r>
      <w:r w:rsidR="00DC50DA">
        <w:fldChar w:fldCharType="separate"/>
      </w:r>
      <w:r w:rsidR="00D515BE">
        <w:rPr>
          <w:noProof/>
        </w:rPr>
        <w:t>18</w:t>
      </w:r>
      <w:r w:rsidR="00DC50DA">
        <w:rPr>
          <w:noProof/>
        </w:rPr>
        <w:fldChar w:fldCharType="end"/>
      </w:r>
      <w:r w:rsidRPr="00667885">
        <w:t xml:space="preserve"> </w:t>
      </w:r>
      <w:bookmarkStart w:id="175" w:name="_Toc16587720"/>
      <w:r w:rsidRPr="00667885">
        <w:t>)</w:t>
      </w:r>
      <w:bookmarkEnd w:id="175"/>
      <w:bookmarkEnd w:id="174"/>
    </w:p>
    <w:p w14:paraId="2EF4491F" w14:textId="0CAE0618" w:rsidR="007E653F" w:rsidRDefault="007E653F" w:rsidP="00E624FA">
      <w:r>
        <w:t>Ce qui donne comme résultat : R = 3.1KOhms</w:t>
      </w:r>
    </w:p>
    <w:p w14:paraId="0B2C6BE3" w14:textId="11C38531" w:rsidR="004C5AC1" w:rsidRDefault="004C5AC1" w:rsidP="00E624FA"/>
    <w:p w14:paraId="32535F87" w14:textId="77777777" w:rsidR="004C5AC1" w:rsidRDefault="004C5AC1" w:rsidP="009F702A">
      <w:pPr>
        <w:jc w:val="center"/>
      </w:pPr>
      <w:r>
        <w:rPr>
          <w:noProof/>
        </w:rPr>
        <w:drawing>
          <wp:inline distT="0" distB="0" distL="0" distR="0" wp14:anchorId="1C69D2E6" wp14:editId="11A91E88">
            <wp:extent cx="3486150" cy="2124152"/>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72">
                      <a:extLst>
                        <a:ext uri="{28A0092B-C50C-407E-A947-70E740481C1C}">
                          <a14:useLocalDpi xmlns:a14="http://schemas.microsoft.com/office/drawing/2010/main" val="0"/>
                        </a:ext>
                      </a:extLst>
                    </a:blip>
                    <a:srcRect t="8466" r="17804" b="11904"/>
                    <a:stretch/>
                  </pic:blipFill>
                  <pic:spPr bwMode="auto">
                    <a:xfrm>
                      <a:off x="0" y="0"/>
                      <a:ext cx="3488799" cy="2125766"/>
                    </a:xfrm>
                    <a:prstGeom prst="rect">
                      <a:avLst/>
                    </a:prstGeom>
                    <a:noFill/>
                    <a:ln>
                      <a:noFill/>
                    </a:ln>
                    <a:extLst>
                      <a:ext uri="{53640926-AAD7-44D8-BBD7-CCE9431645EC}">
                        <a14:shadowObscured xmlns:a14="http://schemas.microsoft.com/office/drawing/2010/main"/>
                      </a:ext>
                    </a:extLst>
                  </pic:spPr>
                </pic:pic>
              </a:graphicData>
            </a:graphic>
          </wp:inline>
        </w:drawing>
      </w:r>
    </w:p>
    <w:p w14:paraId="14D9595B" w14:textId="177F308F" w:rsidR="004C5AC1" w:rsidRDefault="004C5AC1" w:rsidP="009F702A">
      <w:pPr>
        <w:pStyle w:val="Caption"/>
        <w:jc w:val="center"/>
      </w:pPr>
      <w:bookmarkStart w:id="176" w:name="_Toc16504792"/>
      <w:r>
        <w:t xml:space="preserve">Figure </w:t>
      </w:r>
      <w:r w:rsidR="00DC50DA">
        <w:fldChar w:fldCharType="begin"/>
      </w:r>
      <w:r w:rsidR="00DC50DA">
        <w:instrText xml:space="preserve"> SEQ Figure \* ARABIC </w:instrText>
      </w:r>
      <w:r w:rsidR="00DC50DA">
        <w:fldChar w:fldCharType="separate"/>
      </w:r>
      <w:r w:rsidR="00D515BE">
        <w:rPr>
          <w:noProof/>
        </w:rPr>
        <w:t>50</w:t>
      </w:r>
      <w:r w:rsidR="00DC50DA">
        <w:rPr>
          <w:noProof/>
        </w:rPr>
        <w:fldChar w:fldCharType="end"/>
      </w:r>
      <w:r>
        <w:t>: réception du signal de la sensorBall avec filtre</w:t>
      </w:r>
      <w:bookmarkEnd w:id="176"/>
    </w:p>
    <w:p w14:paraId="60FC036B" w14:textId="38C2251E" w:rsidR="004C5AC1" w:rsidRPr="004C5AC1" w:rsidRDefault="004C5AC1" w:rsidP="00E624FA">
      <w:r>
        <w:lastRenderedPageBreak/>
        <w:t>Le signal avec le filtre est beaucoup moins bruité. Les bords du signal se sont quand même arrondis mais cela ne pose pas de problème car le signal va être traité par le comparateur.</w:t>
      </w:r>
    </w:p>
    <w:p w14:paraId="49B70403" w14:textId="77777777" w:rsidR="004C5AC1" w:rsidRPr="007E653F" w:rsidRDefault="004C5AC1" w:rsidP="00E624FA"/>
    <w:p w14:paraId="6EEC4C5E" w14:textId="6910969C" w:rsidR="00644745" w:rsidRPr="00667885" w:rsidRDefault="00644745" w:rsidP="00E624FA"/>
    <w:p w14:paraId="3C6EDC1A" w14:textId="7C87CCE1" w:rsidR="00644745" w:rsidRDefault="006A19A9" w:rsidP="00E624FA">
      <w:pPr>
        <w:pStyle w:val="Heading4"/>
      </w:pPr>
      <w:bookmarkStart w:id="177" w:name="_Toc16587535"/>
      <w:r>
        <w:t>Signal digital</w:t>
      </w:r>
      <w:bookmarkEnd w:id="177"/>
    </w:p>
    <w:p w14:paraId="73C7A9DC" w14:textId="0290F7F1" w:rsidR="006A19A9" w:rsidRDefault="006A19A9" w:rsidP="00E624FA"/>
    <w:p w14:paraId="00FFC4F5" w14:textId="77777777" w:rsidR="006A19A9" w:rsidRDefault="006A19A9" w:rsidP="00E624FA">
      <w:r>
        <w:t>Ce test vérifie le bon fonctionnement de la partie qui transforme les données en digital.</w:t>
      </w:r>
    </w:p>
    <w:p w14:paraId="1F69F724" w14:textId="77777777" w:rsidR="006A19A9" w:rsidRDefault="006A19A9" w:rsidP="00E624FA"/>
    <w:p w14:paraId="0E848E5A" w14:textId="3EF0CD81" w:rsidR="006A19A9" w:rsidRDefault="006A19A9" w:rsidP="00E624FA">
      <w:r>
        <w:t xml:space="preserve">Résultat : </w:t>
      </w:r>
    </w:p>
    <w:p w14:paraId="3708B3D7" w14:textId="79288E08" w:rsidR="006A19A9" w:rsidRDefault="006A19A9" w:rsidP="00E624FA"/>
    <w:p w14:paraId="3FEE0E15" w14:textId="00D4D7DB" w:rsidR="00A3050D" w:rsidRDefault="00B417B0" w:rsidP="00E624FA">
      <w:pPr>
        <w:pStyle w:val="ListParagraph"/>
        <w:numPr>
          <w:ilvl w:val="0"/>
          <w:numId w:val="27"/>
        </w:numPr>
      </w:pPr>
      <w:r>
        <w:t>La tension de référence est d’approximativement 0.65mV, ce qui est correct.</w:t>
      </w:r>
    </w:p>
    <w:p w14:paraId="3EF341C5" w14:textId="2C0DBB59" w:rsidR="00A3050D" w:rsidRDefault="00A3050D" w:rsidP="00E624FA"/>
    <w:p w14:paraId="25D91309" w14:textId="06970BD6" w:rsidR="00A3050D" w:rsidRDefault="00A3050D" w:rsidP="009F702A">
      <w:pPr>
        <w:jc w:val="center"/>
      </w:pPr>
      <w:r>
        <w:rPr>
          <w:noProof/>
        </w:rPr>
        <w:drawing>
          <wp:inline distT="0" distB="0" distL="0" distR="0" wp14:anchorId="6BADD381" wp14:editId="7AEFEFF5">
            <wp:extent cx="4595015" cy="2667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73">
                      <a:extLst>
                        <a:ext uri="{28A0092B-C50C-407E-A947-70E740481C1C}">
                          <a14:useLocalDpi xmlns:a14="http://schemas.microsoft.com/office/drawing/2010/main" val="0"/>
                        </a:ext>
                      </a:extLst>
                    </a:blip>
                    <a:srcRect t="4497" r="17804" b="11906"/>
                    <a:stretch/>
                  </pic:blipFill>
                  <pic:spPr bwMode="auto">
                    <a:xfrm>
                      <a:off x="0" y="0"/>
                      <a:ext cx="4616802" cy="2679645"/>
                    </a:xfrm>
                    <a:prstGeom prst="rect">
                      <a:avLst/>
                    </a:prstGeom>
                    <a:noFill/>
                    <a:ln>
                      <a:noFill/>
                    </a:ln>
                    <a:extLst>
                      <a:ext uri="{53640926-AAD7-44D8-BBD7-CCE9431645EC}">
                        <a14:shadowObscured xmlns:a14="http://schemas.microsoft.com/office/drawing/2010/main"/>
                      </a:ext>
                    </a:extLst>
                  </pic:spPr>
                </pic:pic>
              </a:graphicData>
            </a:graphic>
          </wp:inline>
        </w:drawing>
      </w:r>
    </w:p>
    <w:p w14:paraId="68AACC1F" w14:textId="479A62E4" w:rsidR="00B417B0" w:rsidRDefault="00B417B0" w:rsidP="009F702A">
      <w:pPr>
        <w:pStyle w:val="Caption"/>
        <w:jc w:val="center"/>
      </w:pPr>
      <w:bookmarkStart w:id="178" w:name="_Toc16504793"/>
      <w:r>
        <w:t xml:space="preserve">Figure </w:t>
      </w:r>
      <w:r w:rsidR="00DC50DA">
        <w:fldChar w:fldCharType="begin"/>
      </w:r>
      <w:r w:rsidR="00DC50DA">
        <w:instrText xml:space="preserve"> SEQ Figure \* ARABIC </w:instrText>
      </w:r>
      <w:r w:rsidR="00DC50DA">
        <w:fldChar w:fldCharType="separate"/>
      </w:r>
      <w:r w:rsidR="00D515BE">
        <w:rPr>
          <w:noProof/>
        </w:rPr>
        <w:t>51</w:t>
      </w:r>
      <w:r w:rsidR="00DC50DA">
        <w:rPr>
          <w:noProof/>
        </w:rPr>
        <w:fldChar w:fldCharType="end"/>
      </w:r>
      <w:r>
        <w:t xml:space="preserve"> : tension de référence</w:t>
      </w:r>
      <w:bookmarkEnd w:id="178"/>
    </w:p>
    <w:p w14:paraId="52FC88EA" w14:textId="26B9EA1A" w:rsidR="00B417B0" w:rsidRDefault="00B417B0" w:rsidP="00E624FA">
      <w:pPr>
        <w:pStyle w:val="ListParagraph"/>
        <w:numPr>
          <w:ilvl w:val="0"/>
          <w:numId w:val="27"/>
        </w:numPr>
      </w:pPr>
      <w:r>
        <w:t>La comparaison s’effectue correctement et la sortie du comparateur varie entre 0 et 3V comme prévu. (</w:t>
      </w:r>
      <w:r w:rsidR="00C41072">
        <w:t>Signal</w:t>
      </w:r>
      <w:r>
        <w:t xml:space="preserve"> bleu)</w:t>
      </w:r>
    </w:p>
    <w:p w14:paraId="20AAAB81" w14:textId="6D2D3587" w:rsidR="00A3050D" w:rsidRDefault="00A3050D" w:rsidP="00E624FA"/>
    <w:p w14:paraId="7A6B68D6" w14:textId="57E85A8C" w:rsidR="00A3050D" w:rsidRDefault="00A3050D" w:rsidP="009F702A">
      <w:pPr>
        <w:jc w:val="center"/>
      </w:pPr>
      <w:r>
        <w:rPr>
          <w:noProof/>
        </w:rPr>
        <w:drawing>
          <wp:inline distT="0" distB="0" distL="0" distR="0" wp14:anchorId="07E68607" wp14:editId="28E2B57D">
            <wp:extent cx="4819650" cy="2998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74">
                      <a:extLst>
                        <a:ext uri="{28A0092B-C50C-407E-A947-70E740481C1C}">
                          <a14:useLocalDpi xmlns:a14="http://schemas.microsoft.com/office/drawing/2010/main" val="0"/>
                        </a:ext>
                      </a:extLst>
                    </a:blip>
                    <a:srcRect t="4762" r="17637" b="11640"/>
                    <a:stretch/>
                  </pic:blipFill>
                  <pic:spPr bwMode="auto">
                    <a:xfrm>
                      <a:off x="0" y="0"/>
                      <a:ext cx="4828759" cy="3003716"/>
                    </a:xfrm>
                    <a:prstGeom prst="rect">
                      <a:avLst/>
                    </a:prstGeom>
                    <a:noFill/>
                    <a:ln>
                      <a:noFill/>
                    </a:ln>
                    <a:extLst>
                      <a:ext uri="{53640926-AAD7-44D8-BBD7-CCE9431645EC}">
                        <a14:shadowObscured xmlns:a14="http://schemas.microsoft.com/office/drawing/2010/main"/>
                      </a:ext>
                    </a:extLst>
                  </pic:spPr>
                </pic:pic>
              </a:graphicData>
            </a:graphic>
          </wp:inline>
        </w:drawing>
      </w:r>
    </w:p>
    <w:p w14:paraId="08EA79B2" w14:textId="6BC159E6" w:rsidR="00B417B0" w:rsidRPr="00174DBC" w:rsidRDefault="00B417B0" w:rsidP="009F702A">
      <w:pPr>
        <w:pStyle w:val="Caption"/>
        <w:jc w:val="center"/>
      </w:pPr>
      <w:bookmarkStart w:id="179" w:name="_Toc16504794"/>
      <w:r>
        <w:t xml:space="preserve">Figure </w:t>
      </w:r>
      <w:r w:rsidR="00DC50DA">
        <w:fldChar w:fldCharType="begin"/>
      </w:r>
      <w:r w:rsidR="00DC50DA">
        <w:instrText xml:space="preserve"> SEQ Figure \* ARABIC </w:instrText>
      </w:r>
      <w:r w:rsidR="00DC50DA">
        <w:fldChar w:fldCharType="separate"/>
      </w:r>
      <w:r w:rsidR="00D515BE">
        <w:rPr>
          <w:noProof/>
        </w:rPr>
        <w:t>52</w:t>
      </w:r>
      <w:r w:rsidR="00DC50DA">
        <w:rPr>
          <w:noProof/>
        </w:rPr>
        <w:fldChar w:fldCharType="end"/>
      </w:r>
      <w:r>
        <w:t>: Comparaison du signal reçu du LT5537</w:t>
      </w:r>
      <w:bookmarkEnd w:id="179"/>
    </w:p>
    <w:p w14:paraId="29924339" w14:textId="18FF093A" w:rsidR="00174DBC" w:rsidRDefault="00174DBC" w:rsidP="00E624FA">
      <w:r>
        <w:lastRenderedPageBreak/>
        <w:t>Comme le comparateur fonctionne sans étage amplificateur, il a été décidé de changer le schéma pour supprimer un IC superflu.</w:t>
      </w:r>
    </w:p>
    <w:p w14:paraId="0B11BB15" w14:textId="40B7C074" w:rsidR="00174DBC" w:rsidRDefault="00174DBC" w:rsidP="00E624FA"/>
    <w:p w14:paraId="645EFDB3" w14:textId="0A0F6CCB" w:rsidR="00174DBC" w:rsidRDefault="00174DBC" w:rsidP="00E624FA">
      <w:r>
        <w:t xml:space="preserve">Le signal de sortie du LT5537 viendra toujours directement sur le comparateur mais la correction de la tension de référence ne se fera plus de manière hardware avec un pont diviseur, mais </w:t>
      </w:r>
      <w:r w:rsidR="00414E46">
        <w:t>se fera de manière software. La tension de référence sera donc directement reliée avec un DAC.</w:t>
      </w:r>
    </w:p>
    <w:p w14:paraId="346463CE" w14:textId="6F337CAA" w:rsidR="00174DBC" w:rsidRDefault="00174DBC" w:rsidP="00E624FA"/>
    <w:p w14:paraId="4DFA1A1A" w14:textId="77777777" w:rsidR="00414E46" w:rsidRDefault="00174DBC" w:rsidP="009F702A">
      <w:pPr>
        <w:jc w:val="center"/>
      </w:pPr>
      <w:r>
        <w:rPr>
          <w:noProof/>
        </w:rPr>
        <w:drawing>
          <wp:inline distT="0" distB="0" distL="0" distR="0" wp14:anchorId="58729CDD" wp14:editId="3FF8A77F">
            <wp:extent cx="499110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91100" cy="2628900"/>
                    </a:xfrm>
                    <a:prstGeom prst="rect">
                      <a:avLst/>
                    </a:prstGeom>
                  </pic:spPr>
                </pic:pic>
              </a:graphicData>
            </a:graphic>
          </wp:inline>
        </w:drawing>
      </w:r>
    </w:p>
    <w:p w14:paraId="25428763" w14:textId="2EF0E126" w:rsidR="00174DBC" w:rsidRDefault="00414E46" w:rsidP="009F702A">
      <w:pPr>
        <w:pStyle w:val="Caption"/>
        <w:jc w:val="center"/>
      </w:pPr>
      <w:bookmarkStart w:id="180" w:name="_Toc16504795"/>
      <w:r>
        <w:t xml:space="preserve">Figure </w:t>
      </w:r>
      <w:r w:rsidR="00DC50DA">
        <w:fldChar w:fldCharType="begin"/>
      </w:r>
      <w:r w:rsidR="00DC50DA">
        <w:instrText xml:space="preserve"> SEQ Figure \* ARABIC </w:instrText>
      </w:r>
      <w:r w:rsidR="00DC50DA">
        <w:fldChar w:fldCharType="separate"/>
      </w:r>
      <w:r w:rsidR="00D515BE">
        <w:rPr>
          <w:noProof/>
        </w:rPr>
        <w:t>53</w:t>
      </w:r>
      <w:r w:rsidR="00DC50DA">
        <w:rPr>
          <w:noProof/>
        </w:rPr>
        <w:fldChar w:fldCharType="end"/>
      </w:r>
      <w:r>
        <w:t>: schéma du comparateur remis à jour</w:t>
      </w:r>
      <w:bookmarkEnd w:id="180"/>
    </w:p>
    <w:p w14:paraId="26909D38" w14:textId="343961C3" w:rsidR="00414E46" w:rsidRDefault="00414E46" w:rsidP="00E624FA"/>
    <w:p w14:paraId="18683502" w14:textId="77777777" w:rsidR="00414E46" w:rsidRPr="00414E46" w:rsidRDefault="00414E46" w:rsidP="00E624FA"/>
    <w:p w14:paraId="3E6BDB13" w14:textId="31DE9275" w:rsidR="00644745" w:rsidRDefault="00644745" w:rsidP="00E624FA"/>
    <w:p w14:paraId="4521726D" w14:textId="72E74DD2" w:rsidR="00A3050D" w:rsidRDefault="00A3050D" w:rsidP="00E624FA">
      <w:pPr>
        <w:pStyle w:val="Heading4"/>
      </w:pPr>
      <w:bookmarkStart w:id="181" w:name="_Toc16587536"/>
      <w:r>
        <w:t>Boutons</w:t>
      </w:r>
      <w:bookmarkEnd w:id="181"/>
    </w:p>
    <w:p w14:paraId="54052470" w14:textId="2D72980B" w:rsidR="00A3050D" w:rsidRDefault="00A3050D" w:rsidP="00E624FA"/>
    <w:p w14:paraId="0E204A57" w14:textId="1AABD8CF" w:rsidR="00A3050D" w:rsidRDefault="00A3050D" w:rsidP="00E624FA">
      <w:pPr>
        <w:rPr>
          <w:noProof/>
        </w:rPr>
      </w:pPr>
      <w:r>
        <w:rPr>
          <w:noProof/>
        </w:rPr>
        <w:t>Ce test vérifie si les boutons passent à 0 losqu’ils sont pressés.</w:t>
      </w:r>
    </w:p>
    <w:p w14:paraId="4DA92DD4" w14:textId="530D6A23" w:rsidR="00A3050D" w:rsidRDefault="00A3050D" w:rsidP="00E624FA">
      <w:pPr>
        <w:rPr>
          <w:noProof/>
        </w:rPr>
      </w:pPr>
    </w:p>
    <w:p w14:paraId="44ADA771" w14:textId="77777777" w:rsidR="00414E46" w:rsidRDefault="00414E46" w:rsidP="00E624FA">
      <w:pPr>
        <w:rPr>
          <w:noProof/>
        </w:rPr>
      </w:pPr>
    </w:p>
    <w:p w14:paraId="052CA2F8" w14:textId="77777777" w:rsidR="00174DBC" w:rsidRDefault="00174DBC" w:rsidP="00E624FA">
      <w:r>
        <w:t xml:space="preserve">Résultat : </w:t>
      </w:r>
    </w:p>
    <w:p w14:paraId="082E142F" w14:textId="23ED0D1E" w:rsidR="00A3050D" w:rsidRDefault="00A3050D" w:rsidP="00E624FA">
      <w:pPr>
        <w:rPr>
          <w:noProof/>
        </w:rPr>
      </w:pPr>
    </w:p>
    <w:p w14:paraId="581CFCAF" w14:textId="63C14995" w:rsidR="00174DBC" w:rsidRDefault="00174DBC" w:rsidP="00E624FA">
      <w:pPr>
        <w:pStyle w:val="ListParagraph"/>
        <w:numPr>
          <w:ilvl w:val="0"/>
          <w:numId w:val="27"/>
        </w:numPr>
        <w:rPr>
          <w:noProof/>
        </w:rPr>
      </w:pPr>
      <w:r>
        <w:rPr>
          <w:noProof/>
        </w:rPr>
        <w:t>Le bouton 1 fonctionne.</w:t>
      </w:r>
    </w:p>
    <w:p w14:paraId="020985DB" w14:textId="77777777" w:rsidR="00174DBC" w:rsidRDefault="00174DBC" w:rsidP="00E624FA">
      <w:pPr>
        <w:pStyle w:val="ListParagraph"/>
        <w:rPr>
          <w:noProof/>
        </w:rPr>
      </w:pPr>
    </w:p>
    <w:p w14:paraId="653033C6" w14:textId="77777777" w:rsidR="00414E46" w:rsidRDefault="00A3050D" w:rsidP="009F702A">
      <w:pPr>
        <w:jc w:val="center"/>
      </w:pPr>
      <w:r>
        <w:rPr>
          <w:noProof/>
        </w:rPr>
        <w:drawing>
          <wp:inline distT="0" distB="0" distL="0" distR="0" wp14:anchorId="1E8B4C6C" wp14:editId="16EF2DC5">
            <wp:extent cx="3220284" cy="19672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76">
                      <a:extLst>
                        <a:ext uri="{28A0092B-C50C-407E-A947-70E740481C1C}">
                          <a14:useLocalDpi xmlns:a14="http://schemas.microsoft.com/office/drawing/2010/main" val="0"/>
                        </a:ext>
                      </a:extLst>
                    </a:blip>
                    <a:srcRect t="8201" r="17471" b="11640"/>
                    <a:stretch/>
                  </pic:blipFill>
                  <pic:spPr bwMode="auto">
                    <a:xfrm>
                      <a:off x="0" y="0"/>
                      <a:ext cx="3298390" cy="2014944"/>
                    </a:xfrm>
                    <a:prstGeom prst="rect">
                      <a:avLst/>
                    </a:prstGeom>
                    <a:noFill/>
                    <a:ln>
                      <a:noFill/>
                    </a:ln>
                    <a:extLst>
                      <a:ext uri="{53640926-AAD7-44D8-BBD7-CCE9431645EC}">
                        <a14:shadowObscured xmlns:a14="http://schemas.microsoft.com/office/drawing/2010/main"/>
                      </a:ext>
                    </a:extLst>
                  </pic:spPr>
                </pic:pic>
              </a:graphicData>
            </a:graphic>
          </wp:inline>
        </w:drawing>
      </w:r>
    </w:p>
    <w:p w14:paraId="46F81626" w14:textId="42A11EB7" w:rsidR="00414E46" w:rsidRDefault="00414E46" w:rsidP="009F702A">
      <w:pPr>
        <w:pStyle w:val="Caption"/>
        <w:jc w:val="center"/>
        <w:rPr>
          <w:noProof/>
        </w:rPr>
      </w:pPr>
      <w:bookmarkStart w:id="182" w:name="_Toc16504796"/>
      <w:r>
        <w:t xml:space="preserve">Figure </w:t>
      </w:r>
      <w:r w:rsidR="00DC50DA">
        <w:fldChar w:fldCharType="begin"/>
      </w:r>
      <w:r w:rsidR="00DC50DA">
        <w:instrText xml:space="preserve"> SEQ Figure \* ARABIC </w:instrText>
      </w:r>
      <w:r w:rsidR="00DC50DA">
        <w:fldChar w:fldCharType="separate"/>
      </w:r>
      <w:r w:rsidR="00D515BE">
        <w:rPr>
          <w:noProof/>
        </w:rPr>
        <w:t>54</w:t>
      </w:r>
      <w:r w:rsidR="00DC50DA">
        <w:rPr>
          <w:noProof/>
        </w:rPr>
        <w:fldChar w:fldCharType="end"/>
      </w:r>
      <w:r>
        <w:t>: test du bouton 1</w:t>
      </w:r>
      <w:bookmarkEnd w:id="182"/>
    </w:p>
    <w:p w14:paraId="6DACE323" w14:textId="0E34D3B9" w:rsidR="00174DBC" w:rsidRDefault="00414E46" w:rsidP="00E624FA">
      <w:pPr>
        <w:rPr>
          <w:noProof/>
        </w:rPr>
      </w:pPr>
      <w:r>
        <w:rPr>
          <w:noProof/>
        </w:rPr>
        <w:br w:type="page"/>
      </w:r>
    </w:p>
    <w:p w14:paraId="43022B6D" w14:textId="5E24CDC1" w:rsidR="00174DBC" w:rsidRDefault="00174DBC" w:rsidP="00E624FA">
      <w:pPr>
        <w:pStyle w:val="ListParagraph"/>
        <w:numPr>
          <w:ilvl w:val="0"/>
          <w:numId w:val="27"/>
        </w:numPr>
        <w:rPr>
          <w:noProof/>
        </w:rPr>
      </w:pPr>
      <w:r>
        <w:rPr>
          <w:noProof/>
        </w:rPr>
        <w:lastRenderedPageBreak/>
        <w:t>Le bouton 2 fonctionne</w:t>
      </w:r>
    </w:p>
    <w:p w14:paraId="2F45E2C7" w14:textId="77777777" w:rsidR="00174DBC" w:rsidRDefault="00174DBC" w:rsidP="00E624FA">
      <w:pPr>
        <w:pStyle w:val="ListParagraph"/>
        <w:rPr>
          <w:noProof/>
        </w:rPr>
      </w:pPr>
    </w:p>
    <w:p w14:paraId="3F16DCB1" w14:textId="77777777" w:rsidR="00414E46" w:rsidRDefault="00A3050D" w:rsidP="009F702A">
      <w:pPr>
        <w:jc w:val="center"/>
      </w:pPr>
      <w:r>
        <w:rPr>
          <w:noProof/>
        </w:rPr>
        <w:drawing>
          <wp:inline distT="0" distB="0" distL="0" distR="0" wp14:anchorId="5B492050" wp14:editId="0091A5C9">
            <wp:extent cx="3190875" cy="1953203"/>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77">
                      <a:extLst>
                        <a:ext uri="{28A0092B-C50C-407E-A947-70E740481C1C}">
                          <a14:useLocalDpi xmlns:a14="http://schemas.microsoft.com/office/drawing/2010/main" val="0"/>
                        </a:ext>
                      </a:extLst>
                    </a:blip>
                    <a:srcRect t="8201" r="17637" b="11640"/>
                    <a:stretch/>
                  </pic:blipFill>
                  <pic:spPr bwMode="auto">
                    <a:xfrm>
                      <a:off x="0" y="0"/>
                      <a:ext cx="3303683" cy="2022255"/>
                    </a:xfrm>
                    <a:prstGeom prst="rect">
                      <a:avLst/>
                    </a:prstGeom>
                    <a:noFill/>
                    <a:ln>
                      <a:noFill/>
                    </a:ln>
                    <a:extLst>
                      <a:ext uri="{53640926-AAD7-44D8-BBD7-CCE9431645EC}">
                        <a14:shadowObscured xmlns:a14="http://schemas.microsoft.com/office/drawing/2010/main"/>
                      </a:ext>
                    </a:extLst>
                  </pic:spPr>
                </pic:pic>
              </a:graphicData>
            </a:graphic>
          </wp:inline>
        </w:drawing>
      </w:r>
    </w:p>
    <w:p w14:paraId="56162FD3" w14:textId="63F21DA5" w:rsidR="00A3050D" w:rsidRDefault="00414E46" w:rsidP="009F702A">
      <w:pPr>
        <w:pStyle w:val="Caption"/>
        <w:jc w:val="center"/>
        <w:rPr>
          <w:noProof/>
        </w:rPr>
      </w:pPr>
      <w:bookmarkStart w:id="183" w:name="_Toc16504797"/>
      <w:r>
        <w:t xml:space="preserve">Figure </w:t>
      </w:r>
      <w:r w:rsidR="00DC50DA">
        <w:fldChar w:fldCharType="begin"/>
      </w:r>
      <w:r w:rsidR="00DC50DA">
        <w:instrText xml:space="preserve"> SEQ Figure \* ARABIC </w:instrText>
      </w:r>
      <w:r w:rsidR="00DC50DA">
        <w:fldChar w:fldCharType="separate"/>
      </w:r>
      <w:r w:rsidR="00D515BE">
        <w:rPr>
          <w:noProof/>
        </w:rPr>
        <w:t>55</w:t>
      </w:r>
      <w:r w:rsidR="00DC50DA">
        <w:rPr>
          <w:noProof/>
        </w:rPr>
        <w:fldChar w:fldCharType="end"/>
      </w:r>
      <w:r>
        <w:t>: test du bouton 2</w:t>
      </w:r>
      <w:bookmarkEnd w:id="183"/>
    </w:p>
    <w:p w14:paraId="581B7C5E" w14:textId="3D645795" w:rsidR="00174DBC" w:rsidRDefault="00174DBC" w:rsidP="00E624FA">
      <w:pPr>
        <w:rPr>
          <w:noProof/>
        </w:rPr>
      </w:pPr>
    </w:p>
    <w:p w14:paraId="4D80B6C3" w14:textId="3B20C43E" w:rsidR="00174DBC" w:rsidRDefault="00174DBC" w:rsidP="00E624FA">
      <w:pPr>
        <w:rPr>
          <w:noProof/>
        </w:rPr>
      </w:pPr>
      <w:r>
        <w:rPr>
          <w:noProof/>
        </w:rPr>
        <w:t>Il reste la partie anti-rebond qui sera traitée de manière software.</w:t>
      </w:r>
    </w:p>
    <w:p w14:paraId="203FADB9" w14:textId="7E58472D" w:rsidR="00A3050D" w:rsidRDefault="00A3050D" w:rsidP="00E624FA"/>
    <w:p w14:paraId="5F2913D8" w14:textId="728F4490" w:rsidR="00414E46" w:rsidRPr="00A3050D" w:rsidRDefault="00414E46" w:rsidP="00E624FA"/>
    <w:p w14:paraId="1EF53E34" w14:textId="03565CA8" w:rsidR="008A5828" w:rsidRDefault="00644745" w:rsidP="00E624FA">
      <w:pPr>
        <w:pStyle w:val="Heading4"/>
      </w:pPr>
      <w:bookmarkStart w:id="184" w:name="_Toc16587537"/>
      <w:r>
        <w:t>Tableau récapitulatif</w:t>
      </w:r>
      <w:bookmarkEnd w:id="184"/>
    </w:p>
    <w:p w14:paraId="55647CFB" w14:textId="42AC9459" w:rsidR="00A3050D" w:rsidRDefault="00A3050D" w:rsidP="00E624FA"/>
    <w:p w14:paraId="71C3E662" w14:textId="77777777" w:rsidR="00C41072" w:rsidRDefault="00C41072" w:rsidP="00E624FA"/>
    <w:p w14:paraId="4D7F4C74" w14:textId="05F62FCF" w:rsidR="00414E46" w:rsidRDefault="00414E46" w:rsidP="00E624FA">
      <w:r>
        <w:t>Voici un tableau récapitulatif des différents tests effectués plus haut :</w:t>
      </w:r>
    </w:p>
    <w:p w14:paraId="5094C348" w14:textId="77777777" w:rsidR="00C41072" w:rsidRDefault="00C41072" w:rsidP="00E624FA"/>
    <w:p w14:paraId="4990B29E" w14:textId="64E0AAFB" w:rsidR="00414E46" w:rsidRDefault="00414E46" w:rsidP="00E624FA"/>
    <w:p w14:paraId="1A0C544D" w14:textId="434F72FA" w:rsidR="00414E46" w:rsidRPr="00A3050D" w:rsidRDefault="00414E46" w:rsidP="009F702A">
      <w:pPr>
        <w:jc w:val="center"/>
      </w:pPr>
      <w:r>
        <w:rPr>
          <w:noProof/>
        </w:rPr>
        <w:drawing>
          <wp:inline distT="0" distB="0" distL="0" distR="0" wp14:anchorId="59FAC287" wp14:editId="589B3C09">
            <wp:extent cx="5920452" cy="2536212"/>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51906" cy="2549686"/>
                    </a:xfrm>
                    <a:prstGeom prst="rect">
                      <a:avLst/>
                    </a:prstGeom>
                  </pic:spPr>
                </pic:pic>
              </a:graphicData>
            </a:graphic>
          </wp:inline>
        </w:drawing>
      </w:r>
    </w:p>
    <w:p w14:paraId="249DA92D" w14:textId="7626415F" w:rsidR="00414E46" w:rsidRDefault="00414E46" w:rsidP="009F702A">
      <w:pPr>
        <w:pStyle w:val="Caption"/>
        <w:jc w:val="center"/>
      </w:pPr>
      <w:bookmarkStart w:id="185" w:name="_Toc16504815"/>
      <w:r>
        <w:t xml:space="preserve">Tableau </w:t>
      </w:r>
      <w:r w:rsidR="00DC50DA">
        <w:fldChar w:fldCharType="begin"/>
      </w:r>
      <w:r w:rsidR="00DC50DA">
        <w:instrText xml:space="preserve"> SEQ Tableau \* ARABIC </w:instrText>
      </w:r>
      <w:r w:rsidR="00DC50DA">
        <w:fldChar w:fldCharType="separate"/>
      </w:r>
      <w:r w:rsidR="00D515BE">
        <w:rPr>
          <w:noProof/>
        </w:rPr>
        <w:t>3</w:t>
      </w:r>
      <w:r w:rsidR="00DC50DA">
        <w:rPr>
          <w:noProof/>
        </w:rPr>
        <w:fldChar w:fldCharType="end"/>
      </w:r>
      <w:r>
        <w:t>: récapitulatif des tests</w:t>
      </w:r>
      <w:bookmarkEnd w:id="185"/>
    </w:p>
    <w:p w14:paraId="38F4D131" w14:textId="572C71C7" w:rsidR="002F04EB" w:rsidRPr="0040443D" w:rsidRDefault="00414E46" w:rsidP="00E624FA">
      <w:r>
        <w:br w:type="page"/>
      </w:r>
    </w:p>
    <w:p w14:paraId="6901C701" w14:textId="10239592" w:rsidR="006C4933" w:rsidRDefault="0081751A" w:rsidP="00E624FA">
      <w:pPr>
        <w:pStyle w:val="Heading1"/>
      </w:pPr>
      <w:bookmarkStart w:id="186" w:name="_Ref14159811"/>
      <w:bookmarkStart w:id="187" w:name="_Toc16587538"/>
      <w:r w:rsidRPr="0040443D">
        <w:lastRenderedPageBreak/>
        <w:t>Programmation</w:t>
      </w:r>
      <w:bookmarkEnd w:id="186"/>
      <w:bookmarkEnd w:id="187"/>
    </w:p>
    <w:p w14:paraId="1EE4ADCF" w14:textId="21D4184B" w:rsidR="0095018D" w:rsidRDefault="0095018D" w:rsidP="00E624FA"/>
    <w:p w14:paraId="439A5B57" w14:textId="3BB8C9A7" w:rsidR="0095018D" w:rsidRDefault="0095018D" w:rsidP="00E624FA">
      <w:r>
        <w:t>Il y aura essentiellement 2 points</w:t>
      </w:r>
      <w:r w:rsidR="00B42CA9">
        <w:t xml:space="preserve"> dans la partie programmation</w:t>
      </w:r>
      <w:r>
        <w:t xml:space="preserve">, la transmission et </w:t>
      </w:r>
      <w:r w:rsidR="00B42CA9">
        <w:t>la réception.</w:t>
      </w:r>
    </w:p>
    <w:p w14:paraId="687CA22D" w14:textId="77777777" w:rsidR="00B42CA9" w:rsidRDefault="00B42CA9" w:rsidP="00E624FA"/>
    <w:p w14:paraId="0F89962B" w14:textId="7F75C8A7" w:rsidR="0095018D" w:rsidRDefault="0095018D" w:rsidP="00E624FA">
      <w:pPr>
        <w:pStyle w:val="Heading2"/>
      </w:pPr>
      <w:bookmarkStart w:id="188" w:name="_Toc16587539"/>
      <w:r>
        <w:t>Transmission</w:t>
      </w:r>
      <w:bookmarkEnd w:id="188"/>
    </w:p>
    <w:p w14:paraId="543FABB8" w14:textId="5CE789AF" w:rsidR="0095018D" w:rsidRDefault="0095018D" w:rsidP="00E624FA"/>
    <w:p w14:paraId="3999D438" w14:textId="6CE69B29" w:rsidR="00B42CA9" w:rsidRDefault="00B42CA9" w:rsidP="00E624FA">
      <w:r>
        <w:t>La transmission des données se fait depuis les SensorBalls. Le code pour le stockage des données des capteurs lui a déjà été implémenté auparavant. Il ne reste donc plus qu’à envoyer l’id des balles sur leurs antennes.</w:t>
      </w:r>
    </w:p>
    <w:p w14:paraId="65DB55D3" w14:textId="77777777" w:rsidR="00B42CA9" w:rsidRPr="0095018D" w:rsidRDefault="00B42CA9" w:rsidP="00E624FA"/>
    <w:p w14:paraId="27952B1A" w14:textId="38613D29" w:rsidR="0095018D" w:rsidRDefault="0095018D" w:rsidP="00E624FA">
      <w:pPr>
        <w:pStyle w:val="Heading3"/>
      </w:pPr>
      <w:bookmarkStart w:id="189" w:name="_Toc16587540"/>
      <w:r w:rsidRPr="00B42CA9">
        <w:t>Configuration</w:t>
      </w:r>
      <w:bookmarkEnd w:id="189"/>
    </w:p>
    <w:p w14:paraId="3CC7C35E" w14:textId="6F01C291" w:rsidR="00B42CA9" w:rsidRDefault="00B42CA9" w:rsidP="00E624FA"/>
    <w:p w14:paraId="73F46F66" w14:textId="77777777" w:rsidR="00C829FE" w:rsidRDefault="00C829FE" w:rsidP="00E624FA">
      <w:r>
        <w:t>Le code qui a déjà été implémenté est en C sur le logiciel Keil. Il est alors normal de continuer la partie transmission sur ce même logiciel.</w:t>
      </w:r>
    </w:p>
    <w:p w14:paraId="01280EC3" w14:textId="77777777" w:rsidR="00C829FE" w:rsidRDefault="00C829FE" w:rsidP="00E624FA"/>
    <w:p w14:paraId="3192169C" w14:textId="0B60F4F9" w:rsidR="00B42CA9" w:rsidRDefault="00C829FE" w:rsidP="00E624FA">
      <w:r>
        <w:t>L’envoi des données se fera grâce à un protocole spi. Cela permettra de ne pas avoir besoin de gérer des timers puisque le protocole gère l’envoi de données depuis un clock interne.</w:t>
      </w:r>
    </w:p>
    <w:p w14:paraId="21A2BE6A" w14:textId="26314F59" w:rsidR="00C829FE" w:rsidRDefault="00C829FE" w:rsidP="00E624FA"/>
    <w:p w14:paraId="76C3B8E1" w14:textId="7AA2D453" w:rsidR="00C829FE" w:rsidRDefault="00C829FE" w:rsidP="00E624FA"/>
    <w:p w14:paraId="53B8673E" w14:textId="2E31C79C" w:rsidR="00C829FE" w:rsidRDefault="00C829FE" w:rsidP="00E624FA"/>
    <w:p w14:paraId="3E2D87EA" w14:textId="1DAC200D" w:rsidR="00C829FE" w:rsidRDefault="00C829FE" w:rsidP="00E624FA">
      <w:pPr>
        <w:pStyle w:val="Heading3"/>
      </w:pPr>
      <w:bookmarkStart w:id="190" w:name="_Ref14945695"/>
      <w:bookmarkStart w:id="191" w:name="_Toc16587541"/>
      <w:r>
        <w:t>SPI</w:t>
      </w:r>
      <w:bookmarkEnd w:id="190"/>
      <w:bookmarkEnd w:id="191"/>
    </w:p>
    <w:p w14:paraId="74215387" w14:textId="4D5E6895" w:rsidR="009830F2" w:rsidRDefault="009830F2" w:rsidP="00E624FA">
      <w:pPr>
        <w:rPr>
          <w:lang w:val="de-CH"/>
        </w:rPr>
      </w:pPr>
    </w:p>
    <w:p w14:paraId="27A4D1FE" w14:textId="7DAE8444" w:rsidR="009830F2" w:rsidRDefault="009830F2" w:rsidP="00E624FA">
      <w:r w:rsidRPr="009830F2">
        <w:t>La transmission SPI se fait au moyen d’un tableau</w:t>
      </w:r>
      <w:r>
        <w:t xml:space="preserve">. La trame aura la forme d’une trame UART (figure ci-dessous). Le but étant du coté réception de pouvoir recevoir l’id de la balle sur une entrée UART du microcontrôleur ce qui permet </w:t>
      </w:r>
      <w:r w:rsidR="009F702A">
        <w:t>traiter les données facilement.</w:t>
      </w:r>
    </w:p>
    <w:p w14:paraId="7D7F00F5" w14:textId="4B8DA164" w:rsidR="00C829FE" w:rsidRPr="009830F2" w:rsidRDefault="009830F2" w:rsidP="009F702A">
      <w:pPr>
        <w:jc w:val="center"/>
      </w:pPr>
      <w:r>
        <w:rPr>
          <w:noProof/>
        </w:rPr>
        <w:drawing>
          <wp:inline distT="0" distB="0" distL="0" distR="0" wp14:anchorId="137544B6" wp14:editId="14D9A341">
            <wp:extent cx="3697357" cy="596719"/>
            <wp:effectExtent l="0" t="0" r="0" b="0"/>
            <wp:docPr id="2" name="Picture 2" descr="https://upload.wikimedia.org/wikipedia/commons/thumb/0/0e/Constitution_trame_uart.png/600px-Constitution_trame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0/0e/Constitution_trame_uart.png/600px-Constitution_trame_uart.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21286" cy="600581"/>
                    </a:xfrm>
                    <a:prstGeom prst="rect">
                      <a:avLst/>
                    </a:prstGeom>
                    <a:noFill/>
                    <a:ln>
                      <a:noFill/>
                    </a:ln>
                  </pic:spPr>
                </pic:pic>
              </a:graphicData>
            </a:graphic>
          </wp:inline>
        </w:drawing>
      </w:r>
    </w:p>
    <w:p w14:paraId="1C6BD162" w14:textId="179ACDD4" w:rsidR="009830F2" w:rsidRDefault="009830F2" w:rsidP="009F702A">
      <w:pPr>
        <w:pStyle w:val="Caption"/>
        <w:spacing w:after="0"/>
        <w:jc w:val="center"/>
      </w:pPr>
      <w:bookmarkStart w:id="192" w:name="_Ref14938456"/>
      <w:bookmarkStart w:id="193" w:name="_Toc16504798"/>
      <w:r>
        <w:t xml:space="preserve">Figure </w:t>
      </w:r>
      <w:r w:rsidR="00DC50DA">
        <w:fldChar w:fldCharType="begin"/>
      </w:r>
      <w:r w:rsidR="00DC50DA">
        <w:instrText xml:space="preserve"> SEQ Figure \* ARABIC </w:instrText>
      </w:r>
      <w:r w:rsidR="00DC50DA">
        <w:fldChar w:fldCharType="separate"/>
      </w:r>
      <w:r w:rsidR="00D515BE">
        <w:rPr>
          <w:noProof/>
        </w:rPr>
        <w:t>56</w:t>
      </w:r>
      <w:r w:rsidR="00DC50DA">
        <w:rPr>
          <w:noProof/>
        </w:rPr>
        <w:fldChar w:fldCharType="end"/>
      </w:r>
      <w:r>
        <w:t xml:space="preserve"> : trame UART</w:t>
      </w:r>
      <w:bookmarkEnd w:id="192"/>
      <w:bookmarkEnd w:id="193"/>
    </w:p>
    <w:p w14:paraId="6F4C62BB" w14:textId="255AFAAB" w:rsidR="009830F2" w:rsidRDefault="009830F2" w:rsidP="009F702A">
      <w:pPr>
        <w:pStyle w:val="Caption"/>
        <w:spacing w:after="0"/>
        <w:jc w:val="center"/>
      </w:pPr>
      <w:r>
        <w:t>Source : UART</w:t>
      </w:r>
    </w:p>
    <w:p w14:paraId="0CA2E96C" w14:textId="5C8F5D7C" w:rsidR="007731C8" w:rsidRDefault="007731C8" w:rsidP="00E624FA">
      <w:pPr>
        <w:pStyle w:val="Heading4"/>
      </w:pPr>
      <w:bookmarkStart w:id="194" w:name="_Toc16587542"/>
      <w:r>
        <w:t>Trame</w:t>
      </w:r>
      <w:bookmarkEnd w:id="194"/>
    </w:p>
    <w:p w14:paraId="46D47B87" w14:textId="77777777" w:rsidR="007731C8" w:rsidRPr="007731C8" w:rsidRDefault="007731C8" w:rsidP="00E624FA"/>
    <w:p w14:paraId="2430DDA4" w14:textId="20EBBAE5" w:rsidR="007731C8" w:rsidRDefault="009830F2" w:rsidP="00E624FA">
      <w:r>
        <w:t>Le tableau, pour correspondre à la trame</w:t>
      </w:r>
      <w:r w:rsidR="009F702A">
        <w:t xml:space="preserve"> UART aura la forme suivante : </w:t>
      </w:r>
    </w:p>
    <w:p w14:paraId="45D61966" w14:textId="77777777" w:rsidR="009830F2" w:rsidRPr="009830F2" w:rsidRDefault="009830F2" w:rsidP="00E624FA"/>
    <w:p w14:paraId="1E142810" w14:textId="3F7D96B1" w:rsidR="009830F2" w:rsidRDefault="007731C8" w:rsidP="009F702A">
      <w:pPr>
        <w:jc w:val="center"/>
      </w:pPr>
      <w:r>
        <w:rPr>
          <w:noProof/>
        </w:rPr>
        <w:drawing>
          <wp:inline distT="0" distB="0" distL="0" distR="0" wp14:anchorId="500ADD17" wp14:editId="1ACEC1D4">
            <wp:extent cx="1898946" cy="24860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18007" cy="2510979"/>
                    </a:xfrm>
                    <a:prstGeom prst="rect">
                      <a:avLst/>
                    </a:prstGeom>
                  </pic:spPr>
                </pic:pic>
              </a:graphicData>
            </a:graphic>
          </wp:inline>
        </w:drawing>
      </w:r>
    </w:p>
    <w:p w14:paraId="1D212F11" w14:textId="0F6A5FED" w:rsidR="009830F2" w:rsidRDefault="009830F2" w:rsidP="009F702A">
      <w:pPr>
        <w:pStyle w:val="Caption"/>
        <w:jc w:val="center"/>
      </w:pPr>
      <w:bookmarkStart w:id="195" w:name="_Toc16504799"/>
      <w:r>
        <w:t xml:space="preserve">Figure </w:t>
      </w:r>
      <w:r w:rsidR="00DC50DA">
        <w:fldChar w:fldCharType="begin"/>
      </w:r>
      <w:r w:rsidR="00DC50DA">
        <w:instrText xml:space="preserve"> SEQ Figure \* ARABIC </w:instrText>
      </w:r>
      <w:r w:rsidR="00DC50DA">
        <w:fldChar w:fldCharType="separate"/>
      </w:r>
      <w:r w:rsidR="00D515BE">
        <w:rPr>
          <w:noProof/>
        </w:rPr>
        <w:t>57</w:t>
      </w:r>
      <w:r w:rsidR="00DC50DA">
        <w:rPr>
          <w:noProof/>
        </w:rPr>
        <w:fldChar w:fldCharType="end"/>
      </w:r>
      <w:r>
        <w:t>: tableau pour la transmission</w:t>
      </w:r>
      <w:bookmarkEnd w:id="195"/>
    </w:p>
    <w:p w14:paraId="6A258E34" w14:textId="6BA0E6DA" w:rsidR="009830F2" w:rsidRDefault="009830F2" w:rsidP="00E624FA">
      <w:r>
        <w:lastRenderedPageBreak/>
        <w:t>Pour éviter que toutes les antennes émettent tout le temps, la ligne est forcée à 0. Ce qui empêchera l’id 0x0 d’être utilisé car toujours valide.</w:t>
      </w:r>
    </w:p>
    <w:p w14:paraId="16C53C79" w14:textId="236A6BBD" w:rsidR="009830F2" w:rsidRDefault="009830F2" w:rsidP="00E624FA"/>
    <w:p w14:paraId="44B3F399" w14:textId="601D9813" w:rsidR="009830F2" w:rsidRDefault="009830F2" w:rsidP="00E624FA">
      <w:r>
        <w:t xml:space="preserve">La première chose à faire est d’activer la réception en mettant la ligne à 1. Cela produira une interruption côté </w:t>
      </w:r>
      <w:r w:rsidR="007731C8">
        <w:t>réception et permettra à l’ADC de lire la valeur de puissance.</w:t>
      </w:r>
    </w:p>
    <w:p w14:paraId="6A5FF049" w14:textId="1E0FD2EA" w:rsidR="007731C8" w:rsidRDefault="007731C8" w:rsidP="00E624FA"/>
    <w:p w14:paraId="601B0A83" w14:textId="33FC925D" w:rsidR="007731C8" w:rsidRDefault="007731C8" w:rsidP="00E624FA">
      <w:r>
        <w:t>Ensuite, la trame UART est envoyée en correspondance avec la trame UART (</w:t>
      </w:r>
      <w:r>
        <w:fldChar w:fldCharType="begin"/>
      </w:r>
      <w:r>
        <w:instrText xml:space="preserve"> REF _Ref14938456 \h </w:instrText>
      </w:r>
      <w:r>
        <w:fldChar w:fldCharType="separate"/>
      </w:r>
      <w:r w:rsidR="00D515BE">
        <w:t xml:space="preserve">Figure </w:t>
      </w:r>
      <w:r w:rsidR="00D515BE">
        <w:rPr>
          <w:noProof/>
        </w:rPr>
        <w:t>56</w:t>
      </w:r>
      <w:r w:rsidR="00D515BE">
        <w:t xml:space="preserve"> : trame UART</w:t>
      </w:r>
      <w:r>
        <w:fldChar w:fldCharType="end"/>
      </w:r>
    </w:p>
    <w:p w14:paraId="717318E3" w14:textId="13473DA8" w:rsidR="007731C8" w:rsidRDefault="007731C8" w:rsidP="00E624FA"/>
    <w:p w14:paraId="2F1522D6" w14:textId="65E9E647" w:rsidR="007731C8" w:rsidRDefault="007731C8" w:rsidP="00E624FA">
      <w:r>
        <w:t xml:space="preserve">Puis la ligne est repassée a 0. </w:t>
      </w:r>
    </w:p>
    <w:p w14:paraId="5934105A" w14:textId="3C9F0346" w:rsidR="007731C8" w:rsidRDefault="007731C8" w:rsidP="00E624FA"/>
    <w:p w14:paraId="0E47D258" w14:textId="1079DCC2" w:rsidR="00C829FE" w:rsidRDefault="007731C8" w:rsidP="00E624FA">
      <w:pPr>
        <w:pStyle w:val="Heading4"/>
      </w:pPr>
      <w:bookmarkStart w:id="196" w:name="_Ref14946074"/>
      <w:bookmarkStart w:id="197" w:name="_Toc16587543"/>
      <w:r w:rsidRPr="007731C8">
        <w:t>Débit en bauds</w:t>
      </w:r>
      <w:bookmarkEnd w:id="196"/>
      <w:bookmarkEnd w:id="197"/>
    </w:p>
    <w:p w14:paraId="492DE9D6" w14:textId="3D15D5A7" w:rsidR="007731C8" w:rsidRDefault="007731C8" w:rsidP="00E624FA"/>
    <w:p w14:paraId="09B24375" w14:textId="2FACF951" w:rsidR="007731C8" w:rsidRDefault="007731C8" w:rsidP="00E624FA">
      <w:r>
        <w:t>La vitesse de transmission du SPI calculé avec CubeMX est de 312.5Kbits/s. Comme la transmission ne peut pas se faire en dessus de 20kbits/s, le même caractère est envoyé 32</w:t>
      </w:r>
      <w:r w:rsidR="00687435">
        <w:t xml:space="preserve"> </w:t>
      </w:r>
      <w:r>
        <w:t>fois</w:t>
      </w:r>
      <w:r w:rsidR="00687435">
        <w:t xml:space="preserve"> de suite</w:t>
      </w:r>
      <w:r>
        <w:t>.</w:t>
      </w:r>
    </w:p>
    <w:p w14:paraId="04083788" w14:textId="041455C4" w:rsidR="007731C8" w:rsidRDefault="007731C8" w:rsidP="00E624FA"/>
    <w:p w14:paraId="1B2AE3B9" w14:textId="71885D9A" w:rsidR="007731C8" w:rsidRDefault="007731C8" w:rsidP="00E624FA">
      <w:r>
        <w:t xml:space="preserve">Si qui donne finalement une vitesse de </w:t>
      </w:r>
      <w:r w:rsidR="00687435">
        <w:t>9.75kbits/s.</w:t>
      </w:r>
    </w:p>
    <w:p w14:paraId="177BC8C5" w14:textId="71400447" w:rsidR="00687435" w:rsidRDefault="00687435" w:rsidP="00E624FA"/>
    <w:p w14:paraId="3FF0FED2" w14:textId="4170949C" w:rsidR="00687435" w:rsidRPr="00687435" w:rsidRDefault="00687435" w:rsidP="00E624FA">
      <w:pPr>
        <w:pStyle w:val="Heading3"/>
      </w:pPr>
      <w:bookmarkStart w:id="198" w:name="_Toc16587544"/>
      <w:r w:rsidRPr="00687435">
        <w:t>Machine d’état</w:t>
      </w:r>
      <w:bookmarkEnd w:id="198"/>
    </w:p>
    <w:p w14:paraId="7978A86B" w14:textId="7E09E888" w:rsidR="00687435" w:rsidRPr="00687435" w:rsidRDefault="00687435" w:rsidP="00E624FA"/>
    <w:p w14:paraId="5D2A9AC5" w14:textId="2BDFB5A3" w:rsidR="00687435" w:rsidRDefault="00687435" w:rsidP="00E624FA">
      <w:r w:rsidRPr="00687435">
        <w:t>Pour l’envoi des donn</w:t>
      </w:r>
      <w:r>
        <w:t xml:space="preserve">ée, une simple machine d’état transitions est utilisée. Elle se presente comme suit : </w:t>
      </w:r>
    </w:p>
    <w:p w14:paraId="40480B80" w14:textId="401872B1" w:rsidR="00687435" w:rsidRDefault="00687435" w:rsidP="00E624FA"/>
    <w:p w14:paraId="3DABD191" w14:textId="77777777" w:rsidR="00687435" w:rsidRDefault="00687435" w:rsidP="009F702A">
      <w:pPr>
        <w:jc w:val="center"/>
      </w:pPr>
      <w:r>
        <w:rPr>
          <w:noProof/>
        </w:rPr>
        <w:drawing>
          <wp:inline distT="0" distB="0" distL="0" distR="0" wp14:anchorId="463EBF3F" wp14:editId="28BBD611">
            <wp:extent cx="2871912" cy="2042906"/>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81368" cy="2049633"/>
                    </a:xfrm>
                    <a:prstGeom prst="rect">
                      <a:avLst/>
                    </a:prstGeom>
                  </pic:spPr>
                </pic:pic>
              </a:graphicData>
            </a:graphic>
          </wp:inline>
        </w:drawing>
      </w:r>
    </w:p>
    <w:p w14:paraId="04F4C4C0" w14:textId="562B2720" w:rsidR="00687435" w:rsidRDefault="00687435" w:rsidP="009F702A">
      <w:pPr>
        <w:pStyle w:val="Caption"/>
        <w:jc w:val="center"/>
      </w:pPr>
      <w:bookmarkStart w:id="199" w:name="_Toc16504800"/>
      <w:r>
        <w:t xml:space="preserve">Figure </w:t>
      </w:r>
      <w:r w:rsidR="00DC50DA">
        <w:fldChar w:fldCharType="begin"/>
      </w:r>
      <w:r w:rsidR="00DC50DA">
        <w:instrText xml:space="preserve"> SEQ Figure \* ARABIC </w:instrText>
      </w:r>
      <w:r w:rsidR="00DC50DA">
        <w:fldChar w:fldCharType="separate"/>
      </w:r>
      <w:r w:rsidR="00D515BE">
        <w:rPr>
          <w:noProof/>
        </w:rPr>
        <w:t>58</w:t>
      </w:r>
      <w:r w:rsidR="00DC50DA">
        <w:rPr>
          <w:noProof/>
        </w:rPr>
        <w:fldChar w:fldCharType="end"/>
      </w:r>
      <w:r>
        <w:t>: machine d'état pour la transmission</w:t>
      </w:r>
      <w:bookmarkEnd w:id="199"/>
    </w:p>
    <w:p w14:paraId="174949AB" w14:textId="79BE38F9" w:rsidR="00687435" w:rsidRDefault="00687435" w:rsidP="00E624FA"/>
    <w:p w14:paraId="119C8E70" w14:textId="2D516DF4" w:rsidR="00687435" w:rsidRDefault="00687435" w:rsidP="00E624FA">
      <w:r>
        <w:t xml:space="preserve">États : </w:t>
      </w:r>
    </w:p>
    <w:p w14:paraId="27F3FFA9" w14:textId="088B8277" w:rsidR="00687435" w:rsidRDefault="00687435" w:rsidP="00E624FA"/>
    <w:p w14:paraId="1B22EC6B" w14:textId="2B3FC3D8" w:rsidR="00687435" w:rsidRDefault="00687435" w:rsidP="00E624FA">
      <w:pPr>
        <w:pStyle w:val="ListParagraph"/>
        <w:numPr>
          <w:ilvl w:val="0"/>
          <w:numId w:val="27"/>
        </w:numPr>
      </w:pPr>
      <w:r>
        <w:t>L’état RADIO_WAIT_TO_SEND permet en fait d’attendre un temps random entre 0 et 1 seconde. Cela dans le but d’éviter au maximum que les balles émettent en même temps.</w:t>
      </w:r>
    </w:p>
    <w:p w14:paraId="4848FF20" w14:textId="77777777" w:rsidR="00687435" w:rsidRDefault="00687435" w:rsidP="00E624FA">
      <w:pPr>
        <w:pStyle w:val="ListParagraph"/>
      </w:pPr>
    </w:p>
    <w:p w14:paraId="265E92E1" w14:textId="59D70531" w:rsidR="00687435" w:rsidRDefault="00687435" w:rsidP="00E624FA">
      <w:pPr>
        <w:pStyle w:val="ListParagraph"/>
        <w:numPr>
          <w:ilvl w:val="0"/>
          <w:numId w:val="27"/>
        </w:numPr>
      </w:pPr>
      <w:r>
        <w:t>L’état RADIO_POWER démarre le chip de transmission et attend 1ms qu’il soit allumé corectement.</w:t>
      </w:r>
    </w:p>
    <w:p w14:paraId="28EF1F6A" w14:textId="77777777" w:rsidR="00687435" w:rsidRDefault="00687435" w:rsidP="00E624FA">
      <w:pPr>
        <w:pStyle w:val="ListParagraph"/>
      </w:pPr>
    </w:p>
    <w:p w14:paraId="6B18BD4F" w14:textId="04839CC4" w:rsidR="00687435" w:rsidRPr="00687435" w:rsidRDefault="00687435" w:rsidP="00E624FA">
      <w:pPr>
        <w:pStyle w:val="ListParagraph"/>
        <w:numPr>
          <w:ilvl w:val="0"/>
          <w:numId w:val="27"/>
        </w:numPr>
      </w:pPr>
      <w:r>
        <w:t>L’état RADIO_</w:t>
      </w:r>
      <w:r w:rsidR="00441889">
        <w:t>SEND transmet le</w:t>
      </w:r>
      <w:r>
        <w:t xml:space="preserve"> tableau contenant l’id de la balle grâce au protocole SPI.</w:t>
      </w:r>
    </w:p>
    <w:p w14:paraId="28642F06" w14:textId="5556C271" w:rsidR="00687435" w:rsidRPr="00687435" w:rsidRDefault="00DA74DE" w:rsidP="00E624FA">
      <w:r>
        <w:br w:type="page"/>
      </w:r>
    </w:p>
    <w:p w14:paraId="676BB684" w14:textId="6FDCBB43" w:rsidR="00C829FE" w:rsidRPr="00687435" w:rsidRDefault="00E76944" w:rsidP="00E624FA">
      <w:pPr>
        <w:pStyle w:val="Heading2"/>
      </w:pPr>
      <w:bookmarkStart w:id="200" w:name="_Toc16587545"/>
      <w:r w:rsidRPr="00687435">
        <w:lastRenderedPageBreak/>
        <w:t>Réception</w:t>
      </w:r>
      <w:bookmarkEnd w:id="200"/>
    </w:p>
    <w:p w14:paraId="3C69E01C" w14:textId="560DEF4A" w:rsidR="00C829FE" w:rsidRPr="00687435" w:rsidRDefault="00C829FE" w:rsidP="00E624FA"/>
    <w:p w14:paraId="7F7C1C92" w14:textId="23BD7FB1" w:rsidR="00C829FE" w:rsidRPr="00687435" w:rsidRDefault="00B80942" w:rsidP="00E624FA">
      <w:r>
        <w:t>La transmission des données se fait grâce aux antennes designées dans ce projet. Le code sera implémenté sur une plaque additionnelle qui viendra s’attacher sur le circuit d’interface.</w:t>
      </w:r>
    </w:p>
    <w:p w14:paraId="2D7E5D52" w14:textId="64083F50" w:rsidR="0095018D" w:rsidRPr="00687435" w:rsidRDefault="0095018D" w:rsidP="00E624FA"/>
    <w:p w14:paraId="2B71C01F" w14:textId="0C3C9F38" w:rsidR="0095018D" w:rsidRDefault="0095018D" w:rsidP="00E624FA">
      <w:pPr>
        <w:pStyle w:val="Heading3"/>
      </w:pPr>
      <w:bookmarkStart w:id="201" w:name="_Toc16587546"/>
      <w:r w:rsidRPr="00687435">
        <w:t>Configuration</w:t>
      </w:r>
      <w:bookmarkEnd w:id="201"/>
    </w:p>
    <w:p w14:paraId="1CE02D01" w14:textId="63BB21D3" w:rsidR="00B80942" w:rsidRDefault="00B80942" w:rsidP="00E624FA"/>
    <w:p w14:paraId="10F298C0" w14:textId="77777777" w:rsidR="00B80942" w:rsidRDefault="00B80942" w:rsidP="00E624FA">
      <w:r>
        <w:t>La plaque choisie pour ce travail est une board de démonstration de chez STM. Ce sera la platine STM32F429-i Discovery.</w:t>
      </w:r>
    </w:p>
    <w:p w14:paraId="1D0D94E4" w14:textId="24A7A189" w:rsidR="00B80942" w:rsidRDefault="00B80942" w:rsidP="00E624FA">
      <w:r>
        <w:t xml:space="preserve">Elle possède en outre, des ADC, un ADC, un périphérique UART et un écran LDC de type résistif qui sera utile pour créer une interface utilisateur. </w:t>
      </w:r>
    </w:p>
    <w:p w14:paraId="4DECD039" w14:textId="7C107C57" w:rsidR="00B80942" w:rsidRDefault="00B80942" w:rsidP="00E624FA"/>
    <w:p w14:paraId="1F7F0686" w14:textId="661E3AE3" w:rsidR="00B80942" w:rsidRDefault="003E3CC1" w:rsidP="00E624FA">
      <w:pPr>
        <w:pStyle w:val="Heading4"/>
      </w:pPr>
      <w:bookmarkStart w:id="202" w:name="_Toc16587547"/>
      <w:r>
        <w:t>Convertisseur Analogique Digital</w:t>
      </w:r>
      <w:bookmarkEnd w:id="202"/>
    </w:p>
    <w:p w14:paraId="352354D6" w14:textId="791820C3" w:rsidR="003E3CC1" w:rsidRDefault="003E3CC1" w:rsidP="00E624FA"/>
    <w:p w14:paraId="4AEC3ACB" w14:textId="0BC74799" w:rsidR="003E3CC1" w:rsidRDefault="003E3CC1" w:rsidP="00E624FA">
      <w:r>
        <w:t>Il y aura deux entrées ADC, Une pour chaque antenne. L’entrée ADC qui est reliée à l’antenne LPDA, est aussi connectée à une interruption. A chaque interruption, le</w:t>
      </w:r>
      <w:r w:rsidR="009F702A">
        <w:t>s 2 convertisseurs sont lancés.</w:t>
      </w:r>
    </w:p>
    <w:p w14:paraId="361C6509" w14:textId="3F86C31B" w:rsidR="003E3CC1" w:rsidRDefault="003E3CC1" w:rsidP="00E624FA">
      <w:r>
        <w:t xml:space="preserve">La valeur d’un bit du convertisseur en mV est </w:t>
      </w:r>
      <w:r w:rsidR="00E76944">
        <w:t>calculée</w:t>
      </w:r>
      <w:r>
        <w:t xml:space="preserve"> comme suit :</w:t>
      </w:r>
    </w:p>
    <w:p w14:paraId="4A7C7EE9" w14:textId="5CA366E2" w:rsidR="003E3CC1" w:rsidRDefault="003E3CC1" w:rsidP="00E624FA"/>
    <w:p w14:paraId="516433BA" w14:textId="5B5FA034" w:rsidR="00722D5B" w:rsidRDefault="003E3CC1" w:rsidP="009F702A">
      <w:pPr>
        <w:pStyle w:val="Caption"/>
      </w:pPr>
      <w:r>
        <w:tab/>
      </w:r>
      <w:bookmarkStart w:id="203" w:name="_Toc16587922"/>
      <m:oMath>
        <m:r>
          <w:rPr>
            <w:rFonts w:ascii="Cambria Math" w:hAnsi="Cambria Math"/>
          </w:rPr>
          <m:t>bit</m:t>
        </m:r>
        <m:d>
          <m:dPr>
            <m:begChr m:val="["/>
            <m:endChr m:val="]"/>
            <m:ctrlPr>
              <w:rPr>
                <w:rFonts w:ascii="Cambria Math" w:hAnsi="Cambria Math"/>
              </w:rPr>
            </m:ctrlPr>
          </m:dPr>
          <m:e>
            <m:r>
              <w:rPr>
                <w:rFonts w:ascii="Cambria Math" w:hAnsi="Cambria Math"/>
              </w:rPr>
              <m:t>mV</m:t>
            </m:r>
          </m:e>
        </m:d>
        <m:r>
          <w:rPr>
            <w:rFonts w:ascii="Cambria Math" w:hAnsi="Cambria Math"/>
          </w:rPr>
          <m:t xml:space="preserve">= </m:t>
        </m:r>
        <m:f>
          <m:fPr>
            <m:ctrlPr>
              <w:rPr>
                <w:rFonts w:ascii="Cambria Math" w:hAnsi="Cambria Math"/>
              </w:rPr>
            </m:ctrlPr>
          </m:fPr>
          <m:num>
            <m:r>
              <w:rPr>
                <w:rFonts w:ascii="Cambria Math" w:hAnsi="Cambria Math"/>
              </w:rPr>
              <m:t>VDD[mV]</m:t>
            </m:r>
          </m:num>
          <m:den>
            <m:r>
              <w:rPr>
                <w:rFonts w:ascii="Cambria Math" w:hAnsi="Cambria Math"/>
              </w:rPr>
              <m:t>ValMax</m:t>
            </m:r>
          </m:den>
        </m:f>
      </m:oMath>
      <w:r>
        <w:tab/>
        <w:t xml:space="preserve">( </w:t>
      </w:r>
      <w:r w:rsidR="00DC50DA">
        <w:fldChar w:fldCharType="begin"/>
      </w:r>
      <w:r w:rsidR="00DC50DA">
        <w:instrText xml:space="preserve"> SEQ ( \* ARABIC </w:instrText>
      </w:r>
      <w:r w:rsidR="00DC50DA">
        <w:fldChar w:fldCharType="separate"/>
      </w:r>
      <w:r w:rsidR="00D515BE">
        <w:rPr>
          <w:noProof/>
        </w:rPr>
        <w:t>19</w:t>
      </w:r>
      <w:r w:rsidR="00DC50DA">
        <w:rPr>
          <w:noProof/>
        </w:rPr>
        <w:fldChar w:fldCharType="end"/>
      </w:r>
      <w:r>
        <w:t xml:space="preserve"> </w:t>
      </w:r>
      <w:bookmarkStart w:id="204" w:name="_Toc16587721"/>
      <w:r>
        <w:t>)</w:t>
      </w:r>
      <w:bookmarkEnd w:id="204"/>
      <w:bookmarkEnd w:id="203"/>
    </w:p>
    <w:p w14:paraId="71F58F9E" w14:textId="15C86491" w:rsidR="003E3CC1" w:rsidRDefault="003E3CC1" w:rsidP="00E624FA">
      <w:r>
        <w:t xml:space="preserve">Si VDD, la tension d’alimentation d’un ADC est de 3V et que sa valeur maximum 12bit = 4095, la valeur pour un bit sera de </w:t>
      </w:r>
      <w:r w:rsidR="00E76944">
        <w:t>0.733uV.</w:t>
      </w:r>
    </w:p>
    <w:p w14:paraId="43C6C1C7" w14:textId="1DB7A194" w:rsidR="00E76944" w:rsidRDefault="00E76944" w:rsidP="00E624FA"/>
    <w:p w14:paraId="28BE7B3E" w14:textId="34BBDB56" w:rsidR="00E76944" w:rsidRDefault="00E76944" w:rsidP="00E624FA">
      <w:pPr>
        <w:pStyle w:val="Heading4"/>
      </w:pPr>
      <w:bookmarkStart w:id="205" w:name="_Toc16587548"/>
      <w:r>
        <w:t>Convertisseur Digital Analogique</w:t>
      </w:r>
      <w:bookmarkEnd w:id="205"/>
    </w:p>
    <w:p w14:paraId="75E3B5B2" w14:textId="342407D1" w:rsidR="00E76944" w:rsidRDefault="00E76944" w:rsidP="00E624FA"/>
    <w:p w14:paraId="654CA8AD" w14:textId="29534F9E" w:rsidR="00C213C8" w:rsidRDefault="00C213C8" w:rsidP="00E624FA">
      <w:r>
        <w:t xml:space="preserve">Comme le chip de réception donne un tension DC en sortie même lorsqu’aucune antenne n’émet, un DAC sera utilisé pour lire la tension à vide, ce qui permettra de régler automatiquement la tension de référence du comparateur dont il est question au point </w:t>
      </w:r>
      <w:r>
        <w:fldChar w:fldCharType="begin"/>
      </w:r>
      <w:r>
        <w:instrText xml:space="preserve"> REF _Ref14945586 \r \h </w:instrText>
      </w:r>
      <w:r>
        <w:fldChar w:fldCharType="separate"/>
      </w:r>
      <w:r w:rsidR="00D515BE">
        <w:t>2.4.3</w:t>
      </w:r>
      <w:r>
        <w:fldChar w:fldCharType="end"/>
      </w:r>
      <w:r>
        <w:t>.</w:t>
      </w:r>
    </w:p>
    <w:p w14:paraId="69BB3023" w14:textId="3A61D178" w:rsidR="00C213C8" w:rsidRDefault="00C213C8" w:rsidP="00E624FA"/>
    <w:p w14:paraId="55ADB851" w14:textId="028AB0CC" w:rsidR="00C213C8" w:rsidRDefault="00C213C8" w:rsidP="00E624FA">
      <w:pPr>
        <w:pStyle w:val="Heading4"/>
      </w:pPr>
      <w:bookmarkStart w:id="206" w:name="_Toc16587549"/>
      <w:r>
        <w:t>UART</w:t>
      </w:r>
      <w:bookmarkEnd w:id="206"/>
    </w:p>
    <w:p w14:paraId="21689A20" w14:textId="534CA752" w:rsidR="00C213C8" w:rsidRDefault="00C213C8" w:rsidP="00E624FA"/>
    <w:p w14:paraId="61BF0C89" w14:textId="45EDA12E" w:rsidR="00C213C8" w:rsidRDefault="00C213C8" w:rsidP="00E624FA">
      <w:r>
        <w:t xml:space="preserve">Comme expliqué au point </w:t>
      </w:r>
      <w:r>
        <w:fldChar w:fldCharType="begin"/>
      </w:r>
      <w:r>
        <w:instrText xml:space="preserve"> REF _Ref14945695 \r \h </w:instrText>
      </w:r>
      <w:r>
        <w:fldChar w:fldCharType="separate"/>
      </w:r>
      <w:r w:rsidR="00D515BE">
        <w:t>3.1.2</w:t>
      </w:r>
      <w:r>
        <w:fldChar w:fldCharType="end"/>
      </w:r>
      <w:r>
        <w:t>, la réception des IDs des balles se fera par UART.</w:t>
      </w:r>
    </w:p>
    <w:p w14:paraId="100A3133" w14:textId="56375ECA" w:rsidR="00C213C8" w:rsidRDefault="00C213C8" w:rsidP="00E624FA">
      <w:r>
        <w:t xml:space="preserve">Il va falloir tout d’abord fixer la vitesse de transmission. Sur l’image ci-dessous, 12 bits sont envoyés en 1.4ms. </w:t>
      </w:r>
      <w:r w:rsidR="00A55A58">
        <w:t>ce qui veut dire qu’il y a 8.5kbits qui sont envoyé en 1sc. Cela est un peu moins que ce qui avait été annoncé</w:t>
      </w:r>
      <w:r>
        <w:t xml:space="preserve"> </w:t>
      </w:r>
      <w:r w:rsidR="00A55A58">
        <w:t xml:space="preserve">au point </w:t>
      </w:r>
      <w:r w:rsidR="00A55A58">
        <w:fldChar w:fldCharType="begin"/>
      </w:r>
      <w:r w:rsidR="00A55A58">
        <w:instrText xml:space="preserve"> REF _Ref14946074 \r \h </w:instrText>
      </w:r>
      <w:r w:rsidR="00A55A58">
        <w:fldChar w:fldCharType="separate"/>
      </w:r>
      <w:r w:rsidR="00D515BE">
        <w:t>3.1.2.2</w:t>
      </w:r>
      <w:r w:rsidR="00A55A58">
        <w:fldChar w:fldCharType="end"/>
      </w:r>
      <w:r w:rsidR="00A55A58">
        <w:t>.</w:t>
      </w:r>
    </w:p>
    <w:p w14:paraId="5950CED4" w14:textId="77777777" w:rsidR="00C213C8" w:rsidRDefault="00C213C8" w:rsidP="00E624FA">
      <w:pPr>
        <w:rPr>
          <w:noProof/>
        </w:rPr>
      </w:pPr>
    </w:p>
    <w:p w14:paraId="12F219CB" w14:textId="77777777" w:rsidR="00C213C8" w:rsidRDefault="00C213C8" w:rsidP="009F702A">
      <w:pPr>
        <w:jc w:val="center"/>
      </w:pPr>
      <w:r>
        <w:rPr>
          <w:noProof/>
        </w:rPr>
        <w:drawing>
          <wp:inline distT="0" distB="0" distL="0" distR="0" wp14:anchorId="5E69FE2E" wp14:editId="73A1C5DF">
            <wp:extent cx="3979656" cy="2003729"/>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2">
                      <a:extLst>
                        <a:ext uri="{28A0092B-C50C-407E-A947-70E740481C1C}">
                          <a14:useLocalDpi xmlns:a14="http://schemas.microsoft.com/office/drawing/2010/main" val="0"/>
                        </a:ext>
                      </a:extLst>
                    </a:blip>
                    <a:srcRect t="8389" r="142" b="11691"/>
                    <a:stretch/>
                  </pic:blipFill>
                  <pic:spPr bwMode="auto">
                    <a:xfrm>
                      <a:off x="0" y="0"/>
                      <a:ext cx="3992437" cy="2010164"/>
                    </a:xfrm>
                    <a:prstGeom prst="rect">
                      <a:avLst/>
                    </a:prstGeom>
                    <a:noFill/>
                    <a:ln>
                      <a:noFill/>
                    </a:ln>
                    <a:extLst>
                      <a:ext uri="{53640926-AAD7-44D8-BBD7-CCE9431645EC}">
                        <a14:shadowObscured xmlns:a14="http://schemas.microsoft.com/office/drawing/2010/main"/>
                      </a:ext>
                    </a:extLst>
                  </pic:spPr>
                </pic:pic>
              </a:graphicData>
            </a:graphic>
          </wp:inline>
        </w:drawing>
      </w:r>
    </w:p>
    <w:p w14:paraId="3EBBD047" w14:textId="1503E84C" w:rsidR="00C213C8" w:rsidRPr="00C213C8" w:rsidRDefault="00C213C8" w:rsidP="009F702A">
      <w:pPr>
        <w:pStyle w:val="Caption"/>
        <w:jc w:val="center"/>
      </w:pPr>
      <w:bookmarkStart w:id="207" w:name="_Toc16504801"/>
      <w:r>
        <w:t xml:space="preserve">Figure </w:t>
      </w:r>
      <w:r w:rsidR="00DC50DA">
        <w:fldChar w:fldCharType="begin"/>
      </w:r>
      <w:r w:rsidR="00DC50DA">
        <w:instrText xml:space="preserve"> SEQ Figure \* ARABIC </w:instrText>
      </w:r>
      <w:r w:rsidR="00DC50DA">
        <w:fldChar w:fldCharType="separate"/>
      </w:r>
      <w:r w:rsidR="00D515BE">
        <w:rPr>
          <w:noProof/>
        </w:rPr>
        <w:t>59</w:t>
      </w:r>
      <w:r w:rsidR="00DC50DA">
        <w:rPr>
          <w:noProof/>
        </w:rPr>
        <w:fldChar w:fldCharType="end"/>
      </w:r>
      <w:r>
        <w:t xml:space="preserve"> : Transmission de la valeur 5</w:t>
      </w:r>
      <w:bookmarkEnd w:id="207"/>
    </w:p>
    <w:p w14:paraId="217AE22A" w14:textId="1EF17606" w:rsidR="000D1E07" w:rsidRDefault="000D1E07" w:rsidP="00E624FA">
      <w:pPr>
        <w:pStyle w:val="Heading4"/>
      </w:pPr>
      <w:r>
        <w:br w:type="page"/>
      </w:r>
      <w:bookmarkStart w:id="208" w:name="_Toc16587550"/>
      <w:r>
        <w:lastRenderedPageBreak/>
        <w:t>TouchGFX</w:t>
      </w:r>
      <w:bookmarkEnd w:id="208"/>
    </w:p>
    <w:p w14:paraId="39B36746" w14:textId="77777777" w:rsidR="000D1E07" w:rsidRDefault="000D1E07" w:rsidP="00E624FA"/>
    <w:p w14:paraId="4F90EE1F" w14:textId="7F856152" w:rsidR="000D1E07" w:rsidRDefault="000D1E07" w:rsidP="00E624FA">
      <w:r>
        <w:t>La librairie graphique qui est utilisée dans ce projet est TouchGFX. Elle est pratique car elle fonctionne bien avec STM32CubeMx, le logiciel qui permet de configurer les périphériques du microcontrôleur.</w:t>
      </w:r>
    </w:p>
    <w:p w14:paraId="3AF38F3C" w14:textId="76D9A0B7" w:rsidR="000D1E07" w:rsidRDefault="000D1E07" w:rsidP="00E624FA">
      <w:r>
        <w:t>Cette librairie fonctionne avec freeRTOS ce qui signifie que la programmation se fera avec un OS.</w:t>
      </w:r>
    </w:p>
    <w:p w14:paraId="0306BA3C" w14:textId="14BECD2D" w:rsidR="00F2188A" w:rsidRDefault="00F2188A" w:rsidP="00E624FA">
      <w:r>
        <w:t xml:space="preserve">TouchGFX propose un pattern de type MVP (modèle, vue, présentateur). </w:t>
      </w:r>
    </w:p>
    <w:p w14:paraId="0DDADCFF" w14:textId="1E7C7544" w:rsidR="00F2188A" w:rsidRDefault="00F2188A" w:rsidP="00E624FA"/>
    <w:p w14:paraId="3F38C4F2" w14:textId="1ECD3A90" w:rsidR="00F2188A" w:rsidRDefault="002D52C1" w:rsidP="009F702A">
      <w:pPr>
        <w:jc w:val="center"/>
      </w:pPr>
      <w:r>
        <w:rPr>
          <w:noProof/>
        </w:rPr>
        <w:drawing>
          <wp:inline distT="0" distB="0" distL="0" distR="0" wp14:anchorId="424C69D3" wp14:editId="71B5A612">
            <wp:extent cx="4731026" cy="259681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38198" cy="2600755"/>
                    </a:xfrm>
                    <a:prstGeom prst="rect">
                      <a:avLst/>
                    </a:prstGeom>
                  </pic:spPr>
                </pic:pic>
              </a:graphicData>
            </a:graphic>
          </wp:inline>
        </w:drawing>
      </w:r>
    </w:p>
    <w:p w14:paraId="7FE83C18" w14:textId="20799504" w:rsidR="00F2188A" w:rsidRPr="0095355A" w:rsidRDefault="00F2188A" w:rsidP="009F702A">
      <w:pPr>
        <w:pStyle w:val="Caption"/>
        <w:jc w:val="center"/>
        <w:rPr>
          <w:color w:val="FF0000"/>
        </w:rPr>
      </w:pPr>
      <w:bookmarkStart w:id="209" w:name="_Toc16504802"/>
      <w:r>
        <w:t xml:space="preserve">Figure </w:t>
      </w:r>
      <w:r w:rsidR="00DC50DA">
        <w:fldChar w:fldCharType="begin"/>
      </w:r>
      <w:r w:rsidR="00DC50DA">
        <w:instrText xml:space="preserve"> SEQ Figure \* ARABIC </w:instrText>
      </w:r>
      <w:r w:rsidR="00DC50DA">
        <w:fldChar w:fldCharType="separate"/>
      </w:r>
      <w:r w:rsidR="00D515BE">
        <w:rPr>
          <w:noProof/>
        </w:rPr>
        <w:t>60</w:t>
      </w:r>
      <w:r w:rsidR="00DC50DA">
        <w:rPr>
          <w:noProof/>
        </w:rPr>
        <w:fldChar w:fldCharType="end"/>
      </w:r>
      <w:r>
        <w:t xml:space="preserve"> : pattern MVP</w:t>
      </w:r>
      <w:bookmarkEnd w:id="209"/>
    </w:p>
    <w:p w14:paraId="0DF16F1D" w14:textId="77777777" w:rsidR="0095355A" w:rsidRDefault="0095355A" w:rsidP="00E624FA"/>
    <w:p w14:paraId="1021939E" w14:textId="77777777" w:rsidR="0095355A" w:rsidRDefault="0095355A" w:rsidP="00E624FA">
      <w:r>
        <w:t>Le modèle va stocker les données qui viennent soit de la partie hardware comme les ADC ou le DAC, soit de la partie GUI comme le numéro des balles.</w:t>
      </w:r>
    </w:p>
    <w:p w14:paraId="0CA02695" w14:textId="77777777" w:rsidR="0095355A" w:rsidRDefault="0095355A" w:rsidP="00E624FA"/>
    <w:p w14:paraId="723F6883" w14:textId="77777777" w:rsidR="0095355A" w:rsidRDefault="0095355A" w:rsidP="00E624FA">
      <w:r>
        <w:t>Le présentateur s’occupe de la logique. Il récupère les données à traiter dans le modèle et envoie les données modifiées à la vue.</w:t>
      </w:r>
    </w:p>
    <w:p w14:paraId="28CC00B4" w14:textId="77777777" w:rsidR="0095355A" w:rsidRDefault="0095355A" w:rsidP="00E624FA"/>
    <w:p w14:paraId="518A9947" w14:textId="222848C5" w:rsidR="000D1E07" w:rsidRDefault="0095355A" w:rsidP="00E624FA">
      <w:r>
        <w:t xml:space="preserve">La vue reçoit les données modifiées par le présentateur et va aussi avertir le présentateur si un événement est arrivé, par exemple l’appui d’un bouton.  </w:t>
      </w:r>
      <w:r w:rsidR="000D1E07">
        <w:br w:type="page"/>
      </w:r>
    </w:p>
    <w:p w14:paraId="1B2832D3" w14:textId="77777777" w:rsidR="00E76944" w:rsidRPr="00E76944" w:rsidRDefault="00E76944" w:rsidP="00E624FA"/>
    <w:p w14:paraId="7C67C6CE" w14:textId="72A3087F" w:rsidR="00F2188A" w:rsidRDefault="007F5412" w:rsidP="00E624FA">
      <w:pPr>
        <w:pStyle w:val="Heading3"/>
      </w:pPr>
      <w:bookmarkStart w:id="210" w:name="_Toc16587551"/>
      <w:r>
        <w:t>FreeRTOS</w:t>
      </w:r>
      <w:bookmarkEnd w:id="210"/>
    </w:p>
    <w:p w14:paraId="0BAB6233" w14:textId="79895A23" w:rsidR="007F5412" w:rsidRDefault="007F5412" w:rsidP="00E624FA">
      <w:pPr>
        <w:rPr>
          <w:lang w:val="de-CH"/>
        </w:rPr>
      </w:pPr>
    </w:p>
    <w:p w14:paraId="2553D7D1" w14:textId="2AD17B27" w:rsidR="007F5412" w:rsidRDefault="007F5412" w:rsidP="00E624FA">
      <w:r w:rsidRPr="007F5412">
        <w:t xml:space="preserve">FreeRTOS </w:t>
      </w:r>
      <w:r w:rsidR="008C7924">
        <w:t>es</w:t>
      </w:r>
      <w:r w:rsidRPr="007F5412">
        <w:t>t</w:t>
      </w:r>
      <w:r w:rsidR="008C7924">
        <w:t xml:space="preserve"> </w:t>
      </w:r>
      <w:r w:rsidRPr="007F5412">
        <w:t>un os qui fonctionne conjointement avec la librairie graphique Touc</w:t>
      </w:r>
      <w:r>
        <w:t>hGFX.</w:t>
      </w:r>
      <w:r w:rsidR="008C7924">
        <w:t xml:space="preserve"> C’est pour cela qui c’est cet OS qui a été choisi pour </w:t>
      </w:r>
      <w:r w:rsidR="00C97A72">
        <w:t>ce</w:t>
      </w:r>
      <w:r w:rsidR="008C7924">
        <w:t xml:space="preserve"> projet.</w:t>
      </w:r>
    </w:p>
    <w:p w14:paraId="2896F48F" w14:textId="77777777" w:rsidR="007F5412" w:rsidRDefault="007F5412" w:rsidP="00E624FA"/>
    <w:p w14:paraId="5C3AE8B8" w14:textId="2681D2BC" w:rsidR="007F5412" w:rsidRDefault="007F5412" w:rsidP="00E624FA"/>
    <w:p w14:paraId="18651F12" w14:textId="7C864CEF" w:rsidR="007F5412" w:rsidRDefault="008C7924" w:rsidP="009F702A">
      <w:pPr>
        <w:jc w:val="center"/>
      </w:pPr>
      <w:r>
        <w:rPr>
          <w:noProof/>
        </w:rPr>
        <w:drawing>
          <wp:inline distT="0" distB="0" distL="0" distR="0" wp14:anchorId="47427591" wp14:editId="69E59CDA">
            <wp:extent cx="5448300" cy="1905000"/>
            <wp:effectExtent l="0" t="0" r="0" b="57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48300" cy="1905000"/>
                    </a:xfrm>
                    <a:prstGeom prst="rect">
                      <a:avLst/>
                    </a:prstGeom>
                  </pic:spPr>
                </pic:pic>
              </a:graphicData>
            </a:graphic>
          </wp:inline>
        </w:drawing>
      </w:r>
    </w:p>
    <w:p w14:paraId="5D7E37B5" w14:textId="5AF9DE10" w:rsidR="007F5412" w:rsidRDefault="007F5412" w:rsidP="009F702A">
      <w:pPr>
        <w:pStyle w:val="Caption"/>
        <w:jc w:val="center"/>
      </w:pPr>
      <w:bookmarkStart w:id="211" w:name="_Toc16504803"/>
      <w:r>
        <w:t xml:space="preserve">Figure </w:t>
      </w:r>
      <w:r w:rsidR="00DC50DA">
        <w:fldChar w:fldCharType="begin"/>
      </w:r>
      <w:r w:rsidR="00DC50DA">
        <w:instrText xml:space="preserve"> SEQ Figure \* ARABIC </w:instrText>
      </w:r>
      <w:r w:rsidR="00DC50DA">
        <w:fldChar w:fldCharType="separate"/>
      </w:r>
      <w:r w:rsidR="00D515BE">
        <w:rPr>
          <w:noProof/>
        </w:rPr>
        <w:t>61</w:t>
      </w:r>
      <w:r w:rsidR="00DC50DA">
        <w:rPr>
          <w:noProof/>
        </w:rPr>
        <w:fldChar w:fldCharType="end"/>
      </w:r>
      <w:r>
        <w:t>: threads et FreeRTOS</w:t>
      </w:r>
      <w:bookmarkEnd w:id="211"/>
    </w:p>
    <w:p w14:paraId="1AB79D22" w14:textId="6628EA92" w:rsidR="007F5412" w:rsidRDefault="007F5412" w:rsidP="00E624FA"/>
    <w:p w14:paraId="05600023" w14:textId="0A3AC688" w:rsidR="007F5412" w:rsidRDefault="007F5412" w:rsidP="00E624FA">
      <w:r>
        <w:t>Deux threads seront créés :</w:t>
      </w:r>
    </w:p>
    <w:p w14:paraId="1B1367DB" w14:textId="77777777" w:rsidR="007F5412" w:rsidRDefault="007F5412" w:rsidP="00E624FA"/>
    <w:p w14:paraId="5240DC5D" w14:textId="12672A49" w:rsidR="007F5412" w:rsidRDefault="007F5412" w:rsidP="00E624FA">
      <w:pPr>
        <w:pStyle w:val="ListParagraph"/>
        <w:numPr>
          <w:ilvl w:val="0"/>
          <w:numId w:val="29"/>
        </w:numPr>
      </w:pPr>
      <w:r>
        <w:t xml:space="preserve">Le </w:t>
      </w:r>
      <w:r w:rsidR="008C7924">
        <w:t xml:space="preserve">thread </w:t>
      </w:r>
      <w:r w:rsidRPr="002D52C1">
        <w:t xml:space="preserve">contrôleur </w:t>
      </w:r>
      <w:r>
        <w:t xml:space="preserve">va devoir gérer la partie hardware. Il contrôlera </w:t>
      </w:r>
      <w:r w:rsidRPr="002D52C1">
        <w:t>les convertisseurs, les interruptions des boutons et l’</w:t>
      </w:r>
      <w:r>
        <w:t>UART</w:t>
      </w:r>
      <w:r w:rsidRPr="002D52C1">
        <w:t>.</w:t>
      </w:r>
    </w:p>
    <w:p w14:paraId="5B82270A" w14:textId="1881D93A" w:rsidR="007F5412" w:rsidRDefault="007F5412" w:rsidP="00E624FA">
      <w:pPr>
        <w:pStyle w:val="ListParagraph"/>
      </w:pPr>
    </w:p>
    <w:p w14:paraId="0CAF2C3D" w14:textId="500A2B8B" w:rsidR="007F5412" w:rsidRDefault="008C7924" w:rsidP="00E624FA">
      <w:pPr>
        <w:pStyle w:val="ListParagraph"/>
        <w:numPr>
          <w:ilvl w:val="0"/>
          <w:numId w:val="29"/>
        </w:numPr>
      </w:pPr>
      <w:r>
        <w:t>Le thread graphique va quant à lui s’occuper de la partie affichage. C’est lui qui fera tourner l’application MVC et dessinera sur l’écran LCD</w:t>
      </w:r>
    </w:p>
    <w:p w14:paraId="5FDE1734" w14:textId="77777777" w:rsidR="008C7924" w:rsidRDefault="008C7924" w:rsidP="00E624FA">
      <w:pPr>
        <w:pStyle w:val="ListParagraph"/>
      </w:pPr>
    </w:p>
    <w:p w14:paraId="313549D1" w14:textId="080ED40D" w:rsidR="008C7924" w:rsidRDefault="008C7924" w:rsidP="00E624FA">
      <w:r>
        <w:t>La communication entre les deux threads se fait au moyen de queues.</w:t>
      </w:r>
    </w:p>
    <w:p w14:paraId="18DBCB47" w14:textId="77777777" w:rsidR="008C7924" w:rsidRPr="007F5412" w:rsidRDefault="008C7924" w:rsidP="00E624FA"/>
    <w:p w14:paraId="511AD762" w14:textId="07064633" w:rsidR="00F2188A" w:rsidRPr="002D52C1" w:rsidRDefault="00F2188A" w:rsidP="00E624FA">
      <w:pPr>
        <w:pStyle w:val="Heading3"/>
      </w:pPr>
      <w:bookmarkStart w:id="212" w:name="_Toc16587552"/>
      <w:r w:rsidRPr="002D52C1">
        <w:t xml:space="preserve">Thread </w:t>
      </w:r>
      <w:r w:rsidR="002D52C1" w:rsidRPr="002D52C1">
        <w:t>c</w:t>
      </w:r>
      <w:r w:rsidR="002D52C1">
        <w:t>ontrô</w:t>
      </w:r>
      <w:r w:rsidR="002D52C1" w:rsidRPr="002D52C1">
        <w:t>leur</w:t>
      </w:r>
      <w:bookmarkEnd w:id="212"/>
    </w:p>
    <w:p w14:paraId="34012E75" w14:textId="59469751" w:rsidR="002D52C1" w:rsidRDefault="002D52C1" w:rsidP="00E624FA"/>
    <w:p w14:paraId="0427D5DF" w14:textId="688CB8E0" w:rsidR="008C7924" w:rsidRDefault="008C7924" w:rsidP="00E624FA">
      <w:r>
        <w:t>Le contrôleur effectue plusieurs tâches, il va tout d’abord lire les valeurs des ADC lorsqu’un signal arrive depuis une antenne. Si ce signal correspond à un ID de la balle choisie, il va envoyer l’information de puissance des 2 antennes au thread graphique</w:t>
      </w:r>
    </w:p>
    <w:p w14:paraId="709A95C5" w14:textId="47A4F0F8" w:rsidR="008C7924" w:rsidRDefault="008C7924" w:rsidP="00E624FA"/>
    <w:p w14:paraId="1DBD2865" w14:textId="64FFB2CF" w:rsidR="008C7924" w:rsidRDefault="008C7924" w:rsidP="00E624FA">
      <w:r>
        <w:t>Il va aussi lire les valeurs des boutons. Lorsqu’un bouton est appuyé, il enverra l’information au thread graphique.</w:t>
      </w:r>
    </w:p>
    <w:p w14:paraId="407BA55D" w14:textId="6C14A013" w:rsidR="008C7924" w:rsidRDefault="008C7924" w:rsidP="00E624FA"/>
    <w:p w14:paraId="2AEC52A3" w14:textId="77777777" w:rsidR="00ED1F3F" w:rsidRDefault="00ED1F3F" w:rsidP="009F702A">
      <w:pPr>
        <w:jc w:val="center"/>
      </w:pPr>
      <w:r>
        <w:rPr>
          <w:noProof/>
        </w:rPr>
        <w:lastRenderedPageBreak/>
        <w:drawing>
          <wp:inline distT="0" distB="0" distL="0" distR="0" wp14:anchorId="137E6AED" wp14:editId="65EF4035">
            <wp:extent cx="4600575" cy="2362513"/>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00575" cy="2362513"/>
                    </a:xfrm>
                    <a:prstGeom prst="rect">
                      <a:avLst/>
                    </a:prstGeom>
                  </pic:spPr>
                </pic:pic>
              </a:graphicData>
            </a:graphic>
          </wp:inline>
        </w:drawing>
      </w:r>
    </w:p>
    <w:p w14:paraId="6E4DEA91" w14:textId="20D0AAF7" w:rsidR="008C7924" w:rsidRPr="002D52C1" w:rsidRDefault="00ED1F3F" w:rsidP="009F702A">
      <w:pPr>
        <w:pStyle w:val="Caption"/>
        <w:jc w:val="center"/>
      </w:pPr>
      <w:bookmarkStart w:id="213" w:name="_Toc16504804"/>
      <w:r>
        <w:t xml:space="preserve">Figure </w:t>
      </w:r>
      <w:r w:rsidR="00DC50DA">
        <w:fldChar w:fldCharType="begin"/>
      </w:r>
      <w:r w:rsidR="00DC50DA">
        <w:instrText xml:space="preserve"> SEQ Figure \* ARABIC </w:instrText>
      </w:r>
      <w:r w:rsidR="00DC50DA">
        <w:fldChar w:fldCharType="separate"/>
      </w:r>
      <w:r w:rsidR="00D515BE">
        <w:rPr>
          <w:noProof/>
        </w:rPr>
        <w:t>62</w:t>
      </w:r>
      <w:r w:rsidR="00DC50DA">
        <w:rPr>
          <w:noProof/>
        </w:rPr>
        <w:fldChar w:fldCharType="end"/>
      </w:r>
      <w:r>
        <w:t>: Diagramme classe thread contrôleur</w:t>
      </w:r>
      <w:bookmarkEnd w:id="213"/>
    </w:p>
    <w:p w14:paraId="07207D21" w14:textId="31DF4199" w:rsidR="002D52C1" w:rsidRDefault="00ED1F3F" w:rsidP="00E624FA">
      <w:r>
        <w:t xml:space="preserve">Comme L’interface graphique est prévue avec un menu, il a fallu </w:t>
      </w:r>
      <w:r w:rsidR="00D95E6D">
        <w:t>créer</w:t>
      </w:r>
      <w:r>
        <w:t xml:space="preserve"> une machine d’états dans le contrôleur</w:t>
      </w:r>
      <w:r w:rsidR="00D95E6D">
        <w:t xml:space="preserve"> afin de savoir dans quel état est l’affichage</w:t>
      </w:r>
      <w:r>
        <w:t>. Les différents changement d’états seront envoyés depuis le thread graphique.</w:t>
      </w:r>
    </w:p>
    <w:p w14:paraId="5CE44A6B" w14:textId="633E97A5" w:rsidR="00D95E6D" w:rsidRDefault="00D95E6D" w:rsidP="00E624FA"/>
    <w:p w14:paraId="308D59E8" w14:textId="77777777" w:rsidR="00C97A72" w:rsidRDefault="001C7200" w:rsidP="009F702A">
      <w:pPr>
        <w:jc w:val="center"/>
      </w:pPr>
      <w:r>
        <w:rPr>
          <w:noProof/>
        </w:rPr>
        <w:drawing>
          <wp:inline distT="0" distB="0" distL="0" distR="0" wp14:anchorId="42488FB8" wp14:editId="4ADF5B68">
            <wp:extent cx="4648200" cy="2862611"/>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57366" cy="2868256"/>
                    </a:xfrm>
                    <a:prstGeom prst="rect">
                      <a:avLst/>
                    </a:prstGeom>
                  </pic:spPr>
                </pic:pic>
              </a:graphicData>
            </a:graphic>
          </wp:inline>
        </w:drawing>
      </w:r>
    </w:p>
    <w:p w14:paraId="734C8AA7" w14:textId="0D241011" w:rsidR="00D95E6D" w:rsidRDefault="00C97A72" w:rsidP="009F702A">
      <w:pPr>
        <w:pStyle w:val="Caption"/>
        <w:jc w:val="center"/>
      </w:pPr>
      <w:bookmarkStart w:id="214" w:name="_Toc16504805"/>
      <w:r>
        <w:t xml:space="preserve">Figure </w:t>
      </w:r>
      <w:r w:rsidR="00DC50DA">
        <w:fldChar w:fldCharType="begin"/>
      </w:r>
      <w:r w:rsidR="00DC50DA">
        <w:instrText xml:space="preserve"> SEQ Figure \* ARABIC </w:instrText>
      </w:r>
      <w:r w:rsidR="00DC50DA">
        <w:fldChar w:fldCharType="separate"/>
      </w:r>
      <w:r w:rsidR="00D515BE">
        <w:rPr>
          <w:noProof/>
        </w:rPr>
        <w:t>63</w:t>
      </w:r>
      <w:r w:rsidR="00DC50DA">
        <w:rPr>
          <w:noProof/>
        </w:rPr>
        <w:fldChar w:fldCharType="end"/>
      </w:r>
      <w:r>
        <w:t xml:space="preserve"> : machine d'état du contrôleur</w:t>
      </w:r>
      <w:bookmarkEnd w:id="214"/>
    </w:p>
    <w:p w14:paraId="72FFB752" w14:textId="703958E2" w:rsidR="001C7200" w:rsidRDefault="001C7200" w:rsidP="00E624FA"/>
    <w:p w14:paraId="006859A1" w14:textId="00119F80" w:rsidR="001C7200" w:rsidRDefault="001C7200" w:rsidP="00E624FA"/>
    <w:p w14:paraId="3C90AF92" w14:textId="35D302B3" w:rsidR="00166484" w:rsidRDefault="001C7200" w:rsidP="00E624FA">
      <w:r>
        <w:t xml:space="preserve">Dans l’état Calibrate, la valeur de l’ADC de l’antenne LPDA sera lue lorsqu’il n’y a aucun signal émis. Ensuite Cette valeur sera envoyée sur le DAC. Ce qui permettra au comparateur de fixer sa tension de référence </w:t>
      </w:r>
      <w:r w:rsidR="00166484">
        <w:t xml:space="preserve">au niveau de la tension DC ( point </w:t>
      </w:r>
      <w:r w:rsidR="00166484">
        <w:fldChar w:fldCharType="begin"/>
      </w:r>
      <w:r w:rsidR="00166484">
        <w:instrText xml:space="preserve"> REF _Ref14157643 \r \h </w:instrText>
      </w:r>
      <w:r w:rsidR="00166484">
        <w:fldChar w:fldCharType="separate"/>
      </w:r>
      <w:r w:rsidR="00D515BE">
        <w:t>2.4.2.3</w:t>
      </w:r>
      <w:r w:rsidR="00166484">
        <w:fldChar w:fldCharType="end"/>
      </w:r>
      <w:r w:rsidR="00166484">
        <w:t xml:space="preserve"> ) qui vient du détecteur.</w:t>
      </w:r>
    </w:p>
    <w:p w14:paraId="68786415" w14:textId="77777777" w:rsidR="00166484" w:rsidRDefault="00166484" w:rsidP="00E624FA">
      <w:r>
        <w:t>L’état StartReception permet de démarrer le détecteur ce qui économise la batterie lorsqu’il n’y a pas besoin de réceptionner des données</w:t>
      </w:r>
    </w:p>
    <w:p w14:paraId="5AC5A410" w14:textId="4D0EAB3B" w:rsidR="001C7200" w:rsidRDefault="00166484" w:rsidP="00E624FA">
      <w:r>
        <w:t xml:space="preserve">Dans l’état Reception, lorsque le numéro de balle reçu correspond à celui choisi, l’information de puissance des deux antennes sera envoyée au thread graphique. </w:t>
      </w:r>
    </w:p>
    <w:p w14:paraId="46CBD165" w14:textId="77777777" w:rsidR="00F37855" w:rsidRDefault="00F37855" w:rsidP="00E624FA"/>
    <w:p w14:paraId="25FFDFBE" w14:textId="25D2D9DE" w:rsidR="00F37855" w:rsidRDefault="00F37855" w:rsidP="00E624FA"/>
    <w:p w14:paraId="15F556FF" w14:textId="77777777" w:rsidR="00F37855" w:rsidRDefault="00F37855" w:rsidP="009F702A">
      <w:pPr>
        <w:jc w:val="center"/>
      </w:pPr>
      <w:r>
        <w:rPr>
          <w:noProof/>
        </w:rPr>
        <w:lastRenderedPageBreak/>
        <w:drawing>
          <wp:inline distT="0" distB="0" distL="0" distR="0" wp14:anchorId="294D52B8" wp14:editId="3FB7A2FB">
            <wp:extent cx="4956866" cy="240982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65466" cy="2414006"/>
                    </a:xfrm>
                    <a:prstGeom prst="rect">
                      <a:avLst/>
                    </a:prstGeom>
                  </pic:spPr>
                </pic:pic>
              </a:graphicData>
            </a:graphic>
          </wp:inline>
        </w:drawing>
      </w:r>
    </w:p>
    <w:p w14:paraId="24FCE627" w14:textId="2A277AA8" w:rsidR="00F37855" w:rsidRDefault="00F37855" w:rsidP="009F702A">
      <w:pPr>
        <w:pStyle w:val="Caption"/>
        <w:jc w:val="center"/>
      </w:pPr>
      <w:bookmarkStart w:id="215" w:name="_Toc16504806"/>
      <w:r>
        <w:t xml:space="preserve">Figure </w:t>
      </w:r>
      <w:r w:rsidR="00DC50DA">
        <w:fldChar w:fldCharType="begin"/>
      </w:r>
      <w:r w:rsidR="00DC50DA">
        <w:instrText xml:space="preserve"> SEQ Figure \* ARABIC </w:instrText>
      </w:r>
      <w:r w:rsidR="00DC50DA">
        <w:fldChar w:fldCharType="separate"/>
      </w:r>
      <w:r w:rsidR="00D515BE">
        <w:rPr>
          <w:noProof/>
        </w:rPr>
        <w:t>64</w:t>
      </w:r>
      <w:r w:rsidR="00DC50DA">
        <w:rPr>
          <w:noProof/>
        </w:rPr>
        <w:fldChar w:fldCharType="end"/>
      </w:r>
      <w:r>
        <w:t xml:space="preserve"> : diagramme de séquence du contrôleur</w:t>
      </w:r>
      <w:bookmarkEnd w:id="215"/>
    </w:p>
    <w:p w14:paraId="77558ACB" w14:textId="343FD726" w:rsidR="00F37855" w:rsidRPr="00F37855" w:rsidRDefault="00F37855" w:rsidP="00E624FA">
      <w:r>
        <w:t>Chaque fois qu’une trame UART a été lue, le thread contrôleur démarre. Il récupère le numéro de balle actuellement affiché sur l’écran et si la valeur est la même que celle reçue par l’UART, la valeur des deux ADC est placée dans des queues pour être envoyée au model.</w:t>
      </w:r>
    </w:p>
    <w:p w14:paraId="7C8097DC" w14:textId="662513EB" w:rsidR="00ED1F3F" w:rsidRDefault="00ED1F3F" w:rsidP="00E624FA"/>
    <w:p w14:paraId="377A1C1A" w14:textId="77777777" w:rsidR="00265FEB" w:rsidRPr="002D52C1" w:rsidRDefault="00265FEB" w:rsidP="00E624FA"/>
    <w:p w14:paraId="50793D44" w14:textId="6207B756" w:rsidR="00F2188A" w:rsidRDefault="00F2188A" w:rsidP="00E624FA">
      <w:pPr>
        <w:pStyle w:val="Heading3"/>
      </w:pPr>
      <w:bookmarkStart w:id="216" w:name="_Toc16587553"/>
      <w:r w:rsidRPr="002D52C1">
        <w:t>Thread TouchGFX</w:t>
      </w:r>
      <w:bookmarkEnd w:id="216"/>
    </w:p>
    <w:p w14:paraId="4E4903C9" w14:textId="2CA48A38" w:rsidR="00C97A72" w:rsidRDefault="00C97A72" w:rsidP="00E624FA"/>
    <w:p w14:paraId="3F573FE4" w14:textId="3C352B39" w:rsidR="00C97A72" w:rsidRPr="00C97A72" w:rsidRDefault="00C97A72" w:rsidP="00E624FA">
      <w:r>
        <w:t>TouchGFX propose un pattern MVP</w:t>
      </w:r>
      <w:r w:rsidR="00D549E7">
        <w:t xml:space="preserve"> correspondant à la figure ci-dessous</w:t>
      </w:r>
    </w:p>
    <w:p w14:paraId="06FB1473" w14:textId="325FF667" w:rsidR="00F2188A" w:rsidRDefault="00F2188A" w:rsidP="00E624FA"/>
    <w:p w14:paraId="6101908D" w14:textId="77777777" w:rsidR="00C97A72" w:rsidRDefault="0095355A" w:rsidP="00265FEB">
      <w:pPr>
        <w:jc w:val="center"/>
      </w:pPr>
      <w:r>
        <w:rPr>
          <w:noProof/>
        </w:rPr>
        <w:drawing>
          <wp:inline distT="0" distB="0" distL="0" distR="0" wp14:anchorId="65ED6D0E" wp14:editId="071B20A4">
            <wp:extent cx="3762375" cy="287391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64280" cy="2875366"/>
                    </a:xfrm>
                    <a:prstGeom prst="rect">
                      <a:avLst/>
                    </a:prstGeom>
                  </pic:spPr>
                </pic:pic>
              </a:graphicData>
            </a:graphic>
          </wp:inline>
        </w:drawing>
      </w:r>
    </w:p>
    <w:p w14:paraId="3EDA6C04" w14:textId="1A4AC720" w:rsidR="00C97A72" w:rsidRPr="009E50C6" w:rsidRDefault="00C97A72" w:rsidP="00265FEB">
      <w:pPr>
        <w:pStyle w:val="Caption"/>
        <w:spacing w:after="0"/>
        <w:jc w:val="center"/>
        <w:rPr>
          <w:lang w:val="en-US"/>
        </w:rPr>
      </w:pPr>
      <w:bookmarkStart w:id="217" w:name="_Toc16504807"/>
      <w:r w:rsidRPr="009E50C6">
        <w:rPr>
          <w:lang w:val="en-US"/>
        </w:rPr>
        <w:t xml:space="preserve">Figure </w:t>
      </w:r>
      <w:r w:rsidR="002E1B11">
        <w:fldChar w:fldCharType="begin"/>
      </w:r>
      <w:r w:rsidR="002E1B11" w:rsidRPr="009E50C6">
        <w:rPr>
          <w:lang w:val="en-US"/>
        </w:rPr>
        <w:instrText xml:space="preserve"> SEQ Figure \* ARABIC </w:instrText>
      </w:r>
      <w:r w:rsidR="002E1B11">
        <w:fldChar w:fldCharType="separate"/>
      </w:r>
      <w:r w:rsidR="00D515BE">
        <w:rPr>
          <w:noProof/>
          <w:lang w:val="en-US"/>
        </w:rPr>
        <w:t>65</w:t>
      </w:r>
      <w:r w:rsidR="002E1B11">
        <w:rPr>
          <w:noProof/>
        </w:rPr>
        <w:fldChar w:fldCharType="end"/>
      </w:r>
      <w:r w:rsidRPr="009E50C6">
        <w:rPr>
          <w:lang w:val="en-US"/>
        </w:rPr>
        <w:t xml:space="preserve"> : Pattern MVP</w:t>
      </w:r>
      <w:bookmarkEnd w:id="217"/>
    </w:p>
    <w:p w14:paraId="5141FC63" w14:textId="32D61A1B" w:rsidR="00C97A72" w:rsidRPr="009E50C6" w:rsidRDefault="00C97A72" w:rsidP="00265FEB">
      <w:pPr>
        <w:pStyle w:val="Caption"/>
        <w:spacing w:after="0"/>
        <w:jc w:val="center"/>
        <w:rPr>
          <w:lang w:val="en-US"/>
        </w:rPr>
      </w:pPr>
      <w:r w:rsidRPr="009E50C6">
        <w:rPr>
          <w:lang w:val="en-US"/>
        </w:rPr>
        <w:t xml:space="preserve">Source : </w:t>
      </w:r>
      <w:r w:rsidR="001E5FBB" w:rsidRPr="009E50C6">
        <w:rPr>
          <w:lang w:val="en-US"/>
        </w:rPr>
        <w:t>The Screen Concept</w:t>
      </w:r>
    </w:p>
    <w:p w14:paraId="5AB4504E" w14:textId="77777777" w:rsidR="00265FEB" w:rsidRPr="009E50C6" w:rsidRDefault="00265FEB" w:rsidP="00265FEB">
      <w:pPr>
        <w:rPr>
          <w:lang w:val="en-US"/>
        </w:rPr>
      </w:pPr>
    </w:p>
    <w:p w14:paraId="3C498890" w14:textId="77777777" w:rsidR="00D549E7" w:rsidRDefault="00D549E7" w:rsidP="00E624FA">
      <w:r>
        <w:t xml:space="preserve">Le model est commun à tous les écrans. Chaque fois qu’un changement d’cran se fait, le nouveau présentateur et le model sont reliés. </w:t>
      </w:r>
    </w:p>
    <w:p w14:paraId="15DBC3BB" w14:textId="0DF23D89" w:rsidR="00D549E7" w:rsidRDefault="00D549E7" w:rsidP="00E624FA">
      <w:r>
        <w:t>Seul le model est relié au reste du code. Dans ce projet, les informations sont transmises au moyens des queues entre les différents threads.</w:t>
      </w:r>
    </w:p>
    <w:p w14:paraId="7AFCE07E" w14:textId="765C1CDF" w:rsidR="00D549E7" w:rsidRDefault="00D549E7" w:rsidP="00E624FA">
      <w:r>
        <w:t>Le présentateur est la classe qui va contenir la logique pour chaque écran tandis que les vues elle ne font qu’afficher des données qui sont modifiées ou alors notifient le présentateur qu’un évènement (tactile) est arrivé.</w:t>
      </w:r>
    </w:p>
    <w:p w14:paraId="51350B90" w14:textId="043F6E0E" w:rsidR="00D549E7" w:rsidRDefault="00D549E7" w:rsidP="00E624FA">
      <w:r>
        <w:lastRenderedPageBreak/>
        <w:t>Voici le diagramme de classe du thread graphique :</w:t>
      </w:r>
    </w:p>
    <w:p w14:paraId="106DCCD5" w14:textId="77777777" w:rsidR="00D549E7" w:rsidRDefault="00D549E7" w:rsidP="00E624FA"/>
    <w:p w14:paraId="3231BE7E" w14:textId="77777777" w:rsidR="00D549E7" w:rsidRDefault="00D549E7" w:rsidP="00265FEB">
      <w:pPr>
        <w:ind w:left="-709"/>
        <w:jc w:val="center"/>
      </w:pPr>
      <w:r>
        <w:rPr>
          <w:noProof/>
        </w:rPr>
        <w:drawing>
          <wp:inline distT="0" distB="0" distL="0" distR="0" wp14:anchorId="61555DEE" wp14:editId="4D1839CE">
            <wp:extent cx="6595745" cy="4052508"/>
            <wp:effectExtent l="0" t="0" r="0" b="57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595745" cy="4052508"/>
                    </a:xfrm>
                    <a:prstGeom prst="rect">
                      <a:avLst/>
                    </a:prstGeom>
                  </pic:spPr>
                </pic:pic>
              </a:graphicData>
            </a:graphic>
          </wp:inline>
        </w:drawing>
      </w:r>
    </w:p>
    <w:p w14:paraId="11B51E53" w14:textId="5E8DA6D1" w:rsidR="00D549E7" w:rsidRDefault="00D549E7" w:rsidP="00265FEB">
      <w:pPr>
        <w:pStyle w:val="Caption"/>
        <w:jc w:val="center"/>
      </w:pPr>
      <w:bookmarkStart w:id="218" w:name="_Toc16504808"/>
      <w:r>
        <w:t xml:space="preserve">Figure </w:t>
      </w:r>
      <w:r w:rsidR="00DC50DA">
        <w:fldChar w:fldCharType="begin"/>
      </w:r>
      <w:r w:rsidR="00DC50DA">
        <w:instrText xml:space="preserve"> SEQ Figure \* ARABIC </w:instrText>
      </w:r>
      <w:r w:rsidR="00DC50DA">
        <w:fldChar w:fldCharType="separate"/>
      </w:r>
      <w:r w:rsidR="00D515BE">
        <w:rPr>
          <w:noProof/>
        </w:rPr>
        <w:t>66</w:t>
      </w:r>
      <w:r w:rsidR="00DC50DA">
        <w:rPr>
          <w:noProof/>
        </w:rPr>
        <w:fldChar w:fldCharType="end"/>
      </w:r>
      <w:r>
        <w:t>: diagramme de classe du thread graphique</w:t>
      </w:r>
      <w:bookmarkEnd w:id="218"/>
    </w:p>
    <w:p w14:paraId="069751E0" w14:textId="0AB5CCE9" w:rsidR="002E60A5" w:rsidRDefault="002E60A5" w:rsidP="00E624FA"/>
    <w:p w14:paraId="7B82BB9E" w14:textId="77777777" w:rsidR="002E60A5" w:rsidRPr="002E60A5" w:rsidRDefault="002E60A5" w:rsidP="00E624FA"/>
    <w:p w14:paraId="3177F429" w14:textId="127C95E5" w:rsidR="00C95610" w:rsidRDefault="00D549E7" w:rsidP="00E624FA">
      <w:r>
        <w:t xml:space="preserve">A chaque rafraichissement, </w:t>
      </w:r>
      <w:r w:rsidR="00CC7F03">
        <w:t xml:space="preserve">Le model va vérifier si une information est dans la queue. Si l’état actuel est </w:t>
      </w:r>
      <w:r w:rsidR="00C95610">
        <w:t>Calibrate, la valeur reçue par l’ADC sera la valeur du 0 logique (tension fixe en sortie du détecteur)</w:t>
      </w:r>
    </w:p>
    <w:p w14:paraId="508F249E" w14:textId="54398950" w:rsidR="00C95610" w:rsidRDefault="00C95610" w:rsidP="00E624FA"/>
    <w:p w14:paraId="3E55A87D" w14:textId="4544907D" w:rsidR="00C95610" w:rsidRDefault="00C95610" w:rsidP="00E624FA">
      <w:r>
        <w:t xml:space="preserve">Si l’état est </w:t>
      </w:r>
      <w:r w:rsidR="00742C48">
        <w:t>Re</w:t>
      </w:r>
      <w:r>
        <w:t>ception,</w:t>
      </w:r>
      <w:r w:rsidR="00742C48">
        <w:t xml:space="preserve"> Il y aura deux valeurs à traiter. La puissance de l’antenne LOOP et LPDA. Les valeurs seront ensuite transmises à la vue pour pouvoir afficher le résultat des puissances.</w:t>
      </w:r>
    </w:p>
    <w:p w14:paraId="5DEBECEC" w14:textId="20766DD0" w:rsidR="00742C48" w:rsidRDefault="00742C48" w:rsidP="00E624FA">
      <w:r>
        <w:br w:type="page"/>
      </w:r>
    </w:p>
    <w:p w14:paraId="74706825" w14:textId="684EBB3A" w:rsidR="00742C48" w:rsidRDefault="00742C48" w:rsidP="00E624FA">
      <w:r>
        <w:lastRenderedPageBreak/>
        <w:t>Le diagramme de séquence ci-dessous montre plus précisément comment fonctionne l’état réception dans le cas où un bouton est appuyé et dans le cas où une nouvelle trame arrive.</w:t>
      </w:r>
    </w:p>
    <w:p w14:paraId="542E5A6B" w14:textId="21565E61" w:rsidR="00C95610" w:rsidRDefault="00C95610" w:rsidP="00E624FA"/>
    <w:p w14:paraId="422135C6" w14:textId="0825E031" w:rsidR="00C95610" w:rsidRDefault="00945FB7" w:rsidP="00265FEB">
      <w:pPr>
        <w:jc w:val="center"/>
      </w:pPr>
      <w:r>
        <w:rPr>
          <w:noProof/>
        </w:rPr>
        <w:drawing>
          <wp:inline distT="0" distB="0" distL="0" distR="0" wp14:anchorId="301670D3" wp14:editId="06A9B61F">
            <wp:extent cx="5727700" cy="5346065"/>
            <wp:effectExtent l="0" t="0" r="6350" b="69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27700" cy="5346065"/>
                    </a:xfrm>
                    <a:prstGeom prst="rect">
                      <a:avLst/>
                    </a:prstGeom>
                  </pic:spPr>
                </pic:pic>
              </a:graphicData>
            </a:graphic>
          </wp:inline>
        </w:drawing>
      </w:r>
    </w:p>
    <w:p w14:paraId="764D30E9" w14:textId="69BAFA9E" w:rsidR="00C95610" w:rsidRDefault="00C95610" w:rsidP="00265FEB">
      <w:pPr>
        <w:pStyle w:val="Caption"/>
        <w:jc w:val="center"/>
      </w:pPr>
      <w:bookmarkStart w:id="219" w:name="_Toc16504809"/>
      <w:r>
        <w:t xml:space="preserve">Figure </w:t>
      </w:r>
      <w:r w:rsidR="00DC50DA">
        <w:fldChar w:fldCharType="begin"/>
      </w:r>
      <w:r w:rsidR="00DC50DA">
        <w:instrText xml:space="preserve"> SEQ Figure \* ARABIC </w:instrText>
      </w:r>
      <w:r w:rsidR="00DC50DA">
        <w:fldChar w:fldCharType="separate"/>
      </w:r>
      <w:r w:rsidR="00D515BE">
        <w:rPr>
          <w:noProof/>
        </w:rPr>
        <w:t>67</w:t>
      </w:r>
      <w:r w:rsidR="00DC50DA">
        <w:rPr>
          <w:noProof/>
        </w:rPr>
        <w:fldChar w:fldCharType="end"/>
      </w:r>
      <w:r>
        <w:t>: diagramme de séquence du thread graphique</w:t>
      </w:r>
      <w:bookmarkEnd w:id="219"/>
    </w:p>
    <w:p w14:paraId="3B632F1D" w14:textId="3A2DD6A2" w:rsidR="00945FB7" w:rsidRDefault="00945FB7" w:rsidP="00E624FA"/>
    <w:p w14:paraId="0B8FE1D8" w14:textId="42CC52A9" w:rsidR="00945FB7" w:rsidRPr="00945FB7" w:rsidRDefault="00945FB7" w:rsidP="00E624FA">
      <w:r>
        <w:t xml:space="preserve">Le rafraichissement se fait de manière régulière au moyen de la fonction tick qui est gérée par l’application MVP </w:t>
      </w:r>
    </w:p>
    <w:p w14:paraId="363DE7FB" w14:textId="76446C7D" w:rsidR="00945FB7" w:rsidRDefault="00945FB7" w:rsidP="00E624FA"/>
    <w:p w14:paraId="3A02EAA7" w14:textId="090789E3" w:rsidR="00945FB7" w:rsidRDefault="00945FB7" w:rsidP="00E624FA">
      <w:r>
        <w:br w:type="page"/>
      </w:r>
    </w:p>
    <w:p w14:paraId="0141772D" w14:textId="77777777" w:rsidR="00945FB7" w:rsidRPr="00945FB7" w:rsidRDefault="00945FB7" w:rsidP="00E624FA"/>
    <w:p w14:paraId="18F291FF" w14:textId="4E1E28DA" w:rsidR="00E44D57" w:rsidRDefault="006C4933" w:rsidP="00E624FA">
      <w:pPr>
        <w:pStyle w:val="Heading3"/>
      </w:pPr>
      <w:bookmarkStart w:id="220" w:name="_Toc16587554"/>
      <w:r w:rsidRPr="002D52C1">
        <w:t>Affichage</w:t>
      </w:r>
      <w:bookmarkEnd w:id="220"/>
    </w:p>
    <w:p w14:paraId="171218AA" w14:textId="46B80D05" w:rsidR="00945FB7" w:rsidRDefault="00945FB7" w:rsidP="00E624FA"/>
    <w:p w14:paraId="1DD856A1" w14:textId="4EA91750" w:rsidR="00945FB7" w:rsidRDefault="00945FB7" w:rsidP="00E624FA">
      <w:r>
        <w:t>Voici l’affichage final du menu et du programme :</w:t>
      </w:r>
    </w:p>
    <w:p w14:paraId="6BC7BE32" w14:textId="77777777" w:rsidR="006C6422" w:rsidRDefault="006C6422" w:rsidP="00E624FA">
      <w:pPr>
        <w:sectPr w:rsidR="006C6422" w:rsidSect="000A10DE">
          <w:headerReference w:type="default" r:id="rId91"/>
          <w:footerReference w:type="default" r:id="rId92"/>
          <w:footerReference w:type="first" r:id="rId93"/>
          <w:type w:val="continuous"/>
          <w:pgSz w:w="11900" w:h="16838"/>
          <w:pgMar w:top="945" w:right="1440" w:bottom="528" w:left="1440" w:header="0" w:footer="0" w:gutter="0"/>
          <w:cols w:space="720" w:equalWidth="0">
            <w:col w:w="9026"/>
          </w:cols>
          <w:docGrid w:linePitch="299"/>
        </w:sectPr>
      </w:pPr>
    </w:p>
    <w:p w14:paraId="556E684F" w14:textId="6B693CB3" w:rsidR="006C6422" w:rsidRDefault="006C6422" w:rsidP="00265FEB">
      <w:pPr>
        <w:jc w:val="center"/>
      </w:pPr>
    </w:p>
    <w:p w14:paraId="503E9ED0" w14:textId="3F4A99D6" w:rsidR="006C6422" w:rsidRDefault="00265FEB" w:rsidP="00265FEB">
      <w:pPr>
        <w:jc w:val="center"/>
      </w:pPr>
      <w:r>
        <w:rPr>
          <w:noProof/>
        </w:rPr>
        <mc:AlternateContent>
          <mc:Choice Requires="wps">
            <w:drawing>
              <wp:anchor distT="0" distB="0" distL="114300" distR="114300" simplePos="0" relativeHeight="251667456" behindDoc="0" locked="0" layoutInCell="1" allowOverlap="1" wp14:anchorId="1B15F3A7" wp14:editId="3A07E383">
                <wp:simplePos x="0" y="0"/>
                <wp:positionH relativeFrom="column">
                  <wp:posOffset>0</wp:posOffset>
                </wp:positionH>
                <wp:positionV relativeFrom="paragraph">
                  <wp:posOffset>3219450</wp:posOffset>
                </wp:positionV>
                <wp:extent cx="2370455" cy="635"/>
                <wp:effectExtent l="0" t="0" r="0" b="0"/>
                <wp:wrapSquare wrapText="bothSides"/>
                <wp:docPr id="54" name="Zone de texte 54"/>
                <wp:cNvGraphicFramePr/>
                <a:graphic xmlns:a="http://schemas.openxmlformats.org/drawingml/2006/main">
                  <a:graphicData uri="http://schemas.microsoft.com/office/word/2010/wordprocessingShape">
                    <wps:wsp>
                      <wps:cNvSpPr txBox="1"/>
                      <wps:spPr>
                        <a:xfrm>
                          <a:off x="0" y="0"/>
                          <a:ext cx="2370455" cy="635"/>
                        </a:xfrm>
                        <a:prstGeom prst="rect">
                          <a:avLst/>
                        </a:prstGeom>
                        <a:solidFill>
                          <a:prstClr val="white"/>
                        </a:solidFill>
                        <a:ln>
                          <a:noFill/>
                        </a:ln>
                      </wps:spPr>
                      <wps:txbx>
                        <w:txbxContent>
                          <w:p w14:paraId="032FB19F" w14:textId="3A658DAB" w:rsidR="00DC50DA" w:rsidRPr="00830B24" w:rsidRDefault="00DC50DA" w:rsidP="00265FEB">
                            <w:pPr>
                              <w:pStyle w:val="Caption"/>
                              <w:jc w:val="center"/>
                              <w:rPr>
                                <w:noProof/>
                              </w:rPr>
                            </w:pPr>
                            <w:bookmarkStart w:id="221" w:name="_Toc16504810"/>
                            <w:r>
                              <w:t xml:space="preserve">Figure </w:t>
                            </w:r>
                            <w:r>
                              <w:fldChar w:fldCharType="begin"/>
                            </w:r>
                            <w:r>
                              <w:instrText xml:space="preserve"> SEQ Figure \* ARABIC </w:instrText>
                            </w:r>
                            <w:r>
                              <w:fldChar w:fldCharType="separate"/>
                            </w:r>
                            <w:r w:rsidR="00D515BE">
                              <w:rPr>
                                <w:noProof/>
                              </w:rPr>
                              <w:t>68</w:t>
                            </w:r>
                            <w:r>
                              <w:rPr>
                                <w:noProof/>
                              </w:rPr>
                              <w:fldChar w:fldCharType="end"/>
                            </w:r>
                            <w:r>
                              <w:t>: Menu</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5F3A7" id="Zone de texte 54" o:spid="_x0000_s1027" type="#_x0000_t202" style="position:absolute;left:0;text-align:left;margin-left:0;margin-top:253.5pt;width:186.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aBLNAIAAGsEAAAOAAAAZHJzL2Uyb0RvYy54bWysVMFu2zAMvQ/YPwi6L07Spiu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" stroked="f">
                <v:textbox style="mso-fit-shape-to-text:t" inset="0,0,0,0">
                  <w:txbxContent>
                    <w:p w14:paraId="032FB19F" w14:textId="3A658DAB" w:rsidR="00DC50DA" w:rsidRPr="00830B24" w:rsidRDefault="00DC50DA" w:rsidP="00265FEB">
                      <w:pPr>
                        <w:pStyle w:val="Caption"/>
                        <w:jc w:val="center"/>
                        <w:rPr>
                          <w:noProof/>
                        </w:rPr>
                      </w:pPr>
                      <w:bookmarkStart w:id="222" w:name="_Toc16504810"/>
                      <w:r>
                        <w:t xml:space="preserve">Figure </w:t>
                      </w:r>
                      <w:r>
                        <w:fldChar w:fldCharType="begin"/>
                      </w:r>
                      <w:r>
                        <w:instrText xml:space="preserve"> SEQ Figure \* ARABIC </w:instrText>
                      </w:r>
                      <w:r>
                        <w:fldChar w:fldCharType="separate"/>
                      </w:r>
                      <w:r w:rsidR="00D515BE">
                        <w:rPr>
                          <w:noProof/>
                        </w:rPr>
                        <w:t>68</w:t>
                      </w:r>
                      <w:r>
                        <w:rPr>
                          <w:noProof/>
                        </w:rPr>
                        <w:fldChar w:fldCharType="end"/>
                      </w:r>
                      <w:r>
                        <w:t>: Menu</w:t>
                      </w:r>
                      <w:bookmarkEnd w:id="222"/>
                    </w:p>
                  </w:txbxContent>
                </v:textbox>
                <w10:wrap type="square"/>
              </v:shape>
            </w:pict>
          </mc:Fallback>
        </mc:AlternateContent>
      </w:r>
      <w:r w:rsidR="001E5FBB">
        <w:rPr>
          <w:noProof/>
        </w:rPr>
        <w:drawing>
          <wp:anchor distT="0" distB="0" distL="114300" distR="114300" simplePos="0" relativeHeight="251665408" behindDoc="0" locked="0" layoutInCell="1" allowOverlap="1" wp14:anchorId="476C76CD" wp14:editId="6DE48B26">
            <wp:simplePos x="0" y="0"/>
            <wp:positionH relativeFrom="column">
              <wp:align>left</wp:align>
            </wp:positionH>
            <wp:positionV relativeFrom="paragraph">
              <wp:align>top</wp:align>
            </wp:positionV>
            <wp:extent cx="2370820" cy="3162733"/>
            <wp:effectExtent l="0" t="0" r="952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370820" cy="3162733"/>
                    </a:xfrm>
                    <a:prstGeom prst="rect">
                      <a:avLst/>
                    </a:prstGeom>
                  </pic:spPr>
                </pic:pic>
              </a:graphicData>
            </a:graphic>
            <wp14:sizeRelH relativeFrom="margin">
              <wp14:pctWidth>0</wp14:pctWidth>
            </wp14:sizeRelH>
            <wp14:sizeRelV relativeFrom="margin">
              <wp14:pctHeight>0</wp14:pctHeight>
            </wp14:sizeRelV>
          </wp:anchor>
        </w:drawing>
      </w:r>
    </w:p>
    <w:p w14:paraId="455AD0B0" w14:textId="77777777" w:rsidR="006C6422" w:rsidRDefault="006C6422" w:rsidP="00265FEB">
      <w:pPr>
        <w:jc w:val="center"/>
      </w:pPr>
    </w:p>
    <w:p w14:paraId="794FACDD" w14:textId="77777777" w:rsidR="006C6422" w:rsidRDefault="006C6422" w:rsidP="00265FEB">
      <w:pPr>
        <w:jc w:val="center"/>
      </w:pPr>
      <w:r>
        <w:rPr>
          <w:noProof/>
        </w:rPr>
        <w:drawing>
          <wp:inline distT="0" distB="0" distL="0" distR="0" wp14:anchorId="2B1A98DC" wp14:editId="3666FE13">
            <wp:extent cx="2379095" cy="3163901"/>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95046" cy="3185113"/>
                    </a:xfrm>
                    <a:prstGeom prst="rect">
                      <a:avLst/>
                    </a:prstGeom>
                  </pic:spPr>
                </pic:pic>
              </a:graphicData>
            </a:graphic>
          </wp:inline>
        </w:drawing>
      </w:r>
    </w:p>
    <w:p w14:paraId="00A7A342" w14:textId="7904A2CE" w:rsidR="006C6422" w:rsidRDefault="006C6422" w:rsidP="00265FEB">
      <w:pPr>
        <w:pStyle w:val="Caption"/>
        <w:jc w:val="center"/>
      </w:pPr>
      <w:bookmarkStart w:id="223" w:name="_Toc16504811"/>
      <w:r>
        <w:t xml:space="preserve">Figure </w:t>
      </w:r>
      <w:r w:rsidR="00DC50DA">
        <w:fldChar w:fldCharType="begin"/>
      </w:r>
      <w:r w:rsidR="00DC50DA">
        <w:instrText xml:space="preserve"> SEQ Figure \* ARABIC </w:instrText>
      </w:r>
      <w:r w:rsidR="00DC50DA">
        <w:fldChar w:fldCharType="separate"/>
      </w:r>
      <w:r w:rsidR="00D515BE">
        <w:rPr>
          <w:noProof/>
        </w:rPr>
        <w:t>69</w:t>
      </w:r>
      <w:r w:rsidR="00DC50DA">
        <w:rPr>
          <w:noProof/>
        </w:rPr>
        <w:fldChar w:fldCharType="end"/>
      </w:r>
      <w:r>
        <w:t>: Programme</w:t>
      </w:r>
      <w:bookmarkEnd w:id="223"/>
    </w:p>
    <w:p w14:paraId="02437326" w14:textId="2F4EB3AC" w:rsidR="006C6422" w:rsidRDefault="006C6422" w:rsidP="00E624FA">
      <w:pPr>
        <w:sectPr w:rsidR="006C6422" w:rsidSect="006C6422">
          <w:type w:val="continuous"/>
          <w:pgSz w:w="11900" w:h="16838"/>
          <w:pgMar w:top="945" w:right="1440" w:bottom="528" w:left="1440" w:header="0" w:footer="0" w:gutter="0"/>
          <w:cols w:num="2" w:space="720"/>
          <w:docGrid w:linePitch="299"/>
        </w:sectPr>
      </w:pPr>
      <w:r>
        <w:br w:type="textWrapping" w:clear="all"/>
      </w:r>
    </w:p>
    <w:p w14:paraId="5BDF0EBB" w14:textId="3A4C9F4B" w:rsidR="006C6422" w:rsidRDefault="00265FEB" w:rsidP="00265FEB">
      <w:pPr>
        <w:spacing w:after="0"/>
        <w:jc w:val="left"/>
        <w:sectPr w:rsidR="006C6422" w:rsidSect="006C6422">
          <w:type w:val="continuous"/>
          <w:pgSz w:w="11900" w:h="16838"/>
          <w:pgMar w:top="945" w:right="1440" w:bottom="528" w:left="1440" w:header="0" w:footer="0" w:gutter="0"/>
          <w:cols w:num="2" w:space="720"/>
          <w:docGrid w:linePitch="299"/>
        </w:sectPr>
      </w:pPr>
      <w:r>
        <w:br w:type="page"/>
      </w:r>
    </w:p>
    <w:p w14:paraId="2CD7989D" w14:textId="0E93AD27" w:rsidR="00A44AD0" w:rsidRDefault="008A574C" w:rsidP="00E624FA">
      <w:pPr>
        <w:pStyle w:val="Heading1"/>
      </w:pPr>
      <w:bookmarkStart w:id="224" w:name="_Toc16587555"/>
      <w:r w:rsidRPr="00091D71">
        <w:lastRenderedPageBreak/>
        <w:t>Tests</w:t>
      </w:r>
      <w:r w:rsidR="006C4933" w:rsidRPr="00091D71">
        <w:t xml:space="preserve"> et résultats</w:t>
      </w:r>
      <w:r w:rsidR="004569CC" w:rsidRPr="00091D71">
        <w:t xml:space="preserve"> finaux</w:t>
      </w:r>
      <w:bookmarkEnd w:id="224"/>
    </w:p>
    <w:p w14:paraId="65276926" w14:textId="1644FADF" w:rsidR="002E1B11" w:rsidRDefault="002E1B11" w:rsidP="00E624FA"/>
    <w:p w14:paraId="6F58F6DB" w14:textId="2BCC730C" w:rsidR="002E1B11" w:rsidRPr="002E1B11" w:rsidRDefault="002E1B11" w:rsidP="00E624FA">
      <w:r>
        <w:t xml:space="preserve">Ces Test montrent le bon fonctionnement du projet dans sa </w:t>
      </w:r>
      <w:r w:rsidRPr="00E624FA">
        <w:t>globalité</w:t>
      </w:r>
    </w:p>
    <w:p w14:paraId="3ACF6959" w14:textId="1D3E684B" w:rsidR="00D506A8" w:rsidRDefault="00D506A8" w:rsidP="00E624FA"/>
    <w:p w14:paraId="19EB3ACD" w14:textId="15E7CF27" w:rsidR="002E1B11" w:rsidRDefault="002E1B11" w:rsidP="00E624FA">
      <w:pPr>
        <w:pStyle w:val="Heading2"/>
      </w:pPr>
      <w:bookmarkStart w:id="225" w:name="_Toc16587556"/>
      <w:r>
        <w:t>Équation de transmission de Friis</w:t>
      </w:r>
      <w:bookmarkEnd w:id="225"/>
    </w:p>
    <w:p w14:paraId="48B600BF" w14:textId="193066EB" w:rsidR="002E1B11" w:rsidRDefault="002E1B11" w:rsidP="00E624FA"/>
    <w:p w14:paraId="074C0429" w14:textId="77777777" w:rsidR="001E5FBB" w:rsidRDefault="001E5FBB" w:rsidP="00265FEB">
      <w:pPr>
        <w:jc w:val="center"/>
      </w:pPr>
      <w:r>
        <w:rPr>
          <w:noProof/>
        </w:rPr>
        <w:drawing>
          <wp:inline distT="0" distB="0" distL="0" distR="0" wp14:anchorId="2FF2463E" wp14:editId="7C7D8E2A">
            <wp:extent cx="2162175" cy="22955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162175" cy="2295525"/>
                    </a:xfrm>
                    <a:prstGeom prst="rect">
                      <a:avLst/>
                    </a:prstGeom>
                  </pic:spPr>
                </pic:pic>
              </a:graphicData>
            </a:graphic>
          </wp:inline>
        </w:drawing>
      </w:r>
    </w:p>
    <w:p w14:paraId="377D8068" w14:textId="781E0DB3" w:rsidR="001E5FBB" w:rsidRDefault="001E5FBB" w:rsidP="00265FEB">
      <w:pPr>
        <w:pStyle w:val="Caption"/>
        <w:spacing w:after="0"/>
        <w:jc w:val="center"/>
      </w:pPr>
      <w:bookmarkStart w:id="226" w:name="_Toc16504812"/>
      <w:r>
        <w:t xml:space="preserve">Figure </w:t>
      </w:r>
      <w:r w:rsidR="00DC50DA">
        <w:fldChar w:fldCharType="begin"/>
      </w:r>
      <w:r w:rsidR="00DC50DA">
        <w:instrText xml:space="preserve"> SEQ Figure \* ARABIC </w:instrText>
      </w:r>
      <w:r w:rsidR="00DC50DA">
        <w:fldChar w:fldCharType="separate"/>
      </w:r>
      <w:r w:rsidR="00D515BE">
        <w:rPr>
          <w:noProof/>
        </w:rPr>
        <w:t>70</w:t>
      </w:r>
      <w:r w:rsidR="00DC50DA">
        <w:rPr>
          <w:noProof/>
        </w:rPr>
        <w:fldChar w:fldCharType="end"/>
      </w:r>
      <w:r>
        <w:t xml:space="preserve"> : Transmission de données</w:t>
      </w:r>
      <w:bookmarkEnd w:id="226"/>
    </w:p>
    <w:p w14:paraId="3DD58D1F" w14:textId="34C1E5F8" w:rsidR="001E5FBB" w:rsidRPr="00E624FA" w:rsidRDefault="001E5FBB" w:rsidP="00265FEB">
      <w:pPr>
        <w:pStyle w:val="Caption"/>
        <w:spacing w:after="0"/>
        <w:jc w:val="center"/>
      </w:pPr>
      <w:r>
        <w:t xml:space="preserve">Source : </w:t>
      </w:r>
      <w:r w:rsidRPr="00E624FA">
        <w:t>Friis Transmission Calculator</w:t>
      </w:r>
    </w:p>
    <w:p w14:paraId="0DA03C94" w14:textId="374A1BDB" w:rsidR="007A0A3D" w:rsidRDefault="007A0A3D" w:rsidP="00E624FA"/>
    <w:p w14:paraId="311B7993" w14:textId="603DC332" w:rsidR="00B3141B" w:rsidRDefault="00B3141B" w:rsidP="00E624FA">
      <w:r>
        <w:t>Avec l’équation ci-dessous, il est possible de calculer la distance maximum à laquelle les deux antennes peuvent transmettre des données.</w:t>
      </w:r>
    </w:p>
    <w:p w14:paraId="18DEBEB0" w14:textId="3E3F0FC3" w:rsidR="00B3141B" w:rsidRDefault="00B3141B" w:rsidP="00E624FA">
      <w:r>
        <w:t xml:space="preserve">Dans le cas de ces antennes, le Gtx (Gain de l’antenne </w:t>
      </w:r>
      <w:r w:rsidR="00A84303">
        <w:t>émettrice</w:t>
      </w:r>
      <w:r>
        <w:t>) et le Grx (Gain de l’antenne réceptrice) valent 1</w:t>
      </w:r>
    </w:p>
    <w:p w14:paraId="3C763081" w14:textId="26DE4D30" w:rsidR="00B3141B" w:rsidRDefault="00B3141B" w:rsidP="00E624FA">
      <w:r>
        <w:t>Avec une valeur de Prx (puissance de l’antenne réceptrice minimum) à -50dBm et Ptx de 10dBm, il est possible de calculer la distance D entre les 2 antenne à la fréquence F 434MHz</w:t>
      </w:r>
    </w:p>
    <w:p w14:paraId="3943E123" w14:textId="77777777" w:rsidR="00B3141B" w:rsidRPr="00E624FA" w:rsidRDefault="00B3141B" w:rsidP="00E624FA"/>
    <w:p w14:paraId="5088D5E5" w14:textId="5F6A7AE9" w:rsidR="001E5FBB" w:rsidRPr="001E5FBB" w:rsidRDefault="001E5FBB" w:rsidP="00E624FA">
      <w:pPr>
        <w:pStyle w:val="Caption"/>
      </w:pPr>
      <w:r>
        <w:tab/>
      </w:r>
      <w:bookmarkStart w:id="227" w:name="_Toc16587923"/>
      <m:oMath>
        <m:r>
          <w:rPr>
            <w:rFonts w:ascii="Cambria Math" w:hAnsi="Cambria Math"/>
          </w:rPr>
          <m:t>Prx=Ptx*Gtx*Grx</m:t>
        </m:r>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4πDrF</m:t>
                </m:r>
              </m:den>
            </m:f>
            <m:r>
              <w:rPr>
                <w:rFonts w:ascii="Cambria Math" w:hAnsi="Cambria Math"/>
              </w:rPr>
              <m:t>)</m:t>
            </m:r>
          </m:e>
          <m:sup>
            <m:r>
              <w:rPr>
                <w:rFonts w:ascii="Cambria Math" w:hAnsi="Cambria Math"/>
              </w:rPr>
              <m:t>2</m:t>
            </m:r>
          </m:sup>
        </m:sSup>
      </m:oMath>
      <w:r w:rsidR="007A0A3D">
        <w:tab/>
        <w:t xml:space="preserve">( </w:t>
      </w:r>
      <w:r w:rsidR="00DC50DA">
        <w:fldChar w:fldCharType="begin"/>
      </w:r>
      <w:r w:rsidR="00DC50DA">
        <w:instrText xml:space="preserve"> SEQ ( \* ARABIC </w:instrText>
      </w:r>
      <w:r w:rsidR="00DC50DA">
        <w:fldChar w:fldCharType="separate"/>
      </w:r>
      <w:r w:rsidR="00D515BE">
        <w:rPr>
          <w:noProof/>
        </w:rPr>
        <w:t>20</w:t>
      </w:r>
      <w:r w:rsidR="00DC50DA">
        <w:rPr>
          <w:noProof/>
        </w:rPr>
        <w:fldChar w:fldCharType="end"/>
      </w:r>
      <w:r w:rsidR="007A0A3D">
        <w:t xml:space="preserve"> </w:t>
      </w:r>
      <w:bookmarkStart w:id="228" w:name="_Toc16587722"/>
      <w:r w:rsidR="007A0A3D">
        <w:t>)</w:t>
      </w:r>
      <w:bookmarkEnd w:id="228"/>
      <w:bookmarkEnd w:id="227"/>
    </w:p>
    <w:p w14:paraId="48A12F9A" w14:textId="77777777" w:rsidR="00B3141B" w:rsidRDefault="00B3141B" w:rsidP="00341DF2">
      <w:pPr>
        <w:spacing w:after="0"/>
        <w:jc w:val="left"/>
      </w:pPr>
      <w:r>
        <w:t>Ce qui donne comme résultat une distance de 100m.</w:t>
      </w:r>
    </w:p>
    <w:p w14:paraId="1894E5C8" w14:textId="77777777" w:rsidR="00B3141B" w:rsidRDefault="00B3141B" w:rsidP="00341DF2">
      <w:pPr>
        <w:spacing w:after="0"/>
        <w:jc w:val="left"/>
      </w:pPr>
    </w:p>
    <w:p w14:paraId="7AFC8280" w14:textId="77777777" w:rsidR="00C54A30" w:rsidRDefault="00B3141B" w:rsidP="00341DF2">
      <w:pPr>
        <w:spacing w:after="0"/>
        <w:jc w:val="left"/>
      </w:pPr>
      <w:r>
        <w:t xml:space="preserve">En pratique, l’antenne est </w:t>
      </w:r>
      <w:r w:rsidR="00C54A30">
        <w:t xml:space="preserve">perturbée, donc il faut baisse cette valeur à 50M. </w:t>
      </w:r>
    </w:p>
    <w:p w14:paraId="008ECCCF" w14:textId="64D35DBA" w:rsidR="00C54A30" w:rsidRDefault="00C54A30" w:rsidP="00341DF2">
      <w:pPr>
        <w:spacing w:after="0"/>
        <w:jc w:val="left"/>
      </w:pPr>
      <w:r>
        <w:t>En montagne comme il y a moins de perturbation, la réception est supposée être à possible à -70dBm. Il serait donc possible de recevoir jusqu’à près de 1000m.</w:t>
      </w:r>
    </w:p>
    <w:p w14:paraId="428A2B5B" w14:textId="6AFCCFBB" w:rsidR="00C54A30" w:rsidRDefault="00C54A30" w:rsidP="00341DF2">
      <w:pPr>
        <w:spacing w:after="0"/>
        <w:jc w:val="left"/>
      </w:pPr>
    </w:p>
    <w:p w14:paraId="7FBA256D" w14:textId="77777777" w:rsidR="00A84303" w:rsidRDefault="00A84303" w:rsidP="00341DF2">
      <w:pPr>
        <w:spacing w:after="0"/>
        <w:jc w:val="left"/>
      </w:pPr>
    </w:p>
    <w:p w14:paraId="2B898C80" w14:textId="50D08509" w:rsidR="00C54A30" w:rsidRDefault="00C54A30" w:rsidP="00C54A30">
      <w:pPr>
        <w:pStyle w:val="Heading2"/>
      </w:pPr>
      <w:bookmarkStart w:id="229" w:name="_Toc16587557"/>
      <w:r>
        <w:t>Résultats</w:t>
      </w:r>
      <w:bookmarkEnd w:id="229"/>
    </w:p>
    <w:p w14:paraId="6A8C8E39" w14:textId="77777777" w:rsidR="00C54A30" w:rsidRPr="00C54A30" w:rsidRDefault="00C54A30" w:rsidP="00C54A30"/>
    <w:p w14:paraId="75EFF833" w14:textId="77777777" w:rsidR="00A84303" w:rsidRDefault="00C54A30" w:rsidP="00C54A30">
      <w:r>
        <w:t>Le projet fonctionne malgré la distance de réception trop faible. Il est à remarquer que cette faible distance est causée par un bruit non négligeable sur l’antenne LPDA qui peut être causée comme dit plus haut par des signaux perturbateurs type wifi par exemple</w:t>
      </w:r>
      <w:r w:rsidR="00A84303">
        <w:t>.</w:t>
      </w:r>
    </w:p>
    <w:p w14:paraId="6F14CFA9" w14:textId="7D8F715C" w:rsidR="00171192" w:rsidRPr="00171192" w:rsidRDefault="00A84303" w:rsidP="00C54A30">
      <w:r>
        <w:t>Il faudrait des lors, faire des mesures dans un endroit non perturbé par ces signaux.</w:t>
      </w:r>
      <w:r w:rsidR="00C54A30">
        <w:t xml:space="preserve"> </w:t>
      </w:r>
      <w:r w:rsidR="00341DF2">
        <w:br w:type="page"/>
      </w:r>
    </w:p>
    <w:p w14:paraId="22CDE175" w14:textId="68AE18D1" w:rsidR="00A44AD0" w:rsidRDefault="008A574C" w:rsidP="00E624FA">
      <w:pPr>
        <w:pStyle w:val="Heading1"/>
      </w:pPr>
      <w:bookmarkStart w:id="230" w:name="_Toc16587558"/>
      <w:r w:rsidRPr="00091D71">
        <w:lastRenderedPageBreak/>
        <w:t>Améliorations futures</w:t>
      </w:r>
      <w:bookmarkEnd w:id="230"/>
    </w:p>
    <w:p w14:paraId="74E2C2F6" w14:textId="669F56FA" w:rsidR="00E624FA" w:rsidRDefault="00E624FA" w:rsidP="00E624FA"/>
    <w:p w14:paraId="09D8A8E3" w14:textId="2FC38D1C" w:rsidR="00E624FA" w:rsidRDefault="00265FEB" w:rsidP="00265FEB">
      <w:pPr>
        <w:pStyle w:val="Heading2"/>
      </w:pPr>
      <w:bookmarkStart w:id="231" w:name="_Toc16587559"/>
      <w:r>
        <w:t>Baisse de Consommation</w:t>
      </w:r>
      <w:bookmarkEnd w:id="231"/>
    </w:p>
    <w:p w14:paraId="7CC9F0D3" w14:textId="61A1DEB0" w:rsidR="00265FEB" w:rsidRDefault="00265FEB" w:rsidP="00265FEB"/>
    <w:p w14:paraId="19A37D92" w14:textId="23AB783D" w:rsidR="00E624FA" w:rsidRDefault="00265FEB" w:rsidP="00E624FA">
      <w:r>
        <w:t>Pour pouvoir utiliser l’appareil plus longtemps il serait judicieux de baisse la consommation de courant par exemple en éteignant l’écran LCD après plusieurs secondes d’inactivité ou en optimisant le code</w:t>
      </w:r>
      <w:r w:rsidR="00C7319C">
        <w:t>.</w:t>
      </w:r>
    </w:p>
    <w:p w14:paraId="65AD2FD2" w14:textId="36D2E7C1" w:rsidR="00C7319C" w:rsidRDefault="00C7319C" w:rsidP="00E624FA"/>
    <w:p w14:paraId="7F5EC508" w14:textId="5630EDC0" w:rsidR="00E624FA" w:rsidRPr="00C7319C" w:rsidRDefault="00C7319C" w:rsidP="00C7319C">
      <w:pPr>
        <w:pStyle w:val="Heading2"/>
      </w:pPr>
      <w:bookmarkStart w:id="232" w:name="_Toc16587560"/>
      <w:r w:rsidRPr="00C7319C">
        <w:t>Chip de réception</w:t>
      </w:r>
      <w:bookmarkEnd w:id="232"/>
    </w:p>
    <w:p w14:paraId="4051366A" w14:textId="41874ED7" w:rsidR="00E624FA" w:rsidRDefault="00E624FA" w:rsidP="00E624FA"/>
    <w:p w14:paraId="7EE854C2" w14:textId="15F3C625" w:rsidR="00E624FA" w:rsidRDefault="00C7319C" w:rsidP="00E624FA">
      <w:r>
        <w:t>Trouver un chip dont la limite de réception est plus basse permettrait travailler sur de plus longues distance ce qui pourrait être utile si une avalanche est plus grande que prévu.</w:t>
      </w:r>
    </w:p>
    <w:p w14:paraId="56817EC0" w14:textId="3234B0B8" w:rsidR="00E624FA" w:rsidRDefault="00E624FA" w:rsidP="00E624FA"/>
    <w:p w14:paraId="2A6C4B27" w14:textId="3A697292" w:rsidR="00E624FA" w:rsidRDefault="00C7319C" w:rsidP="00C7319C">
      <w:pPr>
        <w:pStyle w:val="Heading2"/>
      </w:pPr>
      <w:bookmarkStart w:id="233" w:name="_Toc16587561"/>
      <w:r>
        <w:t>Support</w:t>
      </w:r>
      <w:bookmarkEnd w:id="233"/>
    </w:p>
    <w:p w14:paraId="40CBB908" w14:textId="4BCFDA79" w:rsidR="00C7319C" w:rsidRDefault="00C7319C" w:rsidP="00C7319C"/>
    <w:p w14:paraId="7FFD3FA0" w14:textId="545C641A" w:rsidR="00C7319C" w:rsidRPr="00C7319C" w:rsidRDefault="00C7319C" w:rsidP="00C7319C">
      <w:r>
        <w:t>Créer un support en impriment 3D qui permettrait de fixer d’une meilleure manière les 2 antenne qui le simple support en bois qui a été construit.</w:t>
      </w:r>
    </w:p>
    <w:p w14:paraId="4F4F1B39" w14:textId="60790D5B" w:rsidR="006C4933" w:rsidRDefault="006C4933" w:rsidP="00E624FA"/>
    <w:p w14:paraId="1F023B72" w14:textId="7F4F10E1" w:rsidR="00C7319C" w:rsidRDefault="00C7319C" w:rsidP="00C7319C">
      <w:pPr>
        <w:pStyle w:val="Heading2"/>
      </w:pPr>
      <w:bookmarkStart w:id="234" w:name="_Toc16587562"/>
      <w:r>
        <w:t>Boitier</w:t>
      </w:r>
      <w:bookmarkEnd w:id="234"/>
    </w:p>
    <w:p w14:paraId="54278EC8" w14:textId="79AC8BB2" w:rsidR="00C7319C" w:rsidRDefault="00C7319C" w:rsidP="00C7319C"/>
    <w:p w14:paraId="55F8BA19" w14:textId="02AC309B" w:rsidR="0030503A" w:rsidRPr="0030503A" w:rsidRDefault="00C7319C" w:rsidP="00A84303">
      <w:r>
        <w:t xml:space="preserve">Créer un boitier qui soit imperméable Pour pouvoir ranger les PCBs à </w:t>
      </w:r>
      <w:r w:rsidR="00A84303">
        <w:t>l’abri des éléments.</w:t>
      </w:r>
    </w:p>
    <w:p w14:paraId="19D11FFE" w14:textId="35FB6C2B" w:rsidR="00C7319C" w:rsidRPr="00C7319C" w:rsidRDefault="00C7319C" w:rsidP="00C7319C">
      <w:pPr>
        <w:spacing w:after="0"/>
        <w:jc w:val="left"/>
      </w:pPr>
      <w:r>
        <w:br w:type="page"/>
      </w:r>
    </w:p>
    <w:p w14:paraId="28D42BC1" w14:textId="79221584" w:rsidR="00A44AD0" w:rsidRDefault="008A574C" w:rsidP="00E624FA">
      <w:pPr>
        <w:pStyle w:val="Heading1"/>
      </w:pPr>
      <w:bookmarkStart w:id="235" w:name="_Toc16587563"/>
      <w:r w:rsidRPr="00091D71">
        <w:lastRenderedPageBreak/>
        <w:t>Conclusion</w:t>
      </w:r>
      <w:bookmarkEnd w:id="235"/>
    </w:p>
    <w:p w14:paraId="2BA057EC" w14:textId="4159D306" w:rsidR="00341DF2" w:rsidRDefault="00341DF2" w:rsidP="00341DF2"/>
    <w:p w14:paraId="2E01624D" w14:textId="094A8596" w:rsidR="00341DF2" w:rsidRDefault="00341DF2" w:rsidP="00341DF2">
      <w:r>
        <w:t>Les antennes fonctionnent globalement correctement. Néanmoins, la réception des signaux est partiellement perturbée</w:t>
      </w:r>
      <w:r w:rsidR="00D47BE9">
        <w:t xml:space="preserve"> surtout dans des bâtiments type laboratoire ou beaucoup de signaux transitent.</w:t>
      </w:r>
    </w:p>
    <w:p w14:paraId="0AF3833E" w14:textId="3D59DD79" w:rsidR="00D47BE9" w:rsidRDefault="00D47BE9" w:rsidP="00341DF2">
      <w:r>
        <w:t xml:space="preserve">Cette situation </w:t>
      </w:r>
      <w:r w:rsidR="00C54A30">
        <w:t>a</w:t>
      </w:r>
      <w:r>
        <w:t xml:space="preserve"> pour cause de faire baisser drastiquement </w:t>
      </w:r>
      <w:r w:rsidR="00753094">
        <w:t xml:space="preserve">la distance </w:t>
      </w:r>
      <w:r w:rsidR="00C54A30">
        <w:t>maximale de transmission à moins de 50M</w:t>
      </w:r>
    </w:p>
    <w:p w14:paraId="1E96F8A1" w14:textId="6884BE35" w:rsidR="00D47BE9" w:rsidRDefault="00D47BE9" w:rsidP="00341DF2">
      <w:r>
        <w:t xml:space="preserve">Lorsque le lieu de test est un endroit moins perturbé, sans wifi par exemple, la transmission est bien plus propre. Il faudrait, par la suite, aller tester les antennes en montagne. </w:t>
      </w:r>
    </w:p>
    <w:p w14:paraId="4A5D07C8" w14:textId="6E005C98" w:rsidR="00341DF2" w:rsidRDefault="00341DF2" w:rsidP="00341DF2"/>
    <w:p w14:paraId="1EED245D" w14:textId="79DC6B83" w:rsidR="00341DF2" w:rsidRDefault="00341DF2" w:rsidP="00341DF2">
      <w:r>
        <w:t>Les SensorBalls</w:t>
      </w:r>
      <w:r w:rsidR="00753094">
        <w:t xml:space="preserve"> émettent correctement leur Id. Maintenant, il reste à tester leur fonctionnement lorsqu’elles émettent toutes ensemble. Car dans ce cas, il se peut qu’elles brouillent leur signal entre elles.</w:t>
      </w:r>
    </w:p>
    <w:p w14:paraId="18156C44" w14:textId="08E720EF" w:rsidR="00753094" w:rsidRDefault="00753094" w:rsidP="00341DF2"/>
    <w:p w14:paraId="25E71517" w14:textId="51AA11A6" w:rsidR="00753094" w:rsidRDefault="00753094" w:rsidP="00341DF2">
      <w:r>
        <w:t>Le circuit d’interface fonctionne lui aussi comme voulu. La réception des données s’effectue correctement et le comparateur qui permet d’envoyer l’id reçu dans un format acceptable pour un microcontrôleur fonctionne.</w:t>
      </w:r>
    </w:p>
    <w:p w14:paraId="4F3228D4" w14:textId="77777777" w:rsidR="005269C8" w:rsidRDefault="00753094" w:rsidP="00341DF2">
      <w:r>
        <w:t>La plaque STM est parfaitement branchée au circuit d’interface et l’alimentation peut se faire autant par le connecteur de debug</w:t>
      </w:r>
      <w:r w:rsidR="005269C8">
        <w:t>ger qu’avec des piles AAA.</w:t>
      </w:r>
    </w:p>
    <w:p w14:paraId="279B12EA" w14:textId="77777777" w:rsidR="005269C8" w:rsidRDefault="005269C8" w:rsidP="00341DF2"/>
    <w:p w14:paraId="13457372" w14:textId="77777777" w:rsidR="005269C8" w:rsidRDefault="005269C8" w:rsidP="00341DF2">
      <w:r>
        <w:t>La programmation du la plaque STM fonctionne aussi. Les données de puissances sont semble-t-il correct leur affichage sur l’écran LDC est fait.</w:t>
      </w:r>
    </w:p>
    <w:p w14:paraId="188CB1CC" w14:textId="77777777" w:rsidR="005269C8" w:rsidRDefault="005269C8" w:rsidP="00341DF2">
      <w:r>
        <w:t>Les boutons autant Hardware que Software effectuent correctement les fonctions qui leur sont définies.</w:t>
      </w:r>
    </w:p>
    <w:p w14:paraId="4B41B27F" w14:textId="77777777" w:rsidR="0030503A" w:rsidRDefault="005269C8" w:rsidP="00341DF2">
      <w:r>
        <w:t>Le choix des balles fonctionne aussi. Si l’utilisateur choisi de détecter la balle numéro 1, les autres id ne vont pas êtres détecter si qui veut dire que la</w:t>
      </w:r>
      <w:r w:rsidR="0030503A">
        <w:t xml:space="preserve"> puissance affichée sur l’écran sera la bonne puissance.</w:t>
      </w:r>
    </w:p>
    <w:p w14:paraId="17201C81" w14:textId="77777777" w:rsidR="0030503A" w:rsidRDefault="0030503A" w:rsidP="00341DF2"/>
    <w:p w14:paraId="0473F0BD" w14:textId="051CCA94" w:rsidR="00753094" w:rsidRDefault="0030503A" w:rsidP="00341DF2">
      <w:r>
        <w:t>Il est alors possible d’en conclure que le projet fonctionne correctement puisque les parties citées ci-dessus sont validées.</w:t>
      </w:r>
      <w:r w:rsidR="00753094">
        <w:t xml:space="preserve"> </w:t>
      </w:r>
    </w:p>
    <w:p w14:paraId="3C94512E" w14:textId="20FB1B25" w:rsidR="0030503A" w:rsidRDefault="0030503A" w:rsidP="00341DF2"/>
    <w:p w14:paraId="5C4D0E37" w14:textId="13274187" w:rsidR="0030503A" w:rsidRDefault="0030503A" w:rsidP="00341DF2"/>
    <w:p w14:paraId="6409A0F2" w14:textId="09E472DA" w:rsidR="0030503A" w:rsidRDefault="0030503A" w:rsidP="00341DF2">
      <w:pPr>
        <w:rPr>
          <w:b/>
          <w:bCs/>
          <w:sz w:val="24"/>
          <w:szCs w:val="24"/>
        </w:rPr>
      </w:pPr>
      <w:r w:rsidRPr="0030503A">
        <w:rPr>
          <w:b/>
          <w:bCs/>
          <w:sz w:val="24"/>
          <w:szCs w:val="24"/>
        </w:rPr>
        <w:t>Date et Signature</w:t>
      </w:r>
    </w:p>
    <w:p w14:paraId="1C16C574" w14:textId="30A1A5B8" w:rsidR="0030503A" w:rsidRDefault="0030503A" w:rsidP="00341DF2">
      <w:pPr>
        <w:rPr>
          <w:b/>
          <w:bCs/>
          <w:sz w:val="24"/>
          <w:szCs w:val="24"/>
        </w:rPr>
      </w:pPr>
    </w:p>
    <w:p w14:paraId="445F4E9F" w14:textId="35D78B4D" w:rsidR="0030503A" w:rsidRDefault="0030503A" w:rsidP="00341DF2">
      <w:pPr>
        <w:rPr>
          <w:sz w:val="24"/>
          <w:szCs w:val="24"/>
        </w:rPr>
      </w:pPr>
      <w:r>
        <w:rPr>
          <w:sz w:val="24"/>
          <w:szCs w:val="24"/>
        </w:rPr>
        <w:t>Sion, le 15 août 2018</w:t>
      </w:r>
    </w:p>
    <w:p w14:paraId="2907C85D" w14:textId="2A9E64E3" w:rsidR="0030503A" w:rsidRDefault="0030503A" w:rsidP="00341DF2">
      <w:pPr>
        <w:rPr>
          <w:sz w:val="24"/>
          <w:szCs w:val="24"/>
        </w:rPr>
      </w:pPr>
    </w:p>
    <w:p w14:paraId="19912EC9" w14:textId="42BB1AA9" w:rsidR="0030503A" w:rsidRDefault="0030503A" w:rsidP="00341DF2">
      <w:pPr>
        <w:rPr>
          <w:sz w:val="24"/>
          <w:szCs w:val="24"/>
        </w:rPr>
      </w:pPr>
    </w:p>
    <w:p w14:paraId="02EC24DB" w14:textId="77777777" w:rsidR="0030503A" w:rsidRDefault="0030503A" w:rsidP="00341DF2">
      <w:pPr>
        <w:rPr>
          <w:sz w:val="24"/>
          <w:szCs w:val="24"/>
        </w:rPr>
      </w:pPr>
    </w:p>
    <w:p w14:paraId="6A3D3141" w14:textId="48976DBE" w:rsidR="0030503A" w:rsidRDefault="0030503A" w:rsidP="00341DF2">
      <w:pPr>
        <w:rPr>
          <w:sz w:val="24"/>
          <w:szCs w:val="24"/>
        </w:rPr>
      </w:pPr>
    </w:p>
    <w:p w14:paraId="7459F7C6" w14:textId="7662AE06" w:rsidR="0030503A" w:rsidRPr="0030503A" w:rsidRDefault="0030503A" w:rsidP="00341DF2">
      <w:pPr>
        <w:rPr>
          <w:sz w:val="24"/>
          <w:szCs w:val="24"/>
          <w:u w:val="single"/>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0503A">
        <w:rPr>
          <w:sz w:val="24"/>
          <w:szCs w:val="24"/>
          <w:u w:val="single"/>
        </w:rPr>
        <w:t>Johan Chenaux</w:t>
      </w:r>
    </w:p>
    <w:p w14:paraId="7E286425" w14:textId="77777777" w:rsidR="0030503A" w:rsidRPr="0030503A" w:rsidRDefault="0030503A" w:rsidP="00341DF2">
      <w:pPr>
        <w:rPr>
          <w:b/>
          <w:bCs/>
          <w:sz w:val="28"/>
          <w:szCs w:val="28"/>
        </w:rPr>
      </w:pPr>
    </w:p>
    <w:p w14:paraId="539A04B7" w14:textId="56B3CC3A" w:rsidR="00341DF2" w:rsidRDefault="00341DF2" w:rsidP="00341DF2"/>
    <w:p w14:paraId="1D90F782" w14:textId="33B68A95" w:rsidR="00233E76" w:rsidRPr="00233E76" w:rsidRDefault="00D515BE" w:rsidP="00D515BE">
      <w:pPr>
        <w:spacing w:after="0"/>
        <w:jc w:val="left"/>
      </w:pPr>
      <w:r>
        <w:br w:type="page"/>
      </w:r>
    </w:p>
    <w:bookmarkStart w:id="236" w:name="_Toc16587565" w:displacedByCustomXml="next"/>
    <w:sdt>
      <w:sdtPr>
        <w:rPr>
          <w:rFonts w:eastAsiaTheme="minorEastAsia" w:cs="Times New Roman"/>
          <w:b w:val="0"/>
          <w:sz w:val="22"/>
          <w:szCs w:val="22"/>
        </w:rPr>
        <w:id w:val="297193233"/>
        <w:docPartObj>
          <w:docPartGallery w:val="Bibliographies"/>
          <w:docPartUnique/>
        </w:docPartObj>
      </w:sdtPr>
      <w:sdtContent>
        <w:p w14:paraId="5F0C9BC4" w14:textId="77777777" w:rsidR="00D515BE" w:rsidRDefault="00D515BE" w:rsidP="00D515BE">
          <w:pPr>
            <w:pStyle w:val="Heading1"/>
          </w:pPr>
          <w:r>
            <w:t>Références</w:t>
          </w:r>
          <w:bookmarkStart w:id="237" w:name="_GoBack"/>
          <w:bookmarkEnd w:id="236"/>
          <w:bookmarkEnd w:id="237"/>
        </w:p>
        <w:p w14:paraId="01C0A232" w14:textId="77777777" w:rsidR="00D515BE" w:rsidRPr="00C27A5D" w:rsidRDefault="00D515BE" w:rsidP="00D515BE"/>
        <w:sdt>
          <w:sdtPr>
            <w:id w:val="-573587230"/>
            <w:bibliography/>
          </w:sdtPr>
          <w:sdtContent>
            <w:p w14:paraId="561B1288" w14:textId="77777777" w:rsidR="00D515BE" w:rsidRDefault="00D515BE" w:rsidP="00D515BE">
              <w:pPr>
                <w:pStyle w:val="Bibliography"/>
                <w:jc w:val="left"/>
                <w:rPr>
                  <w:noProof/>
                  <w:u w:val="single"/>
                </w:rPr>
              </w:pPr>
              <w:r>
                <w:fldChar w:fldCharType="begin"/>
              </w:r>
              <w:r w:rsidRPr="00233E76">
                <w:rPr>
                  <w:lang w:val="en-US"/>
                </w:rPr>
                <w:instrText xml:space="preserve"> BIBLIOGRAPH</w:instrText>
              </w:r>
              <w:r w:rsidRPr="0054532F">
                <w:rPr>
                  <w:lang w:val="en-US"/>
                </w:rPr>
                <w:instrText xml:space="preserve">Y </w:instrText>
              </w:r>
              <w:r>
                <w:fldChar w:fldCharType="separate"/>
              </w:r>
              <w:r w:rsidRPr="00233E76">
                <w:rPr>
                  <w:noProof/>
                  <w:lang w:val="en-US"/>
                </w:rPr>
                <w:t xml:space="preserve">ahsystems, s.d. </w:t>
              </w:r>
              <w:r w:rsidRPr="00233E76">
                <w:rPr>
                  <w:i/>
                  <w:iCs/>
                  <w:noProof/>
                  <w:lang w:val="en-US"/>
                </w:rPr>
                <w:t xml:space="preserve">Log Periodic Antenna image. </w:t>
              </w:r>
              <w:r>
                <w:rPr>
                  <w:noProof/>
                </w:rPr>
                <w:t xml:space="preserve">[En ligne] </w:t>
              </w:r>
              <w:r>
                <w:rPr>
                  <w:noProof/>
                </w:rPr>
                <w:br/>
                <w:t xml:space="preserve">Available at: </w:t>
              </w:r>
              <w:r>
                <w:rPr>
                  <w:noProof/>
                  <w:u w:val="single"/>
                </w:rPr>
                <w:t>https://www.ahsystems.com/catalog/SAS-512-4.php</w:t>
              </w:r>
            </w:p>
            <w:p w14:paraId="67A2D85A" w14:textId="77777777" w:rsidR="00D515BE" w:rsidRPr="00233E76" w:rsidRDefault="00D515BE" w:rsidP="00D515BE"/>
            <w:p w14:paraId="6D52E995" w14:textId="77777777" w:rsidR="00D515BE" w:rsidRDefault="00D515BE" w:rsidP="00D515BE">
              <w:pPr>
                <w:pStyle w:val="Bibliography"/>
                <w:jc w:val="left"/>
                <w:rPr>
                  <w:noProof/>
                  <w:u w:val="single"/>
                </w:rPr>
              </w:pPr>
              <w:r w:rsidRPr="00233E76">
                <w:rPr>
                  <w:noProof/>
                  <w:lang w:val="en-US"/>
                </w:rPr>
                <w:t xml:space="preserve">Anon., s.d. </w:t>
              </w:r>
              <w:r w:rsidRPr="00233E76">
                <w:rPr>
                  <w:i/>
                  <w:iCs/>
                  <w:noProof/>
                  <w:lang w:val="en-US"/>
                </w:rPr>
                <w:t xml:space="preserve">Antenna Theory - Log-periodic Antenna. </w:t>
              </w:r>
              <w:r>
                <w:rPr>
                  <w:noProof/>
                </w:rPr>
                <w:t xml:space="preserve">[En ligne] </w:t>
              </w:r>
              <w:r>
                <w:rPr>
                  <w:noProof/>
                </w:rPr>
                <w:br/>
                <w:t xml:space="preserve">Available at: </w:t>
              </w:r>
              <w:r>
                <w:rPr>
                  <w:noProof/>
                  <w:u w:val="single"/>
                </w:rPr>
                <w:t>https://www.tutorialspoint.com/antenna_theory/log_periodic_antenna_theory.htm</w:t>
              </w:r>
            </w:p>
            <w:p w14:paraId="20D7E0C2" w14:textId="77777777" w:rsidR="00D515BE" w:rsidRPr="00233E76" w:rsidRDefault="00D515BE" w:rsidP="00D515BE"/>
            <w:p w14:paraId="14D62E0C" w14:textId="77777777" w:rsidR="00D515BE" w:rsidRDefault="00D515BE" w:rsidP="00D515BE">
              <w:pPr>
                <w:pStyle w:val="Bibliography"/>
                <w:jc w:val="left"/>
                <w:rPr>
                  <w:noProof/>
                  <w:lang w:val="en-US"/>
                </w:rPr>
              </w:pPr>
              <w:r w:rsidRPr="00233E76">
                <w:rPr>
                  <w:noProof/>
                  <w:lang w:val="en-US"/>
                </w:rPr>
                <w:t xml:space="preserve">Cebik, L. B., s.d. </w:t>
              </w:r>
              <w:r w:rsidRPr="00233E76">
                <w:rPr>
                  <w:i/>
                  <w:iCs/>
                  <w:noProof/>
                  <w:lang w:val="en-US"/>
                </w:rPr>
                <w:t xml:space="preserve">21st edition of The ARRL Antenna Handbook. </w:t>
              </w:r>
              <w:r w:rsidRPr="00233E76">
                <w:rPr>
                  <w:noProof/>
                  <w:lang w:val="en-US"/>
                </w:rPr>
                <w:t>s.l.:s.n.</w:t>
              </w:r>
            </w:p>
            <w:p w14:paraId="77B14558" w14:textId="77777777" w:rsidR="00D515BE" w:rsidRPr="00233E76" w:rsidRDefault="00D515BE" w:rsidP="00D515BE">
              <w:pPr>
                <w:rPr>
                  <w:lang w:val="en-US"/>
                </w:rPr>
              </w:pPr>
            </w:p>
            <w:p w14:paraId="66BE29A4" w14:textId="77777777" w:rsidR="00D515BE" w:rsidRDefault="00D515BE" w:rsidP="00D515BE">
              <w:pPr>
                <w:pStyle w:val="Bibliography"/>
                <w:jc w:val="left"/>
                <w:rPr>
                  <w:noProof/>
                  <w:lang w:val="en-US"/>
                </w:rPr>
              </w:pPr>
              <w:r w:rsidRPr="00233E76">
                <w:rPr>
                  <w:noProof/>
                  <w:lang w:val="en-US"/>
                </w:rPr>
                <w:t xml:space="preserve">Datasheet, s.d. </w:t>
              </w:r>
              <w:r w:rsidRPr="00233E76">
                <w:rPr>
                  <w:i/>
                  <w:iCs/>
                  <w:noProof/>
                  <w:lang w:val="en-US"/>
                </w:rPr>
                <w:t xml:space="preserve">Discovery kit with STM32F429ZI MCU, </w:t>
              </w:r>
              <w:r w:rsidRPr="00233E76">
                <w:rPr>
                  <w:noProof/>
                  <w:lang w:val="en-US"/>
                </w:rPr>
                <w:t>s.l.: s.n.</w:t>
              </w:r>
            </w:p>
            <w:p w14:paraId="28506F57" w14:textId="77777777" w:rsidR="00D515BE" w:rsidRPr="00233E76" w:rsidRDefault="00D515BE" w:rsidP="00D515BE">
              <w:pPr>
                <w:rPr>
                  <w:lang w:val="en-US"/>
                </w:rPr>
              </w:pPr>
            </w:p>
            <w:p w14:paraId="30CC32A0" w14:textId="77777777" w:rsidR="00D515BE" w:rsidRDefault="00D515BE" w:rsidP="00D515BE">
              <w:pPr>
                <w:pStyle w:val="Bibliography"/>
                <w:jc w:val="left"/>
                <w:rPr>
                  <w:noProof/>
                  <w:lang w:val="en-US"/>
                </w:rPr>
              </w:pPr>
              <w:r w:rsidRPr="00233E76">
                <w:rPr>
                  <w:noProof/>
                  <w:lang w:val="en-US"/>
                </w:rPr>
                <w:t xml:space="preserve">Datasheet, s.d. </w:t>
              </w:r>
              <w:r w:rsidRPr="00233E76">
                <w:rPr>
                  <w:i/>
                  <w:iCs/>
                  <w:noProof/>
                  <w:lang w:val="en-US"/>
                </w:rPr>
                <w:t xml:space="preserve">LMV331 Single General-purpose Low-voltage Comparator, </w:t>
              </w:r>
              <w:r w:rsidRPr="00233E76">
                <w:rPr>
                  <w:noProof/>
                  <w:lang w:val="en-US"/>
                </w:rPr>
                <w:t>s.l.: s.n.</w:t>
              </w:r>
            </w:p>
            <w:p w14:paraId="24BEEBAF" w14:textId="77777777" w:rsidR="00D515BE" w:rsidRPr="00233E76" w:rsidRDefault="00D515BE" w:rsidP="00D515BE">
              <w:pPr>
                <w:rPr>
                  <w:lang w:val="en-US"/>
                </w:rPr>
              </w:pPr>
            </w:p>
            <w:p w14:paraId="4B645DF5" w14:textId="77777777" w:rsidR="00D515BE" w:rsidRDefault="00D515BE" w:rsidP="00D515BE">
              <w:pPr>
                <w:pStyle w:val="Bibliography"/>
                <w:jc w:val="left"/>
                <w:rPr>
                  <w:noProof/>
                  <w:lang w:val="en-US"/>
                </w:rPr>
              </w:pPr>
              <w:r w:rsidRPr="00233E76">
                <w:rPr>
                  <w:noProof/>
                  <w:lang w:val="en-US"/>
                </w:rPr>
                <w:t xml:space="preserve">DataSheet, s.d. </w:t>
              </w:r>
              <w:r w:rsidRPr="00233E76">
                <w:rPr>
                  <w:i/>
                  <w:iCs/>
                  <w:noProof/>
                  <w:lang w:val="en-US"/>
                </w:rPr>
                <w:t xml:space="preserve">LT5537, Wide Dynamic Range, </w:t>
              </w:r>
              <w:r w:rsidRPr="00233E76">
                <w:rPr>
                  <w:noProof/>
                  <w:lang w:val="en-US"/>
                </w:rPr>
                <w:t>s.l.: Linear_Technlogy.</w:t>
              </w:r>
            </w:p>
            <w:p w14:paraId="6475617C" w14:textId="77777777" w:rsidR="00D515BE" w:rsidRPr="00233E76" w:rsidRDefault="00D515BE" w:rsidP="00D515BE">
              <w:pPr>
                <w:rPr>
                  <w:lang w:val="en-US"/>
                </w:rPr>
              </w:pPr>
            </w:p>
            <w:p w14:paraId="0629B7F4" w14:textId="77777777" w:rsidR="00D515BE" w:rsidRDefault="00D515BE" w:rsidP="00D515BE">
              <w:pPr>
                <w:pStyle w:val="Bibliography"/>
                <w:jc w:val="left"/>
                <w:rPr>
                  <w:noProof/>
                  <w:lang w:val="en-US"/>
                </w:rPr>
              </w:pPr>
              <w:r w:rsidRPr="00233E76">
                <w:rPr>
                  <w:noProof/>
                  <w:lang w:val="en-US"/>
                </w:rPr>
                <w:t xml:space="preserve">Datasheet, s.d. </w:t>
              </w:r>
              <w:r w:rsidRPr="00233E76">
                <w:rPr>
                  <w:i/>
                  <w:iCs/>
                  <w:noProof/>
                  <w:lang w:val="en-US"/>
                </w:rPr>
                <w:t xml:space="preserve">MICRF113 ASK Transmitter, </w:t>
              </w:r>
              <w:r w:rsidRPr="00233E76">
                <w:rPr>
                  <w:noProof/>
                  <w:lang w:val="en-US"/>
                </w:rPr>
                <w:t>s.l.: s.n.</w:t>
              </w:r>
            </w:p>
            <w:p w14:paraId="0982C052" w14:textId="77777777" w:rsidR="00D515BE" w:rsidRPr="00233E76" w:rsidRDefault="00D515BE" w:rsidP="00D515BE">
              <w:pPr>
                <w:rPr>
                  <w:lang w:val="en-US"/>
                </w:rPr>
              </w:pPr>
            </w:p>
            <w:p w14:paraId="7818B17F" w14:textId="77777777" w:rsidR="00D515BE" w:rsidRDefault="00D515BE" w:rsidP="00D515BE">
              <w:pPr>
                <w:pStyle w:val="Bibliography"/>
                <w:jc w:val="left"/>
                <w:rPr>
                  <w:noProof/>
                  <w:lang w:val="en-US"/>
                </w:rPr>
              </w:pPr>
              <w:r w:rsidRPr="00233E76">
                <w:rPr>
                  <w:noProof/>
                  <w:lang w:val="en-US"/>
                </w:rPr>
                <w:t xml:space="preserve">Datasheet, s.d. </w:t>
              </w:r>
              <w:r w:rsidRPr="00233E76">
                <w:rPr>
                  <w:i/>
                  <w:iCs/>
                  <w:noProof/>
                  <w:lang w:val="en-US"/>
                </w:rPr>
                <w:t xml:space="preserve">STM32F429xx 32b Arm® Cortex®-M4 MCU+FPU, </w:t>
              </w:r>
              <w:r w:rsidRPr="00233E76">
                <w:rPr>
                  <w:noProof/>
                  <w:lang w:val="en-US"/>
                </w:rPr>
                <w:t>s.l.: s.n.</w:t>
              </w:r>
            </w:p>
            <w:p w14:paraId="665E5FAD" w14:textId="77777777" w:rsidR="00D515BE" w:rsidRPr="00233E76" w:rsidRDefault="00D515BE" w:rsidP="00D515BE">
              <w:pPr>
                <w:rPr>
                  <w:lang w:val="en-US"/>
                </w:rPr>
              </w:pPr>
            </w:p>
            <w:p w14:paraId="4D896A81" w14:textId="77777777" w:rsidR="00D515BE" w:rsidRDefault="00D515BE" w:rsidP="00D515BE">
              <w:pPr>
                <w:pStyle w:val="Bibliography"/>
                <w:jc w:val="left"/>
                <w:rPr>
                  <w:noProof/>
                  <w:lang w:val="en-US"/>
                </w:rPr>
              </w:pPr>
              <w:r w:rsidRPr="00233E76">
                <w:rPr>
                  <w:noProof/>
                  <w:lang w:val="en-US"/>
                </w:rPr>
                <w:t xml:space="preserve">Islam, M. A., s.d. </w:t>
              </w:r>
              <w:r w:rsidRPr="00233E76">
                <w:rPr>
                  <w:i/>
                  <w:iCs/>
                  <w:noProof/>
                  <w:lang w:val="en-US"/>
                </w:rPr>
                <w:t xml:space="preserve">Design and Performance Analysis of a Log Periodic Dipole, </w:t>
              </w:r>
              <w:r w:rsidRPr="00233E76">
                <w:rPr>
                  <w:noProof/>
                  <w:lang w:val="en-US"/>
                </w:rPr>
                <w:t>s.l.: journal of microwave engineering &amp; technologies ISSN: 2349-9001.</w:t>
              </w:r>
            </w:p>
            <w:p w14:paraId="2BC7BDF7" w14:textId="77777777" w:rsidR="00D515BE" w:rsidRPr="00233E76" w:rsidRDefault="00D515BE" w:rsidP="00D515BE">
              <w:pPr>
                <w:rPr>
                  <w:lang w:val="en-US"/>
                </w:rPr>
              </w:pPr>
            </w:p>
            <w:p w14:paraId="28CF842C" w14:textId="77777777" w:rsidR="00D515BE" w:rsidRDefault="00D515BE" w:rsidP="00D515BE">
              <w:pPr>
                <w:pStyle w:val="Bibliography"/>
                <w:jc w:val="left"/>
                <w:rPr>
                  <w:noProof/>
                  <w:u w:val="single"/>
                </w:rPr>
              </w:pPr>
              <w:r w:rsidRPr="00233E76">
                <w:rPr>
                  <w:noProof/>
                  <w:lang w:val="en-US"/>
                </w:rPr>
                <w:t xml:space="preserve">Pasternack, s.d. </w:t>
              </w:r>
              <w:r w:rsidRPr="00233E76">
                <w:rPr>
                  <w:i/>
                  <w:iCs/>
                  <w:noProof/>
                  <w:lang w:val="en-US"/>
                </w:rPr>
                <w:t xml:space="preserve">Friis Transmission Calculator. </w:t>
              </w:r>
              <w:r>
                <w:rPr>
                  <w:noProof/>
                </w:rPr>
                <w:t xml:space="preserve">[En ligne] </w:t>
              </w:r>
              <w:r>
                <w:rPr>
                  <w:noProof/>
                </w:rPr>
                <w:br/>
                <w:t xml:space="preserve">Available at: </w:t>
              </w:r>
              <w:r>
                <w:rPr>
                  <w:noProof/>
                  <w:u w:val="single"/>
                </w:rPr>
                <w:t>https://www.pasternack.com/t-calculator-friis.aspx</w:t>
              </w:r>
            </w:p>
            <w:p w14:paraId="3C0E64DA" w14:textId="77777777" w:rsidR="00D515BE" w:rsidRPr="00233E76" w:rsidRDefault="00D515BE" w:rsidP="00D515BE"/>
            <w:p w14:paraId="0F3FC302" w14:textId="77777777" w:rsidR="00D515BE" w:rsidRDefault="00D515BE" w:rsidP="00D515BE">
              <w:pPr>
                <w:pStyle w:val="Bibliography"/>
                <w:jc w:val="left"/>
                <w:rPr>
                  <w:noProof/>
                  <w:u w:val="single"/>
                </w:rPr>
              </w:pPr>
              <w:r w:rsidRPr="00233E76">
                <w:rPr>
                  <w:noProof/>
                  <w:lang w:val="en-US"/>
                </w:rPr>
                <w:t xml:space="preserve">Stroobandt, S. &amp; McCue, M., s.d. </w:t>
              </w:r>
              <w:r w:rsidRPr="00233E76">
                <w:rPr>
                  <w:i/>
                  <w:iCs/>
                  <w:noProof/>
                  <w:lang w:val="en-US"/>
                </w:rPr>
                <w:t>Log</w:t>
              </w:r>
              <w:r w:rsidRPr="00233E76">
                <w:rPr>
                  <w:i/>
                  <w:iCs/>
                  <w:noProof/>
                  <w:lang w:val="en-US"/>
                </w:rPr>
                <w:noBreakHyphen/>
                <w:t xml:space="preserve">Periodic Dipole Array Calculator. </w:t>
              </w:r>
              <w:r>
                <w:rPr>
                  <w:noProof/>
                </w:rPr>
                <w:t xml:space="preserve">[En ligne] </w:t>
              </w:r>
              <w:r>
                <w:rPr>
                  <w:noProof/>
                </w:rPr>
                <w:br/>
                <w:t xml:space="preserve">Available at: </w:t>
              </w:r>
              <w:r>
                <w:rPr>
                  <w:noProof/>
                  <w:u w:val="single"/>
                </w:rPr>
                <w:t>https://hamwaves.com/lpda/en/index.html</w:t>
              </w:r>
            </w:p>
            <w:p w14:paraId="1C28E5F7" w14:textId="77777777" w:rsidR="00D515BE" w:rsidRPr="00233E76" w:rsidRDefault="00D515BE" w:rsidP="00D515BE"/>
            <w:p w14:paraId="680AFE15" w14:textId="77777777" w:rsidR="00D515BE" w:rsidRDefault="00D515BE" w:rsidP="00D515BE">
              <w:pPr>
                <w:pStyle w:val="Bibliography"/>
                <w:jc w:val="left"/>
                <w:rPr>
                  <w:noProof/>
                  <w:u w:val="single"/>
                </w:rPr>
              </w:pPr>
              <w:r w:rsidRPr="00233E76">
                <w:rPr>
                  <w:noProof/>
                  <w:lang w:val="en-US"/>
                </w:rPr>
                <w:t xml:space="preserve">TouchGFX, s.d. </w:t>
              </w:r>
              <w:r w:rsidRPr="00233E76">
                <w:rPr>
                  <w:i/>
                  <w:iCs/>
                  <w:noProof/>
                  <w:lang w:val="en-US"/>
                </w:rPr>
                <w:t xml:space="preserve">The Screen Concept. </w:t>
              </w:r>
              <w:r>
                <w:rPr>
                  <w:noProof/>
                </w:rPr>
                <w:t xml:space="preserve">[En ligne] </w:t>
              </w:r>
              <w:r>
                <w:rPr>
                  <w:noProof/>
                </w:rPr>
                <w:br/>
                <w:t xml:space="preserve">Available at: </w:t>
              </w:r>
              <w:r>
                <w:rPr>
                  <w:noProof/>
                  <w:u w:val="single"/>
                </w:rPr>
                <w:t>https://touchgfx.zendesk.com/hc/en-us/articles/205717801-The-Screen-Concept-and-Model-View-Presenter</w:t>
              </w:r>
            </w:p>
            <w:p w14:paraId="08C2652B" w14:textId="77777777" w:rsidR="00D515BE" w:rsidRPr="00233E76" w:rsidRDefault="00D515BE" w:rsidP="00D515BE"/>
            <w:p w14:paraId="24AFC790" w14:textId="77777777" w:rsidR="00D515BE" w:rsidRDefault="00D515BE" w:rsidP="00D515BE">
              <w:pPr>
                <w:pStyle w:val="Bibliography"/>
                <w:jc w:val="left"/>
                <w:rPr>
                  <w:noProof/>
                  <w:u w:val="single"/>
                </w:rPr>
              </w:pPr>
              <w:r>
                <w:rPr>
                  <w:noProof/>
                </w:rPr>
                <w:t xml:space="preserve">wikipedia, s.d. </w:t>
              </w:r>
              <w:r>
                <w:rPr>
                  <w:i/>
                  <w:iCs/>
                  <w:noProof/>
                </w:rPr>
                <w:t xml:space="preserve">Antenne log-périodique. </w:t>
              </w:r>
              <w:r>
                <w:rPr>
                  <w:noProof/>
                </w:rPr>
                <w:t xml:space="preserve">[En ligne] </w:t>
              </w:r>
              <w:r>
                <w:rPr>
                  <w:noProof/>
                </w:rPr>
                <w:br/>
                <w:t xml:space="preserve">Available at: </w:t>
              </w:r>
              <w:r>
                <w:rPr>
                  <w:noProof/>
                  <w:u w:val="single"/>
                </w:rPr>
                <w:t>https://fr.wikipedia.org/wiki/Antenne_log-p%C3%A9riodique</w:t>
              </w:r>
            </w:p>
            <w:p w14:paraId="0687A7D9" w14:textId="77777777" w:rsidR="00D515BE" w:rsidRPr="00233E76" w:rsidRDefault="00D515BE" w:rsidP="00D515BE"/>
            <w:p w14:paraId="1D3EDCB7" w14:textId="77777777" w:rsidR="00D515BE" w:rsidRDefault="00D515BE" w:rsidP="00D515BE">
              <w:pPr>
                <w:pStyle w:val="Bibliography"/>
                <w:jc w:val="left"/>
                <w:rPr>
                  <w:noProof/>
                  <w:u w:val="single"/>
                </w:rPr>
              </w:pPr>
              <w:r>
                <w:rPr>
                  <w:noProof/>
                </w:rPr>
                <w:t xml:space="preserve">wikipedia, s.d. </w:t>
              </w:r>
              <w:r>
                <w:rPr>
                  <w:i/>
                  <w:iCs/>
                  <w:noProof/>
                </w:rPr>
                <w:t xml:space="preserve">Balun. </w:t>
              </w:r>
              <w:r>
                <w:rPr>
                  <w:noProof/>
                </w:rPr>
                <w:t xml:space="preserve">[En ligne] </w:t>
              </w:r>
              <w:r>
                <w:rPr>
                  <w:noProof/>
                </w:rPr>
                <w:br/>
                <w:t xml:space="preserve">Available at: </w:t>
              </w:r>
              <w:r>
                <w:rPr>
                  <w:noProof/>
                  <w:u w:val="single"/>
                </w:rPr>
                <w:t>https://fr.wikipedia.org/wiki/Balun</w:t>
              </w:r>
            </w:p>
            <w:p w14:paraId="0FA62AC1" w14:textId="77777777" w:rsidR="00D515BE" w:rsidRPr="00233E76" w:rsidRDefault="00D515BE" w:rsidP="00D515BE"/>
            <w:p w14:paraId="74C2F285" w14:textId="77777777" w:rsidR="00D515BE" w:rsidRDefault="00D515BE" w:rsidP="00D515BE">
              <w:pPr>
                <w:pStyle w:val="Bibliography"/>
                <w:jc w:val="left"/>
                <w:rPr>
                  <w:noProof/>
                  <w:u w:val="single"/>
                </w:rPr>
              </w:pPr>
              <w:r w:rsidRPr="00233E76">
                <w:rPr>
                  <w:noProof/>
                  <w:lang w:val="en-US"/>
                </w:rPr>
                <w:t xml:space="preserve">Wikipedia, s.d. </w:t>
              </w:r>
              <w:r w:rsidRPr="00233E76">
                <w:rPr>
                  <w:i/>
                  <w:iCs/>
                  <w:noProof/>
                  <w:lang w:val="en-US"/>
                </w:rPr>
                <w:t xml:space="preserve">Loop antenna. </w:t>
              </w:r>
              <w:r>
                <w:rPr>
                  <w:noProof/>
                </w:rPr>
                <w:t xml:space="preserve">[En ligne] </w:t>
              </w:r>
              <w:r>
                <w:rPr>
                  <w:noProof/>
                </w:rPr>
                <w:br/>
                <w:t xml:space="preserve">Available at: </w:t>
              </w:r>
              <w:r>
                <w:rPr>
                  <w:noProof/>
                  <w:u w:val="single"/>
                </w:rPr>
                <w:t>https://en.wikipedia.org/wiki/Loop_antenna</w:t>
              </w:r>
            </w:p>
            <w:p w14:paraId="75DED24C" w14:textId="77777777" w:rsidR="00D515BE" w:rsidRPr="00233E76" w:rsidRDefault="00D515BE" w:rsidP="00D515BE"/>
            <w:p w14:paraId="0036A2BA" w14:textId="77777777" w:rsidR="00D515BE" w:rsidRDefault="00D515BE" w:rsidP="00D515BE">
              <w:pPr>
                <w:pStyle w:val="Bibliography"/>
                <w:jc w:val="left"/>
                <w:rPr>
                  <w:noProof/>
                </w:rPr>
              </w:pPr>
              <w:r>
                <w:rPr>
                  <w:noProof/>
                </w:rPr>
                <w:t xml:space="preserve">wikipedia, s.d. </w:t>
              </w:r>
              <w:r>
                <w:rPr>
                  <w:i/>
                  <w:iCs/>
                  <w:noProof/>
                </w:rPr>
                <w:t xml:space="preserve">UART. </w:t>
              </w:r>
              <w:r>
                <w:rPr>
                  <w:noProof/>
                </w:rPr>
                <w:t xml:space="preserve">[En ligne] </w:t>
              </w:r>
              <w:r>
                <w:rPr>
                  <w:noProof/>
                </w:rPr>
                <w:br/>
                <w:t xml:space="preserve">Available at: </w:t>
              </w:r>
              <w:r>
                <w:rPr>
                  <w:noProof/>
                  <w:u w:val="single"/>
                </w:rPr>
                <w:t>https://fr.wikipedia.org/wiki/UART</w:t>
              </w:r>
            </w:p>
            <w:p w14:paraId="4B0D6973" w14:textId="77777777" w:rsidR="00D515BE" w:rsidRDefault="00D515BE" w:rsidP="00D515BE">
              <w:pPr>
                <w:jc w:val="left"/>
              </w:pPr>
              <w:r>
                <w:rPr>
                  <w:b/>
                  <w:bCs/>
                  <w:noProof/>
                </w:rPr>
                <w:fldChar w:fldCharType="end"/>
              </w:r>
            </w:p>
          </w:sdtContent>
        </w:sdt>
      </w:sdtContent>
    </w:sdt>
    <w:p w14:paraId="24CA1B35" w14:textId="5C933D3D" w:rsidR="00A44AD0" w:rsidRPr="00091D71" w:rsidRDefault="00D515BE" w:rsidP="00D515BE">
      <w:pPr>
        <w:spacing w:after="0"/>
        <w:jc w:val="left"/>
      </w:pPr>
      <w:r>
        <w:t xml:space="preserve"> </w:t>
      </w:r>
      <w:r w:rsidR="00233E76">
        <w:br w:type="page"/>
      </w:r>
    </w:p>
    <w:p w14:paraId="3F6B5E8C" w14:textId="597AAD81" w:rsidR="00E624FA" w:rsidRDefault="005F5C3A" w:rsidP="00E624FA">
      <w:pPr>
        <w:pStyle w:val="Heading1"/>
      </w:pPr>
      <w:bookmarkStart w:id="238" w:name="_Toc16587564"/>
      <w:r w:rsidRPr="00091D71">
        <w:lastRenderedPageBreak/>
        <w:t>Annexes</w:t>
      </w:r>
      <w:bookmarkEnd w:id="238"/>
    </w:p>
    <w:p w14:paraId="3D8BD40B" w14:textId="77777777" w:rsidR="00233E76" w:rsidRPr="00233E76" w:rsidRDefault="00233E76" w:rsidP="00233E76"/>
    <w:p w14:paraId="16E9AD42" w14:textId="6F2F31A7" w:rsidR="0054532F" w:rsidRPr="00091D71" w:rsidRDefault="0054532F" w:rsidP="00D515BE">
      <w:pPr>
        <w:spacing w:after="0"/>
        <w:jc w:val="left"/>
      </w:pPr>
    </w:p>
    <w:sectPr w:rsidR="0054532F" w:rsidRPr="00091D71" w:rsidSect="00DE0C7C">
      <w:type w:val="continuous"/>
      <w:pgSz w:w="11900" w:h="16838"/>
      <w:pgMar w:top="945" w:right="1440" w:bottom="528" w:left="1440" w:header="0" w:footer="0" w:gutter="0"/>
      <w:cols w:space="720" w:equalWidth="0">
        <w:col w:w="9026"/>
      </w:cols>
      <w:docGrid w:linePitch="29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4AFEE1" w16cid:durableId="20FBB5CB"/>
  <w16cid:commentId w16cid:paraId="5C7122E1" w16cid:durableId="20FBC835"/>
  <w16cid:commentId w16cid:paraId="638185B6" w16cid:durableId="20FBB5CC"/>
  <w16cid:commentId w16cid:paraId="08485207" w16cid:durableId="20FBD80E"/>
  <w16cid:commentId w16cid:paraId="1F9AC989" w16cid:durableId="20F53901"/>
  <w16cid:commentId w16cid:paraId="0CAD2A5B" w16cid:durableId="20F53902"/>
  <w16cid:commentId w16cid:paraId="26408E61" w16cid:durableId="20F53903"/>
  <w16cid:commentId w16cid:paraId="360AB2DE" w16cid:durableId="20F53904"/>
  <w16cid:commentId w16cid:paraId="6416CD96" w16cid:durableId="20F53905"/>
  <w16cid:commentId w16cid:paraId="7AA77F2D" w16cid:durableId="20FBB5D2"/>
  <w16cid:commentId w16cid:paraId="2AC3993A" w16cid:durableId="20FBD6C9"/>
  <w16cid:commentId w16cid:paraId="1CEBDE53" w16cid:durableId="20FBCFF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07AAB5" w14:textId="77777777" w:rsidR="00DC50DA" w:rsidRDefault="00DC50DA" w:rsidP="00E624FA">
      <w:r>
        <w:separator/>
      </w:r>
    </w:p>
    <w:p w14:paraId="742CB4C6" w14:textId="77777777" w:rsidR="00DC50DA" w:rsidRDefault="00DC50DA" w:rsidP="00E624FA"/>
    <w:p w14:paraId="721FF3A8" w14:textId="77777777" w:rsidR="00DC50DA" w:rsidRDefault="00DC50DA" w:rsidP="00E624FA"/>
    <w:p w14:paraId="4ED36B3E" w14:textId="77777777" w:rsidR="00DC50DA" w:rsidRDefault="00DC50DA" w:rsidP="00E624FA"/>
    <w:p w14:paraId="1FC60311" w14:textId="77777777" w:rsidR="00DC50DA" w:rsidRDefault="00DC50DA" w:rsidP="00E624FA"/>
    <w:p w14:paraId="0A7058FA" w14:textId="77777777" w:rsidR="00DC50DA" w:rsidRDefault="00DC50DA" w:rsidP="00E624FA"/>
  </w:endnote>
  <w:endnote w:type="continuationSeparator" w:id="0">
    <w:p w14:paraId="3C21B39B" w14:textId="77777777" w:rsidR="00DC50DA" w:rsidRDefault="00DC50DA" w:rsidP="00E624FA">
      <w:r>
        <w:continuationSeparator/>
      </w:r>
    </w:p>
    <w:p w14:paraId="73F41B25" w14:textId="77777777" w:rsidR="00DC50DA" w:rsidRDefault="00DC50DA" w:rsidP="00E624FA"/>
    <w:p w14:paraId="76C25279" w14:textId="77777777" w:rsidR="00DC50DA" w:rsidRDefault="00DC50DA" w:rsidP="00E624FA"/>
    <w:p w14:paraId="17E2EBDD" w14:textId="77777777" w:rsidR="00DC50DA" w:rsidRDefault="00DC50DA" w:rsidP="00E624FA"/>
    <w:p w14:paraId="777F3328" w14:textId="77777777" w:rsidR="00DC50DA" w:rsidRDefault="00DC50DA" w:rsidP="00E624FA"/>
    <w:p w14:paraId="65DA765F" w14:textId="77777777" w:rsidR="00DC50DA" w:rsidRDefault="00DC50DA" w:rsidP="00E624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5554179"/>
      <w:docPartObj>
        <w:docPartGallery w:val="Page Numbers (Bottom of Page)"/>
        <w:docPartUnique/>
      </w:docPartObj>
    </w:sdtPr>
    <w:sdtEndPr>
      <w:rPr>
        <w:noProof/>
      </w:rPr>
    </w:sdtEndPr>
    <w:sdtContent>
      <w:p w14:paraId="5463D512" w14:textId="77777777" w:rsidR="00DC50DA" w:rsidRDefault="00DC50DA" w:rsidP="00E624FA">
        <w:pPr>
          <w:pStyle w:val="Footer"/>
        </w:pPr>
        <w:r>
          <w:rPr>
            <w:noProof/>
          </w:rPr>
          <w:drawing>
            <wp:anchor distT="0" distB="0" distL="114300" distR="114300" simplePos="0" relativeHeight="251663360" behindDoc="0" locked="0" layoutInCell="1" allowOverlap="1" wp14:anchorId="5BB6103D" wp14:editId="7299DD35">
              <wp:simplePos x="0" y="0"/>
              <wp:positionH relativeFrom="margin">
                <wp:posOffset>-352425</wp:posOffset>
              </wp:positionH>
              <wp:positionV relativeFrom="paragraph">
                <wp:posOffset>169545</wp:posOffset>
              </wp:positionV>
              <wp:extent cx="1420495" cy="285750"/>
              <wp:effectExtent l="0" t="0" r="8255" b="0"/>
              <wp:wrapSquare wrapText="bothSides"/>
              <wp:docPr id="93" name="Picture 122" descr="http://intranet.hevs.ch/doc/logo2013/Pictogrammes/0_HES-SO_VS_picto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ntranet.hevs.ch/doc/logo2013/Pictogrammes/0_HES-SO_VS_picto_horizont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20495" cy="28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1E97C" w14:textId="77777777" w:rsidR="00DC50DA" w:rsidRDefault="00DC50DA" w:rsidP="00E624FA">
        <w:pPr>
          <w:pStyle w:val="Footer"/>
        </w:pPr>
        <w:r>
          <w:t>Johan Chenaux</w:t>
        </w:r>
      </w:p>
      <w:p w14:paraId="1F96FAA3" w14:textId="462E01E0" w:rsidR="00DC50DA" w:rsidRDefault="00DC50DA" w:rsidP="00E624FA">
        <w:pPr>
          <w:pStyle w:val="Footer"/>
          <w:rPr>
            <w:noProof/>
          </w:rPr>
        </w:pPr>
        <w:r w:rsidRPr="00154EFC">
          <w:t>HES-SO Valais-Wallis</w:t>
        </w:r>
        <w:r>
          <w:tab/>
        </w:r>
        <w:r>
          <w:tab/>
        </w:r>
        <w:r>
          <w:fldChar w:fldCharType="begin"/>
        </w:r>
        <w:r>
          <w:instrText xml:space="preserve"> PAGE   \* MERGEFORMAT </w:instrText>
        </w:r>
        <w:r>
          <w:fldChar w:fldCharType="separate"/>
        </w:r>
        <w:r w:rsidR="00D515BE">
          <w:rPr>
            <w:noProof/>
          </w:rPr>
          <w:t>64</w:t>
        </w:r>
        <w:r>
          <w:rPr>
            <w:noProof/>
          </w:rPr>
          <w:fldChar w:fldCharType="end"/>
        </w:r>
      </w:p>
      <w:p w14:paraId="7E1A08B7" w14:textId="77777777" w:rsidR="00DC50DA" w:rsidRDefault="00DC50DA" w:rsidP="00E624FA">
        <w:pPr>
          <w:pStyle w:val="Footer"/>
        </w:pPr>
      </w:p>
    </w:sdtContent>
  </w:sdt>
  <w:p w14:paraId="47CD5BF3" w14:textId="77777777" w:rsidR="00DC50DA" w:rsidRDefault="00DC50DA" w:rsidP="00E624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05CAC" w14:textId="77777777" w:rsidR="00DC50DA" w:rsidRDefault="00DC50DA" w:rsidP="00E624FA">
    <w:pPr>
      <w:pStyle w:val="Footer"/>
    </w:pPr>
    <w:r w:rsidRPr="00B3404D">
      <w:rPr>
        <w:noProof/>
      </w:rPr>
      <w:drawing>
        <wp:anchor distT="0" distB="0" distL="114300" distR="114300" simplePos="0" relativeHeight="251662336" behindDoc="0" locked="0" layoutInCell="1" allowOverlap="1" wp14:anchorId="13C82D6C" wp14:editId="018342C2">
          <wp:simplePos x="0" y="0"/>
          <wp:positionH relativeFrom="margin">
            <wp:posOffset>5842000</wp:posOffset>
          </wp:positionH>
          <wp:positionV relativeFrom="page">
            <wp:posOffset>9982835</wp:posOffset>
          </wp:positionV>
          <wp:extent cx="492760" cy="492760"/>
          <wp:effectExtent l="0" t="0" r="2540" b="2540"/>
          <wp:wrapNone/>
          <wp:docPr id="94" name="Image 4" descr="A4_valai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_valais0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2760" cy="492760"/>
                  </a:xfrm>
                  <a:prstGeom prst="rect">
                    <a:avLst/>
                  </a:prstGeom>
                  <a:noFill/>
                </pic:spPr>
              </pic:pic>
            </a:graphicData>
          </a:graphic>
          <wp14:sizeRelH relativeFrom="page">
            <wp14:pctWidth>0</wp14:pctWidth>
          </wp14:sizeRelH>
          <wp14:sizeRelV relativeFrom="page">
            <wp14:pctHeight>0</wp14:pctHeight>
          </wp14:sizeRelV>
        </wp:anchor>
      </w:drawing>
    </w:r>
  </w:p>
  <w:p w14:paraId="677FFEAF" w14:textId="77777777" w:rsidR="00DC50DA" w:rsidRDefault="00DC50DA" w:rsidP="00E624FA">
    <w:pPr>
      <w:pStyle w:val="Footer"/>
    </w:pPr>
  </w:p>
  <w:p w14:paraId="345A755D" w14:textId="77777777" w:rsidR="00DC50DA" w:rsidRDefault="00DC50DA" w:rsidP="00E624FA">
    <w:pPr>
      <w:pStyle w:val="Footer"/>
    </w:pPr>
    <w:r w:rsidRPr="00B3404D">
      <w:rPr>
        <w:noProof/>
      </w:rPr>
      <w:drawing>
        <wp:inline distT="0" distB="0" distL="0" distR="0" wp14:anchorId="23A4BAA2" wp14:editId="0198AE80">
          <wp:extent cx="3307715" cy="197485"/>
          <wp:effectExtent l="0" t="0" r="6985" b="0"/>
          <wp:docPr id="95" name="Image 10" descr="Rawyl1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wyl1_RVB"/>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307715" cy="197485"/>
                  </a:xfrm>
                  <a:prstGeom prst="rect">
                    <a:avLst/>
                  </a:prstGeom>
                  <a:noFill/>
                  <a:ln>
                    <a:noFill/>
                  </a:ln>
                </pic:spPr>
              </pic:pic>
            </a:graphicData>
          </a:graphic>
        </wp:inline>
      </w:drawing>
    </w:r>
  </w:p>
  <w:p w14:paraId="0D5538F2" w14:textId="77777777" w:rsidR="00DC50DA" w:rsidRDefault="00DC50DA" w:rsidP="00E624FA">
    <w:pPr>
      <w:pStyle w:val="Footer"/>
    </w:pPr>
  </w:p>
  <w:p w14:paraId="19764C52" w14:textId="77777777" w:rsidR="00DC50DA" w:rsidRDefault="00DC50DA" w:rsidP="00E62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4D5676" w14:textId="77777777" w:rsidR="00DC50DA" w:rsidRDefault="00DC50DA" w:rsidP="00E624FA">
      <w:r>
        <w:separator/>
      </w:r>
    </w:p>
    <w:p w14:paraId="64FAC368" w14:textId="77777777" w:rsidR="00DC50DA" w:rsidRDefault="00DC50DA" w:rsidP="00E624FA"/>
    <w:p w14:paraId="0327651F" w14:textId="77777777" w:rsidR="00DC50DA" w:rsidRDefault="00DC50DA" w:rsidP="00E624FA"/>
    <w:p w14:paraId="195EFECD" w14:textId="77777777" w:rsidR="00DC50DA" w:rsidRDefault="00DC50DA" w:rsidP="00E624FA"/>
    <w:p w14:paraId="6C61BC37" w14:textId="77777777" w:rsidR="00DC50DA" w:rsidRDefault="00DC50DA" w:rsidP="00E624FA"/>
    <w:p w14:paraId="7C7E6E3B" w14:textId="77777777" w:rsidR="00DC50DA" w:rsidRDefault="00DC50DA" w:rsidP="00E624FA"/>
  </w:footnote>
  <w:footnote w:type="continuationSeparator" w:id="0">
    <w:p w14:paraId="58B23560" w14:textId="77777777" w:rsidR="00DC50DA" w:rsidRDefault="00DC50DA" w:rsidP="00E624FA">
      <w:r>
        <w:continuationSeparator/>
      </w:r>
    </w:p>
    <w:p w14:paraId="47B67E8A" w14:textId="77777777" w:rsidR="00DC50DA" w:rsidRDefault="00DC50DA" w:rsidP="00E624FA"/>
    <w:p w14:paraId="3F2145BB" w14:textId="77777777" w:rsidR="00DC50DA" w:rsidRDefault="00DC50DA" w:rsidP="00E624FA"/>
    <w:p w14:paraId="7A7CE95A" w14:textId="77777777" w:rsidR="00DC50DA" w:rsidRDefault="00DC50DA" w:rsidP="00E624FA"/>
    <w:p w14:paraId="25111A68" w14:textId="77777777" w:rsidR="00DC50DA" w:rsidRDefault="00DC50DA" w:rsidP="00E624FA"/>
    <w:p w14:paraId="1C2ED33D" w14:textId="77777777" w:rsidR="00DC50DA" w:rsidRDefault="00DC50DA" w:rsidP="00E624F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0872" w14:textId="77777777" w:rsidR="00DC50DA" w:rsidRDefault="00DC50DA" w:rsidP="00E624FA">
    <w:pPr>
      <w:rPr>
        <w:rFonts w:eastAsia="Arial"/>
      </w:rPr>
    </w:pPr>
  </w:p>
  <w:p w14:paraId="03CFDCF4" w14:textId="77777777" w:rsidR="00DC50DA" w:rsidRDefault="00DC50DA" w:rsidP="00E624FA">
    <w:pPr>
      <w:rPr>
        <w:rFonts w:eastAsia="Arial"/>
      </w:rPr>
    </w:pPr>
  </w:p>
  <w:p w14:paraId="585C2075" w14:textId="2B92B8AE" w:rsidR="00DC50DA" w:rsidRDefault="00DC50DA" w:rsidP="00E624FA">
    <w:pPr>
      <w:rPr>
        <w:rFonts w:eastAsia="Arial"/>
      </w:rPr>
    </w:pPr>
    <w:sdt>
      <w:sdtPr>
        <w:rPr>
          <w:rFonts w:eastAsia="Arial"/>
        </w:rPr>
        <w:alias w:val="Title"/>
        <w:tag w:val=""/>
        <w:id w:val="154666439"/>
        <w:placeholder>
          <w:docPart w:val="F7A51524E236478C8574FEDE29C08D6F"/>
        </w:placeholder>
        <w:dataBinding w:prefixMappings="xmlns:ns0='http://purl.org/dc/elements/1.1/' xmlns:ns1='http://schemas.openxmlformats.org/package/2006/metadata/core-properties' " w:xpath="/ns1:coreProperties[1]/ns0:title[1]" w:storeItemID="{6C3C8BC8-F283-45AE-878A-BAB7291924A1}"/>
        <w:text/>
      </w:sdtPr>
      <w:sdtContent>
        <w:r>
          <w:rPr>
            <w:rFonts w:eastAsia="Arial"/>
          </w:rPr>
          <w:t>SensorBall for avalanche analysis</w:t>
        </w:r>
      </w:sdtContent>
    </w:sdt>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t>TB</w:t>
    </w:r>
  </w:p>
  <w:p w14:paraId="3AA20748" w14:textId="5A57AA42" w:rsidR="00DC50DA" w:rsidRPr="00AA4D12" w:rsidRDefault="00DC50DA" w:rsidP="00E624F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6EB46DC6"/>
    <w:lvl w:ilvl="0" w:tplc="A698A93A">
      <w:start w:val="1"/>
      <w:numFmt w:val="bullet"/>
      <w:lvlText w:val="\emdash "/>
      <w:lvlJc w:val="left"/>
    </w:lvl>
    <w:lvl w:ilvl="1" w:tplc="BD5CE9F2">
      <w:numFmt w:val="decimal"/>
      <w:lvlText w:val=""/>
      <w:lvlJc w:val="left"/>
    </w:lvl>
    <w:lvl w:ilvl="2" w:tplc="A8CAD266">
      <w:numFmt w:val="decimal"/>
      <w:lvlText w:val=""/>
      <w:lvlJc w:val="left"/>
    </w:lvl>
    <w:lvl w:ilvl="3" w:tplc="3EF84104">
      <w:numFmt w:val="decimal"/>
      <w:lvlText w:val=""/>
      <w:lvlJc w:val="left"/>
    </w:lvl>
    <w:lvl w:ilvl="4" w:tplc="A12216FA">
      <w:numFmt w:val="decimal"/>
      <w:lvlText w:val=""/>
      <w:lvlJc w:val="left"/>
    </w:lvl>
    <w:lvl w:ilvl="5" w:tplc="EB64DB84">
      <w:numFmt w:val="decimal"/>
      <w:lvlText w:val=""/>
      <w:lvlJc w:val="left"/>
    </w:lvl>
    <w:lvl w:ilvl="6" w:tplc="0C3CD410">
      <w:numFmt w:val="decimal"/>
      <w:lvlText w:val=""/>
      <w:lvlJc w:val="left"/>
    </w:lvl>
    <w:lvl w:ilvl="7" w:tplc="E1449D48">
      <w:numFmt w:val="decimal"/>
      <w:lvlText w:val=""/>
      <w:lvlJc w:val="left"/>
    </w:lvl>
    <w:lvl w:ilvl="8" w:tplc="6D503496">
      <w:numFmt w:val="decimal"/>
      <w:lvlText w:val=""/>
      <w:lvlJc w:val="left"/>
    </w:lvl>
  </w:abstractNum>
  <w:abstractNum w:abstractNumId="1" w15:restartNumberingAfterBreak="0">
    <w:nsid w:val="031278CC"/>
    <w:multiLevelType w:val="hybridMultilevel"/>
    <w:tmpl w:val="F0EA02C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F9120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BB2844"/>
    <w:multiLevelType w:val="hybridMultilevel"/>
    <w:tmpl w:val="A252B6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190CDE7"/>
    <w:multiLevelType w:val="hybridMultilevel"/>
    <w:tmpl w:val="FE768E82"/>
    <w:lvl w:ilvl="0" w:tplc="B0E82A30">
      <w:start w:val="1"/>
      <w:numFmt w:val="bullet"/>
      <w:lvlText w:val="6"/>
      <w:lvlJc w:val="left"/>
    </w:lvl>
    <w:lvl w:ilvl="1" w:tplc="FC248162">
      <w:numFmt w:val="decimal"/>
      <w:lvlText w:val=""/>
      <w:lvlJc w:val="left"/>
    </w:lvl>
    <w:lvl w:ilvl="2" w:tplc="2CF86FCA">
      <w:numFmt w:val="decimal"/>
      <w:lvlText w:val=""/>
      <w:lvlJc w:val="left"/>
    </w:lvl>
    <w:lvl w:ilvl="3" w:tplc="02F021B8">
      <w:numFmt w:val="decimal"/>
      <w:lvlText w:val=""/>
      <w:lvlJc w:val="left"/>
    </w:lvl>
    <w:lvl w:ilvl="4" w:tplc="D6808DBA">
      <w:numFmt w:val="decimal"/>
      <w:lvlText w:val=""/>
      <w:lvlJc w:val="left"/>
    </w:lvl>
    <w:lvl w:ilvl="5" w:tplc="90F0DA44">
      <w:numFmt w:val="decimal"/>
      <w:lvlText w:val=""/>
      <w:lvlJc w:val="left"/>
    </w:lvl>
    <w:lvl w:ilvl="6" w:tplc="DC3C64FE">
      <w:numFmt w:val="decimal"/>
      <w:lvlText w:val=""/>
      <w:lvlJc w:val="left"/>
    </w:lvl>
    <w:lvl w:ilvl="7" w:tplc="E690DA90">
      <w:numFmt w:val="decimal"/>
      <w:lvlText w:val=""/>
      <w:lvlJc w:val="left"/>
    </w:lvl>
    <w:lvl w:ilvl="8" w:tplc="84DEAD1A">
      <w:numFmt w:val="decimal"/>
      <w:lvlText w:val=""/>
      <w:lvlJc w:val="left"/>
    </w:lvl>
  </w:abstractNum>
  <w:abstractNum w:abstractNumId="5" w15:restartNumberingAfterBreak="0">
    <w:nsid w:val="12200854"/>
    <w:multiLevelType w:val="hybridMultilevel"/>
    <w:tmpl w:val="DA6E6C5C"/>
    <w:lvl w:ilvl="0" w:tplc="6744FB3C">
      <w:start w:val="1"/>
      <w:numFmt w:val="bullet"/>
      <w:lvlText w:val="//"/>
      <w:lvlJc w:val="left"/>
    </w:lvl>
    <w:lvl w:ilvl="1" w:tplc="C928AB80">
      <w:numFmt w:val="decimal"/>
      <w:lvlText w:val=""/>
      <w:lvlJc w:val="left"/>
    </w:lvl>
    <w:lvl w:ilvl="2" w:tplc="BD0C2D04">
      <w:numFmt w:val="decimal"/>
      <w:lvlText w:val=""/>
      <w:lvlJc w:val="left"/>
    </w:lvl>
    <w:lvl w:ilvl="3" w:tplc="683888D4">
      <w:numFmt w:val="decimal"/>
      <w:lvlText w:val=""/>
      <w:lvlJc w:val="left"/>
    </w:lvl>
    <w:lvl w:ilvl="4" w:tplc="9BC66C5A">
      <w:numFmt w:val="decimal"/>
      <w:lvlText w:val=""/>
      <w:lvlJc w:val="left"/>
    </w:lvl>
    <w:lvl w:ilvl="5" w:tplc="4D901006">
      <w:numFmt w:val="decimal"/>
      <w:lvlText w:val=""/>
      <w:lvlJc w:val="left"/>
    </w:lvl>
    <w:lvl w:ilvl="6" w:tplc="FAF2DF86">
      <w:numFmt w:val="decimal"/>
      <w:lvlText w:val=""/>
      <w:lvlJc w:val="left"/>
    </w:lvl>
    <w:lvl w:ilvl="7" w:tplc="98AEC72C">
      <w:numFmt w:val="decimal"/>
      <w:lvlText w:val=""/>
      <w:lvlJc w:val="left"/>
    </w:lvl>
    <w:lvl w:ilvl="8" w:tplc="60029604">
      <w:numFmt w:val="decimal"/>
      <w:lvlText w:val=""/>
      <w:lvlJc w:val="left"/>
    </w:lvl>
  </w:abstractNum>
  <w:abstractNum w:abstractNumId="6" w15:restartNumberingAfterBreak="0">
    <w:nsid w:val="14F82D34"/>
    <w:multiLevelType w:val="hybridMultilevel"/>
    <w:tmpl w:val="F454F35C"/>
    <w:lvl w:ilvl="0" w:tplc="100C0001">
      <w:start w:val="1"/>
      <w:numFmt w:val="bullet"/>
      <w:lvlText w:val=""/>
      <w:lvlJc w:val="left"/>
      <w:pPr>
        <w:ind w:left="7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7" w15:restartNumberingAfterBreak="0">
    <w:nsid w:val="1C936DDD"/>
    <w:multiLevelType w:val="hybridMultilevel"/>
    <w:tmpl w:val="F4865F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16E9E8"/>
    <w:multiLevelType w:val="hybridMultilevel"/>
    <w:tmpl w:val="B67C2836"/>
    <w:lvl w:ilvl="0" w:tplc="01F21138">
      <w:start w:val="1"/>
      <w:numFmt w:val="bullet"/>
      <w:lvlText w:val="5"/>
      <w:lvlJc w:val="left"/>
    </w:lvl>
    <w:lvl w:ilvl="1" w:tplc="0FDE0FC8">
      <w:numFmt w:val="decimal"/>
      <w:lvlText w:val=""/>
      <w:lvlJc w:val="left"/>
    </w:lvl>
    <w:lvl w:ilvl="2" w:tplc="AE766DBC">
      <w:numFmt w:val="decimal"/>
      <w:lvlText w:val=""/>
      <w:lvlJc w:val="left"/>
    </w:lvl>
    <w:lvl w:ilvl="3" w:tplc="6296739A">
      <w:numFmt w:val="decimal"/>
      <w:lvlText w:val=""/>
      <w:lvlJc w:val="left"/>
    </w:lvl>
    <w:lvl w:ilvl="4" w:tplc="408CADF0">
      <w:numFmt w:val="decimal"/>
      <w:lvlText w:val=""/>
      <w:lvlJc w:val="left"/>
    </w:lvl>
    <w:lvl w:ilvl="5" w:tplc="44C80DFE">
      <w:numFmt w:val="decimal"/>
      <w:lvlText w:val=""/>
      <w:lvlJc w:val="left"/>
    </w:lvl>
    <w:lvl w:ilvl="6" w:tplc="3B1C2C80">
      <w:numFmt w:val="decimal"/>
      <w:lvlText w:val=""/>
      <w:lvlJc w:val="left"/>
    </w:lvl>
    <w:lvl w:ilvl="7" w:tplc="A29A96C0">
      <w:numFmt w:val="decimal"/>
      <w:lvlText w:val=""/>
      <w:lvlJc w:val="left"/>
    </w:lvl>
    <w:lvl w:ilvl="8" w:tplc="AF7A7878">
      <w:numFmt w:val="decimal"/>
      <w:lvlText w:val=""/>
      <w:lvlJc w:val="left"/>
    </w:lvl>
  </w:abstractNum>
  <w:abstractNum w:abstractNumId="9" w15:restartNumberingAfterBreak="0">
    <w:nsid w:val="21613766"/>
    <w:multiLevelType w:val="hybridMultilevel"/>
    <w:tmpl w:val="A4142D42"/>
    <w:lvl w:ilvl="0" w:tplc="8F309B84">
      <w:start w:val="26"/>
      <w:numFmt w:val="bullet"/>
      <w:lvlText w:val=""/>
      <w:lvlJc w:val="left"/>
      <w:pPr>
        <w:ind w:left="720" w:hanging="360"/>
      </w:pPr>
      <w:rPr>
        <w:rFonts w:ascii="Wingdings" w:eastAsiaTheme="minorEastAsia"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A391018"/>
    <w:multiLevelType w:val="hybridMultilevel"/>
    <w:tmpl w:val="55D41D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C5872B1"/>
    <w:multiLevelType w:val="hybridMultilevel"/>
    <w:tmpl w:val="4A3AE4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C8535A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B141F2"/>
    <w:multiLevelType w:val="multilevel"/>
    <w:tmpl w:val="2CE01B1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4"/>
        <w:szCs w:val="24"/>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6395"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88F7B8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E552BF"/>
    <w:multiLevelType w:val="hybridMultilevel"/>
    <w:tmpl w:val="4C34EE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1B71EFB"/>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DB127F8"/>
    <w:multiLevelType w:val="hybridMultilevel"/>
    <w:tmpl w:val="9A542B20"/>
    <w:lvl w:ilvl="0" w:tplc="D5BAC8E0">
      <w:start w:val="1"/>
      <w:numFmt w:val="bullet"/>
      <w:lvlText w:val="4"/>
      <w:lvlJc w:val="left"/>
    </w:lvl>
    <w:lvl w:ilvl="1" w:tplc="CE52BA24">
      <w:numFmt w:val="decimal"/>
      <w:lvlText w:val=""/>
      <w:lvlJc w:val="left"/>
    </w:lvl>
    <w:lvl w:ilvl="2" w:tplc="7BC6CA68">
      <w:numFmt w:val="decimal"/>
      <w:lvlText w:val=""/>
      <w:lvlJc w:val="left"/>
    </w:lvl>
    <w:lvl w:ilvl="3" w:tplc="6BF6494A">
      <w:numFmt w:val="decimal"/>
      <w:lvlText w:val=""/>
      <w:lvlJc w:val="left"/>
    </w:lvl>
    <w:lvl w:ilvl="4" w:tplc="03ECEE3A">
      <w:numFmt w:val="decimal"/>
      <w:lvlText w:val=""/>
      <w:lvlJc w:val="left"/>
    </w:lvl>
    <w:lvl w:ilvl="5" w:tplc="AC8C2150">
      <w:numFmt w:val="decimal"/>
      <w:lvlText w:val=""/>
      <w:lvlJc w:val="left"/>
    </w:lvl>
    <w:lvl w:ilvl="6" w:tplc="4144289E">
      <w:numFmt w:val="decimal"/>
      <w:lvlText w:val=""/>
      <w:lvlJc w:val="left"/>
    </w:lvl>
    <w:lvl w:ilvl="7" w:tplc="A1A81A06">
      <w:numFmt w:val="decimal"/>
      <w:lvlText w:val=""/>
      <w:lvlJc w:val="left"/>
    </w:lvl>
    <w:lvl w:ilvl="8" w:tplc="BB3C6DCA">
      <w:numFmt w:val="decimal"/>
      <w:lvlText w:val=""/>
      <w:lvlJc w:val="left"/>
    </w:lvl>
  </w:abstractNum>
  <w:abstractNum w:abstractNumId="18" w15:restartNumberingAfterBreak="0">
    <w:nsid w:val="515F007C"/>
    <w:multiLevelType w:val="hybridMultilevel"/>
    <w:tmpl w:val="580C5FB8"/>
    <w:lvl w:ilvl="0" w:tplc="8B0839F8">
      <w:start w:val="1"/>
      <w:numFmt w:val="bullet"/>
      <w:lvlText w:val="à"/>
      <w:lvlJc w:val="left"/>
    </w:lvl>
    <w:lvl w:ilvl="1" w:tplc="3A2AC27C">
      <w:numFmt w:val="decimal"/>
      <w:lvlText w:val=""/>
      <w:lvlJc w:val="left"/>
    </w:lvl>
    <w:lvl w:ilvl="2" w:tplc="933CCCF2">
      <w:numFmt w:val="decimal"/>
      <w:lvlText w:val=""/>
      <w:lvlJc w:val="left"/>
    </w:lvl>
    <w:lvl w:ilvl="3" w:tplc="1F3EEDCE">
      <w:numFmt w:val="decimal"/>
      <w:lvlText w:val=""/>
      <w:lvlJc w:val="left"/>
    </w:lvl>
    <w:lvl w:ilvl="4" w:tplc="75605BBA">
      <w:numFmt w:val="decimal"/>
      <w:lvlText w:val=""/>
      <w:lvlJc w:val="left"/>
    </w:lvl>
    <w:lvl w:ilvl="5" w:tplc="5ED486FE">
      <w:numFmt w:val="decimal"/>
      <w:lvlText w:val=""/>
      <w:lvlJc w:val="left"/>
    </w:lvl>
    <w:lvl w:ilvl="6" w:tplc="253E0776">
      <w:numFmt w:val="decimal"/>
      <w:lvlText w:val=""/>
      <w:lvlJc w:val="left"/>
    </w:lvl>
    <w:lvl w:ilvl="7" w:tplc="8E5610FC">
      <w:numFmt w:val="decimal"/>
      <w:lvlText w:val=""/>
      <w:lvlJc w:val="left"/>
    </w:lvl>
    <w:lvl w:ilvl="8" w:tplc="F77CED1C">
      <w:numFmt w:val="decimal"/>
      <w:lvlText w:val=""/>
      <w:lvlJc w:val="left"/>
    </w:lvl>
  </w:abstractNum>
  <w:abstractNum w:abstractNumId="19" w15:restartNumberingAfterBreak="0">
    <w:nsid w:val="5BD062C2"/>
    <w:multiLevelType w:val="hybridMultilevel"/>
    <w:tmpl w:val="08120576"/>
    <w:lvl w:ilvl="0" w:tplc="E4202BA8">
      <w:start w:val="1"/>
      <w:numFmt w:val="bullet"/>
      <w:lvlText w:val="\emdash "/>
      <w:lvlJc w:val="left"/>
    </w:lvl>
    <w:lvl w:ilvl="1" w:tplc="58648D60">
      <w:numFmt w:val="decimal"/>
      <w:lvlText w:val=""/>
      <w:lvlJc w:val="left"/>
    </w:lvl>
    <w:lvl w:ilvl="2" w:tplc="05969C26">
      <w:numFmt w:val="decimal"/>
      <w:lvlText w:val=""/>
      <w:lvlJc w:val="left"/>
    </w:lvl>
    <w:lvl w:ilvl="3" w:tplc="D460E070">
      <w:numFmt w:val="decimal"/>
      <w:lvlText w:val=""/>
      <w:lvlJc w:val="left"/>
    </w:lvl>
    <w:lvl w:ilvl="4" w:tplc="E6B423F8">
      <w:numFmt w:val="decimal"/>
      <w:lvlText w:val=""/>
      <w:lvlJc w:val="left"/>
    </w:lvl>
    <w:lvl w:ilvl="5" w:tplc="40C8858C">
      <w:numFmt w:val="decimal"/>
      <w:lvlText w:val=""/>
      <w:lvlJc w:val="left"/>
    </w:lvl>
    <w:lvl w:ilvl="6" w:tplc="B210B36A">
      <w:numFmt w:val="decimal"/>
      <w:lvlText w:val=""/>
      <w:lvlJc w:val="left"/>
    </w:lvl>
    <w:lvl w:ilvl="7" w:tplc="6836536A">
      <w:numFmt w:val="decimal"/>
      <w:lvlText w:val=""/>
      <w:lvlJc w:val="left"/>
    </w:lvl>
    <w:lvl w:ilvl="8" w:tplc="90323D08">
      <w:numFmt w:val="decimal"/>
      <w:lvlText w:val=""/>
      <w:lvlJc w:val="left"/>
    </w:lvl>
  </w:abstractNum>
  <w:abstractNum w:abstractNumId="20" w15:restartNumberingAfterBreak="0">
    <w:nsid w:val="5BEF3B10"/>
    <w:multiLevelType w:val="hybridMultilevel"/>
    <w:tmpl w:val="4782D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17E75DF"/>
    <w:multiLevelType w:val="hybridMultilevel"/>
    <w:tmpl w:val="9E7437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6EF438D"/>
    <w:multiLevelType w:val="hybridMultilevel"/>
    <w:tmpl w:val="65CCBDFC"/>
    <w:lvl w:ilvl="0" w:tplc="223238FC">
      <w:start w:val="1"/>
      <w:numFmt w:val="bullet"/>
      <w:lvlText w:val="7"/>
      <w:lvlJc w:val="left"/>
    </w:lvl>
    <w:lvl w:ilvl="1" w:tplc="726E4CA0">
      <w:numFmt w:val="decimal"/>
      <w:lvlText w:val=""/>
      <w:lvlJc w:val="left"/>
    </w:lvl>
    <w:lvl w:ilvl="2" w:tplc="E8884DEA">
      <w:numFmt w:val="decimal"/>
      <w:lvlText w:val=""/>
      <w:lvlJc w:val="left"/>
    </w:lvl>
    <w:lvl w:ilvl="3" w:tplc="77961992">
      <w:numFmt w:val="decimal"/>
      <w:lvlText w:val=""/>
      <w:lvlJc w:val="left"/>
    </w:lvl>
    <w:lvl w:ilvl="4" w:tplc="686C7254">
      <w:numFmt w:val="decimal"/>
      <w:lvlText w:val=""/>
      <w:lvlJc w:val="left"/>
    </w:lvl>
    <w:lvl w:ilvl="5" w:tplc="5F584D56">
      <w:numFmt w:val="decimal"/>
      <w:lvlText w:val=""/>
      <w:lvlJc w:val="left"/>
    </w:lvl>
    <w:lvl w:ilvl="6" w:tplc="4B66E6D8">
      <w:numFmt w:val="decimal"/>
      <w:lvlText w:val=""/>
      <w:lvlJc w:val="left"/>
    </w:lvl>
    <w:lvl w:ilvl="7" w:tplc="95EC20F4">
      <w:numFmt w:val="decimal"/>
      <w:lvlText w:val=""/>
      <w:lvlJc w:val="left"/>
    </w:lvl>
    <w:lvl w:ilvl="8" w:tplc="825ECE86">
      <w:numFmt w:val="decimal"/>
      <w:lvlText w:val=""/>
      <w:lvlJc w:val="left"/>
    </w:lvl>
  </w:abstractNum>
  <w:abstractNum w:abstractNumId="23" w15:restartNumberingAfterBreak="0">
    <w:nsid w:val="68A715C9"/>
    <w:multiLevelType w:val="hybridMultilevel"/>
    <w:tmpl w:val="8758C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D872F60"/>
    <w:multiLevelType w:val="hybridMultilevel"/>
    <w:tmpl w:val="8716EB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07A37A7"/>
    <w:multiLevelType w:val="hybridMultilevel"/>
    <w:tmpl w:val="94D8A6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12C7063"/>
    <w:multiLevelType w:val="multilevel"/>
    <w:tmpl w:val="9D1E3658"/>
    <w:lvl w:ilvl="0">
      <w:start w:val="3"/>
      <w:numFmt w:val="decimal"/>
      <w:lvlText w:val="%1"/>
      <w:lvlJc w:val="left"/>
      <w:pPr>
        <w:ind w:left="360" w:hanging="360"/>
      </w:pPr>
      <w:rPr>
        <w:rFonts w:eastAsia="Arial" w:cs="Arial" w:hint="default"/>
        <w:sz w:val="24"/>
      </w:rPr>
    </w:lvl>
    <w:lvl w:ilvl="1">
      <w:start w:val="3"/>
      <w:numFmt w:val="decimal"/>
      <w:lvlText w:val="%1.%2"/>
      <w:lvlJc w:val="left"/>
      <w:pPr>
        <w:ind w:left="360" w:hanging="360"/>
      </w:pPr>
      <w:rPr>
        <w:rFonts w:eastAsia="Arial" w:cs="Arial" w:hint="default"/>
        <w:sz w:val="24"/>
      </w:rPr>
    </w:lvl>
    <w:lvl w:ilvl="2">
      <w:start w:val="1"/>
      <w:numFmt w:val="decimal"/>
      <w:lvlText w:val="%1.%2.%3"/>
      <w:lvlJc w:val="left"/>
      <w:pPr>
        <w:ind w:left="720" w:hanging="720"/>
      </w:pPr>
      <w:rPr>
        <w:rFonts w:eastAsia="Arial" w:cs="Arial" w:hint="default"/>
        <w:sz w:val="24"/>
      </w:rPr>
    </w:lvl>
    <w:lvl w:ilvl="3">
      <w:start w:val="1"/>
      <w:numFmt w:val="decimal"/>
      <w:lvlText w:val="%1.%2.%3.%4"/>
      <w:lvlJc w:val="left"/>
      <w:pPr>
        <w:ind w:left="720" w:hanging="720"/>
      </w:pPr>
      <w:rPr>
        <w:rFonts w:eastAsia="Arial" w:cs="Arial" w:hint="default"/>
        <w:sz w:val="24"/>
      </w:rPr>
    </w:lvl>
    <w:lvl w:ilvl="4">
      <w:start w:val="1"/>
      <w:numFmt w:val="decimal"/>
      <w:lvlText w:val="%1.%2.%3.%4.%5"/>
      <w:lvlJc w:val="left"/>
      <w:pPr>
        <w:ind w:left="1080" w:hanging="1080"/>
      </w:pPr>
      <w:rPr>
        <w:rFonts w:eastAsia="Arial" w:cs="Arial" w:hint="default"/>
        <w:sz w:val="24"/>
      </w:rPr>
    </w:lvl>
    <w:lvl w:ilvl="5">
      <w:start w:val="1"/>
      <w:numFmt w:val="decimal"/>
      <w:lvlText w:val="%1.%2.%3.%4.%5.%6"/>
      <w:lvlJc w:val="left"/>
      <w:pPr>
        <w:ind w:left="1080" w:hanging="1080"/>
      </w:pPr>
      <w:rPr>
        <w:rFonts w:eastAsia="Arial" w:cs="Arial" w:hint="default"/>
        <w:sz w:val="24"/>
      </w:rPr>
    </w:lvl>
    <w:lvl w:ilvl="6">
      <w:start w:val="1"/>
      <w:numFmt w:val="decimal"/>
      <w:lvlText w:val="%1.%2.%3.%4.%5.%6.%7"/>
      <w:lvlJc w:val="left"/>
      <w:pPr>
        <w:ind w:left="1440" w:hanging="1440"/>
      </w:pPr>
      <w:rPr>
        <w:rFonts w:eastAsia="Arial" w:cs="Arial" w:hint="default"/>
        <w:sz w:val="24"/>
      </w:rPr>
    </w:lvl>
    <w:lvl w:ilvl="7">
      <w:start w:val="1"/>
      <w:numFmt w:val="decimal"/>
      <w:lvlText w:val="%1.%2.%3.%4.%5.%6.%7.%8"/>
      <w:lvlJc w:val="left"/>
      <w:pPr>
        <w:ind w:left="1440" w:hanging="1440"/>
      </w:pPr>
      <w:rPr>
        <w:rFonts w:eastAsia="Arial" w:cs="Arial" w:hint="default"/>
        <w:sz w:val="24"/>
      </w:rPr>
    </w:lvl>
    <w:lvl w:ilvl="8">
      <w:start w:val="1"/>
      <w:numFmt w:val="decimal"/>
      <w:lvlText w:val="%1.%2.%3.%4.%5.%6.%7.%8.%9"/>
      <w:lvlJc w:val="left"/>
      <w:pPr>
        <w:ind w:left="1800" w:hanging="1800"/>
      </w:pPr>
      <w:rPr>
        <w:rFonts w:eastAsia="Arial" w:cs="Arial" w:hint="default"/>
        <w:sz w:val="24"/>
      </w:rPr>
    </w:lvl>
  </w:abstractNum>
  <w:abstractNum w:abstractNumId="27" w15:restartNumberingAfterBreak="0">
    <w:nsid w:val="7545E146"/>
    <w:multiLevelType w:val="hybridMultilevel"/>
    <w:tmpl w:val="50902958"/>
    <w:lvl w:ilvl="0" w:tplc="88A6C14A">
      <w:start w:val="1"/>
      <w:numFmt w:val="bullet"/>
      <w:lvlText w:val="3"/>
      <w:lvlJc w:val="left"/>
    </w:lvl>
    <w:lvl w:ilvl="1" w:tplc="CEB8FCFA">
      <w:numFmt w:val="decimal"/>
      <w:lvlText w:val=""/>
      <w:lvlJc w:val="left"/>
    </w:lvl>
    <w:lvl w:ilvl="2" w:tplc="C03C5C8E">
      <w:numFmt w:val="decimal"/>
      <w:lvlText w:val=""/>
      <w:lvlJc w:val="left"/>
    </w:lvl>
    <w:lvl w:ilvl="3" w:tplc="37EE221A">
      <w:numFmt w:val="decimal"/>
      <w:lvlText w:val=""/>
      <w:lvlJc w:val="left"/>
    </w:lvl>
    <w:lvl w:ilvl="4" w:tplc="8D2A1F9C">
      <w:numFmt w:val="decimal"/>
      <w:lvlText w:val=""/>
      <w:lvlJc w:val="left"/>
    </w:lvl>
    <w:lvl w:ilvl="5" w:tplc="0226DFAE">
      <w:numFmt w:val="decimal"/>
      <w:lvlText w:val=""/>
      <w:lvlJc w:val="left"/>
    </w:lvl>
    <w:lvl w:ilvl="6" w:tplc="91B0AB28">
      <w:numFmt w:val="decimal"/>
      <w:lvlText w:val=""/>
      <w:lvlJc w:val="left"/>
    </w:lvl>
    <w:lvl w:ilvl="7" w:tplc="9504414A">
      <w:numFmt w:val="decimal"/>
      <w:lvlText w:val=""/>
      <w:lvlJc w:val="left"/>
    </w:lvl>
    <w:lvl w:ilvl="8" w:tplc="28A6D948">
      <w:numFmt w:val="decimal"/>
      <w:lvlText w:val=""/>
      <w:lvlJc w:val="left"/>
    </w:lvl>
  </w:abstractNum>
  <w:abstractNum w:abstractNumId="28" w15:restartNumberingAfterBreak="0">
    <w:nsid w:val="79E2A9E3"/>
    <w:multiLevelType w:val="hybridMultilevel"/>
    <w:tmpl w:val="87B4AE38"/>
    <w:lvl w:ilvl="0" w:tplc="1910C8BE">
      <w:start w:val="1"/>
      <w:numFmt w:val="bullet"/>
      <w:lvlText w:val="\emdash "/>
      <w:lvlJc w:val="left"/>
    </w:lvl>
    <w:lvl w:ilvl="1" w:tplc="A99E7FD6">
      <w:numFmt w:val="decimal"/>
      <w:lvlText w:val=""/>
      <w:lvlJc w:val="left"/>
    </w:lvl>
    <w:lvl w:ilvl="2" w:tplc="DABA8A80">
      <w:numFmt w:val="decimal"/>
      <w:lvlText w:val=""/>
      <w:lvlJc w:val="left"/>
    </w:lvl>
    <w:lvl w:ilvl="3" w:tplc="C090CF18">
      <w:numFmt w:val="decimal"/>
      <w:lvlText w:val=""/>
      <w:lvlJc w:val="left"/>
    </w:lvl>
    <w:lvl w:ilvl="4" w:tplc="5AB2F5B4">
      <w:numFmt w:val="decimal"/>
      <w:lvlText w:val=""/>
      <w:lvlJc w:val="left"/>
    </w:lvl>
    <w:lvl w:ilvl="5" w:tplc="A448060A">
      <w:numFmt w:val="decimal"/>
      <w:lvlText w:val=""/>
      <w:lvlJc w:val="left"/>
    </w:lvl>
    <w:lvl w:ilvl="6" w:tplc="232CD4DC">
      <w:numFmt w:val="decimal"/>
      <w:lvlText w:val=""/>
      <w:lvlJc w:val="left"/>
    </w:lvl>
    <w:lvl w:ilvl="7" w:tplc="ADA29216">
      <w:numFmt w:val="decimal"/>
      <w:lvlText w:val=""/>
      <w:lvlJc w:val="left"/>
    </w:lvl>
    <w:lvl w:ilvl="8" w:tplc="CA663590">
      <w:numFmt w:val="decimal"/>
      <w:lvlText w:val=""/>
      <w:lvlJc w:val="left"/>
    </w:lvl>
  </w:abstractNum>
  <w:abstractNum w:abstractNumId="29" w15:restartNumberingAfterBreak="0">
    <w:nsid w:val="7B234127"/>
    <w:multiLevelType w:val="multilevel"/>
    <w:tmpl w:val="04CEAD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16"/>
  </w:num>
  <w:num w:numId="3">
    <w:abstractNumId w:val="28"/>
  </w:num>
  <w:num w:numId="4">
    <w:abstractNumId w:val="27"/>
  </w:num>
  <w:num w:numId="5">
    <w:abstractNumId w:val="18"/>
  </w:num>
  <w:num w:numId="6">
    <w:abstractNumId w:val="19"/>
  </w:num>
  <w:num w:numId="7">
    <w:abstractNumId w:val="5"/>
  </w:num>
  <w:num w:numId="8">
    <w:abstractNumId w:val="17"/>
  </w:num>
  <w:num w:numId="9">
    <w:abstractNumId w:val="0"/>
  </w:num>
  <w:num w:numId="10">
    <w:abstractNumId w:val="8"/>
  </w:num>
  <w:num w:numId="11">
    <w:abstractNumId w:val="4"/>
  </w:num>
  <w:num w:numId="12">
    <w:abstractNumId w:val="22"/>
  </w:num>
  <w:num w:numId="13">
    <w:abstractNumId w:val="12"/>
  </w:num>
  <w:num w:numId="14">
    <w:abstractNumId w:val="2"/>
  </w:num>
  <w:num w:numId="15">
    <w:abstractNumId w:val="29"/>
  </w:num>
  <w:num w:numId="16">
    <w:abstractNumId w:val="26"/>
  </w:num>
  <w:num w:numId="17">
    <w:abstractNumId w:val="14"/>
  </w:num>
  <w:num w:numId="18">
    <w:abstractNumId w:val="21"/>
  </w:num>
  <w:num w:numId="19">
    <w:abstractNumId w:val="20"/>
  </w:num>
  <w:num w:numId="20">
    <w:abstractNumId w:val="11"/>
  </w:num>
  <w:num w:numId="21">
    <w:abstractNumId w:val="23"/>
  </w:num>
  <w:num w:numId="22">
    <w:abstractNumId w:val="24"/>
  </w:num>
  <w:num w:numId="23">
    <w:abstractNumId w:val="25"/>
  </w:num>
  <w:num w:numId="24">
    <w:abstractNumId w:val="9"/>
  </w:num>
  <w:num w:numId="25">
    <w:abstractNumId w:val="10"/>
  </w:num>
  <w:num w:numId="26">
    <w:abstractNumId w:val="7"/>
  </w:num>
  <w:num w:numId="27">
    <w:abstractNumId w:val="3"/>
  </w:num>
  <w:num w:numId="28">
    <w:abstractNumId w:val="15"/>
  </w:num>
  <w:num w:numId="29">
    <w:abstractNumId w:val="1"/>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H" w:vendorID="64" w:dllVersion="6" w:nlCheck="1" w:checkStyle="0"/>
  <w:activeWritingStyle w:appName="MSWord" w:lang="en-US" w:vendorID="64" w:dllVersion="6" w:nlCheck="1" w:checkStyle="1"/>
  <w:activeWritingStyle w:appName="MSWord" w:lang="fr-FR" w:vendorID="64" w:dllVersion="6" w:nlCheck="1" w:checkStyle="0"/>
  <w:activeWritingStyle w:appName="MSWord" w:lang="de-CH" w:vendorID="64" w:dllVersion="6" w:nlCheck="1" w:checkStyle="0"/>
  <w:activeWritingStyle w:appName="MSWord" w:lang="fr-CH" w:vendorID="64" w:dllVersion="4096" w:nlCheck="1" w:checkStyle="0"/>
  <w:activeWritingStyle w:appName="MSWord" w:lang="en-US" w:vendorID="64" w:dllVersion="4096" w:nlCheck="1" w:checkStyle="0"/>
  <w:activeWritingStyle w:appName="MSWord" w:lang="de-CH" w:vendorID="64" w:dllVersion="4096" w:nlCheck="1" w:checkStyle="0"/>
  <w:activeWritingStyle w:appName="MSWord" w:lang="fr-CH" w:vendorID="64" w:dllVersion="131078" w:nlCheck="1" w:checkStyle="0"/>
  <w:activeWritingStyle w:appName="MSWord" w:lang="en-US" w:vendorID="64" w:dllVersion="131078" w:nlCheck="1" w:checkStyle="1"/>
  <w:activeWritingStyle w:appName="MSWord" w:lang="de-CH" w:vendorID="64" w:dllVersion="131078" w:nlCheck="1" w:checkStyle="0"/>
  <w:attachedTemplate r:id="rId1"/>
  <w:defaultTabStop w:val="720"/>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BC"/>
    <w:rsid w:val="00014EB7"/>
    <w:rsid w:val="0001781B"/>
    <w:rsid w:val="00036B28"/>
    <w:rsid w:val="000443E2"/>
    <w:rsid w:val="00045282"/>
    <w:rsid w:val="00056D5E"/>
    <w:rsid w:val="00060E2D"/>
    <w:rsid w:val="00091D71"/>
    <w:rsid w:val="000A10DE"/>
    <w:rsid w:val="000A2D84"/>
    <w:rsid w:val="000A3421"/>
    <w:rsid w:val="000A6489"/>
    <w:rsid w:val="000A6BAB"/>
    <w:rsid w:val="000B330A"/>
    <w:rsid w:val="000C4A25"/>
    <w:rsid w:val="000D1E07"/>
    <w:rsid w:val="000E6B91"/>
    <w:rsid w:val="000F0D92"/>
    <w:rsid w:val="000F18F7"/>
    <w:rsid w:val="000F749A"/>
    <w:rsid w:val="00105670"/>
    <w:rsid w:val="00125D0A"/>
    <w:rsid w:val="00154EFC"/>
    <w:rsid w:val="00166484"/>
    <w:rsid w:val="00166F79"/>
    <w:rsid w:val="00171192"/>
    <w:rsid w:val="001733EF"/>
    <w:rsid w:val="00174DBC"/>
    <w:rsid w:val="00176E71"/>
    <w:rsid w:val="00180F08"/>
    <w:rsid w:val="00193E13"/>
    <w:rsid w:val="001A0755"/>
    <w:rsid w:val="001A2281"/>
    <w:rsid w:val="001A77E3"/>
    <w:rsid w:val="001B07EB"/>
    <w:rsid w:val="001C1AA7"/>
    <w:rsid w:val="001C356D"/>
    <w:rsid w:val="001C448E"/>
    <w:rsid w:val="001C7200"/>
    <w:rsid w:val="001D0476"/>
    <w:rsid w:val="001E28ED"/>
    <w:rsid w:val="001E5FBB"/>
    <w:rsid w:val="001E7276"/>
    <w:rsid w:val="001F2DBD"/>
    <w:rsid w:val="00226FFB"/>
    <w:rsid w:val="00230632"/>
    <w:rsid w:val="00233E76"/>
    <w:rsid w:val="002349FC"/>
    <w:rsid w:val="00243975"/>
    <w:rsid w:val="00255D67"/>
    <w:rsid w:val="00265FEB"/>
    <w:rsid w:val="002728F8"/>
    <w:rsid w:val="00272B96"/>
    <w:rsid w:val="00281500"/>
    <w:rsid w:val="002849D3"/>
    <w:rsid w:val="0029679C"/>
    <w:rsid w:val="00297404"/>
    <w:rsid w:val="002A0233"/>
    <w:rsid w:val="002A79A9"/>
    <w:rsid w:val="002C3388"/>
    <w:rsid w:val="002C431F"/>
    <w:rsid w:val="002D52C1"/>
    <w:rsid w:val="002E0922"/>
    <w:rsid w:val="002E1B11"/>
    <w:rsid w:val="002E31AF"/>
    <w:rsid w:val="002E60A5"/>
    <w:rsid w:val="002F04EB"/>
    <w:rsid w:val="002F1537"/>
    <w:rsid w:val="003034EC"/>
    <w:rsid w:val="0030503A"/>
    <w:rsid w:val="00324E3C"/>
    <w:rsid w:val="003274A8"/>
    <w:rsid w:val="00334B0A"/>
    <w:rsid w:val="003376B7"/>
    <w:rsid w:val="00341DF2"/>
    <w:rsid w:val="00346C9C"/>
    <w:rsid w:val="00360172"/>
    <w:rsid w:val="003602EB"/>
    <w:rsid w:val="00367110"/>
    <w:rsid w:val="00367EA5"/>
    <w:rsid w:val="003827F7"/>
    <w:rsid w:val="003A494F"/>
    <w:rsid w:val="003B10CE"/>
    <w:rsid w:val="003B5740"/>
    <w:rsid w:val="003B7F74"/>
    <w:rsid w:val="003D51E3"/>
    <w:rsid w:val="003E05F1"/>
    <w:rsid w:val="003E200A"/>
    <w:rsid w:val="003E3751"/>
    <w:rsid w:val="003E3CC1"/>
    <w:rsid w:val="003F48A5"/>
    <w:rsid w:val="0040443D"/>
    <w:rsid w:val="00412607"/>
    <w:rsid w:val="00414E46"/>
    <w:rsid w:val="00422096"/>
    <w:rsid w:val="00425EBB"/>
    <w:rsid w:val="00426E6D"/>
    <w:rsid w:val="0044021E"/>
    <w:rsid w:val="00441889"/>
    <w:rsid w:val="004436F6"/>
    <w:rsid w:val="00446F2A"/>
    <w:rsid w:val="004569CC"/>
    <w:rsid w:val="00471F83"/>
    <w:rsid w:val="0047373D"/>
    <w:rsid w:val="0048531E"/>
    <w:rsid w:val="00486B9F"/>
    <w:rsid w:val="00487FDB"/>
    <w:rsid w:val="004A4A24"/>
    <w:rsid w:val="004B0404"/>
    <w:rsid w:val="004C5AC1"/>
    <w:rsid w:val="004D151C"/>
    <w:rsid w:val="004E4A83"/>
    <w:rsid w:val="004F0B6E"/>
    <w:rsid w:val="005055E8"/>
    <w:rsid w:val="00524082"/>
    <w:rsid w:val="005269C8"/>
    <w:rsid w:val="00532D54"/>
    <w:rsid w:val="00532FB1"/>
    <w:rsid w:val="005338D1"/>
    <w:rsid w:val="0054532F"/>
    <w:rsid w:val="00545342"/>
    <w:rsid w:val="005455AE"/>
    <w:rsid w:val="0055088E"/>
    <w:rsid w:val="00550B2D"/>
    <w:rsid w:val="00567659"/>
    <w:rsid w:val="00574E42"/>
    <w:rsid w:val="0059211C"/>
    <w:rsid w:val="00594F1A"/>
    <w:rsid w:val="005C77F4"/>
    <w:rsid w:val="005D1ABC"/>
    <w:rsid w:val="005E1268"/>
    <w:rsid w:val="005F0808"/>
    <w:rsid w:val="005F5C3A"/>
    <w:rsid w:val="0060038D"/>
    <w:rsid w:val="00604B6C"/>
    <w:rsid w:val="00614174"/>
    <w:rsid w:val="00617BEB"/>
    <w:rsid w:val="00625920"/>
    <w:rsid w:val="0062633C"/>
    <w:rsid w:val="00642CDA"/>
    <w:rsid w:val="00644745"/>
    <w:rsid w:val="00650ADC"/>
    <w:rsid w:val="0065101A"/>
    <w:rsid w:val="00661F11"/>
    <w:rsid w:val="006644FB"/>
    <w:rsid w:val="00667885"/>
    <w:rsid w:val="006767E5"/>
    <w:rsid w:val="00677E9C"/>
    <w:rsid w:val="0068665F"/>
    <w:rsid w:val="00687435"/>
    <w:rsid w:val="006A19A9"/>
    <w:rsid w:val="006A6595"/>
    <w:rsid w:val="006B7DB5"/>
    <w:rsid w:val="006C2150"/>
    <w:rsid w:val="006C4933"/>
    <w:rsid w:val="006C5C56"/>
    <w:rsid w:val="006C6422"/>
    <w:rsid w:val="006D0ED1"/>
    <w:rsid w:val="006D4BD1"/>
    <w:rsid w:val="006D68D2"/>
    <w:rsid w:val="00706E45"/>
    <w:rsid w:val="00712393"/>
    <w:rsid w:val="00722D5B"/>
    <w:rsid w:val="00742C48"/>
    <w:rsid w:val="00744006"/>
    <w:rsid w:val="00753094"/>
    <w:rsid w:val="00767BE2"/>
    <w:rsid w:val="007731C8"/>
    <w:rsid w:val="00791F32"/>
    <w:rsid w:val="00792090"/>
    <w:rsid w:val="007A0A3D"/>
    <w:rsid w:val="007A0E17"/>
    <w:rsid w:val="007A5DB4"/>
    <w:rsid w:val="007B57F6"/>
    <w:rsid w:val="007B6889"/>
    <w:rsid w:val="007D4C8F"/>
    <w:rsid w:val="007E3E63"/>
    <w:rsid w:val="007E653F"/>
    <w:rsid w:val="007F12E2"/>
    <w:rsid w:val="007F5412"/>
    <w:rsid w:val="007F7C61"/>
    <w:rsid w:val="007F7E85"/>
    <w:rsid w:val="008001A6"/>
    <w:rsid w:val="00800BE4"/>
    <w:rsid w:val="00805BCE"/>
    <w:rsid w:val="00813F24"/>
    <w:rsid w:val="00815E15"/>
    <w:rsid w:val="0081669B"/>
    <w:rsid w:val="0081751A"/>
    <w:rsid w:val="00854773"/>
    <w:rsid w:val="00860846"/>
    <w:rsid w:val="008715EF"/>
    <w:rsid w:val="00875520"/>
    <w:rsid w:val="008A0A87"/>
    <w:rsid w:val="008A4F52"/>
    <w:rsid w:val="008A574C"/>
    <w:rsid w:val="008A5828"/>
    <w:rsid w:val="008C444C"/>
    <w:rsid w:val="008C7924"/>
    <w:rsid w:val="008D6E0E"/>
    <w:rsid w:val="008E7E64"/>
    <w:rsid w:val="009073F0"/>
    <w:rsid w:val="00911D4B"/>
    <w:rsid w:val="009136E0"/>
    <w:rsid w:val="00945FB7"/>
    <w:rsid w:val="0095018D"/>
    <w:rsid w:val="0095355A"/>
    <w:rsid w:val="009540ED"/>
    <w:rsid w:val="00955107"/>
    <w:rsid w:val="0097371E"/>
    <w:rsid w:val="00977DF6"/>
    <w:rsid w:val="0098161D"/>
    <w:rsid w:val="009830F2"/>
    <w:rsid w:val="00987382"/>
    <w:rsid w:val="0099597C"/>
    <w:rsid w:val="009A5A2A"/>
    <w:rsid w:val="009B668B"/>
    <w:rsid w:val="009E50C6"/>
    <w:rsid w:val="009E63DF"/>
    <w:rsid w:val="009E684D"/>
    <w:rsid w:val="009F702A"/>
    <w:rsid w:val="00A06FF0"/>
    <w:rsid w:val="00A11C0D"/>
    <w:rsid w:val="00A3050D"/>
    <w:rsid w:val="00A3091B"/>
    <w:rsid w:val="00A34509"/>
    <w:rsid w:val="00A40A37"/>
    <w:rsid w:val="00A44147"/>
    <w:rsid w:val="00A44AD0"/>
    <w:rsid w:val="00A55018"/>
    <w:rsid w:val="00A55A58"/>
    <w:rsid w:val="00A563BD"/>
    <w:rsid w:val="00A8164F"/>
    <w:rsid w:val="00A84303"/>
    <w:rsid w:val="00A84E3C"/>
    <w:rsid w:val="00A91FFB"/>
    <w:rsid w:val="00A934EF"/>
    <w:rsid w:val="00A968A5"/>
    <w:rsid w:val="00AA25C1"/>
    <w:rsid w:val="00AA3610"/>
    <w:rsid w:val="00AA4D12"/>
    <w:rsid w:val="00AB3E14"/>
    <w:rsid w:val="00AE5BCE"/>
    <w:rsid w:val="00AF0BE8"/>
    <w:rsid w:val="00AF5DA8"/>
    <w:rsid w:val="00B0198A"/>
    <w:rsid w:val="00B01D7B"/>
    <w:rsid w:val="00B102B7"/>
    <w:rsid w:val="00B10E31"/>
    <w:rsid w:val="00B3141B"/>
    <w:rsid w:val="00B3404D"/>
    <w:rsid w:val="00B3690F"/>
    <w:rsid w:val="00B37703"/>
    <w:rsid w:val="00B417B0"/>
    <w:rsid w:val="00B42CA9"/>
    <w:rsid w:val="00B45CE5"/>
    <w:rsid w:val="00B738DE"/>
    <w:rsid w:val="00B74313"/>
    <w:rsid w:val="00B74CF4"/>
    <w:rsid w:val="00B763BD"/>
    <w:rsid w:val="00B80942"/>
    <w:rsid w:val="00B80F7F"/>
    <w:rsid w:val="00B86A0E"/>
    <w:rsid w:val="00B94C8E"/>
    <w:rsid w:val="00BA50C6"/>
    <w:rsid w:val="00BA5821"/>
    <w:rsid w:val="00BA73C9"/>
    <w:rsid w:val="00BA755B"/>
    <w:rsid w:val="00BB742D"/>
    <w:rsid w:val="00BD37CB"/>
    <w:rsid w:val="00BD6572"/>
    <w:rsid w:val="00BF20A3"/>
    <w:rsid w:val="00C05C38"/>
    <w:rsid w:val="00C213C8"/>
    <w:rsid w:val="00C25E85"/>
    <w:rsid w:val="00C262C1"/>
    <w:rsid w:val="00C27A5D"/>
    <w:rsid w:val="00C379A4"/>
    <w:rsid w:val="00C41072"/>
    <w:rsid w:val="00C41BD9"/>
    <w:rsid w:val="00C45AA4"/>
    <w:rsid w:val="00C50148"/>
    <w:rsid w:val="00C508D3"/>
    <w:rsid w:val="00C528DA"/>
    <w:rsid w:val="00C52BFA"/>
    <w:rsid w:val="00C54A30"/>
    <w:rsid w:val="00C56EDE"/>
    <w:rsid w:val="00C56EE3"/>
    <w:rsid w:val="00C7319C"/>
    <w:rsid w:val="00C75D67"/>
    <w:rsid w:val="00C829FE"/>
    <w:rsid w:val="00C92F84"/>
    <w:rsid w:val="00C95610"/>
    <w:rsid w:val="00C97A72"/>
    <w:rsid w:val="00CA3DCB"/>
    <w:rsid w:val="00CA4870"/>
    <w:rsid w:val="00CA4E44"/>
    <w:rsid w:val="00CB3AAA"/>
    <w:rsid w:val="00CB3DE6"/>
    <w:rsid w:val="00CC2CA6"/>
    <w:rsid w:val="00CC7F03"/>
    <w:rsid w:val="00D02E3E"/>
    <w:rsid w:val="00D073CA"/>
    <w:rsid w:val="00D1077B"/>
    <w:rsid w:val="00D17599"/>
    <w:rsid w:val="00D4123D"/>
    <w:rsid w:val="00D424A8"/>
    <w:rsid w:val="00D4503B"/>
    <w:rsid w:val="00D47BE9"/>
    <w:rsid w:val="00D506A8"/>
    <w:rsid w:val="00D515BE"/>
    <w:rsid w:val="00D549E7"/>
    <w:rsid w:val="00D55A3B"/>
    <w:rsid w:val="00D60E6B"/>
    <w:rsid w:val="00D727A7"/>
    <w:rsid w:val="00D857A9"/>
    <w:rsid w:val="00D90FD7"/>
    <w:rsid w:val="00D92E6A"/>
    <w:rsid w:val="00D95E6D"/>
    <w:rsid w:val="00DA029F"/>
    <w:rsid w:val="00DA74DE"/>
    <w:rsid w:val="00DB5DB3"/>
    <w:rsid w:val="00DB5EE9"/>
    <w:rsid w:val="00DC50DA"/>
    <w:rsid w:val="00DE0C7C"/>
    <w:rsid w:val="00DF3DC3"/>
    <w:rsid w:val="00E4345B"/>
    <w:rsid w:val="00E44508"/>
    <w:rsid w:val="00E44D57"/>
    <w:rsid w:val="00E536E2"/>
    <w:rsid w:val="00E624FA"/>
    <w:rsid w:val="00E76944"/>
    <w:rsid w:val="00E8360F"/>
    <w:rsid w:val="00E83893"/>
    <w:rsid w:val="00E913A8"/>
    <w:rsid w:val="00EA09A4"/>
    <w:rsid w:val="00ED0539"/>
    <w:rsid w:val="00ED1F3F"/>
    <w:rsid w:val="00ED521C"/>
    <w:rsid w:val="00EE5628"/>
    <w:rsid w:val="00EF0F54"/>
    <w:rsid w:val="00EF36B9"/>
    <w:rsid w:val="00EF41DB"/>
    <w:rsid w:val="00F05715"/>
    <w:rsid w:val="00F10FED"/>
    <w:rsid w:val="00F133A8"/>
    <w:rsid w:val="00F2188A"/>
    <w:rsid w:val="00F30BE7"/>
    <w:rsid w:val="00F3736E"/>
    <w:rsid w:val="00F37855"/>
    <w:rsid w:val="00F4347D"/>
    <w:rsid w:val="00F54B74"/>
    <w:rsid w:val="00F57578"/>
    <w:rsid w:val="00FB04C6"/>
    <w:rsid w:val="00FB18D7"/>
    <w:rsid w:val="00FB4A1D"/>
    <w:rsid w:val="00FB6D41"/>
    <w:rsid w:val="00FC1638"/>
    <w:rsid w:val="00FD06E7"/>
    <w:rsid w:val="00FD50DC"/>
    <w:rsid w:val="00FD7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20C07"/>
  <w15:docId w15:val="{82E949E8-4937-4D18-A19E-1875FE797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fr-CH" w:eastAsia="fr-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24FA"/>
    <w:pPr>
      <w:spacing w:after="40"/>
      <w:jc w:val="both"/>
    </w:pPr>
    <w:rPr>
      <w:rFonts w:ascii="Arial" w:hAnsi="Arial"/>
    </w:rPr>
  </w:style>
  <w:style w:type="paragraph" w:styleId="Heading1">
    <w:name w:val="heading 1"/>
    <w:basedOn w:val="Normal"/>
    <w:next w:val="Normal"/>
    <w:link w:val="Heading1Char"/>
    <w:uiPriority w:val="9"/>
    <w:qFormat/>
    <w:rsid w:val="00955107"/>
    <w:pPr>
      <w:numPr>
        <w:numId w:val="1"/>
      </w:numPr>
      <w:tabs>
        <w:tab w:val="left" w:pos="1020"/>
      </w:tabs>
      <w:outlineLvl w:val="0"/>
    </w:pPr>
    <w:rPr>
      <w:rFonts w:eastAsia="Arial" w:cs="Arial"/>
      <w:b/>
      <w:sz w:val="29"/>
      <w:szCs w:val="29"/>
    </w:rPr>
  </w:style>
  <w:style w:type="paragraph" w:styleId="Heading2">
    <w:name w:val="heading 2"/>
    <w:basedOn w:val="Normal"/>
    <w:next w:val="Normal"/>
    <w:link w:val="Heading2Char"/>
    <w:uiPriority w:val="9"/>
    <w:unhideWhenUsed/>
    <w:qFormat/>
    <w:rsid w:val="00B3690F"/>
    <w:pPr>
      <w:numPr>
        <w:ilvl w:val="1"/>
        <w:numId w:val="1"/>
      </w:numPr>
      <w:tabs>
        <w:tab w:val="left" w:pos="1140"/>
      </w:tabs>
      <w:outlineLvl w:val="1"/>
    </w:pPr>
    <w:rPr>
      <w:rFonts w:eastAsia="Arial" w:cs="Arial"/>
      <w:sz w:val="24"/>
      <w:szCs w:val="24"/>
    </w:rPr>
  </w:style>
  <w:style w:type="paragraph" w:styleId="Heading3">
    <w:name w:val="heading 3"/>
    <w:basedOn w:val="Normal"/>
    <w:next w:val="Normal"/>
    <w:link w:val="Heading3Char"/>
    <w:uiPriority w:val="9"/>
    <w:unhideWhenUsed/>
    <w:qFormat/>
    <w:rsid w:val="00A84E3C"/>
    <w:pPr>
      <w:keepNext/>
      <w:keepLines/>
      <w:numPr>
        <w:ilvl w:val="2"/>
        <w:numId w:val="1"/>
      </w:numPr>
      <w:spacing w:before="40"/>
      <w:outlineLvl w:val="2"/>
    </w:pPr>
    <w:rPr>
      <w:rFonts w:eastAsiaTheme="majorEastAsia" w:cstheme="majorBidi"/>
      <w:sz w:val="24"/>
      <w:szCs w:val="24"/>
      <w:lang w:val="de-CH"/>
    </w:rPr>
  </w:style>
  <w:style w:type="paragraph" w:styleId="Heading4">
    <w:name w:val="heading 4"/>
    <w:basedOn w:val="Normal"/>
    <w:next w:val="Normal"/>
    <w:link w:val="Heading4Char"/>
    <w:uiPriority w:val="9"/>
    <w:unhideWhenUsed/>
    <w:qFormat/>
    <w:rsid w:val="00955107"/>
    <w:pPr>
      <w:keepNext/>
      <w:keepLines/>
      <w:numPr>
        <w:ilvl w:val="3"/>
        <w:numId w:val="1"/>
      </w:numPr>
      <w:spacing w:before="40"/>
      <w:outlineLvl w:val="3"/>
    </w:pPr>
    <w:rPr>
      <w:rFonts w:eastAsiaTheme="majorEastAsia" w:cstheme="majorBidi"/>
      <w:i/>
      <w:iCs/>
      <w:sz w:val="24"/>
    </w:rPr>
  </w:style>
  <w:style w:type="paragraph" w:styleId="Heading5">
    <w:name w:val="heading 5"/>
    <w:basedOn w:val="Normal"/>
    <w:next w:val="Normal"/>
    <w:link w:val="Heading5Char"/>
    <w:uiPriority w:val="9"/>
    <w:unhideWhenUsed/>
    <w:qFormat/>
    <w:rsid w:val="00955107"/>
    <w:pPr>
      <w:keepNext/>
      <w:keepLines/>
      <w:numPr>
        <w:ilvl w:val="4"/>
        <w:numId w:val="1"/>
      </w:numPr>
      <w:spacing w:before="40"/>
      <w:ind w:left="1008"/>
      <w:outlineLvl w:val="4"/>
    </w:pPr>
    <w:rPr>
      <w:rFonts w:eastAsiaTheme="majorEastAsia" w:cstheme="majorBidi"/>
      <w:sz w:val="24"/>
    </w:rPr>
  </w:style>
  <w:style w:type="paragraph" w:styleId="Heading6">
    <w:name w:val="heading 6"/>
    <w:basedOn w:val="Normal"/>
    <w:next w:val="Normal"/>
    <w:link w:val="Heading6Char"/>
    <w:uiPriority w:val="9"/>
    <w:semiHidden/>
    <w:unhideWhenUsed/>
    <w:qFormat/>
    <w:rsid w:val="00955107"/>
    <w:pPr>
      <w:keepNext/>
      <w:keepLines/>
      <w:numPr>
        <w:ilvl w:val="5"/>
        <w:numId w:val="1"/>
      </w:numPr>
      <w:spacing w:before="40"/>
      <w:outlineLvl w:val="5"/>
    </w:pPr>
    <w:rPr>
      <w:rFonts w:eastAsiaTheme="majorEastAsia" w:cstheme="majorBidi"/>
      <w:sz w:val="24"/>
    </w:rPr>
  </w:style>
  <w:style w:type="paragraph" w:styleId="Heading7">
    <w:name w:val="heading 7"/>
    <w:basedOn w:val="Normal"/>
    <w:next w:val="Normal"/>
    <w:link w:val="Heading7Char"/>
    <w:uiPriority w:val="9"/>
    <w:semiHidden/>
    <w:unhideWhenUsed/>
    <w:qFormat/>
    <w:rsid w:val="00B3690F"/>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3690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690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107"/>
    <w:rPr>
      <w:rFonts w:ascii="Arial" w:eastAsia="Arial" w:hAnsi="Arial" w:cs="Arial"/>
      <w:b/>
      <w:sz w:val="29"/>
      <w:szCs w:val="29"/>
    </w:rPr>
  </w:style>
  <w:style w:type="character" w:customStyle="1" w:styleId="Heading2Char">
    <w:name w:val="Heading 2 Char"/>
    <w:basedOn w:val="DefaultParagraphFont"/>
    <w:link w:val="Heading2"/>
    <w:uiPriority w:val="9"/>
    <w:rsid w:val="00B3690F"/>
    <w:rPr>
      <w:rFonts w:ascii="Arial" w:eastAsia="Arial" w:hAnsi="Arial" w:cs="Arial"/>
      <w:sz w:val="24"/>
      <w:szCs w:val="24"/>
    </w:rPr>
  </w:style>
  <w:style w:type="character" w:customStyle="1" w:styleId="Heading3Char">
    <w:name w:val="Heading 3 Char"/>
    <w:basedOn w:val="DefaultParagraphFont"/>
    <w:link w:val="Heading3"/>
    <w:uiPriority w:val="9"/>
    <w:rsid w:val="00A84E3C"/>
    <w:rPr>
      <w:rFonts w:ascii="Arial" w:eastAsiaTheme="majorEastAsia" w:hAnsi="Arial" w:cstheme="majorBidi"/>
      <w:sz w:val="24"/>
      <w:szCs w:val="24"/>
      <w:lang w:val="de-CH"/>
    </w:rPr>
  </w:style>
  <w:style w:type="character" w:customStyle="1" w:styleId="Heading4Char">
    <w:name w:val="Heading 4 Char"/>
    <w:basedOn w:val="DefaultParagraphFont"/>
    <w:link w:val="Heading4"/>
    <w:uiPriority w:val="9"/>
    <w:rsid w:val="00955107"/>
    <w:rPr>
      <w:rFonts w:ascii="Arial" w:eastAsiaTheme="majorEastAsia" w:hAnsi="Arial" w:cstheme="majorBidi"/>
      <w:i/>
      <w:iCs/>
      <w:sz w:val="24"/>
    </w:rPr>
  </w:style>
  <w:style w:type="character" w:customStyle="1" w:styleId="Heading5Char">
    <w:name w:val="Heading 5 Char"/>
    <w:basedOn w:val="DefaultParagraphFont"/>
    <w:link w:val="Heading5"/>
    <w:uiPriority w:val="9"/>
    <w:rsid w:val="00955107"/>
    <w:rPr>
      <w:rFonts w:ascii="Arial" w:eastAsiaTheme="majorEastAsia" w:hAnsi="Arial" w:cstheme="majorBidi"/>
      <w:sz w:val="24"/>
    </w:rPr>
  </w:style>
  <w:style w:type="character" w:customStyle="1" w:styleId="Heading6Char">
    <w:name w:val="Heading 6 Char"/>
    <w:basedOn w:val="DefaultParagraphFont"/>
    <w:link w:val="Heading6"/>
    <w:uiPriority w:val="9"/>
    <w:semiHidden/>
    <w:rsid w:val="00955107"/>
    <w:rPr>
      <w:rFonts w:ascii="Arial" w:eastAsiaTheme="majorEastAsia" w:hAnsi="Arial" w:cstheme="majorBidi"/>
      <w:sz w:val="24"/>
    </w:rPr>
  </w:style>
  <w:style w:type="character" w:customStyle="1" w:styleId="Heading7Char">
    <w:name w:val="Heading 7 Char"/>
    <w:basedOn w:val="DefaultParagraphFont"/>
    <w:link w:val="Heading7"/>
    <w:uiPriority w:val="9"/>
    <w:semiHidden/>
    <w:rsid w:val="00B3690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369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690F"/>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A4D12"/>
    <w:pPr>
      <w:tabs>
        <w:tab w:val="center" w:pos="4536"/>
        <w:tab w:val="right" w:pos="9072"/>
      </w:tabs>
    </w:pPr>
  </w:style>
  <w:style w:type="character" w:customStyle="1" w:styleId="HeaderChar">
    <w:name w:val="Header Char"/>
    <w:basedOn w:val="DefaultParagraphFont"/>
    <w:link w:val="Header"/>
    <w:uiPriority w:val="99"/>
    <w:rsid w:val="00AA4D12"/>
  </w:style>
  <w:style w:type="paragraph" w:styleId="Footer">
    <w:name w:val="footer"/>
    <w:basedOn w:val="Normal"/>
    <w:link w:val="FooterChar"/>
    <w:uiPriority w:val="99"/>
    <w:unhideWhenUsed/>
    <w:rsid w:val="00AA4D12"/>
    <w:pPr>
      <w:tabs>
        <w:tab w:val="center" w:pos="4536"/>
        <w:tab w:val="right" w:pos="9072"/>
      </w:tabs>
    </w:pPr>
  </w:style>
  <w:style w:type="character" w:customStyle="1" w:styleId="FooterChar">
    <w:name w:val="Footer Char"/>
    <w:basedOn w:val="DefaultParagraphFont"/>
    <w:link w:val="Footer"/>
    <w:uiPriority w:val="99"/>
    <w:rsid w:val="00AA4D12"/>
  </w:style>
  <w:style w:type="paragraph" w:styleId="BalloonText">
    <w:name w:val="Balloon Text"/>
    <w:basedOn w:val="Normal"/>
    <w:link w:val="BalloonTextChar"/>
    <w:uiPriority w:val="99"/>
    <w:semiHidden/>
    <w:unhideWhenUsed/>
    <w:rsid w:val="00AA4D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D12"/>
    <w:rPr>
      <w:rFonts w:ascii="Segoe UI" w:hAnsi="Segoe UI" w:cs="Segoe UI"/>
      <w:sz w:val="18"/>
      <w:szCs w:val="18"/>
    </w:rPr>
  </w:style>
  <w:style w:type="paragraph" w:styleId="TOCHeading">
    <w:name w:val="TOC Heading"/>
    <w:basedOn w:val="Heading1"/>
    <w:next w:val="Normal"/>
    <w:uiPriority w:val="39"/>
    <w:unhideWhenUsed/>
    <w:qFormat/>
    <w:rsid w:val="00B3690F"/>
    <w:pPr>
      <w:keepNext/>
      <w:keepLines/>
      <w:numPr>
        <w:numId w:val="0"/>
      </w:numPr>
      <w:tabs>
        <w:tab w:val="clear" w:pos="1020"/>
      </w:tabs>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875520"/>
    <w:pPr>
      <w:spacing w:after="0"/>
      <w:ind w:left="220"/>
      <w:jc w:val="left"/>
    </w:pPr>
    <w:rPr>
      <w:rFonts w:asciiTheme="minorHAnsi" w:hAnsiTheme="minorHAnsi"/>
      <w:smallCaps/>
      <w:sz w:val="20"/>
      <w:szCs w:val="20"/>
    </w:rPr>
  </w:style>
  <w:style w:type="paragraph" w:styleId="TOC1">
    <w:name w:val="toc 1"/>
    <w:basedOn w:val="Normal"/>
    <w:next w:val="Normal"/>
    <w:autoRedefine/>
    <w:uiPriority w:val="39"/>
    <w:unhideWhenUsed/>
    <w:rsid w:val="00875520"/>
    <w:pPr>
      <w:spacing w:before="120" w:after="120"/>
      <w:jc w:val="left"/>
    </w:pPr>
    <w:rPr>
      <w:rFonts w:asciiTheme="minorHAnsi" w:hAnsiTheme="minorHAnsi"/>
      <w:b/>
      <w:bCs/>
      <w:caps/>
      <w:sz w:val="20"/>
      <w:szCs w:val="20"/>
    </w:rPr>
  </w:style>
  <w:style w:type="paragraph" w:styleId="TOC3">
    <w:name w:val="toc 3"/>
    <w:basedOn w:val="Normal"/>
    <w:next w:val="Normal"/>
    <w:autoRedefine/>
    <w:uiPriority w:val="39"/>
    <w:unhideWhenUsed/>
    <w:rsid w:val="00854773"/>
    <w:pPr>
      <w:spacing w:after="0"/>
      <w:ind w:left="440"/>
      <w:jc w:val="left"/>
    </w:pPr>
    <w:rPr>
      <w:rFonts w:asciiTheme="minorHAnsi" w:hAnsiTheme="minorHAnsi"/>
      <w:i/>
      <w:iCs/>
      <w:sz w:val="20"/>
      <w:szCs w:val="20"/>
    </w:rPr>
  </w:style>
  <w:style w:type="paragraph" w:styleId="ListParagraph">
    <w:name w:val="List Paragraph"/>
    <w:basedOn w:val="Normal"/>
    <w:uiPriority w:val="34"/>
    <w:qFormat/>
    <w:rsid w:val="00B3690F"/>
    <w:pPr>
      <w:ind w:left="720"/>
      <w:contextualSpacing/>
    </w:pPr>
  </w:style>
  <w:style w:type="character" w:styleId="Hyperlink">
    <w:name w:val="Hyperlink"/>
    <w:basedOn w:val="DefaultParagraphFont"/>
    <w:uiPriority w:val="99"/>
    <w:unhideWhenUsed/>
    <w:rsid w:val="00B3690F"/>
    <w:rPr>
      <w:color w:val="0563C1" w:themeColor="hyperlink"/>
      <w:u w:val="single"/>
    </w:rPr>
  </w:style>
  <w:style w:type="paragraph" w:styleId="Caption">
    <w:name w:val="caption"/>
    <w:basedOn w:val="Normal"/>
    <w:next w:val="Normal"/>
    <w:uiPriority w:val="35"/>
    <w:unhideWhenUsed/>
    <w:qFormat/>
    <w:rsid w:val="00422096"/>
    <w:pPr>
      <w:tabs>
        <w:tab w:val="center" w:pos="4536"/>
        <w:tab w:val="left" w:pos="8505"/>
      </w:tabs>
      <w:spacing w:after="200"/>
    </w:pPr>
    <w:rPr>
      <w:i/>
      <w:iCs/>
      <w:color w:val="44546A" w:themeColor="text2"/>
      <w:sz w:val="20"/>
      <w:szCs w:val="20"/>
    </w:rPr>
  </w:style>
  <w:style w:type="paragraph" w:styleId="NoSpacing">
    <w:name w:val="No Spacing"/>
    <w:basedOn w:val="Normal"/>
    <w:uiPriority w:val="1"/>
    <w:qFormat/>
    <w:rsid w:val="001C356D"/>
    <w:pPr>
      <w:spacing w:line="254" w:lineRule="auto"/>
      <w:ind w:left="540" w:right="1000" w:firstLine="299"/>
    </w:pPr>
    <w:rPr>
      <w:rFonts w:eastAsia="Arial" w:cs="Arial"/>
      <w:sz w:val="20"/>
      <w:szCs w:val="20"/>
    </w:rPr>
  </w:style>
  <w:style w:type="paragraph" w:styleId="Title">
    <w:name w:val="Title"/>
    <w:basedOn w:val="Normal"/>
    <w:next w:val="Normal"/>
    <w:link w:val="TitleChar"/>
    <w:uiPriority w:val="10"/>
    <w:qFormat/>
    <w:rsid w:val="006D0ED1"/>
    <w:pPr>
      <w:keepNext/>
      <w:pBdr>
        <w:top w:val="single" w:sz="8" w:space="18" w:color="808080" w:shadow="1"/>
        <w:left w:val="single" w:sz="8" w:space="0" w:color="808080" w:shadow="1"/>
        <w:bottom w:val="single" w:sz="8" w:space="22" w:color="808080" w:shadow="1"/>
        <w:right w:val="single" w:sz="8" w:space="4" w:color="808080" w:shadow="1"/>
      </w:pBdr>
      <w:tabs>
        <w:tab w:val="center" w:pos="4153"/>
      </w:tabs>
      <w:ind w:right="27"/>
      <w:jc w:val="center"/>
      <w:outlineLvl w:val="2"/>
    </w:pPr>
    <w:rPr>
      <w:rFonts w:ascii="Times New Roman" w:eastAsia="Times New Roman" w:hAnsi="Times New Roman"/>
      <w:i/>
      <w:iCs/>
      <w:sz w:val="44"/>
      <w:szCs w:val="44"/>
      <w:lang w:eastAsia="en-US"/>
      <w14:shadow w14:blurRad="50800" w14:dist="38100" w14:dir="2700000" w14:sx="100000" w14:sy="100000" w14:kx="0" w14:ky="0" w14:algn="tl">
        <w14:srgbClr w14:val="000000">
          <w14:alpha w14:val="60000"/>
        </w14:srgbClr>
      </w14:shadow>
    </w:rPr>
  </w:style>
  <w:style w:type="character" w:customStyle="1" w:styleId="TitleChar">
    <w:name w:val="Title Char"/>
    <w:basedOn w:val="DefaultParagraphFont"/>
    <w:link w:val="Title"/>
    <w:uiPriority w:val="10"/>
    <w:rsid w:val="006D0ED1"/>
    <w:rPr>
      <w:rFonts w:eastAsia="Times New Roman"/>
      <w:i/>
      <w:iCs/>
      <w:sz w:val="44"/>
      <w:szCs w:val="44"/>
      <w:lang w:eastAsia="en-US"/>
      <w14:shadow w14:blurRad="50800" w14:dist="38100" w14:dir="2700000" w14:sx="100000" w14:sy="100000" w14:kx="0" w14:ky="0" w14:algn="tl">
        <w14:srgbClr w14:val="000000">
          <w14:alpha w14:val="60000"/>
        </w14:srgbClr>
      </w14:shadow>
    </w:rPr>
  </w:style>
  <w:style w:type="character" w:styleId="PlaceholderText">
    <w:name w:val="Placeholder Text"/>
    <w:basedOn w:val="DefaultParagraphFont"/>
    <w:uiPriority w:val="99"/>
    <w:semiHidden/>
    <w:rsid w:val="006D0ED1"/>
    <w:rPr>
      <w:color w:val="808080"/>
    </w:rPr>
  </w:style>
  <w:style w:type="character" w:styleId="CommentReference">
    <w:name w:val="annotation reference"/>
    <w:basedOn w:val="DefaultParagraphFont"/>
    <w:uiPriority w:val="99"/>
    <w:semiHidden/>
    <w:unhideWhenUsed/>
    <w:rsid w:val="00DB5EE9"/>
    <w:rPr>
      <w:sz w:val="16"/>
      <w:szCs w:val="16"/>
    </w:rPr>
  </w:style>
  <w:style w:type="paragraph" w:styleId="CommentText">
    <w:name w:val="annotation text"/>
    <w:basedOn w:val="Normal"/>
    <w:link w:val="CommentTextChar"/>
    <w:uiPriority w:val="99"/>
    <w:unhideWhenUsed/>
    <w:rsid w:val="00DB5EE9"/>
    <w:rPr>
      <w:sz w:val="20"/>
      <w:szCs w:val="20"/>
    </w:rPr>
  </w:style>
  <w:style w:type="character" w:customStyle="1" w:styleId="CommentTextChar">
    <w:name w:val="Comment Text Char"/>
    <w:basedOn w:val="DefaultParagraphFont"/>
    <w:link w:val="CommentText"/>
    <w:uiPriority w:val="99"/>
    <w:rsid w:val="00DB5EE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B5EE9"/>
    <w:rPr>
      <w:b/>
      <w:bCs/>
    </w:rPr>
  </w:style>
  <w:style w:type="character" w:customStyle="1" w:styleId="CommentSubjectChar">
    <w:name w:val="Comment Subject Char"/>
    <w:basedOn w:val="CommentTextChar"/>
    <w:link w:val="CommentSubject"/>
    <w:uiPriority w:val="99"/>
    <w:semiHidden/>
    <w:rsid w:val="00DB5EE9"/>
    <w:rPr>
      <w:rFonts w:ascii="Arial" w:hAnsi="Arial"/>
      <w:b/>
      <w:bCs/>
      <w:sz w:val="20"/>
      <w:szCs w:val="20"/>
    </w:rPr>
  </w:style>
  <w:style w:type="character" w:customStyle="1" w:styleId="mi">
    <w:name w:val="mi"/>
    <w:basedOn w:val="DefaultParagraphFont"/>
    <w:rsid w:val="00F133A8"/>
  </w:style>
  <w:style w:type="character" w:customStyle="1" w:styleId="mjxassistivemathml">
    <w:name w:val="mjx_assistive_mathml"/>
    <w:basedOn w:val="DefaultParagraphFont"/>
    <w:rsid w:val="00F133A8"/>
  </w:style>
  <w:style w:type="character" w:customStyle="1" w:styleId="mo">
    <w:name w:val="mo"/>
    <w:basedOn w:val="DefaultParagraphFont"/>
    <w:rsid w:val="00DB5DB3"/>
  </w:style>
  <w:style w:type="character" w:customStyle="1" w:styleId="mn">
    <w:name w:val="mn"/>
    <w:basedOn w:val="DefaultParagraphFont"/>
    <w:rsid w:val="00DB5DB3"/>
  </w:style>
  <w:style w:type="character" w:customStyle="1" w:styleId="mtext">
    <w:name w:val="mtext"/>
    <w:basedOn w:val="DefaultParagraphFont"/>
    <w:rsid w:val="00C45AA4"/>
  </w:style>
  <w:style w:type="character" w:styleId="Emphasis">
    <w:name w:val="Emphasis"/>
    <w:basedOn w:val="DefaultParagraphFont"/>
    <w:uiPriority w:val="20"/>
    <w:qFormat/>
    <w:rsid w:val="00C45AA4"/>
    <w:rPr>
      <w:i/>
      <w:iCs/>
    </w:rPr>
  </w:style>
  <w:style w:type="paragraph" w:styleId="TableofFigures">
    <w:name w:val="table of figures"/>
    <w:basedOn w:val="Normal"/>
    <w:next w:val="Normal"/>
    <w:uiPriority w:val="99"/>
    <w:unhideWhenUsed/>
    <w:rsid w:val="004D151C"/>
    <w:pPr>
      <w:ind w:left="440" w:hanging="440"/>
      <w:jc w:val="left"/>
    </w:pPr>
    <w:rPr>
      <w:rFonts w:asciiTheme="minorHAnsi" w:hAnsiTheme="minorHAnsi" w:cstheme="minorHAnsi"/>
      <w:caps/>
      <w:sz w:val="20"/>
      <w:szCs w:val="20"/>
    </w:rPr>
  </w:style>
  <w:style w:type="paragraph" w:customStyle="1" w:styleId="MyEquation">
    <w:name w:val="MyEquation"/>
    <w:basedOn w:val="Normal"/>
    <w:qFormat/>
    <w:rsid w:val="008E7E64"/>
    <w:pPr>
      <w:tabs>
        <w:tab w:val="left" w:pos="4536"/>
        <w:tab w:val="right" w:leader="dot" w:pos="8789"/>
      </w:tabs>
      <w:jc w:val="center"/>
    </w:pPr>
  </w:style>
  <w:style w:type="paragraph" w:styleId="EndnoteText">
    <w:name w:val="endnote text"/>
    <w:basedOn w:val="Normal"/>
    <w:link w:val="EndnoteTextChar"/>
    <w:uiPriority w:val="99"/>
    <w:semiHidden/>
    <w:unhideWhenUsed/>
    <w:rsid w:val="0040443D"/>
    <w:rPr>
      <w:sz w:val="20"/>
      <w:szCs w:val="20"/>
    </w:rPr>
  </w:style>
  <w:style w:type="character" w:customStyle="1" w:styleId="EndnoteTextChar">
    <w:name w:val="Endnote Text Char"/>
    <w:basedOn w:val="DefaultParagraphFont"/>
    <w:link w:val="EndnoteText"/>
    <w:uiPriority w:val="99"/>
    <w:semiHidden/>
    <w:rsid w:val="0040443D"/>
    <w:rPr>
      <w:rFonts w:ascii="Arial" w:hAnsi="Arial"/>
      <w:sz w:val="20"/>
      <w:szCs w:val="20"/>
    </w:rPr>
  </w:style>
  <w:style w:type="character" w:styleId="EndnoteReference">
    <w:name w:val="endnote reference"/>
    <w:basedOn w:val="DefaultParagraphFont"/>
    <w:uiPriority w:val="99"/>
    <w:semiHidden/>
    <w:unhideWhenUsed/>
    <w:rsid w:val="0040443D"/>
    <w:rPr>
      <w:vertAlign w:val="superscript"/>
    </w:rPr>
  </w:style>
  <w:style w:type="paragraph" w:styleId="Bibliography">
    <w:name w:val="Bibliography"/>
    <w:basedOn w:val="Normal"/>
    <w:next w:val="Normal"/>
    <w:uiPriority w:val="37"/>
    <w:unhideWhenUsed/>
    <w:rsid w:val="0054532F"/>
  </w:style>
  <w:style w:type="character" w:styleId="FollowedHyperlink">
    <w:name w:val="FollowedHyperlink"/>
    <w:basedOn w:val="DefaultParagraphFont"/>
    <w:uiPriority w:val="99"/>
    <w:semiHidden/>
    <w:unhideWhenUsed/>
    <w:rsid w:val="004A4A24"/>
    <w:rPr>
      <w:color w:val="954F72" w:themeColor="followedHyperlink"/>
      <w:u w:val="single"/>
    </w:rPr>
  </w:style>
  <w:style w:type="paragraph" w:styleId="TOC4">
    <w:name w:val="toc 4"/>
    <w:basedOn w:val="Normal"/>
    <w:next w:val="Normal"/>
    <w:autoRedefine/>
    <w:uiPriority w:val="39"/>
    <w:unhideWhenUsed/>
    <w:rsid w:val="00875520"/>
    <w:pPr>
      <w:spacing w:after="0"/>
      <w:ind w:left="660"/>
      <w:jc w:val="left"/>
    </w:pPr>
    <w:rPr>
      <w:rFonts w:asciiTheme="minorHAnsi" w:hAnsiTheme="minorHAnsi"/>
      <w:sz w:val="18"/>
      <w:szCs w:val="18"/>
    </w:rPr>
  </w:style>
  <w:style w:type="paragraph" w:styleId="TOC5">
    <w:name w:val="toc 5"/>
    <w:basedOn w:val="Normal"/>
    <w:next w:val="Normal"/>
    <w:autoRedefine/>
    <w:uiPriority w:val="39"/>
    <w:unhideWhenUsed/>
    <w:rsid w:val="00875520"/>
    <w:pPr>
      <w:spacing w:after="0"/>
      <w:ind w:left="880"/>
      <w:jc w:val="left"/>
    </w:pPr>
    <w:rPr>
      <w:rFonts w:asciiTheme="minorHAnsi" w:hAnsiTheme="minorHAnsi"/>
      <w:sz w:val="18"/>
      <w:szCs w:val="18"/>
    </w:rPr>
  </w:style>
  <w:style w:type="paragraph" w:customStyle="1" w:styleId="Glossaire">
    <w:name w:val="Glossaire"/>
    <w:basedOn w:val="Normal"/>
    <w:link w:val="GlossaireChar"/>
    <w:qFormat/>
    <w:rsid w:val="00AF0BE8"/>
  </w:style>
  <w:style w:type="character" w:customStyle="1" w:styleId="GlossaireChar">
    <w:name w:val="Glossaire Char"/>
    <w:basedOn w:val="DefaultParagraphFont"/>
    <w:link w:val="Glossaire"/>
    <w:rsid w:val="00AF0BE8"/>
    <w:rPr>
      <w:rFonts w:ascii="Arial" w:hAnsi="Arial"/>
    </w:rPr>
  </w:style>
  <w:style w:type="paragraph" w:styleId="Index1">
    <w:name w:val="index 1"/>
    <w:basedOn w:val="Normal"/>
    <w:next w:val="Normal"/>
    <w:autoRedefine/>
    <w:uiPriority w:val="99"/>
    <w:unhideWhenUsed/>
    <w:rsid w:val="00AF0BE8"/>
    <w:pPr>
      <w:ind w:left="220" w:hanging="220"/>
      <w:jc w:val="left"/>
    </w:pPr>
    <w:rPr>
      <w:rFonts w:asciiTheme="minorHAnsi" w:hAnsiTheme="minorHAnsi" w:cstheme="minorHAnsi"/>
      <w:sz w:val="18"/>
      <w:szCs w:val="18"/>
    </w:rPr>
  </w:style>
  <w:style w:type="paragraph" w:styleId="Index2">
    <w:name w:val="index 2"/>
    <w:basedOn w:val="Normal"/>
    <w:next w:val="Normal"/>
    <w:autoRedefine/>
    <w:uiPriority w:val="99"/>
    <w:unhideWhenUsed/>
    <w:rsid w:val="00AF0BE8"/>
    <w:pPr>
      <w:ind w:left="440" w:hanging="220"/>
      <w:jc w:val="left"/>
    </w:pPr>
    <w:rPr>
      <w:rFonts w:asciiTheme="minorHAnsi" w:hAnsiTheme="minorHAnsi" w:cstheme="minorHAnsi"/>
      <w:sz w:val="18"/>
      <w:szCs w:val="18"/>
    </w:rPr>
  </w:style>
  <w:style w:type="paragraph" w:styleId="Index3">
    <w:name w:val="index 3"/>
    <w:basedOn w:val="Normal"/>
    <w:next w:val="Normal"/>
    <w:autoRedefine/>
    <w:uiPriority w:val="99"/>
    <w:unhideWhenUsed/>
    <w:rsid w:val="00AF0BE8"/>
    <w:pPr>
      <w:ind w:left="660" w:hanging="220"/>
      <w:jc w:val="left"/>
    </w:pPr>
    <w:rPr>
      <w:rFonts w:asciiTheme="minorHAnsi" w:hAnsiTheme="minorHAnsi" w:cstheme="minorHAnsi"/>
      <w:sz w:val="18"/>
      <w:szCs w:val="18"/>
    </w:rPr>
  </w:style>
  <w:style w:type="paragraph" w:styleId="Index4">
    <w:name w:val="index 4"/>
    <w:basedOn w:val="Normal"/>
    <w:next w:val="Normal"/>
    <w:autoRedefine/>
    <w:uiPriority w:val="99"/>
    <w:unhideWhenUsed/>
    <w:rsid w:val="00AF0BE8"/>
    <w:pPr>
      <w:ind w:left="880" w:hanging="220"/>
      <w:jc w:val="left"/>
    </w:pPr>
    <w:rPr>
      <w:rFonts w:asciiTheme="minorHAnsi" w:hAnsiTheme="minorHAnsi" w:cstheme="minorHAnsi"/>
      <w:sz w:val="18"/>
      <w:szCs w:val="18"/>
    </w:rPr>
  </w:style>
  <w:style w:type="paragraph" w:styleId="Index5">
    <w:name w:val="index 5"/>
    <w:basedOn w:val="Normal"/>
    <w:next w:val="Normal"/>
    <w:autoRedefine/>
    <w:uiPriority w:val="99"/>
    <w:unhideWhenUsed/>
    <w:rsid w:val="00AF0BE8"/>
    <w:pPr>
      <w:ind w:left="1100" w:hanging="220"/>
      <w:jc w:val="left"/>
    </w:pPr>
    <w:rPr>
      <w:rFonts w:asciiTheme="minorHAnsi" w:hAnsiTheme="minorHAnsi" w:cstheme="minorHAnsi"/>
      <w:sz w:val="18"/>
      <w:szCs w:val="18"/>
    </w:rPr>
  </w:style>
  <w:style w:type="paragraph" w:styleId="Index6">
    <w:name w:val="index 6"/>
    <w:basedOn w:val="Normal"/>
    <w:next w:val="Normal"/>
    <w:autoRedefine/>
    <w:uiPriority w:val="99"/>
    <w:unhideWhenUsed/>
    <w:rsid w:val="00AF0BE8"/>
    <w:pPr>
      <w:ind w:left="1320" w:hanging="220"/>
      <w:jc w:val="left"/>
    </w:pPr>
    <w:rPr>
      <w:rFonts w:asciiTheme="minorHAnsi" w:hAnsiTheme="minorHAnsi" w:cstheme="minorHAnsi"/>
      <w:sz w:val="18"/>
      <w:szCs w:val="18"/>
    </w:rPr>
  </w:style>
  <w:style w:type="paragraph" w:styleId="Index7">
    <w:name w:val="index 7"/>
    <w:basedOn w:val="Normal"/>
    <w:next w:val="Normal"/>
    <w:autoRedefine/>
    <w:uiPriority w:val="99"/>
    <w:unhideWhenUsed/>
    <w:rsid w:val="00AF0BE8"/>
    <w:pPr>
      <w:ind w:left="1540" w:hanging="220"/>
      <w:jc w:val="left"/>
    </w:pPr>
    <w:rPr>
      <w:rFonts w:asciiTheme="minorHAnsi" w:hAnsiTheme="minorHAnsi" w:cstheme="minorHAnsi"/>
      <w:sz w:val="18"/>
      <w:szCs w:val="18"/>
    </w:rPr>
  </w:style>
  <w:style w:type="paragraph" w:styleId="Index8">
    <w:name w:val="index 8"/>
    <w:basedOn w:val="Normal"/>
    <w:next w:val="Normal"/>
    <w:autoRedefine/>
    <w:uiPriority w:val="99"/>
    <w:unhideWhenUsed/>
    <w:rsid w:val="00AF0BE8"/>
    <w:pPr>
      <w:ind w:left="1760" w:hanging="220"/>
      <w:jc w:val="left"/>
    </w:pPr>
    <w:rPr>
      <w:rFonts w:asciiTheme="minorHAnsi" w:hAnsiTheme="minorHAnsi" w:cstheme="minorHAnsi"/>
      <w:sz w:val="18"/>
      <w:szCs w:val="18"/>
    </w:rPr>
  </w:style>
  <w:style w:type="paragraph" w:styleId="Index9">
    <w:name w:val="index 9"/>
    <w:basedOn w:val="Normal"/>
    <w:next w:val="Normal"/>
    <w:autoRedefine/>
    <w:uiPriority w:val="99"/>
    <w:unhideWhenUsed/>
    <w:rsid w:val="00AF0BE8"/>
    <w:pPr>
      <w:ind w:left="1980" w:hanging="220"/>
      <w:jc w:val="left"/>
    </w:pPr>
    <w:rPr>
      <w:rFonts w:asciiTheme="minorHAnsi" w:hAnsiTheme="minorHAnsi" w:cstheme="minorHAnsi"/>
      <w:sz w:val="18"/>
      <w:szCs w:val="18"/>
    </w:rPr>
  </w:style>
  <w:style w:type="paragraph" w:styleId="IndexHeading">
    <w:name w:val="index heading"/>
    <w:basedOn w:val="Normal"/>
    <w:next w:val="Index1"/>
    <w:uiPriority w:val="99"/>
    <w:unhideWhenUsed/>
    <w:rsid w:val="00AF0BE8"/>
    <w:pPr>
      <w:pBdr>
        <w:top w:val="single" w:sz="12" w:space="0" w:color="auto"/>
      </w:pBdr>
      <w:spacing w:before="360" w:after="240"/>
      <w:jc w:val="left"/>
    </w:pPr>
    <w:rPr>
      <w:rFonts w:asciiTheme="minorHAnsi" w:hAnsiTheme="minorHAnsi" w:cstheme="minorHAnsi"/>
      <w:b/>
      <w:bCs/>
      <w:i/>
      <w:iCs/>
      <w:sz w:val="26"/>
      <w:szCs w:val="26"/>
    </w:rPr>
  </w:style>
  <w:style w:type="table" w:styleId="TableGrid">
    <w:name w:val="Table Grid"/>
    <w:basedOn w:val="TableNormal"/>
    <w:uiPriority w:val="59"/>
    <w:rsid w:val="000A10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854773"/>
    <w:pPr>
      <w:spacing w:after="0"/>
      <w:ind w:left="1100"/>
      <w:jc w:val="left"/>
    </w:pPr>
    <w:rPr>
      <w:rFonts w:asciiTheme="minorHAnsi" w:hAnsiTheme="minorHAnsi"/>
      <w:sz w:val="18"/>
      <w:szCs w:val="18"/>
    </w:rPr>
  </w:style>
  <w:style w:type="paragraph" w:styleId="TOC7">
    <w:name w:val="toc 7"/>
    <w:basedOn w:val="Normal"/>
    <w:next w:val="Normal"/>
    <w:autoRedefine/>
    <w:uiPriority w:val="39"/>
    <w:unhideWhenUsed/>
    <w:rsid w:val="00854773"/>
    <w:pPr>
      <w:spacing w:after="0"/>
      <w:ind w:left="1320"/>
      <w:jc w:val="left"/>
    </w:pPr>
    <w:rPr>
      <w:rFonts w:asciiTheme="minorHAnsi" w:hAnsiTheme="minorHAnsi"/>
      <w:sz w:val="18"/>
      <w:szCs w:val="18"/>
    </w:rPr>
  </w:style>
  <w:style w:type="paragraph" w:styleId="TOC8">
    <w:name w:val="toc 8"/>
    <w:basedOn w:val="Normal"/>
    <w:next w:val="Normal"/>
    <w:autoRedefine/>
    <w:uiPriority w:val="39"/>
    <w:unhideWhenUsed/>
    <w:rsid w:val="00854773"/>
    <w:pPr>
      <w:spacing w:after="0"/>
      <w:ind w:left="1540"/>
      <w:jc w:val="left"/>
    </w:pPr>
    <w:rPr>
      <w:rFonts w:asciiTheme="minorHAnsi" w:hAnsiTheme="minorHAnsi"/>
      <w:sz w:val="18"/>
      <w:szCs w:val="18"/>
    </w:rPr>
  </w:style>
  <w:style w:type="paragraph" w:styleId="TOC9">
    <w:name w:val="toc 9"/>
    <w:basedOn w:val="Normal"/>
    <w:next w:val="Normal"/>
    <w:autoRedefine/>
    <w:uiPriority w:val="39"/>
    <w:unhideWhenUsed/>
    <w:rsid w:val="00854773"/>
    <w:pPr>
      <w:spacing w:after="0"/>
      <w:ind w:left="1760"/>
      <w:jc w:val="left"/>
    </w:pPr>
    <w:rPr>
      <w:rFonts w:asciiTheme="minorHAnsi" w:hAnsiTheme="minorHAnsi"/>
      <w:sz w:val="18"/>
      <w:szCs w:val="18"/>
    </w:rPr>
  </w:style>
  <w:style w:type="character" w:customStyle="1" w:styleId="UnresolvedMention">
    <w:name w:val="Unresolved Mention"/>
    <w:basedOn w:val="DefaultParagraphFont"/>
    <w:uiPriority w:val="99"/>
    <w:semiHidden/>
    <w:unhideWhenUsed/>
    <w:rsid w:val="003050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61978">
      <w:bodyDiv w:val="1"/>
      <w:marLeft w:val="0"/>
      <w:marRight w:val="0"/>
      <w:marTop w:val="0"/>
      <w:marBottom w:val="0"/>
      <w:divBdr>
        <w:top w:val="none" w:sz="0" w:space="0" w:color="auto"/>
        <w:left w:val="none" w:sz="0" w:space="0" w:color="auto"/>
        <w:bottom w:val="none" w:sz="0" w:space="0" w:color="auto"/>
        <w:right w:val="none" w:sz="0" w:space="0" w:color="auto"/>
      </w:divBdr>
    </w:div>
    <w:div w:id="58945018">
      <w:bodyDiv w:val="1"/>
      <w:marLeft w:val="0"/>
      <w:marRight w:val="0"/>
      <w:marTop w:val="0"/>
      <w:marBottom w:val="0"/>
      <w:divBdr>
        <w:top w:val="none" w:sz="0" w:space="0" w:color="auto"/>
        <w:left w:val="none" w:sz="0" w:space="0" w:color="auto"/>
        <w:bottom w:val="none" w:sz="0" w:space="0" w:color="auto"/>
        <w:right w:val="none" w:sz="0" w:space="0" w:color="auto"/>
      </w:divBdr>
    </w:div>
    <w:div w:id="75905460">
      <w:bodyDiv w:val="1"/>
      <w:marLeft w:val="0"/>
      <w:marRight w:val="0"/>
      <w:marTop w:val="0"/>
      <w:marBottom w:val="0"/>
      <w:divBdr>
        <w:top w:val="none" w:sz="0" w:space="0" w:color="auto"/>
        <w:left w:val="none" w:sz="0" w:space="0" w:color="auto"/>
        <w:bottom w:val="none" w:sz="0" w:space="0" w:color="auto"/>
        <w:right w:val="none" w:sz="0" w:space="0" w:color="auto"/>
      </w:divBdr>
    </w:div>
    <w:div w:id="95059289">
      <w:bodyDiv w:val="1"/>
      <w:marLeft w:val="0"/>
      <w:marRight w:val="0"/>
      <w:marTop w:val="0"/>
      <w:marBottom w:val="0"/>
      <w:divBdr>
        <w:top w:val="none" w:sz="0" w:space="0" w:color="auto"/>
        <w:left w:val="none" w:sz="0" w:space="0" w:color="auto"/>
        <w:bottom w:val="none" w:sz="0" w:space="0" w:color="auto"/>
        <w:right w:val="none" w:sz="0" w:space="0" w:color="auto"/>
      </w:divBdr>
    </w:div>
    <w:div w:id="98567130">
      <w:bodyDiv w:val="1"/>
      <w:marLeft w:val="0"/>
      <w:marRight w:val="0"/>
      <w:marTop w:val="0"/>
      <w:marBottom w:val="0"/>
      <w:divBdr>
        <w:top w:val="none" w:sz="0" w:space="0" w:color="auto"/>
        <w:left w:val="none" w:sz="0" w:space="0" w:color="auto"/>
        <w:bottom w:val="none" w:sz="0" w:space="0" w:color="auto"/>
        <w:right w:val="none" w:sz="0" w:space="0" w:color="auto"/>
      </w:divBdr>
    </w:div>
    <w:div w:id="133527053">
      <w:bodyDiv w:val="1"/>
      <w:marLeft w:val="0"/>
      <w:marRight w:val="0"/>
      <w:marTop w:val="0"/>
      <w:marBottom w:val="0"/>
      <w:divBdr>
        <w:top w:val="none" w:sz="0" w:space="0" w:color="auto"/>
        <w:left w:val="none" w:sz="0" w:space="0" w:color="auto"/>
        <w:bottom w:val="none" w:sz="0" w:space="0" w:color="auto"/>
        <w:right w:val="none" w:sz="0" w:space="0" w:color="auto"/>
      </w:divBdr>
    </w:div>
    <w:div w:id="180973570">
      <w:bodyDiv w:val="1"/>
      <w:marLeft w:val="0"/>
      <w:marRight w:val="0"/>
      <w:marTop w:val="0"/>
      <w:marBottom w:val="0"/>
      <w:divBdr>
        <w:top w:val="none" w:sz="0" w:space="0" w:color="auto"/>
        <w:left w:val="none" w:sz="0" w:space="0" w:color="auto"/>
        <w:bottom w:val="none" w:sz="0" w:space="0" w:color="auto"/>
        <w:right w:val="none" w:sz="0" w:space="0" w:color="auto"/>
      </w:divBdr>
    </w:div>
    <w:div w:id="315961025">
      <w:bodyDiv w:val="1"/>
      <w:marLeft w:val="0"/>
      <w:marRight w:val="0"/>
      <w:marTop w:val="0"/>
      <w:marBottom w:val="0"/>
      <w:divBdr>
        <w:top w:val="none" w:sz="0" w:space="0" w:color="auto"/>
        <w:left w:val="none" w:sz="0" w:space="0" w:color="auto"/>
        <w:bottom w:val="none" w:sz="0" w:space="0" w:color="auto"/>
        <w:right w:val="none" w:sz="0" w:space="0" w:color="auto"/>
      </w:divBdr>
    </w:div>
    <w:div w:id="349644920">
      <w:bodyDiv w:val="1"/>
      <w:marLeft w:val="0"/>
      <w:marRight w:val="0"/>
      <w:marTop w:val="0"/>
      <w:marBottom w:val="0"/>
      <w:divBdr>
        <w:top w:val="none" w:sz="0" w:space="0" w:color="auto"/>
        <w:left w:val="none" w:sz="0" w:space="0" w:color="auto"/>
        <w:bottom w:val="none" w:sz="0" w:space="0" w:color="auto"/>
        <w:right w:val="none" w:sz="0" w:space="0" w:color="auto"/>
      </w:divBdr>
    </w:div>
    <w:div w:id="354698438">
      <w:bodyDiv w:val="1"/>
      <w:marLeft w:val="0"/>
      <w:marRight w:val="0"/>
      <w:marTop w:val="0"/>
      <w:marBottom w:val="0"/>
      <w:divBdr>
        <w:top w:val="none" w:sz="0" w:space="0" w:color="auto"/>
        <w:left w:val="none" w:sz="0" w:space="0" w:color="auto"/>
        <w:bottom w:val="none" w:sz="0" w:space="0" w:color="auto"/>
        <w:right w:val="none" w:sz="0" w:space="0" w:color="auto"/>
      </w:divBdr>
    </w:div>
    <w:div w:id="461655592">
      <w:bodyDiv w:val="1"/>
      <w:marLeft w:val="0"/>
      <w:marRight w:val="0"/>
      <w:marTop w:val="0"/>
      <w:marBottom w:val="0"/>
      <w:divBdr>
        <w:top w:val="none" w:sz="0" w:space="0" w:color="auto"/>
        <w:left w:val="none" w:sz="0" w:space="0" w:color="auto"/>
        <w:bottom w:val="none" w:sz="0" w:space="0" w:color="auto"/>
        <w:right w:val="none" w:sz="0" w:space="0" w:color="auto"/>
      </w:divBdr>
    </w:div>
    <w:div w:id="529415926">
      <w:bodyDiv w:val="1"/>
      <w:marLeft w:val="0"/>
      <w:marRight w:val="0"/>
      <w:marTop w:val="0"/>
      <w:marBottom w:val="0"/>
      <w:divBdr>
        <w:top w:val="none" w:sz="0" w:space="0" w:color="auto"/>
        <w:left w:val="none" w:sz="0" w:space="0" w:color="auto"/>
        <w:bottom w:val="none" w:sz="0" w:space="0" w:color="auto"/>
        <w:right w:val="none" w:sz="0" w:space="0" w:color="auto"/>
      </w:divBdr>
    </w:div>
    <w:div w:id="627929172">
      <w:bodyDiv w:val="1"/>
      <w:marLeft w:val="0"/>
      <w:marRight w:val="0"/>
      <w:marTop w:val="0"/>
      <w:marBottom w:val="0"/>
      <w:divBdr>
        <w:top w:val="none" w:sz="0" w:space="0" w:color="auto"/>
        <w:left w:val="none" w:sz="0" w:space="0" w:color="auto"/>
        <w:bottom w:val="none" w:sz="0" w:space="0" w:color="auto"/>
        <w:right w:val="none" w:sz="0" w:space="0" w:color="auto"/>
      </w:divBdr>
    </w:div>
    <w:div w:id="643003906">
      <w:bodyDiv w:val="1"/>
      <w:marLeft w:val="0"/>
      <w:marRight w:val="0"/>
      <w:marTop w:val="0"/>
      <w:marBottom w:val="0"/>
      <w:divBdr>
        <w:top w:val="none" w:sz="0" w:space="0" w:color="auto"/>
        <w:left w:val="none" w:sz="0" w:space="0" w:color="auto"/>
        <w:bottom w:val="none" w:sz="0" w:space="0" w:color="auto"/>
        <w:right w:val="none" w:sz="0" w:space="0" w:color="auto"/>
      </w:divBdr>
    </w:div>
    <w:div w:id="658114864">
      <w:bodyDiv w:val="1"/>
      <w:marLeft w:val="0"/>
      <w:marRight w:val="0"/>
      <w:marTop w:val="0"/>
      <w:marBottom w:val="0"/>
      <w:divBdr>
        <w:top w:val="none" w:sz="0" w:space="0" w:color="auto"/>
        <w:left w:val="none" w:sz="0" w:space="0" w:color="auto"/>
        <w:bottom w:val="none" w:sz="0" w:space="0" w:color="auto"/>
        <w:right w:val="none" w:sz="0" w:space="0" w:color="auto"/>
      </w:divBdr>
    </w:div>
    <w:div w:id="678233696">
      <w:bodyDiv w:val="1"/>
      <w:marLeft w:val="0"/>
      <w:marRight w:val="0"/>
      <w:marTop w:val="0"/>
      <w:marBottom w:val="0"/>
      <w:divBdr>
        <w:top w:val="none" w:sz="0" w:space="0" w:color="auto"/>
        <w:left w:val="none" w:sz="0" w:space="0" w:color="auto"/>
        <w:bottom w:val="none" w:sz="0" w:space="0" w:color="auto"/>
        <w:right w:val="none" w:sz="0" w:space="0" w:color="auto"/>
      </w:divBdr>
    </w:div>
    <w:div w:id="706032838">
      <w:bodyDiv w:val="1"/>
      <w:marLeft w:val="0"/>
      <w:marRight w:val="0"/>
      <w:marTop w:val="0"/>
      <w:marBottom w:val="0"/>
      <w:divBdr>
        <w:top w:val="none" w:sz="0" w:space="0" w:color="auto"/>
        <w:left w:val="none" w:sz="0" w:space="0" w:color="auto"/>
        <w:bottom w:val="none" w:sz="0" w:space="0" w:color="auto"/>
        <w:right w:val="none" w:sz="0" w:space="0" w:color="auto"/>
      </w:divBdr>
    </w:div>
    <w:div w:id="722945858">
      <w:bodyDiv w:val="1"/>
      <w:marLeft w:val="0"/>
      <w:marRight w:val="0"/>
      <w:marTop w:val="0"/>
      <w:marBottom w:val="0"/>
      <w:divBdr>
        <w:top w:val="none" w:sz="0" w:space="0" w:color="auto"/>
        <w:left w:val="none" w:sz="0" w:space="0" w:color="auto"/>
        <w:bottom w:val="none" w:sz="0" w:space="0" w:color="auto"/>
        <w:right w:val="none" w:sz="0" w:space="0" w:color="auto"/>
      </w:divBdr>
    </w:div>
    <w:div w:id="747383767">
      <w:bodyDiv w:val="1"/>
      <w:marLeft w:val="0"/>
      <w:marRight w:val="0"/>
      <w:marTop w:val="0"/>
      <w:marBottom w:val="0"/>
      <w:divBdr>
        <w:top w:val="none" w:sz="0" w:space="0" w:color="auto"/>
        <w:left w:val="none" w:sz="0" w:space="0" w:color="auto"/>
        <w:bottom w:val="none" w:sz="0" w:space="0" w:color="auto"/>
        <w:right w:val="none" w:sz="0" w:space="0" w:color="auto"/>
      </w:divBdr>
    </w:div>
    <w:div w:id="764808134">
      <w:bodyDiv w:val="1"/>
      <w:marLeft w:val="0"/>
      <w:marRight w:val="0"/>
      <w:marTop w:val="0"/>
      <w:marBottom w:val="0"/>
      <w:divBdr>
        <w:top w:val="none" w:sz="0" w:space="0" w:color="auto"/>
        <w:left w:val="none" w:sz="0" w:space="0" w:color="auto"/>
        <w:bottom w:val="none" w:sz="0" w:space="0" w:color="auto"/>
        <w:right w:val="none" w:sz="0" w:space="0" w:color="auto"/>
      </w:divBdr>
    </w:div>
    <w:div w:id="785082155">
      <w:bodyDiv w:val="1"/>
      <w:marLeft w:val="0"/>
      <w:marRight w:val="0"/>
      <w:marTop w:val="0"/>
      <w:marBottom w:val="0"/>
      <w:divBdr>
        <w:top w:val="none" w:sz="0" w:space="0" w:color="auto"/>
        <w:left w:val="none" w:sz="0" w:space="0" w:color="auto"/>
        <w:bottom w:val="none" w:sz="0" w:space="0" w:color="auto"/>
        <w:right w:val="none" w:sz="0" w:space="0" w:color="auto"/>
      </w:divBdr>
    </w:div>
    <w:div w:id="819077594">
      <w:bodyDiv w:val="1"/>
      <w:marLeft w:val="0"/>
      <w:marRight w:val="0"/>
      <w:marTop w:val="0"/>
      <w:marBottom w:val="0"/>
      <w:divBdr>
        <w:top w:val="none" w:sz="0" w:space="0" w:color="auto"/>
        <w:left w:val="none" w:sz="0" w:space="0" w:color="auto"/>
        <w:bottom w:val="none" w:sz="0" w:space="0" w:color="auto"/>
        <w:right w:val="none" w:sz="0" w:space="0" w:color="auto"/>
      </w:divBdr>
    </w:div>
    <w:div w:id="925964964">
      <w:bodyDiv w:val="1"/>
      <w:marLeft w:val="0"/>
      <w:marRight w:val="0"/>
      <w:marTop w:val="0"/>
      <w:marBottom w:val="0"/>
      <w:divBdr>
        <w:top w:val="none" w:sz="0" w:space="0" w:color="auto"/>
        <w:left w:val="none" w:sz="0" w:space="0" w:color="auto"/>
        <w:bottom w:val="none" w:sz="0" w:space="0" w:color="auto"/>
        <w:right w:val="none" w:sz="0" w:space="0" w:color="auto"/>
      </w:divBdr>
    </w:div>
    <w:div w:id="946544655">
      <w:bodyDiv w:val="1"/>
      <w:marLeft w:val="0"/>
      <w:marRight w:val="0"/>
      <w:marTop w:val="0"/>
      <w:marBottom w:val="0"/>
      <w:divBdr>
        <w:top w:val="none" w:sz="0" w:space="0" w:color="auto"/>
        <w:left w:val="none" w:sz="0" w:space="0" w:color="auto"/>
        <w:bottom w:val="none" w:sz="0" w:space="0" w:color="auto"/>
        <w:right w:val="none" w:sz="0" w:space="0" w:color="auto"/>
      </w:divBdr>
    </w:div>
    <w:div w:id="1031880975">
      <w:bodyDiv w:val="1"/>
      <w:marLeft w:val="0"/>
      <w:marRight w:val="0"/>
      <w:marTop w:val="0"/>
      <w:marBottom w:val="0"/>
      <w:divBdr>
        <w:top w:val="none" w:sz="0" w:space="0" w:color="auto"/>
        <w:left w:val="none" w:sz="0" w:space="0" w:color="auto"/>
        <w:bottom w:val="none" w:sz="0" w:space="0" w:color="auto"/>
        <w:right w:val="none" w:sz="0" w:space="0" w:color="auto"/>
      </w:divBdr>
    </w:div>
    <w:div w:id="1151336599">
      <w:bodyDiv w:val="1"/>
      <w:marLeft w:val="0"/>
      <w:marRight w:val="0"/>
      <w:marTop w:val="0"/>
      <w:marBottom w:val="0"/>
      <w:divBdr>
        <w:top w:val="none" w:sz="0" w:space="0" w:color="auto"/>
        <w:left w:val="none" w:sz="0" w:space="0" w:color="auto"/>
        <w:bottom w:val="none" w:sz="0" w:space="0" w:color="auto"/>
        <w:right w:val="none" w:sz="0" w:space="0" w:color="auto"/>
      </w:divBdr>
    </w:div>
    <w:div w:id="1173490254">
      <w:bodyDiv w:val="1"/>
      <w:marLeft w:val="0"/>
      <w:marRight w:val="0"/>
      <w:marTop w:val="0"/>
      <w:marBottom w:val="0"/>
      <w:divBdr>
        <w:top w:val="none" w:sz="0" w:space="0" w:color="auto"/>
        <w:left w:val="none" w:sz="0" w:space="0" w:color="auto"/>
        <w:bottom w:val="none" w:sz="0" w:space="0" w:color="auto"/>
        <w:right w:val="none" w:sz="0" w:space="0" w:color="auto"/>
      </w:divBdr>
    </w:div>
    <w:div w:id="1198353240">
      <w:bodyDiv w:val="1"/>
      <w:marLeft w:val="0"/>
      <w:marRight w:val="0"/>
      <w:marTop w:val="0"/>
      <w:marBottom w:val="0"/>
      <w:divBdr>
        <w:top w:val="none" w:sz="0" w:space="0" w:color="auto"/>
        <w:left w:val="none" w:sz="0" w:space="0" w:color="auto"/>
        <w:bottom w:val="none" w:sz="0" w:space="0" w:color="auto"/>
        <w:right w:val="none" w:sz="0" w:space="0" w:color="auto"/>
      </w:divBdr>
    </w:div>
    <w:div w:id="1206023843">
      <w:bodyDiv w:val="1"/>
      <w:marLeft w:val="0"/>
      <w:marRight w:val="0"/>
      <w:marTop w:val="0"/>
      <w:marBottom w:val="0"/>
      <w:divBdr>
        <w:top w:val="none" w:sz="0" w:space="0" w:color="auto"/>
        <w:left w:val="none" w:sz="0" w:space="0" w:color="auto"/>
        <w:bottom w:val="none" w:sz="0" w:space="0" w:color="auto"/>
        <w:right w:val="none" w:sz="0" w:space="0" w:color="auto"/>
      </w:divBdr>
    </w:div>
    <w:div w:id="1208028746">
      <w:bodyDiv w:val="1"/>
      <w:marLeft w:val="0"/>
      <w:marRight w:val="0"/>
      <w:marTop w:val="0"/>
      <w:marBottom w:val="0"/>
      <w:divBdr>
        <w:top w:val="none" w:sz="0" w:space="0" w:color="auto"/>
        <w:left w:val="none" w:sz="0" w:space="0" w:color="auto"/>
        <w:bottom w:val="none" w:sz="0" w:space="0" w:color="auto"/>
        <w:right w:val="none" w:sz="0" w:space="0" w:color="auto"/>
      </w:divBdr>
    </w:div>
    <w:div w:id="1210875274">
      <w:bodyDiv w:val="1"/>
      <w:marLeft w:val="0"/>
      <w:marRight w:val="0"/>
      <w:marTop w:val="0"/>
      <w:marBottom w:val="0"/>
      <w:divBdr>
        <w:top w:val="none" w:sz="0" w:space="0" w:color="auto"/>
        <w:left w:val="none" w:sz="0" w:space="0" w:color="auto"/>
        <w:bottom w:val="none" w:sz="0" w:space="0" w:color="auto"/>
        <w:right w:val="none" w:sz="0" w:space="0" w:color="auto"/>
      </w:divBdr>
    </w:div>
    <w:div w:id="1276789761">
      <w:bodyDiv w:val="1"/>
      <w:marLeft w:val="0"/>
      <w:marRight w:val="0"/>
      <w:marTop w:val="0"/>
      <w:marBottom w:val="0"/>
      <w:divBdr>
        <w:top w:val="none" w:sz="0" w:space="0" w:color="auto"/>
        <w:left w:val="none" w:sz="0" w:space="0" w:color="auto"/>
        <w:bottom w:val="none" w:sz="0" w:space="0" w:color="auto"/>
        <w:right w:val="none" w:sz="0" w:space="0" w:color="auto"/>
      </w:divBdr>
    </w:div>
    <w:div w:id="1297957010">
      <w:bodyDiv w:val="1"/>
      <w:marLeft w:val="0"/>
      <w:marRight w:val="0"/>
      <w:marTop w:val="0"/>
      <w:marBottom w:val="0"/>
      <w:divBdr>
        <w:top w:val="none" w:sz="0" w:space="0" w:color="auto"/>
        <w:left w:val="none" w:sz="0" w:space="0" w:color="auto"/>
        <w:bottom w:val="none" w:sz="0" w:space="0" w:color="auto"/>
        <w:right w:val="none" w:sz="0" w:space="0" w:color="auto"/>
      </w:divBdr>
    </w:div>
    <w:div w:id="1314335746">
      <w:bodyDiv w:val="1"/>
      <w:marLeft w:val="0"/>
      <w:marRight w:val="0"/>
      <w:marTop w:val="0"/>
      <w:marBottom w:val="0"/>
      <w:divBdr>
        <w:top w:val="none" w:sz="0" w:space="0" w:color="auto"/>
        <w:left w:val="none" w:sz="0" w:space="0" w:color="auto"/>
        <w:bottom w:val="none" w:sz="0" w:space="0" w:color="auto"/>
        <w:right w:val="none" w:sz="0" w:space="0" w:color="auto"/>
      </w:divBdr>
    </w:div>
    <w:div w:id="1403672254">
      <w:bodyDiv w:val="1"/>
      <w:marLeft w:val="0"/>
      <w:marRight w:val="0"/>
      <w:marTop w:val="0"/>
      <w:marBottom w:val="0"/>
      <w:divBdr>
        <w:top w:val="none" w:sz="0" w:space="0" w:color="auto"/>
        <w:left w:val="none" w:sz="0" w:space="0" w:color="auto"/>
        <w:bottom w:val="none" w:sz="0" w:space="0" w:color="auto"/>
        <w:right w:val="none" w:sz="0" w:space="0" w:color="auto"/>
      </w:divBdr>
    </w:div>
    <w:div w:id="1428886324">
      <w:bodyDiv w:val="1"/>
      <w:marLeft w:val="0"/>
      <w:marRight w:val="0"/>
      <w:marTop w:val="0"/>
      <w:marBottom w:val="0"/>
      <w:divBdr>
        <w:top w:val="none" w:sz="0" w:space="0" w:color="auto"/>
        <w:left w:val="none" w:sz="0" w:space="0" w:color="auto"/>
        <w:bottom w:val="none" w:sz="0" w:space="0" w:color="auto"/>
        <w:right w:val="none" w:sz="0" w:space="0" w:color="auto"/>
      </w:divBdr>
    </w:div>
    <w:div w:id="1498688859">
      <w:bodyDiv w:val="1"/>
      <w:marLeft w:val="0"/>
      <w:marRight w:val="0"/>
      <w:marTop w:val="0"/>
      <w:marBottom w:val="0"/>
      <w:divBdr>
        <w:top w:val="none" w:sz="0" w:space="0" w:color="auto"/>
        <w:left w:val="none" w:sz="0" w:space="0" w:color="auto"/>
        <w:bottom w:val="none" w:sz="0" w:space="0" w:color="auto"/>
        <w:right w:val="none" w:sz="0" w:space="0" w:color="auto"/>
      </w:divBdr>
    </w:div>
    <w:div w:id="1513952134">
      <w:bodyDiv w:val="1"/>
      <w:marLeft w:val="0"/>
      <w:marRight w:val="0"/>
      <w:marTop w:val="0"/>
      <w:marBottom w:val="0"/>
      <w:divBdr>
        <w:top w:val="none" w:sz="0" w:space="0" w:color="auto"/>
        <w:left w:val="none" w:sz="0" w:space="0" w:color="auto"/>
        <w:bottom w:val="none" w:sz="0" w:space="0" w:color="auto"/>
        <w:right w:val="none" w:sz="0" w:space="0" w:color="auto"/>
      </w:divBdr>
    </w:div>
    <w:div w:id="1543588620">
      <w:bodyDiv w:val="1"/>
      <w:marLeft w:val="0"/>
      <w:marRight w:val="0"/>
      <w:marTop w:val="0"/>
      <w:marBottom w:val="0"/>
      <w:divBdr>
        <w:top w:val="none" w:sz="0" w:space="0" w:color="auto"/>
        <w:left w:val="none" w:sz="0" w:space="0" w:color="auto"/>
        <w:bottom w:val="none" w:sz="0" w:space="0" w:color="auto"/>
        <w:right w:val="none" w:sz="0" w:space="0" w:color="auto"/>
      </w:divBdr>
    </w:div>
    <w:div w:id="1596354822">
      <w:bodyDiv w:val="1"/>
      <w:marLeft w:val="0"/>
      <w:marRight w:val="0"/>
      <w:marTop w:val="0"/>
      <w:marBottom w:val="0"/>
      <w:divBdr>
        <w:top w:val="none" w:sz="0" w:space="0" w:color="auto"/>
        <w:left w:val="none" w:sz="0" w:space="0" w:color="auto"/>
        <w:bottom w:val="none" w:sz="0" w:space="0" w:color="auto"/>
        <w:right w:val="none" w:sz="0" w:space="0" w:color="auto"/>
      </w:divBdr>
    </w:div>
    <w:div w:id="1685395696">
      <w:bodyDiv w:val="1"/>
      <w:marLeft w:val="0"/>
      <w:marRight w:val="0"/>
      <w:marTop w:val="0"/>
      <w:marBottom w:val="0"/>
      <w:divBdr>
        <w:top w:val="none" w:sz="0" w:space="0" w:color="auto"/>
        <w:left w:val="none" w:sz="0" w:space="0" w:color="auto"/>
        <w:bottom w:val="none" w:sz="0" w:space="0" w:color="auto"/>
        <w:right w:val="none" w:sz="0" w:space="0" w:color="auto"/>
      </w:divBdr>
    </w:div>
    <w:div w:id="1697775910">
      <w:bodyDiv w:val="1"/>
      <w:marLeft w:val="0"/>
      <w:marRight w:val="0"/>
      <w:marTop w:val="0"/>
      <w:marBottom w:val="0"/>
      <w:divBdr>
        <w:top w:val="none" w:sz="0" w:space="0" w:color="auto"/>
        <w:left w:val="none" w:sz="0" w:space="0" w:color="auto"/>
        <w:bottom w:val="none" w:sz="0" w:space="0" w:color="auto"/>
        <w:right w:val="none" w:sz="0" w:space="0" w:color="auto"/>
      </w:divBdr>
    </w:div>
    <w:div w:id="1720779878">
      <w:bodyDiv w:val="1"/>
      <w:marLeft w:val="0"/>
      <w:marRight w:val="0"/>
      <w:marTop w:val="0"/>
      <w:marBottom w:val="0"/>
      <w:divBdr>
        <w:top w:val="none" w:sz="0" w:space="0" w:color="auto"/>
        <w:left w:val="none" w:sz="0" w:space="0" w:color="auto"/>
        <w:bottom w:val="none" w:sz="0" w:space="0" w:color="auto"/>
        <w:right w:val="none" w:sz="0" w:space="0" w:color="auto"/>
      </w:divBdr>
    </w:div>
    <w:div w:id="1859346795">
      <w:bodyDiv w:val="1"/>
      <w:marLeft w:val="0"/>
      <w:marRight w:val="0"/>
      <w:marTop w:val="0"/>
      <w:marBottom w:val="0"/>
      <w:divBdr>
        <w:top w:val="none" w:sz="0" w:space="0" w:color="auto"/>
        <w:left w:val="none" w:sz="0" w:space="0" w:color="auto"/>
        <w:bottom w:val="none" w:sz="0" w:space="0" w:color="auto"/>
        <w:right w:val="none" w:sz="0" w:space="0" w:color="auto"/>
      </w:divBdr>
    </w:div>
    <w:div w:id="1928229958">
      <w:bodyDiv w:val="1"/>
      <w:marLeft w:val="0"/>
      <w:marRight w:val="0"/>
      <w:marTop w:val="0"/>
      <w:marBottom w:val="0"/>
      <w:divBdr>
        <w:top w:val="none" w:sz="0" w:space="0" w:color="auto"/>
        <w:left w:val="none" w:sz="0" w:space="0" w:color="auto"/>
        <w:bottom w:val="none" w:sz="0" w:space="0" w:color="auto"/>
        <w:right w:val="none" w:sz="0" w:space="0" w:color="auto"/>
      </w:divBdr>
    </w:div>
    <w:div w:id="1967932646">
      <w:bodyDiv w:val="1"/>
      <w:marLeft w:val="0"/>
      <w:marRight w:val="0"/>
      <w:marTop w:val="0"/>
      <w:marBottom w:val="0"/>
      <w:divBdr>
        <w:top w:val="none" w:sz="0" w:space="0" w:color="auto"/>
        <w:left w:val="none" w:sz="0" w:space="0" w:color="auto"/>
        <w:bottom w:val="none" w:sz="0" w:space="0" w:color="auto"/>
        <w:right w:val="none" w:sz="0" w:space="0" w:color="auto"/>
      </w:divBdr>
    </w:div>
    <w:div w:id="2012834251">
      <w:bodyDiv w:val="1"/>
      <w:marLeft w:val="0"/>
      <w:marRight w:val="0"/>
      <w:marTop w:val="0"/>
      <w:marBottom w:val="0"/>
      <w:divBdr>
        <w:top w:val="none" w:sz="0" w:space="0" w:color="auto"/>
        <w:left w:val="none" w:sz="0" w:space="0" w:color="auto"/>
        <w:bottom w:val="none" w:sz="0" w:space="0" w:color="auto"/>
        <w:right w:val="none" w:sz="0" w:space="0" w:color="auto"/>
      </w:divBdr>
    </w:div>
    <w:div w:id="201814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hyperlink" Target="https://en.wikipedia.org/wiki/Resonant" TargetMode="External"/><Relationship Id="rId42" Type="http://schemas.openxmlformats.org/officeDocument/2006/relationships/image" Target="media/image25.png"/><Relationship Id="rId47" Type="http://schemas.openxmlformats.org/officeDocument/2006/relationships/hyperlink" Target="https://fr.wikipedia.org/wiki/Ligne_de_transmission" TargetMode="External"/><Relationship Id="rId50" Type="http://schemas.openxmlformats.org/officeDocument/2006/relationships/hyperlink" Target="https://fr.wikipedia.org/wiki/Asym%C3%A9trique" TargetMode="External"/><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image" Target="media/image61.png"/><Relationship Id="rId89" Type="http://schemas.openxmlformats.org/officeDocument/2006/relationships/image" Target="media/image6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jpeg"/><Relationship Id="rId11" Type="http://schemas.openxmlformats.org/officeDocument/2006/relationships/hyperlink" Target="https://www.hesge.ch/hepia/laboratoire/laboratoire-daerodynamique-et-mecanique-des-fluides-industrielle" TargetMode="External"/><Relationship Id="rId24" Type="http://schemas.openxmlformats.org/officeDocument/2006/relationships/image" Target="media/image13.png"/><Relationship Id="rId32" Type="http://schemas.openxmlformats.org/officeDocument/2006/relationships/hyperlink" Target="https://en.wikipedia.org/wiki/Wavelength"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image" Target="media/image59.png"/><Relationship Id="rId90" Type="http://schemas.openxmlformats.org/officeDocument/2006/relationships/image" Target="media/image67.png"/><Relationship Id="rId95" Type="http://schemas.openxmlformats.org/officeDocument/2006/relationships/image" Target="media/image72.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en.wikipedia.org/wiki/Electrical_conductor"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fr.wikipedia.org/wiki/Sym%C3%A9trie" TargetMode="External"/><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hyperlink" Target="file:///C:\Users\chena\OneDrive\Documents\GitHub\Bachelor_Antenna\Rapport\TD_2019.docx" TargetMode="External"/><Relationship Id="rId51" Type="http://schemas.openxmlformats.org/officeDocument/2006/relationships/hyperlink" Target="https://fr.wikipedia.org/wiki/C%C3%A2ble_coaxial" TargetMode="External"/><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footer" Target="footer2.xml"/><Relationship Id="rId98"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n.wikipedia.org/wiki/Frequency" TargetMode="External"/><Relationship Id="rId38" Type="http://schemas.openxmlformats.org/officeDocument/2006/relationships/image" Target="media/image21.png"/><Relationship Id="rId46" Type="http://schemas.microsoft.com/office/2007/relationships/hdphoto" Target="media/hdphoto2.wdp"/><Relationship Id="rId59" Type="http://schemas.openxmlformats.org/officeDocument/2006/relationships/image" Target="media/image36.png"/><Relationship Id="rId67" Type="http://schemas.openxmlformats.org/officeDocument/2006/relationships/image" Target="media/image44.png"/><Relationship Id="rId103" Type="http://schemas.microsoft.com/office/2016/09/relationships/commentsIds" Target="commentsIds.xm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1.jpe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header" Target="header1.xml"/><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microsoft.com/office/2007/relationships/hdphoto" Target="media/hdphoto1.wdp"/><Relationship Id="rId36" Type="http://schemas.openxmlformats.org/officeDocument/2006/relationships/image" Target="media/image19.png"/><Relationship Id="rId49" Type="http://schemas.openxmlformats.org/officeDocument/2006/relationships/hyperlink" Target="https://fr.wikipedia.org/wiki/Ligne_bifilaire" TargetMode="External"/><Relationship Id="rId57" Type="http://schemas.openxmlformats.org/officeDocument/2006/relationships/image" Target="media/image34.png"/><Relationship Id="rId10" Type="http://schemas.openxmlformats.org/officeDocument/2006/relationships/hyperlink" Target="http://www.slf.ch/fr" TargetMode="External"/><Relationship Id="rId31" Type="http://schemas.openxmlformats.org/officeDocument/2006/relationships/hyperlink" Target="https://en.wikipedia.org/wiki/Wavelength" TargetMode="External"/><Relationship Id="rId44" Type="http://schemas.openxmlformats.org/officeDocument/2006/relationships/image" Target="media/image27.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chena\OneDrive\Documents\GitHub\Bachelor_Antenna\Rapport\TD_2019.docx"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68.png"/></Relationships>
</file>

<file path=word/_rels/footer2.xml.rels><?xml version="1.0" encoding="UTF-8" standalone="yes"?>
<Relationships xmlns="http://schemas.openxmlformats.org/package/2006/relationships"><Relationship Id="rId2" Type="http://schemas.openxmlformats.org/officeDocument/2006/relationships/image" Target="media/image70.jpeg"/><Relationship Id="rId1" Type="http://schemas.openxmlformats.org/officeDocument/2006/relationships/image" Target="media/image6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na\OneDrive\Documents\Mod&#232;les%20Office%20personnalis&#233;s\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7A51524E236478C8574FEDE29C08D6F"/>
        <w:category>
          <w:name w:val="General"/>
          <w:gallery w:val="placeholder"/>
        </w:category>
        <w:types>
          <w:type w:val="bbPlcHdr"/>
        </w:types>
        <w:behaviors>
          <w:behavior w:val="content"/>
        </w:behaviors>
        <w:guid w:val="{D739491E-82A4-466B-863B-9AF125801A42}"/>
      </w:docPartPr>
      <w:docPartBody>
        <w:p w:rsidR="00FA5693" w:rsidRDefault="00E54079">
          <w:r w:rsidRPr="00F8126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369"/>
    <w:rsid w:val="00017168"/>
    <w:rsid w:val="00295369"/>
    <w:rsid w:val="00306EA0"/>
    <w:rsid w:val="00310811"/>
    <w:rsid w:val="003D22D7"/>
    <w:rsid w:val="003D2759"/>
    <w:rsid w:val="003F3BFA"/>
    <w:rsid w:val="00535895"/>
    <w:rsid w:val="006761BC"/>
    <w:rsid w:val="0069533E"/>
    <w:rsid w:val="00855D08"/>
    <w:rsid w:val="009671F2"/>
    <w:rsid w:val="00970284"/>
    <w:rsid w:val="00BE76A8"/>
    <w:rsid w:val="00CD2B18"/>
    <w:rsid w:val="00DA14D4"/>
    <w:rsid w:val="00DB49B3"/>
    <w:rsid w:val="00E54079"/>
    <w:rsid w:val="00F91038"/>
    <w:rsid w:val="00FA56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3BFA"/>
    <w:rPr>
      <w:color w:val="808080"/>
    </w:rPr>
  </w:style>
  <w:style w:type="paragraph" w:customStyle="1" w:styleId="2B162BBAD0C24086B78F2D776A332F48">
    <w:name w:val="2B162BBAD0C24086B78F2D776A332F48"/>
    <w:rsid w:val="00295369"/>
  </w:style>
  <w:style w:type="paragraph" w:customStyle="1" w:styleId="C71DA4B355C1460FB33E1B53D899D79A">
    <w:name w:val="C71DA4B355C1460FB33E1B53D899D79A"/>
    <w:rsid w:val="00295369"/>
  </w:style>
  <w:style w:type="paragraph" w:customStyle="1" w:styleId="01BB22A7292D45939D893A8F1E814188">
    <w:name w:val="01BB22A7292D45939D893A8F1E814188"/>
    <w:rsid w:val="002953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wik</b:Tag>
    <b:SourceType>InternetSite</b:SourceType>
    <b:Guid>{368C9039-5EFC-4740-927A-FB7675E25FA0}</b:Guid>
    <b:Title>Antenne log-périodique</b:Title>
    <b:Author>
      <b:Author>
        <b:NameList>
          <b:Person>
            <b:Last>wikipedia</b:Last>
          </b:Person>
        </b:NameList>
      </b:Author>
    </b:Author>
    <b:URL>https://fr.wikipedia.org/wiki/Antenne_log-p%C3%A9riodique</b:URL>
    <b:RefOrder>1</b:RefOrder>
  </b:Source>
  <b:Source>
    <b:Tag>LBC</b:Tag>
    <b:SourceType>Book</b:SourceType>
    <b:Guid>{33925D65-F5E2-4273-8CC7-20DA533EB737}</b:Guid>
    <b:Title>21st edition of The ARRL Antenna Handbook</b:Title>
    <b:Author>
      <b:Author>
        <b:NameList>
          <b:Person>
            <b:Last>Cebik</b:Last>
            <b:First>L.</b:First>
            <b:Middle>B.</b:Middle>
          </b:Person>
        </b:NameList>
      </b:Author>
    </b:Author>
    <b:RefOrder>4</b:RefOrder>
  </b:Source>
  <b:Source>
    <b:Tag>wik1</b:Tag>
    <b:SourceType>DocumentFromInternetSite</b:SourceType>
    <b:Guid>{7F992D24-D022-4131-BCB0-DCA683DD31E5}</b:Guid>
    <b:Author>
      <b:Author>
        <b:NameList>
          <b:Person>
            <b:Last>wikipedia</b:Last>
          </b:Person>
        </b:NameList>
      </b:Author>
    </b:Author>
    <b:Title>Balun</b:Title>
    <b:URL>https://fr.wikipedia.org/wiki/Balun</b:URL>
    <b:RefOrder>3</b:RefOrder>
  </b:Source>
  <b:Source xmlns:b="http://schemas.openxmlformats.org/officeDocument/2006/bibliography">
    <b:Tag>Ant</b:Tag>
    <b:SourceType>DocumentFromInternetSite</b:SourceType>
    <b:Guid>{538175FA-9CE3-4291-9E84-A61EFBE09343}</b:Guid>
    <b:Title>Antenna Theory - Log-periodic Antenna</b:Title>
    <b:URL>https://www.tutorialspoint.com/antenna_theory/log_periodic_antenna_theory.htm</b:URL>
    <b:RefOrder>5</b:RefOrder>
  </b:Source>
  <b:Source>
    <b:Tag>ahs</b:Tag>
    <b:SourceType>DocumentFromInternetSite</b:SourceType>
    <b:Guid>{68CE1D10-281B-4711-8480-27EFDFCFD784}</b:Guid>
    <b:Author>
      <b:Author>
        <b:NameList>
          <b:Person>
            <b:Last>ahsystems</b:Last>
          </b:Person>
        </b:NameList>
      </b:Author>
    </b:Author>
    <b:Title>Log Periodic Antenna image</b:Title>
    <b:URL>https://www.ahsystems.com/catalog/SAS-512-4.php</b:URL>
    <b:RefOrder>6</b:RefOrder>
  </b:Source>
  <b:Source>
    <b:Tag>MdA</b:Tag>
    <b:SourceType>ElectronicSource</b:SourceType>
    <b:Guid>{F8BC2A46-C202-41CF-B9D3-9146777C58D8}</b:Guid>
    <b:Title>Design and Performance Analysis of a Log Periodic Dipole</b:Title>
    <b:Author>
      <b:Author>
        <b:NameList>
          <b:Person>
            <b:Last>Islam</b:Last>
            <b:First>Md.</b:First>
            <b:Middle>Ashraful</b:Middle>
          </b:Person>
        </b:NameList>
      </b:Author>
    </b:Author>
    <b:Publisher>journal of microwave engineering &amp; technologies ISSN: 2349-9001</b:Publisher>
    <b:RefOrder>7</b:RefOrder>
  </b:Source>
  <b:Source>
    <b:Tag>Str</b:Tag>
    <b:SourceType>InternetSite</b:SourceType>
    <b:Guid>{06FD0CEB-3CE0-4EA8-8851-7425293BD460}</b:Guid>
    <b:Title>Log‑Periodic Dipole Array Calculator</b:Title>
    <b:Author>
      <b:Author>
        <b:NameList>
          <b:Person>
            <b:Last>Stroobandt</b:Last>
            <b:First>Serge</b:First>
          </b:Person>
          <b:Person>
            <b:Last>McCue</b:Last>
            <b:First>Michael</b:First>
          </b:Person>
        </b:NameList>
      </b:Author>
    </b:Author>
    <b:URL>https://hamwaves.com/lpda/en/index.html</b:URL>
    <b:RefOrder>8</b:RefOrder>
  </b:Source>
  <b:Source>
    <b:Tag>Wik</b:Tag>
    <b:SourceType>InternetSite</b:SourceType>
    <b:Guid>{47AEC9A8-1809-4B4A-A426-9B4F95745648}</b:Guid>
    <b:Author>
      <b:Author>
        <b:NameList>
          <b:Person>
            <b:Last>Wikipedia</b:Last>
          </b:Person>
        </b:NameList>
      </b:Author>
    </b:Author>
    <b:Title>Loop antenna</b:Title>
    <b:URL>https://en.wikipedia.org/wiki/Loop_antenna</b:URL>
    <b:RefOrder>2</b:RefOrder>
  </b:Source>
  <b:Source>
    <b:Tag>Dat</b:Tag>
    <b:SourceType>ElectronicSource</b:SourceType>
    <b:Guid>{23857923-E702-4E8F-97DF-7A3F1CCD1A09}</b:Guid>
    <b:Author>
      <b:Author>
        <b:NameList>
          <b:Person>
            <b:Last>DataSheet</b:Last>
          </b:Person>
        </b:NameList>
      </b:Author>
    </b:Author>
    <b:Title>LT5537, Wide Dynamic Range</b:Title>
    <b:Publisher>Linear_Technlogy</b:Publisher>
    <b:RefOrder>9</b:RefOrder>
  </b:Source>
  <b:Source>
    <b:Tag>wik2</b:Tag>
    <b:SourceType>InternetSite</b:SourceType>
    <b:Guid>{238A85FF-1885-4CED-8EB2-B0CEE6677435}</b:Guid>
    <b:Author>
      <b:Author>
        <b:NameList>
          <b:Person>
            <b:Last>wikipedia</b:Last>
          </b:Person>
        </b:NameList>
      </b:Author>
    </b:Author>
    <b:Title>UART</b:Title>
    <b:URL>https://fr.wikipedia.org/wiki/UART</b:URL>
    <b:RefOrder>10</b:RefOrder>
  </b:Source>
  <b:Source>
    <b:Tag>Tou</b:Tag>
    <b:SourceType>InternetSite</b:SourceType>
    <b:Guid>{56C6AB38-826B-4588-B68D-2DE79DB6CD30}</b:Guid>
    <b:Author>
      <b:Author>
        <b:NameList>
          <b:Person>
            <b:Last>TouchGFX</b:Last>
          </b:Person>
        </b:NameList>
      </b:Author>
    </b:Author>
    <b:Title>The Screen Concept</b:Title>
    <b:URL>https://touchgfx.zendesk.com/hc/en-us/articles/205717801-The-Screen-Concept-and-Model-View-Presenter</b:URL>
    <b:RefOrder>11</b:RefOrder>
  </b:Source>
  <b:Source>
    <b:Tag>Pas</b:Tag>
    <b:SourceType>InternetSite</b:SourceType>
    <b:Guid>{4B0411F4-634A-4A82-BC31-1E91420E43D3}</b:Guid>
    <b:Author>
      <b:Author>
        <b:NameList>
          <b:Person>
            <b:Last>Pasternack</b:Last>
          </b:Person>
        </b:NameList>
      </b:Author>
    </b:Author>
    <b:Title>Friis Transmission Calculator</b:Title>
    <b:URL>https://www.pasternack.com/t-calculator-friis.aspx</b:URL>
    <b:RefOrder>12</b:RefOrder>
  </b:Source>
  <b:Source>
    <b:Tag>Dat1</b:Tag>
    <b:SourceType>ElectronicSource</b:SourceType>
    <b:Guid>{884D8BA9-CD2C-461E-AD5A-0D82D6DDE83A}</b:Guid>
    <b:Author>
      <b:Author>
        <b:NameList>
          <b:Person>
            <b:Last>Datasheet</b:Last>
          </b:Person>
        </b:NameList>
      </b:Author>
    </b:Author>
    <b:Title>LMV331 Single General-purpose Low-voltage Comparator</b:Title>
    <b:RefOrder>13</b:RefOrder>
  </b:Source>
  <b:Source>
    <b:Tag>Dat2</b:Tag>
    <b:SourceType>ElectronicSource</b:SourceType>
    <b:Guid>{304453DC-EAC7-4E88-8572-61DEC7C050A7}</b:Guid>
    <b:Author>
      <b:Author>
        <b:NameList>
          <b:Person>
            <b:Last>Datasheet</b:Last>
          </b:Person>
        </b:NameList>
      </b:Author>
    </b:Author>
    <b:Title>STM32F429xx 32b Arm® Cortex®-M4 MCU+FPU</b:Title>
    <b:RefOrder>14</b:RefOrder>
  </b:Source>
  <b:Source>
    <b:Tag>Dat4</b:Tag>
    <b:SourceType>ElectronicSource</b:SourceType>
    <b:Guid>{9E98E9D1-CEB7-4A30-9AAC-02CEE7D18FAA}</b:Guid>
    <b:Author>
      <b:Author>
        <b:NameList>
          <b:Person>
            <b:Last>Datasheet</b:Last>
          </b:Person>
        </b:NameList>
      </b:Author>
    </b:Author>
    <b:Title>Discovery kit with STM32F429ZI MCU</b:Title>
    <b:RefOrder>15</b:RefOrder>
  </b:Source>
  <b:Source>
    <b:Tag>Dat3</b:Tag>
    <b:SourceType>ElectronicSource</b:SourceType>
    <b:Guid>{96395333-8548-4A40-A07E-80E1A65E4A7C}</b:Guid>
    <b:Author>
      <b:Author>
        <b:NameList>
          <b:Person>
            <b:Last>Datasheet</b:Last>
          </b:Person>
        </b:NameList>
      </b:Author>
    </b:Author>
    <b:Title>MICRF113 ASK Transmitter</b:Title>
    <b:RefOrder>16</b:RefOrder>
  </b:Source>
</b:Sources>
</file>

<file path=customXml/itemProps1.xml><?xml version="1.0" encoding="utf-8"?>
<ds:datastoreItem xmlns:ds="http://schemas.openxmlformats.org/officeDocument/2006/customXml" ds:itemID="{478F15B2-789A-4D18-AFD0-9CC49BAFA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rapport.dotx</Template>
  <TotalTime>0</TotalTime>
  <Pages>65</Pages>
  <Words>11109</Words>
  <Characters>61101</Characters>
  <Application>Microsoft Office Word</Application>
  <DocSecurity>0</DocSecurity>
  <Lines>509</Lines>
  <Paragraphs>144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SensorBall for avalanche analysis</vt:lpstr>
      <vt:lpstr>SensorBall for avalanche analysis</vt:lpstr>
    </vt:vector>
  </TitlesOfParts>
  <Company/>
  <LinksUpToDate>false</LinksUpToDate>
  <CharactersWithSpaces>72066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SensorBall for avalanche analysis</dc:title>
  <dc:subject/>
  <dc:creator>johan chenaux</dc:creator>
  <cp:keywords/>
  <dc:description/>
  <cp:lastModifiedBy>Johan Chenaux</cp:lastModifiedBy>
  <cp:revision>26</cp:revision>
  <cp:lastPrinted>2019-08-13T11:21:00Z</cp:lastPrinted>
  <dcterms:created xsi:type="dcterms:W3CDTF">2019-05-13T06:46:00Z</dcterms:created>
  <dcterms:modified xsi:type="dcterms:W3CDTF">2019-08-13T11:21:00Z</dcterms:modified>
</cp:coreProperties>
</file>
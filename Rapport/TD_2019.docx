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25ADD" w14:textId="77777777" w:rsidR="00F57578" w:rsidRPr="00F57578" w:rsidRDefault="00F57578" w:rsidP="00E624FA">
      <w:pPr>
        <w:pStyle w:val="Titre1"/>
        <w:numPr>
          <w:ilvl w:val="0"/>
          <w:numId w:val="0"/>
        </w:numPr>
        <w:ind w:left="432" w:hanging="432"/>
      </w:pPr>
      <w:bookmarkStart w:id="0" w:name="_Toc16504650"/>
      <w:commentRangeStart w:id="1"/>
      <w:commentRangeStart w:id="2"/>
      <w:r w:rsidRPr="00F57578">
        <w:t>Remerciements</w:t>
      </w:r>
      <w:commentRangeEnd w:id="1"/>
      <w:r w:rsidR="00233E76">
        <w:rPr>
          <w:rStyle w:val="Marquedecommentaire"/>
          <w:rFonts w:eastAsiaTheme="minorEastAsia" w:cs="Times New Roman"/>
          <w:b w:val="0"/>
        </w:rPr>
        <w:commentReference w:id="1"/>
      </w:r>
      <w:commentRangeEnd w:id="2"/>
      <w:r w:rsidR="002349FC">
        <w:rPr>
          <w:rStyle w:val="Marquedecommentaire"/>
          <w:rFonts w:eastAsiaTheme="minorEastAsia" w:cs="Times New Roman"/>
          <w:b w:val="0"/>
        </w:rPr>
        <w:commentReference w:id="2"/>
      </w:r>
      <w:bookmarkEnd w:id="0"/>
    </w:p>
    <w:p w14:paraId="35C3D179" w14:textId="17981B07" w:rsidR="00F57578" w:rsidRDefault="00F57578" w:rsidP="00E624FA"/>
    <w:p w14:paraId="4151A054" w14:textId="3FD9AAC2" w:rsidR="00F57578" w:rsidRPr="002349FC" w:rsidRDefault="002349FC" w:rsidP="00E624FA">
      <w:pPr>
        <w:pStyle w:val="Paragraphedeliste"/>
        <w:numPr>
          <w:ilvl w:val="0"/>
          <w:numId w:val="30"/>
        </w:numPr>
        <w:rPr>
          <w:b/>
          <w:bCs/>
        </w:rPr>
      </w:pPr>
      <w:r>
        <w:rPr>
          <w:b/>
          <w:bCs/>
        </w:rPr>
        <w:t xml:space="preserve">Mme. </w:t>
      </w:r>
      <w:r w:rsidR="00F57578" w:rsidRPr="002349FC">
        <w:rPr>
          <w:b/>
          <w:bCs/>
        </w:rPr>
        <w:t xml:space="preserve">Andersson Alexandra : </w:t>
      </w:r>
      <w:r>
        <w:t>Pour la proposition du sujet de ce travail de de diplôme est ces conseils avisés en matière d’antenne</w:t>
      </w:r>
    </w:p>
    <w:p w14:paraId="3473EEDA" w14:textId="77777777" w:rsidR="00F57578" w:rsidRPr="002349FC" w:rsidRDefault="00F57578" w:rsidP="00E624FA">
      <w:pPr>
        <w:pStyle w:val="Paragraphedeliste"/>
        <w:rPr>
          <w:b/>
          <w:bCs/>
        </w:rPr>
      </w:pPr>
    </w:p>
    <w:p w14:paraId="2A194196" w14:textId="197B28BD" w:rsidR="00CB3AAA" w:rsidRPr="002349FC" w:rsidRDefault="002349FC" w:rsidP="00E624FA">
      <w:pPr>
        <w:pStyle w:val="Paragraphedeliste"/>
        <w:numPr>
          <w:ilvl w:val="0"/>
          <w:numId w:val="30"/>
        </w:numPr>
        <w:rPr>
          <w:b/>
          <w:bCs/>
        </w:rPr>
      </w:pPr>
      <w:r>
        <w:rPr>
          <w:b/>
          <w:bCs/>
        </w:rPr>
        <w:t xml:space="preserve"> M. </w:t>
      </w:r>
      <w:proofErr w:type="spellStart"/>
      <w:r w:rsidR="00F57578" w:rsidRPr="002349FC">
        <w:rPr>
          <w:b/>
          <w:bCs/>
        </w:rPr>
        <w:t>Arcudi</w:t>
      </w:r>
      <w:proofErr w:type="spellEnd"/>
      <w:r w:rsidR="00F57578" w:rsidRPr="002349FC">
        <w:rPr>
          <w:b/>
          <w:bCs/>
        </w:rPr>
        <w:t xml:space="preserve"> Carmine : </w:t>
      </w:r>
      <w:r w:rsidR="00F57578" w:rsidRPr="002349FC">
        <w:t>Pour</w:t>
      </w:r>
      <w:r w:rsidR="00F57578" w:rsidRPr="002349FC">
        <w:rPr>
          <w:b/>
          <w:bCs/>
        </w:rPr>
        <w:t xml:space="preserve"> </w:t>
      </w:r>
      <w:r>
        <w:t>sa patience et l’aide qu’il m’a fourni lors de la réalisation du circuit intégré</w:t>
      </w:r>
    </w:p>
    <w:p w14:paraId="7A171308" w14:textId="77777777" w:rsidR="00F57578" w:rsidRPr="002349FC" w:rsidRDefault="00F57578" w:rsidP="002349FC">
      <w:pPr>
        <w:rPr>
          <w:b/>
          <w:bCs/>
        </w:rPr>
      </w:pPr>
    </w:p>
    <w:p w14:paraId="73B06935" w14:textId="6D33CE7D" w:rsidR="00F57578" w:rsidRPr="002349FC" w:rsidRDefault="002349FC" w:rsidP="00E624FA">
      <w:pPr>
        <w:pStyle w:val="Paragraphedeliste"/>
        <w:numPr>
          <w:ilvl w:val="0"/>
          <w:numId w:val="30"/>
        </w:numPr>
        <w:rPr>
          <w:b/>
          <w:bCs/>
        </w:rPr>
      </w:pPr>
      <w:r>
        <w:rPr>
          <w:b/>
          <w:bCs/>
        </w:rPr>
        <w:t xml:space="preserve">M. </w:t>
      </w:r>
      <w:proofErr w:type="spellStart"/>
      <w:r w:rsidR="00F57578" w:rsidRPr="002349FC">
        <w:rPr>
          <w:b/>
          <w:bCs/>
        </w:rPr>
        <w:t>Sartoreti</w:t>
      </w:r>
      <w:proofErr w:type="spellEnd"/>
      <w:r w:rsidR="00F57578" w:rsidRPr="002349FC">
        <w:rPr>
          <w:b/>
          <w:bCs/>
        </w:rPr>
        <w:t xml:space="preserve"> Pascal : </w:t>
      </w:r>
      <w:r>
        <w:t xml:space="preserve">Pour sa disponibilité, son aide et son expérience pour la programmation des </w:t>
      </w:r>
      <w:proofErr w:type="spellStart"/>
      <w:r>
        <w:t>SensorBalls</w:t>
      </w:r>
      <w:proofErr w:type="spellEnd"/>
      <w:r>
        <w:t xml:space="preserve"> et du circuit d’interface</w:t>
      </w:r>
    </w:p>
    <w:p w14:paraId="77858279" w14:textId="77777777" w:rsidR="002349FC" w:rsidRPr="002349FC" w:rsidRDefault="002349FC" w:rsidP="002349FC">
      <w:pPr>
        <w:pStyle w:val="Paragraphedeliste"/>
        <w:ind w:left="780"/>
        <w:rPr>
          <w:b/>
          <w:bCs/>
        </w:rPr>
      </w:pPr>
    </w:p>
    <w:p w14:paraId="2606C802" w14:textId="77777777" w:rsidR="002349FC" w:rsidRPr="002349FC" w:rsidRDefault="002349FC" w:rsidP="002349FC">
      <w:pPr>
        <w:pStyle w:val="Paragraphedeliste"/>
        <w:numPr>
          <w:ilvl w:val="0"/>
          <w:numId w:val="30"/>
        </w:numPr>
        <w:rPr>
          <w:b/>
          <w:bCs/>
        </w:rPr>
      </w:pPr>
      <w:r>
        <w:rPr>
          <w:b/>
          <w:bCs/>
        </w:rPr>
        <w:t xml:space="preserve">M. </w:t>
      </w:r>
      <w:proofErr w:type="spellStart"/>
      <w:r w:rsidRPr="002349FC">
        <w:rPr>
          <w:b/>
          <w:bCs/>
        </w:rPr>
        <w:t>Gallay</w:t>
      </w:r>
      <w:proofErr w:type="spellEnd"/>
      <w:r w:rsidRPr="002349FC">
        <w:rPr>
          <w:b/>
          <w:bCs/>
        </w:rPr>
        <w:t xml:space="preserve"> Stève : </w:t>
      </w:r>
      <w:r w:rsidRPr="002349FC">
        <w:t>Pour</w:t>
      </w:r>
      <w:r>
        <w:rPr>
          <w:b/>
          <w:bCs/>
        </w:rPr>
        <w:t xml:space="preserve"> </w:t>
      </w:r>
      <w:r>
        <w:t xml:space="preserve">son temps lors de la vérification du circuit intégré  </w:t>
      </w:r>
    </w:p>
    <w:p w14:paraId="320570E5" w14:textId="77777777" w:rsidR="00F57578" w:rsidRPr="00F57578" w:rsidRDefault="00F57578" w:rsidP="00E624FA">
      <w:pPr>
        <w:pStyle w:val="Paragraphedeliste"/>
      </w:pPr>
    </w:p>
    <w:p w14:paraId="269E40CF" w14:textId="6136A1B3" w:rsidR="00F57578" w:rsidRDefault="00F57578" w:rsidP="00E624FA"/>
    <w:p w14:paraId="07E6346F" w14:textId="77777777" w:rsidR="00F57578" w:rsidRPr="00F57578" w:rsidRDefault="00F57578" w:rsidP="00E624FA"/>
    <w:p w14:paraId="260423A9" w14:textId="10298FD2" w:rsidR="00F57578" w:rsidRDefault="00F57578" w:rsidP="00E624FA"/>
    <w:p w14:paraId="33C1A204" w14:textId="1D4AD2DE" w:rsidR="000A10DE" w:rsidRPr="000A10DE" w:rsidRDefault="00F57578" w:rsidP="00E624FA">
      <w:pPr>
        <w:pStyle w:val="Titre1"/>
        <w:numPr>
          <w:ilvl w:val="0"/>
          <w:numId w:val="0"/>
        </w:numPr>
        <w:ind w:left="432" w:hanging="432"/>
      </w:pPr>
      <w:bookmarkStart w:id="3" w:name="_Toc16504651"/>
      <w:commentRangeStart w:id="4"/>
      <w:commentRangeStart w:id="5"/>
      <w:r w:rsidRPr="00F57578">
        <w:t>Glossaire</w:t>
      </w:r>
      <w:commentRangeEnd w:id="4"/>
      <w:r w:rsidR="00233E76">
        <w:rPr>
          <w:rStyle w:val="Marquedecommentaire"/>
          <w:rFonts w:eastAsiaTheme="minorEastAsia" w:cs="Times New Roman"/>
          <w:b w:val="0"/>
        </w:rPr>
        <w:commentReference w:id="4"/>
      </w:r>
      <w:bookmarkEnd w:id="3"/>
      <w:commentRangeEnd w:id="5"/>
      <w:r w:rsidR="0030503A">
        <w:rPr>
          <w:rStyle w:val="Marquedecommentaire"/>
          <w:rFonts w:eastAsiaTheme="minorEastAsia" w:cs="Times New Roman"/>
          <w:b w:val="0"/>
        </w:rPr>
        <w:commentReference w:id="5"/>
      </w:r>
    </w:p>
    <w:p w14:paraId="71C75255" w14:textId="3055745F" w:rsidR="000A10DE" w:rsidRDefault="000A10DE" w:rsidP="00E624FA">
      <w:pPr>
        <w:rPr>
          <w:lang w:val="en-US"/>
        </w:rPr>
      </w:pPr>
    </w:p>
    <w:tbl>
      <w:tblPr>
        <w:tblStyle w:val="Grilledutableau"/>
        <w:tblW w:w="0" w:type="auto"/>
        <w:tblLook w:val="04A0" w:firstRow="1" w:lastRow="0" w:firstColumn="1" w:lastColumn="0" w:noHBand="0" w:noVBand="1"/>
      </w:tblPr>
      <w:tblGrid>
        <w:gridCol w:w="4505"/>
        <w:gridCol w:w="4505"/>
      </w:tblGrid>
      <w:tr w:rsidR="008001A6" w:rsidRPr="008001A6" w14:paraId="4854FF50" w14:textId="77777777" w:rsidTr="000A10DE">
        <w:tc>
          <w:tcPr>
            <w:tcW w:w="4505" w:type="dxa"/>
          </w:tcPr>
          <w:p w14:paraId="064E6BEB" w14:textId="172E7E17" w:rsidR="008001A6" w:rsidRDefault="008001A6" w:rsidP="00E624FA">
            <w:pPr>
              <w:rPr>
                <w:lang w:val="en-US"/>
              </w:rPr>
            </w:pPr>
            <w:r>
              <w:rPr>
                <w:lang w:val="en-US"/>
              </w:rPr>
              <w:t>ADC</w:t>
            </w:r>
          </w:p>
        </w:tc>
        <w:tc>
          <w:tcPr>
            <w:tcW w:w="4505" w:type="dxa"/>
          </w:tcPr>
          <w:p w14:paraId="098EDA2F" w14:textId="74F567B1" w:rsidR="008001A6" w:rsidRPr="008001A6" w:rsidRDefault="008001A6" w:rsidP="00E624FA">
            <w:pPr>
              <w:rPr>
                <w:lang w:val="en-US"/>
              </w:rPr>
            </w:pPr>
            <w:r>
              <w:rPr>
                <w:lang w:val="en-US"/>
              </w:rPr>
              <w:t>Analog</w:t>
            </w:r>
            <w:r w:rsidRPr="008001A6">
              <w:rPr>
                <w:lang w:val="en-US"/>
              </w:rPr>
              <w:t xml:space="preserve"> to Digital Converter</w:t>
            </w:r>
          </w:p>
        </w:tc>
      </w:tr>
      <w:tr w:rsidR="008001A6" w:rsidRPr="008001A6" w14:paraId="2CEFED68" w14:textId="77777777" w:rsidTr="000A10DE">
        <w:tc>
          <w:tcPr>
            <w:tcW w:w="4505" w:type="dxa"/>
          </w:tcPr>
          <w:p w14:paraId="42B04C74" w14:textId="00F5031B" w:rsidR="008001A6" w:rsidRDefault="008001A6" w:rsidP="00E624FA">
            <w:pPr>
              <w:rPr>
                <w:lang w:val="en-US"/>
              </w:rPr>
            </w:pPr>
            <w:r>
              <w:rPr>
                <w:lang w:val="en-US"/>
              </w:rPr>
              <w:t>AM</w:t>
            </w:r>
          </w:p>
        </w:tc>
        <w:tc>
          <w:tcPr>
            <w:tcW w:w="4505" w:type="dxa"/>
          </w:tcPr>
          <w:p w14:paraId="0071E878" w14:textId="66366229" w:rsidR="008001A6" w:rsidRPr="008001A6" w:rsidRDefault="008001A6" w:rsidP="00E624FA">
            <w:pPr>
              <w:rPr>
                <w:lang w:val="en-US"/>
              </w:rPr>
            </w:pPr>
            <w:r w:rsidRPr="008001A6">
              <w:rPr>
                <w:lang w:val="en-US"/>
              </w:rPr>
              <w:t>Amplitude Modulation</w:t>
            </w:r>
          </w:p>
        </w:tc>
      </w:tr>
      <w:tr w:rsidR="008001A6" w:rsidRPr="008001A6" w14:paraId="0BD5D369" w14:textId="77777777" w:rsidTr="000A10DE">
        <w:tc>
          <w:tcPr>
            <w:tcW w:w="4505" w:type="dxa"/>
          </w:tcPr>
          <w:p w14:paraId="25357B0B" w14:textId="03048816" w:rsidR="008001A6" w:rsidRDefault="008001A6" w:rsidP="00E624FA">
            <w:pPr>
              <w:rPr>
                <w:lang w:val="en-US"/>
              </w:rPr>
            </w:pPr>
            <w:r>
              <w:rPr>
                <w:lang w:val="en-US"/>
              </w:rPr>
              <w:t>ASK</w:t>
            </w:r>
          </w:p>
        </w:tc>
        <w:tc>
          <w:tcPr>
            <w:tcW w:w="4505" w:type="dxa"/>
          </w:tcPr>
          <w:p w14:paraId="0FBE1FC7" w14:textId="07B7734E" w:rsidR="008001A6" w:rsidRPr="008001A6" w:rsidRDefault="008001A6" w:rsidP="00E624FA">
            <w:pPr>
              <w:rPr>
                <w:lang w:val="en-US"/>
              </w:rPr>
            </w:pPr>
            <w:r w:rsidRPr="008001A6">
              <w:rPr>
                <w:lang w:val="en-US"/>
              </w:rPr>
              <w:t>Amplitude-shift keying</w:t>
            </w:r>
          </w:p>
        </w:tc>
      </w:tr>
      <w:tr w:rsidR="008001A6" w:rsidRPr="008001A6" w14:paraId="791722E3" w14:textId="77777777" w:rsidTr="000A10DE">
        <w:tc>
          <w:tcPr>
            <w:tcW w:w="4505" w:type="dxa"/>
          </w:tcPr>
          <w:p w14:paraId="103AAB86" w14:textId="596AE5CD" w:rsidR="008001A6" w:rsidRDefault="008001A6" w:rsidP="00E624FA">
            <w:pPr>
              <w:rPr>
                <w:lang w:val="en-US"/>
              </w:rPr>
            </w:pPr>
            <w:proofErr w:type="spellStart"/>
            <w:r>
              <w:rPr>
                <w:lang w:val="en-US"/>
              </w:rPr>
              <w:t>Balun</w:t>
            </w:r>
            <w:proofErr w:type="spellEnd"/>
          </w:p>
        </w:tc>
        <w:tc>
          <w:tcPr>
            <w:tcW w:w="4505" w:type="dxa"/>
          </w:tcPr>
          <w:p w14:paraId="35D2F53E" w14:textId="68A1F054" w:rsidR="008001A6" w:rsidRPr="008001A6" w:rsidRDefault="008001A6" w:rsidP="00E624FA">
            <w:pPr>
              <w:rPr>
                <w:lang w:val="en-US"/>
              </w:rPr>
            </w:pPr>
            <w:r w:rsidRPr="008001A6">
              <w:rPr>
                <w:lang w:val="en-US"/>
              </w:rPr>
              <w:t>Balanced Unbalanced</w:t>
            </w:r>
          </w:p>
        </w:tc>
      </w:tr>
      <w:tr w:rsidR="008001A6" w:rsidRPr="008001A6" w14:paraId="54A62316" w14:textId="77777777" w:rsidTr="000A10DE">
        <w:tc>
          <w:tcPr>
            <w:tcW w:w="4505" w:type="dxa"/>
          </w:tcPr>
          <w:p w14:paraId="27F6D8E9" w14:textId="2DE5F2B5" w:rsidR="008001A6" w:rsidRDefault="008001A6" w:rsidP="00E624FA">
            <w:pPr>
              <w:rPr>
                <w:lang w:val="en-US"/>
              </w:rPr>
            </w:pPr>
            <w:r>
              <w:rPr>
                <w:lang w:val="en-US"/>
              </w:rPr>
              <w:t>DAC</w:t>
            </w:r>
          </w:p>
        </w:tc>
        <w:tc>
          <w:tcPr>
            <w:tcW w:w="4505" w:type="dxa"/>
          </w:tcPr>
          <w:p w14:paraId="43EC2076" w14:textId="7FDC2FC8" w:rsidR="008001A6" w:rsidRPr="008001A6" w:rsidRDefault="008001A6" w:rsidP="00E624FA">
            <w:pPr>
              <w:rPr>
                <w:lang w:val="en-US"/>
              </w:rPr>
            </w:pPr>
            <w:r>
              <w:rPr>
                <w:lang w:val="en-US"/>
              </w:rPr>
              <w:t>Digital to Analog Converter</w:t>
            </w:r>
          </w:p>
        </w:tc>
      </w:tr>
      <w:tr w:rsidR="000A10DE" w:rsidRPr="008001A6" w14:paraId="5CB38E5C" w14:textId="77777777" w:rsidTr="000A10DE">
        <w:tc>
          <w:tcPr>
            <w:tcW w:w="4505" w:type="dxa"/>
          </w:tcPr>
          <w:p w14:paraId="04DDAAA6" w14:textId="648BCECA" w:rsidR="000A10DE" w:rsidRDefault="000A10DE" w:rsidP="00E624FA">
            <w:pPr>
              <w:rPr>
                <w:lang w:val="en-US"/>
              </w:rPr>
            </w:pPr>
            <w:r>
              <w:rPr>
                <w:lang w:val="en-US"/>
              </w:rPr>
              <w:t>GUI</w:t>
            </w:r>
          </w:p>
        </w:tc>
        <w:tc>
          <w:tcPr>
            <w:tcW w:w="4505" w:type="dxa"/>
          </w:tcPr>
          <w:p w14:paraId="46E86690" w14:textId="1B574881" w:rsidR="000A10DE" w:rsidRPr="008001A6" w:rsidRDefault="000A10DE" w:rsidP="00E624FA">
            <w:pPr>
              <w:rPr>
                <w:lang w:val="en-US"/>
              </w:rPr>
            </w:pPr>
            <w:r w:rsidRPr="008001A6">
              <w:rPr>
                <w:lang w:val="en-US"/>
              </w:rPr>
              <w:t>Graphical Unit interface</w:t>
            </w:r>
          </w:p>
        </w:tc>
      </w:tr>
      <w:tr w:rsidR="000A10DE" w:rsidRPr="008001A6" w14:paraId="5A2A80D5" w14:textId="77777777" w:rsidTr="000A10DE">
        <w:tc>
          <w:tcPr>
            <w:tcW w:w="4505" w:type="dxa"/>
          </w:tcPr>
          <w:p w14:paraId="352EE5EB" w14:textId="5034B6E0" w:rsidR="000A10DE" w:rsidRDefault="000A10DE" w:rsidP="00E624FA">
            <w:pPr>
              <w:rPr>
                <w:lang w:val="en-US"/>
              </w:rPr>
            </w:pPr>
            <w:r>
              <w:rPr>
                <w:lang w:val="en-US"/>
              </w:rPr>
              <w:t>LPDA</w:t>
            </w:r>
          </w:p>
        </w:tc>
        <w:tc>
          <w:tcPr>
            <w:tcW w:w="4505" w:type="dxa"/>
          </w:tcPr>
          <w:p w14:paraId="633743A2" w14:textId="1AD440A4" w:rsidR="000A10DE" w:rsidRPr="008001A6" w:rsidRDefault="000A10DE" w:rsidP="00E624FA">
            <w:pPr>
              <w:rPr>
                <w:lang w:val="en-US"/>
              </w:rPr>
            </w:pPr>
            <w:r w:rsidRPr="008001A6">
              <w:rPr>
                <w:lang w:val="en-US"/>
              </w:rPr>
              <w:t>Log Periodic Dipole Array</w:t>
            </w:r>
          </w:p>
        </w:tc>
        <w:bookmarkStart w:id="6" w:name="_GoBack"/>
        <w:bookmarkEnd w:id="6"/>
      </w:tr>
      <w:tr w:rsidR="00A44147" w:rsidRPr="008001A6" w14:paraId="39E95C03" w14:textId="77777777" w:rsidTr="000A10DE">
        <w:tc>
          <w:tcPr>
            <w:tcW w:w="4505" w:type="dxa"/>
          </w:tcPr>
          <w:p w14:paraId="47C9DA52" w14:textId="1888FE63" w:rsidR="00A44147" w:rsidRDefault="00A44147" w:rsidP="00E624FA">
            <w:pPr>
              <w:rPr>
                <w:lang w:val="en-US"/>
              </w:rPr>
            </w:pPr>
            <w:r>
              <w:rPr>
                <w:lang w:val="en-US"/>
              </w:rPr>
              <w:t>PCB</w:t>
            </w:r>
          </w:p>
        </w:tc>
        <w:tc>
          <w:tcPr>
            <w:tcW w:w="4505" w:type="dxa"/>
          </w:tcPr>
          <w:p w14:paraId="25C9630B" w14:textId="1E3A9CB2" w:rsidR="00A44147" w:rsidRPr="008001A6" w:rsidRDefault="00A44147" w:rsidP="00E624FA">
            <w:pPr>
              <w:rPr>
                <w:lang w:val="en-US"/>
              </w:rPr>
            </w:pPr>
            <w:r>
              <w:rPr>
                <w:lang w:val="en-US"/>
              </w:rPr>
              <w:t>Printed Circuit B</w:t>
            </w:r>
            <w:r w:rsidRPr="00A44147">
              <w:rPr>
                <w:lang w:val="en-US"/>
              </w:rPr>
              <w:t>oard</w:t>
            </w:r>
          </w:p>
        </w:tc>
      </w:tr>
    </w:tbl>
    <w:p w14:paraId="595E23F2" w14:textId="20238347" w:rsidR="000A10DE" w:rsidRPr="00AF0BE8" w:rsidRDefault="000A10DE" w:rsidP="00E624FA">
      <w:pPr>
        <w:rPr>
          <w:lang w:val="en-US"/>
        </w:rPr>
      </w:pPr>
    </w:p>
    <w:p w14:paraId="44B9429C" w14:textId="041E632F" w:rsidR="00F57578" w:rsidRPr="00AF0BE8" w:rsidRDefault="00F57578" w:rsidP="00E624FA">
      <w:pPr>
        <w:rPr>
          <w:lang w:val="en-US"/>
        </w:rPr>
      </w:pPr>
      <w:r w:rsidRPr="00AF0BE8">
        <w:rPr>
          <w:lang w:val="en-US"/>
        </w:rPr>
        <w:br w:type="page"/>
      </w:r>
    </w:p>
    <w:sdt>
      <w:sdtPr>
        <w:rPr>
          <w:rFonts w:ascii="Arial" w:eastAsiaTheme="minorEastAsia" w:hAnsi="Arial" w:cs="Times New Roman"/>
          <w:color w:val="auto"/>
          <w:sz w:val="22"/>
          <w:szCs w:val="22"/>
        </w:rPr>
        <w:id w:val="1708527659"/>
        <w:docPartObj>
          <w:docPartGallery w:val="Table of Contents"/>
          <w:docPartUnique/>
        </w:docPartObj>
      </w:sdtPr>
      <w:sdtEndPr>
        <w:rPr>
          <w:rFonts w:asciiTheme="majorHAnsi" w:eastAsiaTheme="majorEastAsia" w:hAnsiTheme="majorHAnsi" w:cstheme="majorBidi"/>
          <w:bCs/>
          <w:color w:val="2F5496" w:themeColor="accent1" w:themeShade="BF"/>
          <w:sz w:val="32"/>
          <w:szCs w:val="32"/>
        </w:rPr>
      </w:sdtEndPr>
      <w:sdtContent>
        <w:p w14:paraId="0986518A" w14:textId="77777777" w:rsidR="0030503A" w:rsidRDefault="00B3690F" w:rsidP="00854773">
          <w:pPr>
            <w:pStyle w:val="En-ttedetabledesmatires"/>
            <w:rPr>
              <w:noProof/>
            </w:rPr>
          </w:pPr>
          <w:r w:rsidRPr="001F2DBD">
            <w:rPr>
              <w:color w:val="auto"/>
              <w:u w:val="single"/>
            </w:rPr>
            <w:t>Table des matières</w:t>
          </w:r>
          <w:r w:rsidR="00854773">
            <w:fldChar w:fldCharType="begin"/>
          </w:r>
          <w:r w:rsidR="00854773">
            <w:instrText xml:space="preserve"> TOC \o "1-5" \h \z \u </w:instrText>
          </w:r>
          <w:r w:rsidR="00854773">
            <w:fldChar w:fldCharType="separate"/>
          </w:r>
        </w:p>
        <w:p w14:paraId="6BC68E70" w14:textId="01AE70E4" w:rsidR="0030503A" w:rsidRDefault="0030503A">
          <w:pPr>
            <w:pStyle w:val="TM1"/>
            <w:tabs>
              <w:tab w:val="right" w:leader="dot" w:pos="9016"/>
            </w:tabs>
            <w:rPr>
              <w:rFonts w:cstheme="minorBidi"/>
              <w:b w:val="0"/>
              <w:bCs w:val="0"/>
              <w:caps w:val="0"/>
              <w:noProof/>
              <w:sz w:val="22"/>
              <w:szCs w:val="22"/>
            </w:rPr>
          </w:pPr>
          <w:hyperlink w:anchor="_Toc16504650" w:history="1">
            <w:r w:rsidRPr="00D46BCF">
              <w:rPr>
                <w:rStyle w:val="Lienhypertexte"/>
                <w:noProof/>
              </w:rPr>
              <w:t>Remerciements</w:t>
            </w:r>
            <w:r>
              <w:rPr>
                <w:noProof/>
                <w:webHidden/>
              </w:rPr>
              <w:tab/>
            </w:r>
            <w:r>
              <w:rPr>
                <w:noProof/>
                <w:webHidden/>
              </w:rPr>
              <w:fldChar w:fldCharType="begin"/>
            </w:r>
            <w:r>
              <w:rPr>
                <w:noProof/>
                <w:webHidden/>
              </w:rPr>
              <w:instrText xml:space="preserve"> PAGEREF _Toc16504650 \h </w:instrText>
            </w:r>
            <w:r>
              <w:rPr>
                <w:noProof/>
                <w:webHidden/>
              </w:rPr>
            </w:r>
            <w:r>
              <w:rPr>
                <w:noProof/>
                <w:webHidden/>
              </w:rPr>
              <w:fldChar w:fldCharType="separate"/>
            </w:r>
            <w:r>
              <w:rPr>
                <w:noProof/>
                <w:webHidden/>
              </w:rPr>
              <w:t>1</w:t>
            </w:r>
            <w:r>
              <w:rPr>
                <w:noProof/>
                <w:webHidden/>
              </w:rPr>
              <w:fldChar w:fldCharType="end"/>
            </w:r>
          </w:hyperlink>
        </w:p>
        <w:p w14:paraId="3B534950" w14:textId="3A0DEA46" w:rsidR="0030503A" w:rsidRDefault="0030503A">
          <w:pPr>
            <w:pStyle w:val="TM1"/>
            <w:tabs>
              <w:tab w:val="right" w:leader="dot" w:pos="9016"/>
            </w:tabs>
            <w:rPr>
              <w:rFonts w:cstheme="minorBidi"/>
              <w:b w:val="0"/>
              <w:bCs w:val="0"/>
              <w:caps w:val="0"/>
              <w:noProof/>
              <w:sz w:val="22"/>
              <w:szCs w:val="22"/>
            </w:rPr>
          </w:pPr>
          <w:hyperlink w:anchor="_Toc16504651" w:history="1">
            <w:r w:rsidRPr="00D46BCF">
              <w:rPr>
                <w:rStyle w:val="Lienhypertexte"/>
                <w:noProof/>
              </w:rPr>
              <w:t>Glossaire</w:t>
            </w:r>
            <w:r>
              <w:rPr>
                <w:noProof/>
                <w:webHidden/>
              </w:rPr>
              <w:tab/>
            </w:r>
            <w:r>
              <w:rPr>
                <w:noProof/>
                <w:webHidden/>
              </w:rPr>
              <w:fldChar w:fldCharType="begin"/>
            </w:r>
            <w:r>
              <w:rPr>
                <w:noProof/>
                <w:webHidden/>
              </w:rPr>
              <w:instrText xml:space="preserve"> PAGEREF _Toc16504651 \h </w:instrText>
            </w:r>
            <w:r>
              <w:rPr>
                <w:noProof/>
                <w:webHidden/>
              </w:rPr>
            </w:r>
            <w:r>
              <w:rPr>
                <w:noProof/>
                <w:webHidden/>
              </w:rPr>
              <w:fldChar w:fldCharType="separate"/>
            </w:r>
            <w:r>
              <w:rPr>
                <w:noProof/>
                <w:webHidden/>
              </w:rPr>
              <w:t>1</w:t>
            </w:r>
            <w:r>
              <w:rPr>
                <w:noProof/>
                <w:webHidden/>
              </w:rPr>
              <w:fldChar w:fldCharType="end"/>
            </w:r>
          </w:hyperlink>
        </w:p>
        <w:p w14:paraId="053047D3" w14:textId="6B12281F" w:rsidR="0030503A" w:rsidRDefault="0030503A">
          <w:pPr>
            <w:pStyle w:val="TM1"/>
            <w:tabs>
              <w:tab w:val="left" w:pos="440"/>
              <w:tab w:val="right" w:leader="dot" w:pos="9016"/>
            </w:tabs>
            <w:rPr>
              <w:rFonts w:cstheme="minorBidi"/>
              <w:b w:val="0"/>
              <w:bCs w:val="0"/>
              <w:caps w:val="0"/>
              <w:noProof/>
              <w:sz w:val="22"/>
              <w:szCs w:val="22"/>
            </w:rPr>
          </w:pPr>
          <w:hyperlink w:anchor="_Toc16504652" w:history="1">
            <w:r w:rsidRPr="00D46BCF">
              <w:rPr>
                <w:rStyle w:val="Lienhypertexte"/>
                <w:noProof/>
              </w:rPr>
              <w:t>1</w:t>
            </w:r>
            <w:r>
              <w:rPr>
                <w:rFonts w:cstheme="minorBidi"/>
                <w:b w:val="0"/>
                <w:bCs w:val="0"/>
                <w:caps w:val="0"/>
                <w:noProof/>
                <w:sz w:val="22"/>
                <w:szCs w:val="22"/>
              </w:rPr>
              <w:tab/>
            </w:r>
            <w:r w:rsidRPr="00D46BCF">
              <w:rPr>
                <w:rStyle w:val="Lienhypertexte"/>
                <w:noProof/>
              </w:rPr>
              <w:t>Introduction</w:t>
            </w:r>
            <w:r>
              <w:rPr>
                <w:noProof/>
                <w:webHidden/>
              </w:rPr>
              <w:tab/>
            </w:r>
            <w:r>
              <w:rPr>
                <w:noProof/>
                <w:webHidden/>
              </w:rPr>
              <w:fldChar w:fldCharType="begin"/>
            </w:r>
            <w:r>
              <w:rPr>
                <w:noProof/>
                <w:webHidden/>
              </w:rPr>
              <w:instrText xml:space="preserve"> PAGEREF _Toc16504652 \h </w:instrText>
            </w:r>
            <w:r>
              <w:rPr>
                <w:noProof/>
                <w:webHidden/>
              </w:rPr>
            </w:r>
            <w:r>
              <w:rPr>
                <w:noProof/>
                <w:webHidden/>
              </w:rPr>
              <w:fldChar w:fldCharType="separate"/>
            </w:r>
            <w:r>
              <w:rPr>
                <w:noProof/>
                <w:webHidden/>
              </w:rPr>
              <w:t>7</w:t>
            </w:r>
            <w:r>
              <w:rPr>
                <w:noProof/>
                <w:webHidden/>
              </w:rPr>
              <w:fldChar w:fldCharType="end"/>
            </w:r>
          </w:hyperlink>
        </w:p>
        <w:p w14:paraId="28402140" w14:textId="56D9D41A" w:rsidR="0030503A" w:rsidRDefault="0030503A">
          <w:pPr>
            <w:pStyle w:val="TM2"/>
            <w:tabs>
              <w:tab w:val="left" w:pos="880"/>
              <w:tab w:val="right" w:leader="dot" w:pos="9016"/>
            </w:tabs>
            <w:rPr>
              <w:rFonts w:cstheme="minorBidi"/>
              <w:smallCaps w:val="0"/>
              <w:noProof/>
              <w:sz w:val="22"/>
              <w:szCs w:val="22"/>
            </w:rPr>
          </w:pPr>
          <w:hyperlink w:anchor="_Toc16504653" w:history="1">
            <w:r w:rsidRPr="00D46BCF">
              <w:rPr>
                <w:rStyle w:val="Lienhypertexte"/>
                <w:noProof/>
              </w:rPr>
              <w:t>1.1</w:t>
            </w:r>
            <w:r>
              <w:rPr>
                <w:rFonts w:cstheme="minorBidi"/>
                <w:smallCaps w:val="0"/>
                <w:noProof/>
                <w:sz w:val="22"/>
                <w:szCs w:val="22"/>
              </w:rPr>
              <w:tab/>
            </w:r>
            <w:r w:rsidRPr="00D46BCF">
              <w:rPr>
                <w:rStyle w:val="Lienhypertexte"/>
                <w:noProof/>
              </w:rPr>
              <w:t>But du projet</w:t>
            </w:r>
            <w:r>
              <w:rPr>
                <w:noProof/>
                <w:webHidden/>
              </w:rPr>
              <w:tab/>
            </w:r>
            <w:r>
              <w:rPr>
                <w:noProof/>
                <w:webHidden/>
              </w:rPr>
              <w:fldChar w:fldCharType="begin"/>
            </w:r>
            <w:r>
              <w:rPr>
                <w:noProof/>
                <w:webHidden/>
              </w:rPr>
              <w:instrText xml:space="preserve"> PAGEREF _Toc16504653 \h </w:instrText>
            </w:r>
            <w:r>
              <w:rPr>
                <w:noProof/>
                <w:webHidden/>
              </w:rPr>
            </w:r>
            <w:r>
              <w:rPr>
                <w:noProof/>
                <w:webHidden/>
              </w:rPr>
              <w:fldChar w:fldCharType="separate"/>
            </w:r>
            <w:r>
              <w:rPr>
                <w:noProof/>
                <w:webHidden/>
              </w:rPr>
              <w:t>7</w:t>
            </w:r>
            <w:r>
              <w:rPr>
                <w:noProof/>
                <w:webHidden/>
              </w:rPr>
              <w:fldChar w:fldCharType="end"/>
            </w:r>
          </w:hyperlink>
        </w:p>
        <w:p w14:paraId="3F48658C" w14:textId="1BF2495E" w:rsidR="0030503A" w:rsidRDefault="0030503A">
          <w:pPr>
            <w:pStyle w:val="TM2"/>
            <w:tabs>
              <w:tab w:val="left" w:pos="880"/>
              <w:tab w:val="right" w:leader="dot" w:pos="9016"/>
            </w:tabs>
            <w:rPr>
              <w:rFonts w:cstheme="minorBidi"/>
              <w:smallCaps w:val="0"/>
              <w:noProof/>
              <w:sz w:val="22"/>
              <w:szCs w:val="22"/>
            </w:rPr>
          </w:pPr>
          <w:hyperlink w:anchor="_Toc16504654" w:history="1">
            <w:r w:rsidRPr="00D46BCF">
              <w:rPr>
                <w:rStyle w:val="Lienhypertexte"/>
                <w:noProof/>
              </w:rPr>
              <w:t>1.2</w:t>
            </w:r>
            <w:r>
              <w:rPr>
                <w:rFonts w:cstheme="minorBidi"/>
                <w:smallCaps w:val="0"/>
                <w:noProof/>
                <w:sz w:val="22"/>
                <w:szCs w:val="22"/>
              </w:rPr>
              <w:tab/>
            </w:r>
            <w:r w:rsidRPr="00D46BCF">
              <w:rPr>
                <w:rStyle w:val="Lienhypertexte"/>
                <w:noProof/>
              </w:rPr>
              <w:t>Tâches à réaliser</w:t>
            </w:r>
            <w:r>
              <w:rPr>
                <w:noProof/>
                <w:webHidden/>
              </w:rPr>
              <w:tab/>
            </w:r>
            <w:r>
              <w:rPr>
                <w:noProof/>
                <w:webHidden/>
              </w:rPr>
              <w:fldChar w:fldCharType="begin"/>
            </w:r>
            <w:r>
              <w:rPr>
                <w:noProof/>
                <w:webHidden/>
              </w:rPr>
              <w:instrText xml:space="preserve"> PAGEREF _Toc16504654 \h </w:instrText>
            </w:r>
            <w:r>
              <w:rPr>
                <w:noProof/>
                <w:webHidden/>
              </w:rPr>
            </w:r>
            <w:r>
              <w:rPr>
                <w:noProof/>
                <w:webHidden/>
              </w:rPr>
              <w:fldChar w:fldCharType="separate"/>
            </w:r>
            <w:r>
              <w:rPr>
                <w:noProof/>
                <w:webHidden/>
              </w:rPr>
              <w:t>7</w:t>
            </w:r>
            <w:r>
              <w:rPr>
                <w:noProof/>
                <w:webHidden/>
              </w:rPr>
              <w:fldChar w:fldCharType="end"/>
            </w:r>
          </w:hyperlink>
        </w:p>
        <w:p w14:paraId="576C88C5" w14:textId="66205C00" w:rsidR="0030503A" w:rsidRDefault="0030503A">
          <w:pPr>
            <w:pStyle w:val="TM1"/>
            <w:tabs>
              <w:tab w:val="left" w:pos="440"/>
              <w:tab w:val="right" w:leader="dot" w:pos="9016"/>
            </w:tabs>
            <w:rPr>
              <w:rFonts w:cstheme="minorBidi"/>
              <w:b w:val="0"/>
              <w:bCs w:val="0"/>
              <w:caps w:val="0"/>
              <w:noProof/>
              <w:sz w:val="22"/>
              <w:szCs w:val="22"/>
            </w:rPr>
          </w:pPr>
          <w:hyperlink w:anchor="_Toc16504655" w:history="1">
            <w:r w:rsidRPr="00D46BCF">
              <w:rPr>
                <w:rStyle w:val="Lienhypertexte"/>
                <w:noProof/>
              </w:rPr>
              <w:t>2</w:t>
            </w:r>
            <w:r>
              <w:rPr>
                <w:rFonts w:cstheme="minorBidi"/>
                <w:b w:val="0"/>
                <w:bCs w:val="0"/>
                <w:caps w:val="0"/>
                <w:noProof/>
                <w:sz w:val="22"/>
                <w:szCs w:val="22"/>
              </w:rPr>
              <w:tab/>
            </w:r>
            <w:r w:rsidRPr="00D46BCF">
              <w:rPr>
                <w:rStyle w:val="Lienhypertexte"/>
                <w:noProof/>
              </w:rPr>
              <w:t>Conception</w:t>
            </w:r>
            <w:r>
              <w:rPr>
                <w:noProof/>
                <w:webHidden/>
              </w:rPr>
              <w:tab/>
            </w:r>
            <w:r>
              <w:rPr>
                <w:noProof/>
                <w:webHidden/>
              </w:rPr>
              <w:fldChar w:fldCharType="begin"/>
            </w:r>
            <w:r>
              <w:rPr>
                <w:noProof/>
                <w:webHidden/>
              </w:rPr>
              <w:instrText xml:space="preserve"> PAGEREF _Toc16504655 \h </w:instrText>
            </w:r>
            <w:r>
              <w:rPr>
                <w:noProof/>
                <w:webHidden/>
              </w:rPr>
            </w:r>
            <w:r>
              <w:rPr>
                <w:noProof/>
                <w:webHidden/>
              </w:rPr>
              <w:fldChar w:fldCharType="separate"/>
            </w:r>
            <w:r>
              <w:rPr>
                <w:noProof/>
                <w:webHidden/>
              </w:rPr>
              <w:t>8</w:t>
            </w:r>
            <w:r>
              <w:rPr>
                <w:noProof/>
                <w:webHidden/>
              </w:rPr>
              <w:fldChar w:fldCharType="end"/>
            </w:r>
          </w:hyperlink>
        </w:p>
        <w:p w14:paraId="79C7D065" w14:textId="2BA6AAFD" w:rsidR="0030503A" w:rsidRDefault="0030503A">
          <w:pPr>
            <w:pStyle w:val="TM2"/>
            <w:tabs>
              <w:tab w:val="left" w:pos="880"/>
              <w:tab w:val="right" w:leader="dot" w:pos="9016"/>
            </w:tabs>
            <w:rPr>
              <w:rFonts w:cstheme="minorBidi"/>
              <w:smallCaps w:val="0"/>
              <w:noProof/>
              <w:sz w:val="22"/>
              <w:szCs w:val="22"/>
            </w:rPr>
          </w:pPr>
          <w:hyperlink w:anchor="_Toc16504656" w:history="1">
            <w:r w:rsidRPr="00D46BCF">
              <w:rPr>
                <w:rStyle w:val="Lienhypertexte"/>
                <w:noProof/>
              </w:rPr>
              <w:t>2.1</w:t>
            </w:r>
            <w:r>
              <w:rPr>
                <w:rFonts w:cstheme="minorBidi"/>
                <w:smallCaps w:val="0"/>
                <w:noProof/>
                <w:sz w:val="22"/>
                <w:szCs w:val="22"/>
              </w:rPr>
              <w:tab/>
            </w:r>
            <w:r w:rsidRPr="00D46BCF">
              <w:rPr>
                <w:rStyle w:val="Lienhypertexte"/>
                <w:noProof/>
              </w:rPr>
              <w:t>Schéma de principe</w:t>
            </w:r>
            <w:r>
              <w:rPr>
                <w:noProof/>
                <w:webHidden/>
              </w:rPr>
              <w:tab/>
            </w:r>
            <w:r>
              <w:rPr>
                <w:noProof/>
                <w:webHidden/>
              </w:rPr>
              <w:fldChar w:fldCharType="begin"/>
            </w:r>
            <w:r>
              <w:rPr>
                <w:noProof/>
                <w:webHidden/>
              </w:rPr>
              <w:instrText xml:space="preserve"> PAGEREF _Toc16504656 \h </w:instrText>
            </w:r>
            <w:r>
              <w:rPr>
                <w:noProof/>
                <w:webHidden/>
              </w:rPr>
            </w:r>
            <w:r>
              <w:rPr>
                <w:noProof/>
                <w:webHidden/>
              </w:rPr>
              <w:fldChar w:fldCharType="separate"/>
            </w:r>
            <w:r>
              <w:rPr>
                <w:noProof/>
                <w:webHidden/>
              </w:rPr>
              <w:t>8</w:t>
            </w:r>
            <w:r>
              <w:rPr>
                <w:noProof/>
                <w:webHidden/>
              </w:rPr>
              <w:fldChar w:fldCharType="end"/>
            </w:r>
          </w:hyperlink>
        </w:p>
        <w:p w14:paraId="0192A2F0" w14:textId="5181FFC7" w:rsidR="0030503A" w:rsidRDefault="0030503A">
          <w:pPr>
            <w:pStyle w:val="TM2"/>
            <w:tabs>
              <w:tab w:val="left" w:pos="880"/>
              <w:tab w:val="right" w:leader="dot" w:pos="9016"/>
            </w:tabs>
            <w:rPr>
              <w:rFonts w:cstheme="minorBidi"/>
              <w:smallCaps w:val="0"/>
              <w:noProof/>
              <w:sz w:val="22"/>
              <w:szCs w:val="22"/>
            </w:rPr>
          </w:pPr>
          <w:hyperlink w:anchor="_Toc16504657" w:history="1">
            <w:r w:rsidRPr="00D46BCF">
              <w:rPr>
                <w:rStyle w:val="Lienhypertexte"/>
                <w:noProof/>
              </w:rPr>
              <w:t>2.2</w:t>
            </w:r>
            <w:r>
              <w:rPr>
                <w:rFonts w:cstheme="minorBidi"/>
                <w:smallCaps w:val="0"/>
                <w:noProof/>
                <w:sz w:val="22"/>
                <w:szCs w:val="22"/>
              </w:rPr>
              <w:tab/>
            </w:r>
            <w:r w:rsidRPr="00D46BCF">
              <w:rPr>
                <w:rStyle w:val="Lienhypertexte"/>
                <w:noProof/>
              </w:rPr>
              <w:t>Antenne log-périodique</w:t>
            </w:r>
            <w:r>
              <w:rPr>
                <w:noProof/>
                <w:webHidden/>
              </w:rPr>
              <w:tab/>
            </w:r>
            <w:r>
              <w:rPr>
                <w:noProof/>
                <w:webHidden/>
              </w:rPr>
              <w:fldChar w:fldCharType="begin"/>
            </w:r>
            <w:r>
              <w:rPr>
                <w:noProof/>
                <w:webHidden/>
              </w:rPr>
              <w:instrText xml:space="preserve"> PAGEREF _Toc16504657 \h </w:instrText>
            </w:r>
            <w:r>
              <w:rPr>
                <w:noProof/>
                <w:webHidden/>
              </w:rPr>
            </w:r>
            <w:r>
              <w:rPr>
                <w:noProof/>
                <w:webHidden/>
              </w:rPr>
              <w:fldChar w:fldCharType="separate"/>
            </w:r>
            <w:r>
              <w:rPr>
                <w:noProof/>
                <w:webHidden/>
              </w:rPr>
              <w:t>9</w:t>
            </w:r>
            <w:r>
              <w:rPr>
                <w:noProof/>
                <w:webHidden/>
              </w:rPr>
              <w:fldChar w:fldCharType="end"/>
            </w:r>
          </w:hyperlink>
        </w:p>
        <w:p w14:paraId="7181888F" w14:textId="665C4B6F" w:rsidR="0030503A" w:rsidRDefault="0030503A">
          <w:pPr>
            <w:pStyle w:val="TM3"/>
            <w:tabs>
              <w:tab w:val="left" w:pos="1100"/>
              <w:tab w:val="right" w:leader="dot" w:pos="9016"/>
            </w:tabs>
            <w:rPr>
              <w:rFonts w:cstheme="minorBidi"/>
              <w:i w:val="0"/>
              <w:iCs w:val="0"/>
              <w:noProof/>
              <w:sz w:val="22"/>
              <w:szCs w:val="22"/>
            </w:rPr>
          </w:pPr>
          <w:hyperlink w:anchor="_Toc16504658" w:history="1">
            <w:r w:rsidRPr="00D46BCF">
              <w:rPr>
                <w:rStyle w:val="Lienhypertexte"/>
                <w:noProof/>
                <w14:scene3d>
                  <w14:camera w14:prst="orthographicFront"/>
                  <w14:lightRig w14:rig="threePt" w14:dir="t">
                    <w14:rot w14:lat="0" w14:lon="0" w14:rev="0"/>
                  </w14:lightRig>
                </w14:scene3d>
              </w:rPr>
              <w:t>2.2.1</w:t>
            </w:r>
            <w:r>
              <w:rPr>
                <w:rFonts w:cstheme="minorBidi"/>
                <w:i w:val="0"/>
                <w:iCs w:val="0"/>
                <w:noProof/>
                <w:sz w:val="22"/>
                <w:szCs w:val="22"/>
              </w:rPr>
              <w:tab/>
            </w:r>
            <w:r w:rsidRPr="00D46BCF">
              <w:rPr>
                <w:rStyle w:val="Lienhypertexte"/>
                <w:noProof/>
              </w:rPr>
              <w:t>Définition</w:t>
            </w:r>
            <w:r>
              <w:rPr>
                <w:noProof/>
                <w:webHidden/>
              </w:rPr>
              <w:tab/>
            </w:r>
            <w:r>
              <w:rPr>
                <w:noProof/>
                <w:webHidden/>
              </w:rPr>
              <w:fldChar w:fldCharType="begin"/>
            </w:r>
            <w:r>
              <w:rPr>
                <w:noProof/>
                <w:webHidden/>
              </w:rPr>
              <w:instrText xml:space="preserve"> PAGEREF _Toc16504658 \h </w:instrText>
            </w:r>
            <w:r>
              <w:rPr>
                <w:noProof/>
                <w:webHidden/>
              </w:rPr>
            </w:r>
            <w:r>
              <w:rPr>
                <w:noProof/>
                <w:webHidden/>
              </w:rPr>
              <w:fldChar w:fldCharType="separate"/>
            </w:r>
            <w:r>
              <w:rPr>
                <w:noProof/>
                <w:webHidden/>
              </w:rPr>
              <w:t>9</w:t>
            </w:r>
            <w:r>
              <w:rPr>
                <w:noProof/>
                <w:webHidden/>
              </w:rPr>
              <w:fldChar w:fldCharType="end"/>
            </w:r>
          </w:hyperlink>
        </w:p>
        <w:p w14:paraId="1160B8B6" w14:textId="1BC83371" w:rsidR="0030503A" w:rsidRDefault="0030503A">
          <w:pPr>
            <w:pStyle w:val="TM3"/>
            <w:tabs>
              <w:tab w:val="left" w:pos="1100"/>
              <w:tab w:val="right" w:leader="dot" w:pos="9016"/>
            </w:tabs>
            <w:rPr>
              <w:rFonts w:cstheme="minorBidi"/>
              <w:i w:val="0"/>
              <w:iCs w:val="0"/>
              <w:noProof/>
              <w:sz w:val="22"/>
              <w:szCs w:val="22"/>
            </w:rPr>
          </w:pPr>
          <w:hyperlink w:anchor="_Toc16504659" w:history="1">
            <w:r w:rsidRPr="00D46BCF">
              <w:rPr>
                <w:rStyle w:val="Lienhypertexte"/>
                <w:noProof/>
                <w14:scene3d>
                  <w14:camera w14:prst="orthographicFront"/>
                  <w14:lightRig w14:rig="threePt" w14:dir="t">
                    <w14:rot w14:lat="0" w14:lon="0" w14:rev="0"/>
                  </w14:lightRig>
                </w14:scene3d>
              </w:rPr>
              <w:t>2.2.2</w:t>
            </w:r>
            <w:r>
              <w:rPr>
                <w:rFonts w:cstheme="minorBidi"/>
                <w:i w:val="0"/>
                <w:iCs w:val="0"/>
                <w:noProof/>
                <w:sz w:val="22"/>
                <w:szCs w:val="22"/>
              </w:rPr>
              <w:tab/>
            </w:r>
            <w:r w:rsidRPr="00D46BCF">
              <w:rPr>
                <w:rStyle w:val="Lienhypertexte"/>
                <w:noProof/>
              </w:rPr>
              <w:t>Analyse</w:t>
            </w:r>
            <w:r>
              <w:rPr>
                <w:noProof/>
                <w:webHidden/>
              </w:rPr>
              <w:tab/>
            </w:r>
            <w:r>
              <w:rPr>
                <w:noProof/>
                <w:webHidden/>
              </w:rPr>
              <w:fldChar w:fldCharType="begin"/>
            </w:r>
            <w:r>
              <w:rPr>
                <w:noProof/>
                <w:webHidden/>
              </w:rPr>
              <w:instrText xml:space="preserve"> PAGEREF _Toc16504659 \h </w:instrText>
            </w:r>
            <w:r>
              <w:rPr>
                <w:noProof/>
                <w:webHidden/>
              </w:rPr>
            </w:r>
            <w:r>
              <w:rPr>
                <w:noProof/>
                <w:webHidden/>
              </w:rPr>
              <w:fldChar w:fldCharType="separate"/>
            </w:r>
            <w:r>
              <w:rPr>
                <w:noProof/>
                <w:webHidden/>
              </w:rPr>
              <w:t>9</w:t>
            </w:r>
            <w:r>
              <w:rPr>
                <w:noProof/>
                <w:webHidden/>
              </w:rPr>
              <w:fldChar w:fldCharType="end"/>
            </w:r>
          </w:hyperlink>
        </w:p>
        <w:p w14:paraId="469AC634" w14:textId="008F5B88" w:rsidR="0030503A" w:rsidRDefault="0030503A">
          <w:pPr>
            <w:pStyle w:val="TM3"/>
            <w:tabs>
              <w:tab w:val="left" w:pos="1100"/>
              <w:tab w:val="right" w:leader="dot" w:pos="9016"/>
            </w:tabs>
            <w:rPr>
              <w:rFonts w:cstheme="minorBidi"/>
              <w:i w:val="0"/>
              <w:iCs w:val="0"/>
              <w:noProof/>
              <w:sz w:val="22"/>
              <w:szCs w:val="22"/>
            </w:rPr>
          </w:pPr>
          <w:hyperlink w:anchor="_Toc16504660" w:history="1">
            <w:r w:rsidRPr="00D46BCF">
              <w:rPr>
                <w:rStyle w:val="Lienhypertexte"/>
                <w:noProof/>
                <w14:scene3d>
                  <w14:camera w14:prst="orthographicFront"/>
                  <w14:lightRig w14:rig="threePt" w14:dir="t">
                    <w14:rot w14:lat="0" w14:lon="0" w14:rev="0"/>
                  </w14:lightRig>
                </w14:scene3d>
              </w:rPr>
              <w:t>2.2.3</w:t>
            </w:r>
            <w:r>
              <w:rPr>
                <w:rFonts w:cstheme="minorBidi"/>
                <w:i w:val="0"/>
                <w:iCs w:val="0"/>
                <w:noProof/>
                <w:sz w:val="22"/>
                <w:szCs w:val="22"/>
              </w:rPr>
              <w:tab/>
            </w:r>
            <w:r w:rsidRPr="00D46BCF">
              <w:rPr>
                <w:rStyle w:val="Lienhypertexte"/>
                <w:noProof/>
              </w:rPr>
              <w:t>Design</w:t>
            </w:r>
            <w:r>
              <w:rPr>
                <w:noProof/>
                <w:webHidden/>
              </w:rPr>
              <w:tab/>
            </w:r>
            <w:r>
              <w:rPr>
                <w:noProof/>
                <w:webHidden/>
              </w:rPr>
              <w:fldChar w:fldCharType="begin"/>
            </w:r>
            <w:r>
              <w:rPr>
                <w:noProof/>
                <w:webHidden/>
              </w:rPr>
              <w:instrText xml:space="preserve"> PAGEREF _Toc16504660 \h </w:instrText>
            </w:r>
            <w:r>
              <w:rPr>
                <w:noProof/>
                <w:webHidden/>
              </w:rPr>
            </w:r>
            <w:r>
              <w:rPr>
                <w:noProof/>
                <w:webHidden/>
              </w:rPr>
              <w:fldChar w:fldCharType="separate"/>
            </w:r>
            <w:r>
              <w:rPr>
                <w:noProof/>
                <w:webHidden/>
              </w:rPr>
              <w:t>10</w:t>
            </w:r>
            <w:r>
              <w:rPr>
                <w:noProof/>
                <w:webHidden/>
              </w:rPr>
              <w:fldChar w:fldCharType="end"/>
            </w:r>
          </w:hyperlink>
        </w:p>
        <w:p w14:paraId="3AB2998C" w14:textId="3582D51D" w:rsidR="0030503A" w:rsidRDefault="0030503A">
          <w:pPr>
            <w:pStyle w:val="TM3"/>
            <w:tabs>
              <w:tab w:val="left" w:pos="1100"/>
              <w:tab w:val="right" w:leader="dot" w:pos="9016"/>
            </w:tabs>
            <w:rPr>
              <w:rFonts w:cstheme="minorBidi"/>
              <w:i w:val="0"/>
              <w:iCs w:val="0"/>
              <w:noProof/>
              <w:sz w:val="22"/>
              <w:szCs w:val="22"/>
            </w:rPr>
          </w:pPr>
          <w:hyperlink w:anchor="_Toc16504661" w:history="1">
            <w:r w:rsidRPr="00D46BCF">
              <w:rPr>
                <w:rStyle w:val="Lienhypertexte"/>
                <w:noProof/>
                <w14:scene3d>
                  <w14:camera w14:prst="orthographicFront"/>
                  <w14:lightRig w14:rig="threePt" w14:dir="t">
                    <w14:rot w14:lat="0" w14:lon="0" w14:rev="0"/>
                  </w14:lightRig>
                </w14:scene3d>
              </w:rPr>
              <w:t>2.2.4</w:t>
            </w:r>
            <w:r>
              <w:rPr>
                <w:rFonts w:cstheme="minorBidi"/>
                <w:i w:val="0"/>
                <w:iCs w:val="0"/>
                <w:noProof/>
                <w:sz w:val="22"/>
                <w:szCs w:val="22"/>
              </w:rPr>
              <w:tab/>
            </w:r>
            <w:r w:rsidRPr="00D46BCF">
              <w:rPr>
                <w:rStyle w:val="Lienhypertexte"/>
                <w:noProof/>
              </w:rPr>
              <w:t>Simulation</w:t>
            </w:r>
            <w:r>
              <w:rPr>
                <w:noProof/>
                <w:webHidden/>
              </w:rPr>
              <w:tab/>
            </w:r>
            <w:r>
              <w:rPr>
                <w:noProof/>
                <w:webHidden/>
              </w:rPr>
              <w:fldChar w:fldCharType="begin"/>
            </w:r>
            <w:r>
              <w:rPr>
                <w:noProof/>
                <w:webHidden/>
              </w:rPr>
              <w:instrText xml:space="preserve"> PAGEREF _Toc16504661 \h </w:instrText>
            </w:r>
            <w:r>
              <w:rPr>
                <w:noProof/>
                <w:webHidden/>
              </w:rPr>
            </w:r>
            <w:r>
              <w:rPr>
                <w:noProof/>
                <w:webHidden/>
              </w:rPr>
              <w:fldChar w:fldCharType="separate"/>
            </w:r>
            <w:r>
              <w:rPr>
                <w:noProof/>
                <w:webHidden/>
              </w:rPr>
              <w:t>15</w:t>
            </w:r>
            <w:r>
              <w:rPr>
                <w:noProof/>
                <w:webHidden/>
              </w:rPr>
              <w:fldChar w:fldCharType="end"/>
            </w:r>
          </w:hyperlink>
        </w:p>
        <w:p w14:paraId="70B975D6" w14:textId="1AA7D5A1" w:rsidR="0030503A" w:rsidRDefault="0030503A">
          <w:pPr>
            <w:pStyle w:val="TM4"/>
            <w:tabs>
              <w:tab w:val="left" w:pos="1540"/>
              <w:tab w:val="right" w:leader="dot" w:pos="9016"/>
            </w:tabs>
            <w:rPr>
              <w:rFonts w:cstheme="minorBidi"/>
              <w:noProof/>
              <w:sz w:val="22"/>
              <w:szCs w:val="22"/>
            </w:rPr>
          </w:pPr>
          <w:hyperlink w:anchor="_Toc16504662" w:history="1">
            <w:r w:rsidRPr="00D46BCF">
              <w:rPr>
                <w:rStyle w:val="Lienhypertexte"/>
                <w:noProof/>
              </w:rPr>
              <w:t>2.2.4.1</w:t>
            </w:r>
            <w:r>
              <w:rPr>
                <w:rFonts w:cstheme="minorBidi"/>
                <w:noProof/>
                <w:sz w:val="22"/>
                <w:szCs w:val="22"/>
              </w:rPr>
              <w:tab/>
            </w:r>
            <w:r w:rsidRPr="00D46BCF">
              <w:rPr>
                <w:rStyle w:val="Lienhypertexte"/>
                <w:noProof/>
              </w:rPr>
              <w:t>Impédance</w:t>
            </w:r>
            <w:r>
              <w:rPr>
                <w:noProof/>
                <w:webHidden/>
              </w:rPr>
              <w:tab/>
            </w:r>
            <w:r>
              <w:rPr>
                <w:noProof/>
                <w:webHidden/>
              </w:rPr>
              <w:fldChar w:fldCharType="begin"/>
            </w:r>
            <w:r>
              <w:rPr>
                <w:noProof/>
                <w:webHidden/>
              </w:rPr>
              <w:instrText xml:space="preserve"> PAGEREF _Toc16504662 \h </w:instrText>
            </w:r>
            <w:r>
              <w:rPr>
                <w:noProof/>
                <w:webHidden/>
              </w:rPr>
            </w:r>
            <w:r>
              <w:rPr>
                <w:noProof/>
                <w:webHidden/>
              </w:rPr>
              <w:fldChar w:fldCharType="separate"/>
            </w:r>
            <w:r>
              <w:rPr>
                <w:noProof/>
                <w:webHidden/>
              </w:rPr>
              <w:t>16</w:t>
            </w:r>
            <w:r>
              <w:rPr>
                <w:noProof/>
                <w:webHidden/>
              </w:rPr>
              <w:fldChar w:fldCharType="end"/>
            </w:r>
          </w:hyperlink>
        </w:p>
        <w:p w14:paraId="15EA74C0" w14:textId="3D966001" w:rsidR="0030503A" w:rsidRDefault="0030503A">
          <w:pPr>
            <w:pStyle w:val="TM4"/>
            <w:tabs>
              <w:tab w:val="left" w:pos="1540"/>
              <w:tab w:val="right" w:leader="dot" w:pos="9016"/>
            </w:tabs>
            <w:rPr>
              <w:rFonts w:cstheme="minorBidi"/>
              <w:noProof/>
              <w:sz w:val="22"/>
              <w:szCs w:val="22"/>
            </w:rPr>
          </w:pPr>
          <w:hyperlink w:anchor="_Toc16504663" w:history="1">
            <w:r w:rsidRPr="00D46BCF">
              <w:rPr>
                <w:rStyle w:val="Lienhypertexte"/>
                <w:noProof/>
              </w:rPr>
              <w:t>2.2.4.2</w:t>
            </w:r>
            <w:r>
              <w:rPr>
                <w:rFonts w:cstheme="minorBidi"/>
                <w:noProof/>
                <w:sz w:val="22"/>
                <w:szCs w:val="22"/>
              </w:rPr>
              <w:tab/>
            </w:r>
            <w:r w:rsidRPr="00D46BCF">
              <w:rPr>
                <w:rStyle w:val="Lienhypertexte"/>
                <w:noProof/>
              </w:rPr>
              <w:t>Réflexion</w:t>
            </w:r>
            <w:r>
              <w:rPr>
                <w:noProof/>
                <w:webHidden/>
              </w:rPr>
              <w:tab/>
            </w:r>
            <w:r>
              <w:rPr>
                <w:noProof/>
                <w:webHidden/>
              </w:rPr>
              <w:fldChar w:fldCharType="begin"/>
            </w:r>
            <w:r>
              <w:rPr>
                <w:noProof/>
                <w:webHidden/>
              </w:rPr>
              <w:instrText xml:space="preserve"> PAGEREF _Toc16504663 \h </w:instrText>
            </w:r>
            <w:r>
              <w:rPr>
                <w:noProof/>
                <w:webHidden/>
              </w:rPr>
            </w:r>
            <w:r>
              <w:rPr>
                <w:noProof/>
                <w:webHidden/>
              </w:rPr>
              <w:fldChar w:fldCharType="separate"/>
            </w:r>
            <w:r>
              <w:rPr>
                <w:noProof/>
                <w:webHidden/>
              </w:rPr>
              <w:t>16</w:t>
            </w:r>
            <w:r>
              <w:rPr>
                <w:noProof/>
                <w:webHidden/>
              </w:rPr>
              <w:fldChar w:fldCharType="end"/>
            </w:r>
          </w:hyperlink>
        </w:p>
        <w:p w14:paraId="5E8DB3B4" w14:textId="7729C3C5" w:rsidR="0030503A" w:rsidRDefault="0030503A">
          <w:pPr>
            <w:pStyle w:val="TM4"/>
            <w:tabs>
              <w:tab w:val="left" w:pos="1540"/>
              <w:tab w:val="right" w:leader="dot" w:pos="9016"/>
            </w:tabs>
            <w:rPr>
              <w:rFonts w:cstheme="minorBidi"/>
              <w:noProof/>
              <w:sz w:val="22"/>
              <w:szCs w:val="22"/>
            </w:rPr>
          </w:pPr>
          <w:hyperlink w:anchor="_Toc16504664" w:history="1">
            <w:r w:rsidRPr="00D46BCF">
              <w:rPr>
                <w:rStyle w:val="Lienhypertexte"/>
                <w:noProof/>
              </w:rPr>
              <w:t>2.2.4.3</w:t>
            </w:r>
            <w:r>
              <w:rPr>
                <w:rFonts w:cstheme="minorBidi"/>
                <w:noProof/>
                <w:sz w:val="22"/>
                <w:szCs w:val="22"/>
              </w:rPr>
              <w:tab/>
            </w:r>
            <w:r w:rsidRPr="00D46BCF">
              <w:rPr>
                <w:rStyle w:val="Lienhypertexte"/>
                <w:noProof/>
              </w:rPr>
              <w:t>Radiation</w:t>
            </w:r>
            <w:r>
              <w:rPr>
                <w:noProof/>
                <w:webHidden/>
              </w:rPr>
              <w:tab/>
            </w:r>
            <w:r>
              <w:rPr>
                <w:noProof/>
                <w:webHidden/>
              </w:rPr>
              <w:fldChar w:fldCharType="begin"/>
            </w:r>
            <w:r>
              <w:rPr>
                <w:noProof/>
                <w:webHidden/>
              </w:rPr>
              <w:instrText xml:space="preserve"> PAGEREF _Toc16504664 \h </w:instrText>
            </w:r>
            <w:r>
              <w:rPr>
                <w:noProof/>
                <w:webHidden/>
              </w:rPr>
            </w:r>
            <w:r>
              <w:rPr>
                <w:noProof/>
                <w:webHidden/>
              </w:rPr>
              <w:fldChar w:fldCharType="separate"/>
            </w:r>
            <w:r>
              <w:rPr>
                <w:noProof/>
                <w:webHidden/>
              </w:rPr>
              <w:t>17</w:t>
            </w:r>
            <w:r>
              <w:rPr>
                <w:noProof/>
                <w:webHidden/>
              </w:rPr>
              <w:fldChar w:fldCharType="end"/>
            </w:r>
          </w:hyperlink>
        </w:p>
        <w:p w14:paraId="7D33E4F1" w14:textId="404E61BD" w:rsidR="0030503A" w:rsidRDefault="0030503A">
          <w:pPr>
            <w:pStyle w:val="TM3"/>
            <w:tabs>
              <w:tab w:val="left" w:pos="1100"/>
              <w:tab w:val="right" w:leader="dot" w:pos="9016"/>
            </w:tabs>
            <w:rPr>
              <w:rFonts w:cstheme="minorBidi"/>
              <w:i w:val="0"/>
              <w:iCs w:val="0"/>
              <w:noProof/>
              <w:sz w:val="22"/>
              <w:szCs w:val="22"/>
            </w:rPr>
          </w:pPr>
          <w:hyperlink w:anchor="_Toc16504665" w:history="1">
            <w:r w:rsidRPr="00D46BCF">
              <w:rPr>
                <w:rStyle w:val="Lienhypertexte"/>
                <w:noProof/>
                <w14:scene3d>
                  <w14:camera w14:prst="orthographicFront"/>
                  <w14:lightRig w14:rig="threePt" w14:dir="t">
                    <w14:rot w14:lat="0" w14:lon="0" w14:rev="0"/>
                  </w14:lightRig>
                </w14:scene3d>
              </w:rPr>
              <w:t>2.2.5</w:t>
            </w:r>
            <w:r>
              <w:rPr>
                <w:rFonts w:cstheme="minorBidi"/>
                <w:i w:val="0"/>
                <w:iCs w:val="0"/>
                <w:noProof/>
                <w:sz w:val="22"/>
                <w:szCs w:val="22"/>
              </w:rPr>
              <w:tab/>
            </w:r>
            <w:r w:rsidRPr="00D46BCF">
              <w:rPr>
                <w:rStyle w:val="Lienhypertexte"/>
                <w:noProof/>
              </w:rPr>
              <w:t>Tests et résultats</w:t>
            </w:r>
            <w:r>
              <w:rPr>
                <w:noProof/>
                <w:webHidden/>
              </w:rPr>
              <w:tab/>
            </w:r>
            <w:r>
              <w:rPr>
                <w:noProof/>
                <w:webHidden/>
              </w:rPr>
              <w:fldChar w:fldCharType="begin"/>
            </w:r>
            <w:r>
              <w:rPr>
                <w:noProof/>
                <w:webHidden/>
              </w:rPr>
              <w:instrText xml:space="preserve"> PAGEREF _Toc16504665 \h </w:instrText>
            </w:r>
            <w:r>
              <w:rPr>
                <w:noProof/>
                <w:webHidden/>
              </w:rPr>
            </w:r>
            <w:r>
              <w:rPr>
                <w:noProof/>
                <w:webHidden/>
              </w:rPr>
              <w:fldChar w:fldCharType="separate"/>
            </w:r>
            <w:r>
              <w:rPr>
                <w:noProof/>
                <w:webHidden/>
              </w:rPr>
              <w:t>18</w:t>
            </w:r>
            <w:r>
              <w:rPr>
                <w:noProof/>
                <w:webHidden/>
              </w:rPr>
              <w:fldChar w:fldCharType="end"/>
            </w:r>
          </w:hyperlink>
        </w:p>
        <w:p w14:paraId="4AE2E89D" w14:textId="1AC0CB50" w:rsidR="0030503A" w:rsidRDefault="0030503A">
          <w:pPr>
            <w:pStyle w:val="TM4"/>
            <w:tabs>
              <w:tab w:val="left" w:pos="1540"/>
              <w:tab w:val="right" w:leader="dot" w:pos="9016"/>
            </w:tabs>
            <w:rPr>
              <w:rFonts w:cstheme="minorBidi"/>
              <w:noProof/>
              <w:sz w:val="22"/>
              <w:szCs w:val="22"/>
            </w:rPr>
          </w:pPr>
          <w:hyperlink w:anchor="_Toc16504666" w:history="1">
            <w:r w:rsidRPr="00D46BCF">
              <w:rPr>
                <w:rStyle w:val="Lienhypertexte"/>
                <w:noProof/>
              </w:rPr>
              <w:t>2.2.5.1</w:t>
            </w:r>
            <w:r>
              <w:rPr>
                <w:rFonts w:cstheme="minorBidi"/>
                <w:noProof/>
                <w:sz w:val="22"/>
                <w:szCs w:val="22"/>
              </w:rPr>
              <w:tab/>
            </w:r>
            <w:r w:rsidRPr="00D46BCF">
              <w:rPr>
                <w:rStyle w:val="Lienhypertexte"/>
                <w:noProof/>
              </w:rPr>
              <w:t>PCB Test</w:t>
            </w:r>
            <w:r>
              <w:rPr>
                <w:noProof/>
                <w:webHidden/>
              </w:rPr>
              <w:tab/>
            </w:r>
            <w:r>
              <w:rPr>
                <w:noProof/>
                <w:webHidden/>
              </w:rPr>
              <w:fldChar w:fldCharType="begin"/>
            </w:r>
            <w:r>
              <w:rPr>
                <w:noProof/>
                <w:webHidden/>
              </w:rPr>
              <w:instrText xml:space="preserve"> PAGEREF _Toc16504666 \h </w:instrText>
            </w:r>
            <w:r>
              <w:rPr>
                <w:noProof/>
                <w:webHidden/>
              </w:rPr>
            </w:r>
            <w:r>
              <w:rPr>
                <w:noProof/>
                <w:webHidden/>
              </w:rPr>
              <w:fldChar w:fldCharType="separate"/>
            </w:r>
            <w:r>
              <w:rPr>
                <w:noProof/>
                <w:webHidden/>
              </w:rPr>
              <w:t>18</w:t>
            </w:r>
            <w:r>
              <w:rPr>
                <w:noProof/>
                <w:webHidden/>
              </w:rPr>
              <w:fldChar w:fldCharType="end"/>
            </w:r>
          </w:hyperlink>
        </w:p>
        <w:p w14:paraId="7E029AA2" w14:textId="32D225AB" w:rsidR="0030503A" w:rsidRDefault="0030503A">
          <w:pPr>
            <w:pStyle w:val="TM4"/>
            <w:tabs>
              <w:tab w:val="left" w:pos="1540"/>
              <w:tab w:val="right" w:leader="dot" w:pos="9016"/>
            </w:tabs>
            <w:rPr>
              <w:rFonts w:cstheme="minorBidi"/>
              <w:noProof/>
              <w:sz w:val="22"/>
              <w:szCs w:val="22"/>
            </w:rPr>
          </w:pPr>
          <w:hyperlink w:anchor="_Toc16504667" w:history="1">
            <w:r w:rsidRPr="00D46BCF">
              <w:rPr>
                <w:rStyle w:val="Lienhypertexte"/>
                <w:noProof/>
              </w:rPr>
              <w:t>2.2.5.2</w:t>
            </w:r>
            <w:r>
              <w:rPr>
                <w:rFonts w:cstheme="minorBidi"/>
                <w:noProof/>
                <w:sz w:val="22"/>
                <w:szCs w:val="22"/>
              </w:rPr>
              <w:tab/>
            </w:r>
            <w:r w:rsidRPr="00D46BCF">
              <w:rPr>
                <w:rStyle w:val="Lienhypertexte"/>
                <w:noProof/>
              </w:rPr>
              <w:t>Mesures</w:t>
            </w:r>
            <w:r>
              <w:rPr>
                <w:noProof/>
                <w:webHidden/>
              </w:rPr>
              <w:tab/>
            </w:r>
            <w:r>
              <w:rPr>
                <w:noProof/>
                <w:webHidden/>
              </w:rPr>
              <w:fldChar w:fldCharType="begin"/>
            </w:r>
            <w:r>
              <w:rPr>
                <w:noProof/>
                <w:webHidden/>
              </w:rPr>
              <w:instrText xml:space="preserve"> PAGEREF _Toc16504667 \h </w:instrText>
            </w:r>
            <w:r>
              <w:rPr>
                <w:noProof/>
                <w:webHidden/>
              </w:rPr>
            </w:r>
            <w:r>
              <w:rPr>
                <w:noProof/>
                <w:webHidden/>
              </w:rPr>
              <w:fldChar w:fldCharType="separate"/>
            </w:r>
            <w:r>
              <w:rPr>
                <w:noProof/>
                <w:webHidden/>
              </w:rPr>
              <w:t>19</w:t>
            </w:r>
            <w:r>
              <w:rPr>
                <w:noProof/>
                <w:webHidden/>
              </w:rPr>
              <w:fldChar w:fldCharType="end"/>
            </w:r>
          </w:hyperlink>
        </w:p>
        <w:p w14:paraId="44F3439E" w14:textId="28B9D63E" w:rsidR="0030503A" w:rsidRDefault="0030503A">
          <w:pPr>
            <w:pStyle w:val="TM5"/>
            <w:tabs>
              <w:tab w:val="left" w:pos="1760"/>
              <w:tab w:val="right" w:leader="dot" w:pos="9016"/>
            </w:tabs>
            <w:rPr>
              <w:rFonts w:cstheme="minorBidi"/>
              <w:noProof/>
              <w:sz w:val="22"/>
              <w:szCs w:val="22"/>
            </w:rPr>
          </w:pPr>
          <w:hyperlink w:anchor="_Toc16504668" w:history="1">
            <w:r w:rsidRPr="00D46BCF">
              <w:rPr>
                <w:rStyle w:val="Lienhypertexte"/>
                <w:noProof/>
              </w:rPr>
              <w:t>2.2.5.2.1</w:t>
            </w:r>
            <w:r>
              <w:rPr>
                <w:rFonts w:cstheme="minorBidi"/>
                <w:noProof/>
                <w:sz w:val="22"/>
                <w:szCs w:val="22"/>
              </w:rPr>
              <w:tab/>
            </w:r>
            <w:r w:rsidRPr="00D46BCF">
              <w:rPr>
                <w:rStyle w:val="Lienhypertexte"/>
                <w:noProof/>
              </w:rPr>
              <w:t>Impédance</w:t>
            </w:r>
            <w:r>
              <w:rPr>
                <w:noProof/>
                <w:webHidden/>
              </w:rPr>
              <w:tab/>
            </w:r>
            <w:r>
              <w:rPr>
                <w:noProof/>
                <w:webHidden/>
              </w:rPr>
              <w:fldChar w:fldCharType="begin"/>
            </w:r>
            <w:r>
              <w:rPr>
                <w:noProof/>
                <w:webHidden/>
              </w:rPr>
              <w:instrText xml:space="preserve"> PAGEREF _Toc16504668 \h </w:instrText>
            </w:r>
            <w:r>
              <w:rPr>
                <w:noProof/>
                <w:webHidden/>
              </w:rPr>
            </w:r>
            <w:r>
              <w:rPr>
                <w:noProof/>
                <w:webHidden/>
              </w:rPr>
              <w:fldChar w:fldCharType="separate"/>
            </w:r>
            <w:r>
              <w:rPr>
                <w:noProof/>
                <w:webHidden/>
              </w:rPr>
              <w:t>19</w:t>
            </w:r>
            <w:r>
              <w:rPr>
                <w:noProof/>
                <w:webHidden/>
              </w:rPr>
              <w:fldChar w:fldCharType="end"/>
            </w:r>
          </w:hyperlink>
        </w:p>
        <w:p w14:paraId="4375ED86" w14:textId="3608046D" w:rsidR="0030503A" w:rsidRDefault="0030503A">
          <w:pPr>
            <w:pStyle w:val="TM5"/>
            <w:tabs>
              <w:tab w:val="left" w:pos="1760"/>
              <w:tab w:val="right" w:leader="dot" w:pos="9016"/>
            </w:tabs>
            <w:rPr>
              <w:rFonts w:cstheme="minorBidi"/>
              <w:noProof/>
              <w:sz w:val="22"/>
              <w:szCs w:val="22"/>
            </w:rPr>
          </w:pPr>
          <w:hyperlink w:anchor="_Toc16504669" w:history="1">
            <w:r w:rsidRPr="00D46BCF">
              <w:rPr>
                <w:rStyle w:val="Lienhypertexte"/>
                <w:noProof/>
              </w:rPr>
              <w:t>2.2.5.2.2</w:t>
            </w:r>
            <w:r>
              <w:rPr>
                <w:rFonts w:cstheme="minorBidi"/>
                <w:noProof/>
                <w:sz w:val="22"/>
                <w:szCs w:val="22"/>
              </w:rPr>
              <w:tab/>
            </w:r>
            <w:r w:rsidRPr="00D46BCF">
              <w:rPr>
                <w:rStyle w:val="Lienhypertexte"/>
                <w:noProof/>
              </w:rPr>
              <w:t>Réflexion</w:t>
            </w:r>
            <w:r>
              <w:rPr>
                <w:noProof/>
                <w:webHidden/>
              </w:rPr>
              <w:tab/>
            </w:r>
            <w:r>
              <w:rPr>
                <w:noProof/>
                <w:webHidden/>
              </w:rPr>
              <w:fldChar w:fldCharType="begin"/>
            </w:r>
            <w:r>
              <w:rPr>
                <w:noProof/>
                <w:webHidden/>
              </w:rPr>
              <w:instrText xml:space="preserve"> PAGEREF _Toc16504669 \h </w:instrText>
            </w:r>
            <w:r>
              <w:rPr>
                <w:noProof/>
                <w:webHidden/>
              </w:rPr>
            </w:r>
            <w:r>
              <w:rPr>
                <w:noProof/>
                <w:webHidden/>
              </w:rPr>
              <w:fldChar w:fldCharType="separate"/>
            </w:r>
            <w:r>
              <w:rPr>
                <w:noProof/>
                <w:webHidden/>
              </w:rPr>
              <w:t>20</w:t>
            </w:r>
            <w:r>
              <w:rPr>
                <w:noProof/>
                <w:webHidden/>
              </w:rPr>
              <w:fldChar w:fldCharType="end"/>
            </w:r>
          </w:hyperlink>
        </w:p>
        <w:p w14:paraId="1E260174" w14:textId="72696026" w:rsidR="0030503A" w:rsidRDefault="0030503A">
          <w:pPr>
            <w:pStyle w:val="TM4"/>
            <w:tabs>
              <w:tab w:val="left" w:pos="1540"/>
              <w:tab w:val="right" w:leader="dot" w:pos="9016"/>
            </w:tabs>
            <w:rPr>
              <w:rFonts w:cstheme="minorBidi"/>
              <w:noProof/>
              <w:sz w:val="22"/>
              <w:szCs w:val="22"/>
            </w:rPr>
          </w:pPr>
          <w:hyperlink w:anchor="_Toc16504670" w:history="1">
            <w:r w:rsidRPr="00D46BCF">
              <w:rPr>
                <w:rStyle w:val="Lienhypertexte"/>
                <w:noProof/>
              </w:rPr>
              <w:t>2.2.5.3</w:t>
            </w:r>
            <w:r>
              <w:rPr>
                <w:rFonts w:cstheme="minorBidi"/>
                <w:noProof/>
                <w:sz w:val="22"/>
                <w:szCs w:val="22"/>
              </w:rPr>
              <w:tab/>
            </w:r>
            <w:r w:rsidRPr="00D46BCF">
              <w:rPr>
                <w:rStyle w:val="Lienhypertexte"/>
                <w:noProof/>
              </w:rPr>
              <w:t>Comparaison mesures simulation</w:t>
            </w:r>
            <w:r>
              <w:rPr>
                <w:noProof/>
                <w:webHidden/>
              </w:rPr>
              <w:tab/>
            </w:r>
            <w:r>
              <w:rPr>
                <w:noProof/>
                <w:webHidden/>
              </w:rPr>
              <w:fldChar w:fldCharType="begin"/>
            </w:r>
            <w:r>
              <w:rPr>
                <w:noProof/>
                <w:webHidden/>
              </w:rPr>
              <w:instrText xml:space="preserve"> PAGEREF _Toc16504670 \h </w:instrText>
            </w:r>
            <w:r>
              <w:rPr>
                <w:noProof/>
                <w:webHidden/>
              </w:rPr>
            </w:r>
            <w:r>
              <w:rPr>
                <w:noProof/>
                <w:webHidden/>
              </w:rPr>
              <w:fldChar w:fldCharType="separate"/>
            </w:r>
            <w:r>
              <w:rPr>
                <w:noProof/>
                <w:webHidden/>
              </w:rPr>
              <w:t>21</w:t>
            </w:r>
            <w:r>
              <w:rPr>
                <w:noProof/>
                <w:webHidden/>
              </w:rPr>
              <w:fldChar w:fldCharType="end"/>
            </w:r>
          </w:hyperlink>
        </w:p>
        <w:p w14:paraId="33127577" w14:textId="49BE4E49" w:rsidR="0030503A" w:rsidRDefault="0030503A">
          <w:pPr>
            <w:pStyle w:val="TM4"/>
            <w:tabs>
              <w:tab w:val="left" w:pos="1540"/>
              <w:tab w:val="right" w:leader="dot" w:pos="9016"/>
            </w:tabs>
            <w:rPr>
              <w:rFonts w:cstheme="minorBidi"/>
              <w:noProof/>
              <w:sz w:val="22"/>
              <w:szCs w:val="22"/>
            </w:rPr>
          </w:pPr>
          <w:hyperlink w:anchor="_Toc16504671" w:history="1">
            <w:r w:rsidRPr="00D46BCF">
              <w:rPr>
                <w:rStyle w:val="Lienhypertexte"/>
                <w:noProof/>
              </w:rPr>
              <w:t>2.2.5.4</w:t>
            </w:r>
            <w:r>
              <w:rPr>
                <w:rFonts w:cstheme="minorBidi"/>
                <w:noProof/>
                <w:sz w:val="22"/>
                <w:szCs w:val="22"/>
              </w:rPr>
              <w:tab/>
            </w:r>
            <w:r w:rsidRPr="00D46BCF">
              <w:rPr>
                <w:rStyle w:val="Lienhypertexte"/>
                <w:noProof/>
              </w:rPr>
              <w:t>Résultats</w:t>
            </w:r>
            <w:r>
              <w:rPr>
                <w:noProof/>
                <w:webHidden/>
              </w:rPr>
              <w:tab/>
            </w:r>
            <w:r>
              <w:rPr>
                <w:noProof/>
                <w:webHidden/>
              </w:rPr>
              <w:fldChar w:fldCharType="begin"/>
            </w:r>
            <w:r>
              <w:rPr>
                <w:noProof/>
                <w:webHidden/>
              </w:rPr>
              <w:instrText xml:space="preserve"> PAGEREF _Toc16504671 \h </w:instrText>
            </w:r>
            <w:r>
              <w:rPr>
                <w:noProof/>
                <w:webHidden/>
              </w:rPr>
            </w:r>
            <w:r>
              <w:rPr>
                <w:noProof/>
                <w:webHidden/>
              </w:rPr>
              <w:fldChar w:fldCharType="separate"/>
            </w:r>
            <w:r>
              <w:rPr>
                <w:noProof/>
                <w:webHidden/>
              </w:rPr>
              <w:t>22</w:t>
            </w:r>
            <w:r>
              <w:rPr>
                <w:noProof/>
                <w:webHidden/>
              </w:rPr>
              <w:fldChar w:fldCharType="end"/>
            </w:r>
          </w:hyperlink>
        </w:p>
        <w:p w14:paraId="66312427" w14:textId="2096069A" w:rsidR="0030503A" w:rsidRDefault="0030503A">
          <w:pPr>
            <w:pStyle w:val="TM2"/>
            <w:tabs>
              <w:tab w:val="left" w:pos="880"/>
              <w:tab w:val="right" w:leader="dot" w:pos="9016"/>
            </w:tabs>
            <w:rPr>
              <w:rFonts w:cstheme="minorBidi"/>
              <w:smallCaps w:val="0"/>
              <w:noProof/>
              <w:sz w:val="22"/>
              <w:szCs w:val="22"/>
            </w:rPr>
          </w:pPr>
          <w:hyperlink w:anchor="_Toc16504672" w:history="1">
            <w:r w:rsidRPr="00D46BCF">
              <w:rPr>
                <w:rStyle w:val="Lienhypertexte"/>
                <w:noProof/>
              </w:rPr>
              <w:t>2.3</w:t>
            </w:r>
            <w:r>
              <w:rPr>
                <w:rFonts w:cstheme="minorBidi"/>
                <w:smallCaps w:val="0"/>
                <w:noProof/>
                <w:sz w:val="22"/>
                <w:szCs w:val="22"/>
              </w:rPr>
              <w:tab/>
            </w:r>
            <w:r w:rsidRPr="00D46BCF">
              <w:rPr>
                <w:rStyle w:val="Lienhypertexte"/>
                <w:noProof/>
              </w:rPr>
              <w:t>Antenne en boucle (Loop Antenna)</w:t>
            </w:r>
            <w:r>
              <w:rPr>
                <w:noProof/>
                <w:webHidden/>
              </w:rPr>
              <w:tab/>
            </w:r>
            <w:r>
              <w:rPr>
                <w:noProof/>
                <w:webHidden/>
              </w:rPr>
              <w:fldChar w:fldCharType="begin"/>
            </w:r>
            <w:r>
              <w:rPr>
                <w:noProof/>
                <w:webHidden/>
              </w:rPr>
              <w:instrText xml:space="preserve"> PAGEREF _Toc16504672 \h </w:instrText>
            </w:r>
            <w:r>
              <w:rPr>
                <w:noProof/>
                <w:webHidden/>
              </w:rPr>
            </w:r>
            <w:r>
              <w:rPr>
                <w:noProof/>
                <w:webHidden/>
              </w:rPr>
              <w:fldChar w:fldCharType="separate"/>
            </w:r>
            <w:r>
              <w:rPr>
                <w:noProof/>
                <w:webHidden/>
              </w:rPr>
              <w:t>23</w:t>
            </w:r>
            <w:r>
              <w:rPr>
                <w:noProof/>
                <w:webHidden/>
              </w:rPr>
              <w:fldChar w:fldCharType="end"/>
            </w:r>
          </w:hyperlink>
        </w:p>
        <w:p w14:paraId="0644E8C7" w14:textId="13A8DED1" w:rsidR="0030503A" w:rsidRDefault="0030503A">
          <w:pPr>
            <w:pStyle w:val="TM3"/>
            <w:tabs>
              <w:tab w:val="left" w:pos="1100"/>
              <w:tab w:val="right" w:leader="dot" w:pos="9016"/>
            </w:tabs>
            <w:rPr>
              <w:rFonts w:cstheme="minorBidi"/>
              <w:i w:val="0"/>
              <w:iCs w:val="0"/>
              <w:noProof/>
              <w:sz w:val="22"/>
              <w:szCs w:val="22"/>
            </w:rPr>
          </w:pPr>
          <w:hyperlink w:anchor="_Toc16504673" w:history="1">
            <w:r w:rsidRPr="00D46BCF">
              <w:rPr>
                <w:rStyle w:val="Lienhypertexte"/>
                <w:noProof/>
                <w14:scene3d>
                  <w14:camera w14:prst="orthographicFront"/>
                  <w14:lightRig w14:rig="threePt" w14:dir="t">
                    <w14:rot w14:lat="0" w14:lon="0" w14:rev="0"/>
                  </w14:lightRig>
                </w14:scene3d>
              </w:rPr>
              <w:t>2.3.1</w:t>
            </w:r>
            <w:r>
              <w:rPr>
                <w:rFonts w:cstheme="minorBidi"/>
                <w:i w:val="0"/>
                <w:iCs w:val="0"/>
                <w:noProof/>
                <w:sz w:val="22"/>
                <w:szCs w:val="22"/>
              </w:rPr>
              <w:tab/>
            </w:r>
            <w:r w:rsidRPr="00D46BCF">
              <w:rPr>
                <w:rStyle w:val="Lienhypertexte"/>
                <w:noProof/>
              </w:rPr>
              <w:t>Définition</w:t>
            </w:r>
            <w:r>
              <w:rPr>
                <w:noProof/>
                <w:webHidden/>
              </w:rPr>
              <w:tab/>
            </w:r>
            <w:r>
              <w:rPr>
                <w:noProof/>
                <w:webHidden/>
              </w:rPr>
              <w:fldChar w:fldCharType="begin"/>
            </w:r>
            <w:r>
              <w:rPr>
                <w:noProof/>
                <w:webHidden/>
              </w:rPr>
              <w:instrText xml:space="preserve"> PAGEREF _Toc16504673 \h </w:instrText>
            </w:r>
            <w:r>
              <w:rPr>
                <w:noProof/>
                <w:webHidden/>
              </w:rPr>
            </w:r>
            <w:r>
              <w:rPr>
                <w:noProof/>
                <w:webHidden/>
              </w:rPr>
              <w:fldChar w:fldCharType="separate"/>
            </w:r>
            <w:r>
              <w:rPr>
                <w:noProof/>
                <w:webHidden/>
              </w:rPr>
              <w:t>23</w:t>
            </w:r>
            <w:r>
              <w:rPr>
                <w:noProof/>
                <w:webHidden/>
              </w:rPr>
              <w:fldChar w:fldCharType="end"/>
            </w:r>
          </w:hyperlink>
        </w:p>
        <w:p w14:paraId="1CA2D065" w14:textId="1C8C38B7" w:rsidR="0030503A" w:rsidRDefault="0030503A">
          <w:pPr>
            <w:pStyle w:val="TM3"/>
            <w:tabs>
              <w:tab w:val="left" w:pos="1100"/>
              <w:tab w:val="right" w:leader="dot" w:pos="9016"/>
            </w:tabs>
            <w:rPr>
              <w:rFonts w:cstheme="minorBidi"/>
              <w:i w:val="0"/>
              <w:iCs w:val="0"/>
              <w:noProof/>
              <w:sz w:val="22"/>
              <w:szCs w:val="22"/>
            </w:rPr>
          </w:pPr>
          <w:hyperlink w:anchor="_Toc16504674" w:history="1">
            <w:r w:rsidRPr="00D46BCF">
              <w:rPr>
                <w:rStyle w:val="Lienhypertexte"/>
                <w:noProof/>
                <w14:scene3d>
                  <w14:camera w14:prst="orthographicFront"/>
                  <w14:lightRig w14:rig="threePt" w14:dir="t">
                    <w14:rot w14:lat="0" w14:lon="0" w14:rev="0"/>
                  </w14:lightRig>
                </w14:scene3d>
              </w:rPr>
              <w:t>2.3.2</w:t>
            </w:r>
            <w:r>
              <w:rPr>
                <w:rFonts w:cstheme="minorBidi"/>
                <w:i w:val="0"/>
                <w:iCs w:val="0"/>
                <w:noProof/>
                <w:sz w:val="22"/>
                <w:szCs w:val="22"/>
              </w:rPr>
              <w:tab/>
            </w:r>
            <w:r w:rsidRPr="00D46BCF">
              <w:rPr>
                <w:rStyle w:val="Lienhypertexte"/>
                <w:noProof/>
              </w:rPr>
              <w:t>Analyse</w:t>
            </w:r>
            <w:r>
              <w:rPr>
                <w:noProof/>
                <w:webHidden/>
              </w:rPr>
              <w:tab/>
            </w:r>
            <w:r>
              <w:rPr>
                <w:noProof/>
                <w:webHidden/>
              </w:rPr>
              <w:fldChar w:fldCharType="begin"/>
            </w:r>
            <w:r>
              <w:rPr>
                <w:noProof/>
                <w:webHidden/>
              </w:rPr>
              <w:instrText xml:space="preserve"> PAGEREF _Toc16504674 \h </w:instrText>
            </w:r>
            <w:r>
              <w:rPr>
                <w:noProof/>
                <w:webHidden/>
              </w:rPr>
            </w:r>
            <w:r>
              <w:rPr>
                <w:noProof/>
                <w:webHidden/>
              </w:rPr>
              <w:fldChar w:fldCharType="separate"/>
            </w:r>
            <w:r>
              <w:rPr>
                <w:noProof/>
                <w:webHidden/>
              </w:rPr>
              <w:t>23</w:t>
            </w:r>
            <w:r>
              <w:rPr>
                <w:noProof/>
                <w:webHidden/>
              </w:rPr>
              <w:fldChar w:fldCharType="end"/>
            </w:r>
          </w:hyperlink>
        </w:p>
        <w:p w14:paraId="2D216BB7" w14:textId="300E5752" w:rsidR="0030503A" w:rsidRDefault="0030503A">
          <w:pPr>
            <w:pStyle w:val="TM3"/>
            <w:tabs>
              <w:tab w:val="left" w:pos="1100"/>
              <w:tab w:val="right" w:leader="dot" w:pos="9016"/>
            </w:tabs>
            <w:rPr>
              <w:rFonts w:cstheme="minorBidi"/>
              <w:i w:val="0"/>
              <w:iCs w:val="0"/>
              <w:noProof/>
              <w:sz w:val="22"/>
              <w:szCs w:val="22"/>
            </w:rPr>
          </w:pPr>
          <w:hyperlink w:anchor="_Toc16504675" w:history="1">
            <w:r w:rsidRPr="00D46BCF">
              <w:rPr>
                <w:rStyle w:val="Lienhypertexte"/>
                <w:noProof/>
                <w14:scene3d>
                  <w14:camera w14:prst="orthographicFront"/>
                  <w14:lightRig w14:rig="threePt" w14:dir="t">
                    <w14:rot w14:lat="0" w14:lon="0" w14:rev="0"/>
                  </w14:lightRig>
                </w14:scene3d>
              </w:rPr>
              <w:t>2.3.3</w:t>
            </w:r>
            <w:r>
              <w:rPr>
                <w:rFonts w:cstheme="minorBidi"/>
                <w:i w:val="0"/>
                <w:iCs w:val="0"/>
                <w:noProof/>
                <w:sz w:val="22"/>
                <w:szCs w:val="22"/>
              </w:rPr>
              <w:tab/>
            </w:r>
            <w:r w:rsidRPr="00D46BCF">
              <w:rPr>
                <w:rStyle w:val="Lienhypertexte"/>
                <w:noProof/>
              </w:rPr>
              <w:t>Design</w:t>
            </w:r>
            <w:r>
              <w:rPr>
                <w:noProof/>
                <w:webHidden/>
              </w:rPr>
              <w:tab/>
            </w:r>
            <w:r>
              <w:rPr>
                <w:noProof/>
                <w:webHidden/>
              </w:rPr>
              <w:fldChar w:fldCharType="begin"/>
            </w:r>
            <w:r>
              <w:rPr>
                <w:noProof/>
                <w:webHidden/>
              </w:rPr>
              <w:instrText xml:space="preserve"> PAGEREF _Toc16504675 \h </w:instrText>
            </w:r>
            <w:r>
              <w:rPr>
                <w:noProof/>
                <w:webHidden/>
              </w:rPr>
            </w:r>
            <w:r>
              <w:rPr>
                <w:noProof/>
                <w:webHidden/>
              </w:rPr>
              <w:fldChar w:fldCharType="separate"/>
            </w:r>
            <w:r>
              <w:rPr>
                <w:noProof/>
                <w:webHidden/>
              </w:rPr>
              <w:t>24</w:t>
            </w:r>
            <w:r>
              <w:rPr>
                <w:noProof/>
                <w:webHidden/>
              </w:rPr>
              <w:fldChar w:fldCharType="end"/>
            </w:r>
          </w:hyperlink>
        </w:p>
        <w:p w14:paraId="762E07B8" w14:textId="486368A2" w:rsidR="0030503A" w:rsidRDefault="0030503A">
          <w:pPr>
            <w:pStyle w:val="TM3"/>
            <w:tabs>
              <w:tab w:val="left" w:pos="1100"/>
              <w:tab w:val="right" w:leader="dot" w:pos="9016"/>
            </w:tabs>
            <w:rPr>
              <w:rFonts w:cstheme="minorBidi"/>
              <w:i w:val="0"/>
              <w:iCs w:val="0"/>
              <w:noProof/>
              <w:sz w:val="22"/>
              <w:szCs w:val="22"/>
            </w:rPr>
          </w:pPr>
          <w:hyperlink w:anchor="_Toc16504676" w:history="1">
            <w:r w:rsidRPr="00D46BCF">
              <w:rPr>
                <w:rStyle w:val="Lienhypertexte"/>
                <w:noProof/>
                <w14:scene3d>
                  <w14:camera w14:prst="orthographicFront"/>
                  <w14:lightRig w14:rig="threePt" w14:dir="t">
                    <w14:rot w14:lat="0" w14:lon="0" w14:rev="0"/>
                  </w14:lightRig>
                </w14:scene3d>
              </w:rPr>
              <w:t>2.3.4</w:t>
            </w:r>
            <w:r>
              <w:rPr>
                <w:rFonts w:cstheme="minorBidi"/>
                <w:i w:val="0"/>
                <w:iCs w:val="0"/>
                <w:noProof/>
                <w:sz w:val="22"/>
                <w:szCs w:val="22"/>
              </w:rPr>
              <w:tab/>
            </w:r>
            <w:r w:rsidRPr="00D46BCF">
              <w:rPr>
                <w:rStyle w:val="Lienhypertexte"/>
                <w:noProof/>
              </w:rPr>
              <w:t>Simulation</w:t>
            </w:r>
            <w:r>
              <w:rPr>
                <w:noProof/>
                <w:webHidden/>
              </w:rPr>
              <w:tab/>
            </w:r>
            <w:r>
              <w:rPr>
                <w:noProof/>
                <w:webHidden/>
              </w:rPr>
              <w:fldChar w:fldCharType="begin"/>
            </w:r>
            <w:r>
              <w:rPr>
                <w:noProof/>
                <w:webHidden/>
              </w:rPr>
              <w:instrText xml:space="preserve"> PAGEREF _Toc16504676 \h </w:instrText>
            </w:r>
            <w:r>
              <w:rPr>
                <w:noProof/>
                <w:webHidden/>
              </w:rPr>
            </w:r>
            <w:r>
              <w:rPr>
                <w:noProof/>
                <w:webHidden/>
              </w:rPr>
              <w:fldChar w:fldCharType="separate"/>
            </w:r>
            <w:r>
              <w:rPr>
                <w:noProof/>
                <w:webHidden/>
              </w:rPr>
              <w:t>25</w:t>
            </w:r>
            <w:r>
              <w:rPr>
                <w:noProof/>
                <w:webHidden/>
              </w:rPr>
              <w:fldChar w:fldCharType="end"/>
            </w:r>
          </w:hyperlink>
        </w:p>
        <w:p w14:paraId="5EEB1F8B" w14:textId="69A0D373" w:rsidR="0030503A" w:rsidRDefault="0030503A">
          <w:pPr>
            <w:pStyle w:val="TM4"/>
            <w:tabs>
              <w:tab w:val="left" w:pos="1540"/>
              <w:tab w:val="right" w:leader="dot" w:pos="9016"/>
            </w:tabs>
            <w:rPr>
              <w:rFonts w:cstheme="minorBidi"/>
              <w:noProof/>
              <w:sz w:val="22"/>
              <w:szCs w:val="22"/>
            </w:rPr>
          </w:pPr>
          <w:hyperlink w:anchor="_Toc16504677" w:history="1">
            <w:r w:rsidRPr="00D46BCF">
              <w:rPr>
                <w:rStyle w:val="Lienhypertexte"/>
                <w:noProof/>
              </w:rPr>
              <w:t>2.3.4.1</w:t>
            </w:r>
            <w:r>
              <w:rPr>
                <w:rFonts w:cstheme="minorBidi"/>
                <w:noProof/>
                <w:sz w:val="22"/>
                <w:szCs w:val="22"/>
              </w:rPr>
              <w:tab/>
            </w:r>
            <w:r w:rsidRPr="00D46BCF">
              <w:rPr>
                <w:rStyle w:val="Lienhypertexte"/>
                <w:noProof/>
              </w:rPr>
              <w:t>Impédance</w:t>
            </w:r>
            <w:r>
              <w:rPr>
                <w:noProof/>
                <w:webHidden/>
              </w:rPr>
              <w:tab/>
            </w:r>
            <w:r>
              <w:rPr>
                <w:noProof/>
                <w:webHidden/>
              </w:rPr>
              <w:fldChar w:fldCharType="begin"/>
            </w:r>
            <w:r>
              <w:rPr>
                <w:noProof/>
                <w:webHidden/>
              </w:rPr>
              <w:instrText xml:space="preserve"> PAGEREF _Toc16504677 \h </w:instrText>
            </w:r>
            <w:r>
              <w:rPr>
                <w:noProof/>
                <w:webHidden/>
              </w:rPr>
            </w:r>
            <w:r>
              <w:rPr>
                <w:noProof/>
                <w:webHidden/>
              </w:rPr>
              <w:fldChar w:fldCharType="separate"/>
            </w:r>
            <w:r>
              <w:rPr>
                <w:noProof/>
                <w:webHidden/>
              </w:rPr>
              <w:t>25</w:t>
            </w:r>
            <w:r>
              <w:rPr>
                <w:noProof/>
                <w:webHidden/>
              </w:rPr>
              <w:fldChar w:fldCharType="end"/>
            </w:r>
          </w:hyperlink>
        </w:p>
        <w:p w14:paraId="7D260184" w14:textId="38BAF3DB" w:rsidR="0030503A" w:rsidRDefault="0030503A">
          <w:pPr>
            <w:pStyle w:val="TM4"/>
            <w:tabs>
              <w:tab w:val="left" w:pos="1540"/>
              <w:tab w:val="right" w:leader="dot" w:pos="9016"/>
            </w:tabs>
            <w:rPr>
              <w:rFonts w:cstheme="minorBidi"/>
              <w:noProof/>
              <w:sz w:val="22"/>
              <w:szCs w:val="22"/>
            </w:rPr>
          </w:pPr>
          <w:hyperlink w:anchor="_Toc16504678" w:history="1">
            <w:r w:rsidRPr="00D46BCF">
              <w:rPr>
                <w:rStyle w:val="Lienhypertexte"/>
                <w:noProof/>
              </w:rPr>
              <w:t>2.3.4.2</w:t>
            </w:r>
            <w:r>
              <w:rPr>
                <w:rFonts w:cstheme="minorBidi"/>
                <w:noProof/>
                <w:sz w:val="22"/>
                <w:szCs w:val="22"/>
              </w:rPr>
              <w:tab/>
            </w:r>
            <w:r w:rsidRPr="00D46BCF">
              <w:rPr>
                <w:rStyle w:val="Lienhypertexte"/>
                <w:noProof/>
              </w:rPr>
              <w:t>Réflexion</w:t>
            </w:r>
            <w:r>
              <w:rPr>
                <w:noProof/>
                <w:webHidden/>
              </w:rPr>
              <w:tab/>
            </w:r>
            <w:r>
              <w:rPr>
                <w:noProof/>
                <w:webHidden/>
              </w:rPr>
              <w:fldChar w:fldCharType="begin"/>
            </w:r>
            <w:r>
              <w:rPr>
                <w:noProof/>
                <w:webHidden/>
              </w:rPr>
              <w:instrText xml:space="preserve"> PAGEREF _Toc16504678 \h </w:instrText>
            </w:r>
            <w:r>
              <w:rPr>
                <w:noProof/>
                <w:webHidden/>
              </w:rPr>
            </w:r>
            <w:r>
              <w:rPr>
                <w:noProof/>
                <w:webHidden/>
              </w:rPr>
              <w:fldChar w:fldCharType="separate"/>
            </w:r>
            <w:r>
              <w:rPr>
                <w:noProof/>
                <w:webHidden/>
              </w:rPr>
              <w:t>26</w:t>
            </w:r>
            <w:r>
              <w:rPr>
                <w:noProof/>
                <w:webHidden/>
              </w:rPr>
              <w:fldChar w:fldCharType="end"/>
            </w:r>
          </w:hyperlink>
        </w:p>
        <w:p w14:paraId="361525FB" w14:textId="5E9CE95E" w:rsidR="0030503A" w:rsidRDefault="0030503A">
          <w:pPr>
            <w:pStyle w:val="TM4"/>
            <w:tabs>
              <w:tab w:val="left" w:pos="1540"/>
              <w:tab w:val="right" w:leader="dot" w:pos="9016"/>
            </w:tabs>
            <w:rPr>
              <w:rFonts w:cstheme="minorBidi"/>
              <w:noProof/>
              <w:sz w:val="22"/>
              <w:szCs w:val="22"/>
            </w:rPr>
          </w:pPr>
          <w:hyperlink w:anchor="_Toc16504679" w:history="1">
            <w:r w:rsidRPr="00D46BCF">
              <w:rPr>
                <w:rStyle w:val="Lienhypertexte"/>
                <w:noProof/>
              </w:rPr>
              <w:t>2.3.4.3</w:t>
            </w:r>
            <w:r>
              <w:rPr>
                <w:rFonts w:cstheme="minorBidi"/>
                <w:noProof/>
                <w:sz w:val="22"/>
                <w:szCs w:val="22"/>
              </w:rPr>
              <w:tab/>
            </w:r>
            <w:r w:rsidRPr="00D46BCF">
              <w:rPr>
                <w:rStyle w:val="Lienhypertexte"/>
                <w:noProof/>
              </w:rPr>
              <w:t>Tunning</w:t>
            </w:r>
            <w:r>
              <w:rPr>
                <w:noProof/>
                <w:webHidden/>
              </w:rPr>
              <w:tab/>
            </w:r>
            <w:r>
              <w:rPr>
                <w:noProof/>
                <w:webHidden/>
              </w:rPr>
              <w:fldChar w:fldCharType="begin"/>
            </w:r>
            <w:r>
              <w:rPr>
                <w:noProof/>
                <w:webHidden/>
              </w:rPr>
              <w:instrText xml:space="preserve"> PAGEREF _Toc16504679 \h </w:instrText>
            </w:r>
            <w:r>
              <w:rPr>
                <w:noProof/>
                <w:webHidden/>
              </w:rPr>
            </w:r>
            <w:r>
              <w:rPr>
                <w:noProof/>
                <w:webHidden/>
              </w:rPr>
              <w:fldChar w:fldCharType="separate"/>
            </w:r>
            <w:r>
              <w:rPr>
                <w:noProof/>
                <w:webHidden/>
              </w:rPr>
              <w:t>26</w:t>
            </w:r>
            <w:r>
              <w:rPr>
                <w:noProof/>
                <w:webHidden/>
              </w:rPr>
              <w:fldChar w:fldCharType="end"/>
            </w:r>
          </w:hyperlink>
        </w:p>
        <w:p w14:paraId="645EDFEE" w14:textId="3F807892" w:rsidR="0030503A" w:rsidRDefault="0030503A">
          <w:pPr>
            <w:pStyle w:val="TM4"/>
            <w:tabs>
              <w:tab w:val="left" w:pos="1540"/>
              <w:tab w:val="right" w:leader="dot" w:pos="9016"/>
            </w:tabs>
            <w:rPr>
              <w:rFonts w:cstheme="minorBidi"/>
              <w:noProof/>
              <w:sz w:val="22"/>
              <w:szCs w:val="22"/>
            </w:rPr>
          </w:pPr>
          <w:hyperlink w:anchor="_Toc16504680" w:history="1">
            <w:r w:rsidRPr="00D46BCF">
              <w:rPr>
                <w:rStyle w:val="Lienhypertexte"/>
                <w:noProof/>
              </w:rPr>
              <w:t>2.3.4.4</w:t>
            </w:r>
            <w:r>
              <w:rPr>
                <w:rFonts w:cstheme="minorBidi"/>
                <w:noProof/>
                <w:sz w:val="22"/>
                <w:szCs w:val="22"/>
              </w:rPr>
              <w:tab/>
            </w:r>
            <w:r w:rsidRPr="00D46BCF">
              <w:rPr>
                <w:rStyle w:val="Lienhypertexte"/>
                <w:noProof/>
              </w:rPr>
              <w:t>Impédance corrigée</w:t>
            </w:r>
            <w:r>
              <w:rPr>
                <w:noProof/>
                <w:webHidden/>
              </w:rPr>
              <w:tab/>
            </w:r>
            <w:r>
              <w:rPr>
                <w:noProof/>
                <w:webHidden/>
              </w:rPr>
              <w:fldChar w:fldCharType="begin"/>
            </w:r>
            <w:r>
              <w:rPr>
                <w:noProof/>
                <w:webHidden/>
              </w:rPr>
              <w:instrText xml:space="preserve"> PAGEREF _Toc16504680 \h </w:instrText>
            </w:r>
            <w:r>
              <w:rPr>
                <w:noProof/>
                <w:webHidden/>
              </w:rPr>
            </w:r>
            <w:r>
              <w:rPr>
                <w:noProof/>
                <w:webHidden/>
              </w:rPr>
              <w:fldChar w:fldCharType="separate"/>
            </w:r>
            <w:r>
              <w:rPr>
                <w:noProof/>
                <w:webHidden/>
              </w:rPr>
              <w:t>27</w:t>
            </w:r>
            <w:r>
              <w:rPr>
                <w:noProof/>
                <w:webHidden/>
              </w:rPr>
              <w:fldChar w:fldCharType="end"/>
            </w:r>
          </w:hyperlink>
        </w:p>
        <w:p w14:paraId="26C18DD2" w14:textId="3798B7BB" w:rsidR="0030503A" w:rsidRDefault="0030503A">
          <w:pPr>
            <w:pStyle w:val="TM4"/>
            <w:tabs>
              <w:tab w:val="left" w:pos="1540"/>
              <w:tab w:val="right" w:leader="dot" w:pos="9016"/>
            </w:tabs>
            <w:rPr>
              <w:rFonts w:cstheme="minorBidi"/>
              <w:noProof/>
              <w:sz w:val="22"/>
              <w:szCs w:val="22"/>
            </w:rPr>
          </w:pPr>
          <w:hyperlink w:anchor="_Toc16504681" w:history="1">
            <w:r w:rsidRPr="00D46BCF">
              <w:rPr>
                <w:rStyle w:val="Lienhypertexte"/>
                <w:noProof/>
              </w:rPr>
              <w:t>2.3.4.5</w:t>
            </w:r>
            <w:r>
              <w:rPr>
                <w:rFonts w:cstheme="minorBidi"/>
                <w:noProof/>
                <w:sz w:val="22"/>
                <w:szCs w:val="22"/>
              </w:rPr>
              <w:tab/>
            </w:r>
            <w:r w:rsidRPr="00D46BCF">
              <w:rPr>
                <w:rStyle w:val="Lienhypertexte"/>
                <w:noProof/>
              </w:rPr>
              <w:t>Réflexion corrigée</w:t>
            </w:r>
            <w:r>
              <w:rPr>
                <w:noProof/>
                <w:webHidden/>
              </w:rPr>
              <w:tab/>
            </w:r>
            <w:r>
              <w:rPr>
                <w:noProof/>
                <w:webHidden/>
              </w:rPr>
              <w:fldChar w:fldCharType="begin"/>
            </w:r>
            <w:r>
              <w:rPr>
                <w:noProof/>
                <w:webHidden/>
              </w:rPr>
              <w:instrText xml:space="preserve"> PAGEREF _Toc16504681 \h </w:instrText>
            </w:r>
            <w:r>
              <w:rPr>
                <w:noProof/>
                <w:webHidden/>
              </w:rPr>
            </w:r>
            <w:r>
              <w:rPr>
                <w:noProof/>
                <w:webHidden/>
              </w:rPr>
              <w:fldChar w:fldCharType="separate"/>
            </w:r>
            <w:r>
              <w:rPr>
                <w:noProof/>
                <w:webHidden/>
              </w:rPr>
              <w:t>27</w:t>
            </w:r>
            <w:r>
              <w:rPr>
                <w:noProof/>
                <w:webHidden/>
              </w:rPr>
              <w:fldChar w:fldCharType="end"/>
            </w:r>
          </w:hyperlink>
        </w:p>
        <w:p w14:paraId="6A6A7B64" w14:textId="6622DBBE" w:rsidR="0030503A" w:rsidRDefault="0030503A">
          <w:pPr>
            <w:pStyle w:val="TM3"/>
            <w:tabs>
              <w:tab w:val="left" w:pos="1100"/>
              <w:tab w:val="right" w:leader="dot" w:pos="9016"/>
            </w:tabs>
            <w:rPr>
              <w:rFonts w:cstheme="minorBidi"/>
              <w:i w:val="0"/>
              <w:iCs w:val="0"/>
              <w:noProof/>
              <w:sz w:val="22"/>
              <w:szCs w:val="22"/>
            </w:rPr>
          </w:pPr>
          <w:hyperlink w:anchor="_Toc16504682" w:history="1">
            <w:r w:rsidRPr="00D46BCF">
              <w:rPr>
                <w:rStyle w:val="Lienhypertexte"/>
                <w:noProof/>
                <w14:scene3d>
                  <w14:camera w14:prst="orthographicFront"/>
                  <w14:lightRig w14:rig="threePt" w14:dir="t">
                    <w14:rot w14:lat="0" w14:lon="0" w14:rev="0"/>
                  </w14:lightRig>
                </w14:scene3d>
              </w:rPr>
              <w:t>2.3.5</w:t>
            </w:r>
            <w:r>
              <w:rPr>
                <w:rFonts w:cstheme="minorBidi"/>
                <w:i w:val="0"/>
                <w:iCs w:val="0"/>
                <w:noProof/>
                <w:sz w:val="22"/>
                <w:szCs w:val="22"/>
              </w:rPr>
              <w:tab/>
            </w:r>
            <w:r w:rsidRPr="00D46BCF">
              <w:rPr>
                <w:rStyle w:val="Lienhypertexte"/>
                <w:noProof/>
              </w:rPr>
              <w:t>Tests et résultas</w:t>
            </w:r>
            <w:r>
              <w:rPr>
                <w:noProof/>
                <w:webHidden/>
              </w:rPr>
              <w:tab/>
            </w:r>
            <w:r>
              <w:rPr>
                <w:noProof/>
                <w:webHidden/>
              </w:rPr>
              <w:fldChar w:fldCharType="begin"/>
            </w:r>
            <w:r>
              <w:rPr>
                <w:noProof/>
                <w:webHidden/>
              </w:rPr>
              <w:instrText xml:space="preserve"> PAGEREF _Toc16504682 \h </w:instrText>
            </w:r>
            <w:r>
              <w:rPr>
                <w:noProof/>
                <w:webHidden/>
              </w:rPr>
            </w:r>
            <w:r>
              <w:rPr>
                <w:noProof/>
                <w:webHidden/>
              </w:rPr>
              <w:fldChar w:fldCharType="separate"/>
            </w:r>
            <w:r>
              <w:rPr>
                <w:noProof/>
                <w:webHidden/>
              </w:rPr>
              <w:t>28</w:t>
            </w:r>
            <w:r>
              <w:rPr>
                <w:noProof/>
                <w:webHidden/>
              </w:rPr>
              <w:fldChar w:fldCharType="end"/>
            </w:r>
          </w:hyperlink>
        </w:p>
        <w:p w14:paraId="120C9DD2" w14:textId="07779FE6" w:rsidR="0030503A" w:rsidRDefault="0030503A">
          <w:pPr>
            <w:pStyle w:val="TM4"/>
            <w:tabs>
              <w:tab w:val="left" w:pos="1540"/>
              <w:tab w:val="right" w:leader="dot" w:pos="9016"/>
            </w:tabs>
            <w:rPr>
              <w:rFonts w:cstheme="minorBidi"/>
              <w:noProof/>
              <w:sz w:val="22"/>
              <w:szCs w:val="22"/>
            </w:rPr>
          </w:pPr>
          <w:hyperlink w:anchor="_Toc16504683" w:history="1">
            <w:r w:rsidRPr="00D46BCF">
              <w:rPr>
                <w:rStyle w:val="Lienhypertexte"/>
                <w:noProof/>
              </w:rPr>
              <w:t>2.3.5.1</w:t>
            </w:r>
            <w:r>
              <w:rPr>
                <w:rFonts w:cstheme="minorBidi"/>
                <w:noProof/>
                <w:sz w:val="22"/>
                <w:szCs w:val="22"/>
              </w:rPr>
              <w:tab/>
            </w:r>
            <w:r w:rsidRPr="00D46BCF">
              <w:rPr>
                <w:rStyle w:val="Lienhypertexte"/>
                <w:noProof/>
              </w:rPr>
              <w:t>PCB Test</w:t>
            </w:r>
            <w:r>
              <w:rPr>
                <w:noProof/>
                <w:webHidden/>
              </w:rPr>
              <w:tab/>
            </w:r>
            <w:r>
              <w:rPr>
                <w:noProof/>
                <w:webHidden/>
              </w:rPr>
              <w:fldChar w:fldCharType="begin"/>
            </w:r>
            <w:r>
              <w:rPr>
                <w:noProof/>
                <w:webHidden/>
              </w:rPr>
              <w:instrText xml:space="preserve"> PAGEREF _Toc16504683 \h </w:instrText>
            </w:r>
            <w:r>
              <w:rPr>
                <w:noProof/>
                <w:webHidden/>
              </w:rPr>
            </w:r>
            <w:r>
              <w:rPr>
                <w:noProof/>
                <w:webHidden/>
              </w:rPr>
              <w:fldChar w:fldCharType="separate"/>
            </w:r>
            <w:r>
              <w:rPr>
                <w:noProof/>
                <w:webHidden/>
              </w:rPr>
              <w:t>28</w:t>
            </w:r>
            <w:r>
              <w:rPr>
                <w:noProof/>
                <w:webHidden/>
              </w:rPr>
              <w:fldChar w:fldCharType="end"/>
            </w:r>
          </w:hyperlink>
        </w:p>
        <w:p w14:paraId="090F49C0" w14:textId="63DB7548" w:rsidR="0030503A" w:rsidRDefault="0030503A">
          <w:pPr>
            <w:pStyle w:val="TM4"/>
            <w:tabs>
              <w:tab w:val="left" w:pos="1540"/>
              <w:tab w:val="right" w:leader="dot" w:pos="9016"/>
            </w:tabs>
            <w:rPr>
              <w:rFonts w:cstheme="minorBidi"/>
              <w:noProof/>
              <w:sz w:val="22"/>
              <w:szCs w:val="22"/>
            </w:rPr>
          </w:pPr>
          <w:hyperlink w:anchor="_Toc16504684" w:history="1">
            <w:r w:rsidRPr="00D46BCF">
              <w:rPr>
                <w:rStyle w:val="Lienhypertexte"/>
                <w:noProof/>
              </w:rPr>
              <w:t>2.3.5.2</w:t>
            </w:r>
            <w:r>
              <w:rPr>
                <w:rFonts w:cstheme="minorBidi"/>
                <w:noProof/>
                <w:sz w:val="22"/>
                <w:szCs w:val="22"/>
              </w:rPr>
              <w:tab/>
            </w:r>
            <w:r w:rsidRPr="00D46BCF">
              <w:rPr>
                <w:rStyle w:val="Lienhypertexte"/>
                <w:noProof/>
              </w:rPr>
              <w:t>Mesures</w:t>
            </w:r>
            <w:r>
              <w:rPr>
                <w:noProof/>
                <w:webHidden/>
              </w:rPr>
              <w:tab/>
            </w:r>
            <w:r>
              <w:rPr>
                <w:noProof/>
                <w:webHidden/>
              </w:rPr>
              <w:fldChar w:fldCharType="begin"/>
            </w:r>
            <w:r>
              <w:rPr>
                <w:noProof/>
                <w:webHidden/>
              </w:rPr>
              <w:instrText xml:space="preserve"> PAGEREF _Toc16504684 \h </w:instrText>
            </w:r>
            <w:r>
              <w:rPr>
                <w:noProof/>
                <w:webHidden/>
              </w:rPr>
            </w:r>
            <w:r>
              <w:rPr>
                <w:noProof/>
                <w:webHidden/>
              </w:rPr>
              <w:fldChar w:fldCharType="separate"/>
            </w:r>
            <w:r>
              <w:rPr>
                <w:noProof/>
                <w:webHidden/>
              </w:rPr>
              <w:t>29</w:t>
            </w:r>
            <w:r>
              <w:rPr>
                <w:noProof/>
                <w:webHidden/>
              </w:rPr>
              <w:fldChar w:fldCharType="end"/>
            </w:r>
          </w:hyperlink>
        </w:p>
        <w:p w14:paraId="2A8CF0AA" w14:textId="61387DFE" w:rsidR="0030503A" w:rsidRDefault="0030503A">
          <w:pPr>
            <w:pStyle w:val="TM5"/>
            <w:tabs>
              <w:tab w:val="left" w:pos="1760"/>
              <w:tab w:val="right" w:leader="dot" w:pos="9016"/>
            </w:tabs>
            <w:rPr>
              <w:rFonts w:cstheme="minorBidi"/>
              <w:noProof/>
              <w:sz w:val="22"/>
              <w:szCs w:val="22"/>
            </w:rPr>
          </w:pPr>
          <w:hyperlink w:anchor="_Toc16504685" w:history="1">
            <w:r w:rsidRPr="00D46BCF">
              <w:rPr>
                <w:rStyle w:val="Lienhypertexte"/>
                <w:noProof/>
              </w:rPr>
              <w:t>2.3.5.2.1</w:t>
            </w:r>
            <w:r>
              <w:rPr>
                <w:rFonts w:cstheme="minorBidi"/>
                <w:noProof/>
                <w:sz w:val="22"/>
                <w:szCs w:val="22"/>
              </w:rPr>
              <w:tab/>
            </w:r>
            <w:r w:rsidRPr="00D46BCF">
              <w:rPr>
                <w:rStyle w:val="Lienhypertexte"/>
                <w:noProof/>
              </w:rPr>
              <w:t>Impédance</w:t>
            </w:r>
            <w:r>
              <w:rPr>
                <w:noProof/>
                <w:webHidden/>
              </w:rPr>
              <w:tab/>
            </w:r>
            <w:r>
              <w:rPr>
                <w:noProof/>
                <w:webHidden/>
              </w:rPr>
              <w:fldChar w:fldCharType="begin"/>
            </w:r>
            <w:r>
              <w:rPr>
                <w:noProof/>
                <w:webHidden/>
              </w:rPr>
              <w:instrText xml:space="preserve"> PAGEREF _Toc16504685 \h </w:instrText>
            </w:r>
            <w:r>
              <w:rPr>
                <w:noProof/>
                <w:webHidden/>
              </w:rPr>
            </w:r>
            <w:r>
              <w:rPr>
                <w:noProof/>
                <w:webHidden/>
              </w:rPr>
              <w:fldChar w:fldCharType="separate"/>
            </w:r>
            <w:r>
              <w:rPr>
                <w:noProof/>
                <w:webHidden/>
              </w:rPr>
              <w:t>29</w:t>
            </w:r>
            <w:r>
              <w:rPr>
                <w:noProof/>
                <w:webHidden/>
              </w:rPr>
              <w:fldChar w:fldCharType="end"/>
            </w:r>
          </w:hyperlink>
        </w:p>
        <w:p w14:paraId="7BF98026" w14:textId="03798459" w:rsidR="0030503A" w:rsidRDefault="0030503A">
          <w:pPr>
            <w:pStyle w:val="TM5"/>
            <w:tabs>
              <w:tab w:val="left" w:pos="1760"/>
              <w:tab w:val="right" w:leader="dot" w:pos="9016"/>
            </w:tabs>
            <w:rPr>
              <w:rFonts w:cstheme="minorBidi"/>
              <w:noProof/>
              <w:sz w:val="22"/>
              <w:szCs w:val="22"/>
            </w:rPr>
          </w:pPr>
          <w:hyperlink w:anchor="_Toc16504686" w:history="1">
            <w:r w:rsidRPr="00D46BCF">
              <w:rPr>
                <w:rStyle w:val="Lienhypertexte"/>
                <w:noProof/>
              </w:rPr>
              <w:t>2.3.5.2.2</w:t>
            </w:r>
            <w:r>
              <w:rPr>
                <w:rFonts w:cstheme="minorBidi"/>
                <w:noProof/>
                <w:sz w:val="22"/>
                <w:szCs w:val="22"/>
              </w:rPr>
              <w:tab/>
            </w:r>
            <w:r w:rsidRPr="00D46BCF">
              <w:rPr>
                <w:rStyle w:val="Lienhypertexte"/>
                <w:noProof/>
              </w:rPr>
              <w:t>Réflexion</w:t>
            </w:r>
            <w:r>
              <w:rPr>
                <w:noProof/>
                <w:webHidden/>
              </w:rPr>
              <w:tab/>
            </w:r>
            <w:r>
              <w:rPr>
                <w:noProof/>
                <w:webHidden/>
              </w:rPr>
              <w:fldChar w:fldCharType="begin"/>
            </w:r>
            <w:r>
              <w:rPr>
                <w:noProof/>
                <w:webHidden/>
              </w:rPr>
              <w:instrText xml:space="preserve"> PAGEREF _Toc16504686 \h </w:instrText>
            </w:r>
            <w:r>
              <w:rPr>
                <w:noProof/>
                <w:webHidden/>
              </w:rPr>
            </w:r>
            <w:r>
              <w:rPr>
                <w:noProof/>
                <w:webHidden/>
              </w:rPr>
              <w:fldChar w:fldCharType="separate"/>
            </w:r>
            <w:r>
              <w:rPr>
                <w:noProof/>
                <w:webHidden/>
              </w:rPr>
              <w:t>30</w:t>
            </w:r>
            <w:r>
              <w:rPr>
                <w:noProof/>
                <w:webHidden/>
              </w:rPr>
              <w:fldChar w:fldCharType="end"/>
            </w:r>
          </w:hyperlink>
        </w:p>
        <w:p w14:paraId="2DB61C34" w14:textId="68F9548A" w:rsidR="0030503A" w:rsidRDefault="0030503A">
          <w:pPr>
            <w:pStyle w:val="TM4"/>
            <w:tabs>
              <w:tab w:val="left" w:pos="1540"/>
              <w:tab w:val="right" w:leader="dot" w:pos="9016"/>
            </w:tabs>
            <w:rPr>
              <w:rFonts w:cstheme="minorBidi"/>
              <w:noProof/>
              <w:sz w:val="22"/>
              <w:szCs w:val="22"/>
            </w:rPr>
          </w:pPr>
          <w:hyperlink w:anchor="_Toc16504687" w:history="1">
            <w:r w:rsidRPr="00D46BCF">
              <w:rPr>
                <w:rStyle w:val="Lienhypertexte"/>
                <w:noProof/>
              </w:rPr>
              <w:t>2.3.5.3</w:t>
            </w:r>
            <w:r>
              <w:rPr>
                <w:rFonts w:cstheme="minorBidi"/>
                <w:noProof/>
                <w:sz w:val="22"/>
                <w:szCs w:val="22"/>
              </w:rPr>
              <w:tab/>
            </w:r>
            <w:r w:rsidRPr="00D46BCF">
              <w:rPr>
                <w:rStyle w:val="Lienhypertexte"/>
                <w:noProof/>
              </w:rPr>
              <w:t>Comparaison mesures simulation</w:t>
            </w:r>
            <w:r>
              <w:rPr>
                <w:noProof/>
                <w:webHidden/>
              </w:rPr>
              <w:tab/>
            </w:r>
            <w:r>
              <w:rPr>
                <w:noProof/>
                <w:webHidden/>
              </w:rPr>
              <w:fldChar w:fldCharType="begin"/>
            </w:r>
            <w:r>
              <w:rPr>
                <w:noProof/>
                <w:webHidden/>
              </w:rPr>
              <w:instrText xml:space="preserve"> PAGEREF _Toc16504687 \h </w:instrText>
            </w:r>
            <w:r>
              <w:rPr>
                <w:noProof/>
                <w:webHidden/>
              </w:rPr>
            </w:r>
            <w:r>
              <w:rPr>
                <w:noProof/>
                <w:webHidden/>
              </w:rPr>
              <w:fldChar w:fldCharType="separate"/>
            </w:r>
            <w:r>
              <w:rPr>
                <w:noProof/>
                <w:webHidden/>
              </w:rPr>
              <w:t>31</w:t>
            </w:r>
            <w:r>
              <w:rPr>
                <w:noProof/>
                <w:webHidden/>
              </w:rPr>
              <w:fldChar w:fldCharType="end"/>
            </w:r>
          </w:hyperlink>
        </w:p>
        <w:p w14:paraId="3E64CE08" w14:textId="47C98607" w:rsidR="0030503A" w:rsidRDefault="0030503A">
          <w:pPr>
            <w:pStyle w:val="TM4"/>
            <w:tabs>
              <w:tab w:val="left" w:pos="1540"/>
              <w:tab w:val="right" w:leader="dot" w:pos="9016"/>
            </w:tabs>
            <w:rPr>
              <w:rFonts w:cstheme="minorBidi"/>
              <w:noProof/>
              <w:sz w:val="22"/>
              <w:szCs w:val="22"/>
            </w:rPr>
          </w:pPr>
          <w:hyperlink w:anchor="_Toc16504688" w:history="1">
            <w:r w:rsidRPr="00D46BCF">
              <w:rPr>
                <w:rStyle w:val="Lienhypertexte"/>
                <w:noProof/>
              </w:rPr>
              <w:t>2.3.5.4</w:t>
            </w:r>
            <w:r>
              <w:rPr>
                <w:rFonts w:cstheme="minorBidi"/>
                <w:noProof/>
                <w:sz w:val="22"/>
                <w:szCs w:val="22"/>
              </w:rPr>
              <w:tab/>
            </w:r>
            <w:r w:rsidRPr="00D46BCF">
              <w:rPr>
                <w:rStyle w:val="Lienhypertexte"/>
                <w:noProof/>
              </w:rPr>
              <w:t>Résultats</w:t>
            </w:r>
            <w:r>
              <w:rPr>
                <w:noProof/>
                <w:webHidden/>
              </w:rPr>
              <w:tab/>
            </w:r>
            <w:r>
              <w:rPr>
                <w:noProof/>
                <w:webHidden/>
              </w:rPr>
              <w:fldChar w:fldCharType="begin"/>
            </w:r>
            <w:r>
              <w:rPr>
                <w:noProof/>
                <w:webHidden/>
              </w:rPr>
              <w:instrText xml:space="preserve"> PAGEREF _Toc16504688 \h </w:instrText>
            </w:r>
            <w:r>
              <w:rPr>
                <w:noProof/>
                <w:webHidden/>
              </w:rPr>
            </w:r>
            <w:r>
              <w:rPr>
                <w:noProof/>
                <w:webHidden/>
              </w:rPr>
              <w:fldChar w:fldCharType="separate"/>
            </w:r>
            <w:r>
              <w:rPr>
                <w:noProof/>
                <w:webHidden/>
              </w:rPr>
              <w:t>32</w:t>
            </w:r>
            <w:r>
              <w:rPr>
                <w:noProof/>
                <w:webHidden/>
              </w:rPr>
              <w:fldChar w:fldCharType="end"/>
            </w:r>
          </w:hyperlink>
        </w:p>
        <w:p w14:paraId="3C40EC43" w14:textId="097B1672" w:rsidR="0030503A" w:rsidRDefault="0030503A">
          <w:pPr>
            <w:pStyle w:val="TM2"/>
            <w:tabs>
              <w:tab w:val="left" w:pos="880"/>
              <w:tab w:val="right" w:leader="dot" w:pos="9016"/>
            </w:tabs>
            <w:rPr>
              <w:rFonts w:cstheme="minorBidi"/>
              <w:smallCaps w:val="0"/>
              <w:noProof/>
              <w:sz w:val="22"/>
              <w:szCs w:val="22"/>
            </w:rPr>
          </w:pPr>
          <w:hyperlink w:anchor="_Toc16504689" w:history="1">
            <w:r w:rsidRPr="00D46BCF">
              <w:rPr>
                <w:rStyle w:val="Lienhypertexte"/>
                <w:noProof/>
              </w:rPr>
              <w:t>2.4</w:t>
            </w:r>
            <w:r>
              <w:rPr>
                <w:rFonts w:cstheme="minorBidi"/>
                <w:smallCaps w:val="0"/>
                <w:noProof/>
                <w:sz w:val="22"/>
                <w:szCs w:val="22"/>
              </w:rPr>
              <w:tab/>
            </w:r>
            <w:r w:rsidRPr="00D46BCF">
              <w:rPr>
                <w:rStyle w:val="Lienhypertexte"/>
                <w:noProof/>
              </w:rPr>
              <w:t>Circuit d’interface</w:t>
            </w:r>
            <w:r>
              <w:rPr>
                <w:noProof/>
                <w:webHidden/>
              </w:rPr>
              <w:tab/>
            </w:r>
            <w:r>
              <w:rPr>
                <w:noProof/>
                <w:webHidden/>
              </w:rPr>
              <w:fldChar w:fldCharType="begin"/>
            </w:r>
            <w:r>
              <w:rPr>
                <w:noProof/>
                <w:webHidden/>
              </w:rPr>
              <w:instrText xml:space="preserve"> PAGEREF _Toc16504689 \h </w:instrText>
            </w:r>
            <w:r>
              <w:rPr>
                <w:noProof/>
                <w:webHidden/>
              </w:rPr>
            </w:r>
            <w:r>
              <w:rPr>
                <w:noProof/>
                <w:webHidden/>
              </w:rPr>
              <w:fldChar w:fldCharType="separate"/>
            </w:r>
            <w:r>
              <w:rPr>
                <w:noProof/>
                <w:webHidden/>
              </w:rPr>
              <w:t>32</w:t>
            </w:r>
            <w:r>
              <w:rPr>
                <w:noProof/>
                <w:webHidden/>
              </w:rPr>
              <w:fldChar w:fldCharType="end"/>
            </w:r>
          </w:hyperlink>
        </w:p>
        <w:p w14:paraId="21B49AA3" w14:textId="2F9F72A5" w:rsidR="0030503A" w:rsidRDefault="0030503A">
          <w:pPr>
            <w:pStyle w:val="TM3"/>
            <w:tabs>
              <w:tab w:val="left" w:pos="1100"/>
              <w:tab w:val="right" w:leader="dot" w:pos="9016"/>
            </w:tabs>
            <w:rPr>
              <w:rFonts w:cstheme="minorBidi"/>
              <w:i w:val="0"/>
              <w:iCs w:val="0"/>
              <w:noProof/>
              <w:sz w:val="22"/>
              <w:szCs w:val="22"/>
            </w:rPr>
          </w:pPr>
          <w:hyperlink w:anchor="_Toc16504690" w:history="1">
            <w:r w:rsidRPr="00D46BCF">
              <w:rPr>
                <w:rStyle w:val="Lienhypertexte"/>
                <w:noProof/>
                <w14:scene3d>
                  <w14:camera w14:prst="orthographicFront"/>
                  <w14:lightRig w14:rig="threePt" w14:dir="t">
                    <w14:rot w14:lat="0" w14:lon="0" w14:rev="0"/>
                  </w14:lightRig>
                </w14:scene3d>
              </w:rPr>
              <w:t>2.4.1</w:t>
            </w:r>
            <w:r>
              <w:rPr>
                <w:rFonts w:cstheme="minorBidi"/>
                <w:i w:val="0"/>
                <w:iCs w:val="0"/>
                <w:noProof/>
                <w:sz w:val="22"/>
                <w:szCs w:val="22"/>
              </w:rPr>
              <w:tab/>
            </w:r>
            <w:r w:rsidRPr="00D46BCF">
              <w:rPr>
                <w:rStyle w:val="Lienhypertexte"/>
                <w:noProof/>
              </w:rPr>
              <w:t>Balun</w:t>
            </w:r>
            <w:r>
              <w:rPr>
                <w:noProof/>
                <w:webHidden/>
              </w:rPr>
              <w:tab/>
            </w:r>
            <w:r>
              <w:rPr>
                <w:noProof/>
                <w:webHidden/>
              </w:rPr>
              <w:fldChar w:fldCharType="begin"/>
            </w:r>
            <w:r>
              <w:rPr>
                <w:noProof/>
                <w:webHidden/>
              </w:rPr>
              <w:instrText xml:space="preserve"> PAGEREF _Toc16504690 \h </w:instrText>
            </w:r>
            <w:r>
              <w:rPr>
                <w:noProof/>
                <w:webHidden/>
              </w:rPr>
            </w:r>
            <w:r>
              <w:rPr>
                <w:noProof/>
                <w:webHidden/>
              </w:rPr>
              <w:fldChar w:fldCharType="separate"/>
            </w:r>
            <w:r>
              <w:rPr>
                <w:noProof/>
                <w:webHidden/>
              </w:rPr>
              <w:t>33</w:t>
            </w:r>
            <w:r>
              <w:rPr>
                <w:noProof/>
                <w:webHidden/>
              </w:rPr>
              <w:fldChar w:fldCharType="end"/>
            </w:r>
          </w:hyperlink>
        </w:p>
        <w:p w14:paraId="289D1FF4" w14:textId="17C968E6" w:rsidR="0030503A" w:rsidRDefault="0030503A">
          <w:pPr>
            <w:pStyle w:val="TM4"/>
            <w:tabs>
              <w:tab w:val="left" w:pos="1540"/>
              <w:tab w:val="right" w:leader="dot" w:pos="9016"/>
            </w:tabs>
            <w:rPr>
              <w:rFonts w:cstheme="minorBidi"/>
              <w:noProof/>
              <w:sz w:val="22"/>
              <w:szCs w:val="22"/>
            </w:rPr>
          </w:pPr>
          <w:hyperlink w:anchor="_Toc16504691" w:history="1">
            <w:r w:rsidRPr="00D46BCF">
              <w:rPr>
                <w:rStyle w:val="Lienhypertexte"/>
                <w:noProof/>
              </w:rPr>
              <w:t>2.4.1.1</w:t>
            </w:r>
            <w:r>
              <w:rPr>
                <w:rFonts w:cstheme="minorBidi"/>
                <w:noProof/>
                <w:sz w:val="22"/>
                <w:szCs w:val="22"/>
              </w:rPr>
              <w:tab/>
            </w:r>
            <w:r w:rsidRPr="00D46BCF">
              <w:rPr>
                <w:rStyle w:val="Lienhypertexte"/>
                <w:noProof/>
              </w:rPr>
              <w:t>Définition</w:t>
            </w:r>
            <w:r>
              <w:rPr>
                <w:noProof/>
                <w:webHidden/>
              </w:rPr>
              <w:tab/>
            </w:r>
            <w:r>
              <w:rPr>
                <w:noProof/>
                <w:webHidden/>
              </w:rPr>
              <w:fldChar w:fldCharType="begin"/>
            </w:r>
            <w:r>
              <w:rPr>
                <w:noProof/>
                <w:webHidden/>
              </w:rPr>
              <w:instrText xml:space="preserve"> PAGEREF _Toc16504691 \h </w:instrText>
            </w:r>
            <w:r>
              <w:rPr>
                <w:noProof/>
                <w:webHidden/>
              </w:rPr>
            </w:r>
            <w:r>
              <w:rPr>
                <w:noProof/>
                <w:webHidden/>
              </w:rPr>
              <w:fldChar w:fldCharType="separate"/>
            </w:r>
            <w:r>
              <w:rPr>
                <w:noProof/>
                <w:webHidden/>
              </w:rPr>
              <w:t>33</w:t>
            </w:r>
            <w:r>
              <w:rPr>
                <w:noProof/>
                <w:webHidden/>
              </w:rPr>
              <w:fldChar w:fldCharType="end"/>
            </w:r>
          </w:hyperlink>
        </w:p>
        <w:p w14:paraId="2EDFAB15" w14:textId="6F79D3EA" w:rsidR="0030503A" w:rsidRDefault="0030503A">
          <w:pPr>
            <w:pStyle w:val="TM4"/>
            <w:tabs>
              <w:tab w:val="left" w:pos="1540"/>
              <w:tab w:val="right" w:leader="dot" w:pos="9016"/>
            </w:tabs>
            <w:rPr>
              <w:rFonts w:cstheme="minorBidi"/>
              <w:noProof/>
              <w:sz w:val="22"/>
              <w:szCs w:val="22"/>
            </w:rPr>
          </w:pPr>
          <w:hyperlink w:anchor="_Toc16504692" w:history="1">
            <w:r w:rsidRPr="00D46BCF">
              <w:rPr>
                <w:rStyle w:val="Lienhypertexte"/>
                <w:noProof/>
              </w:rPr>
              <w:t>2.4.1.2</w:t>
            </w:r>
            <w:r>
              <w:rPr>
                <w:rFonts w:cstheme="minorBidi"/>
                <w:noProof/>
                <w:sz w:val="22"/>
                <w:szCs w:val="22"/>
              </w:rPr>
              <w:tab/>
            </w:r>
            <w:r w:rsidRPr="00D46BCF">
              <w:rPr>
                <w:rStyle w:val="Lienhypertexte"/>
                <w:noProof/>
              </w:rPr>
              <w:t>Schéma</w:t>
            </w:r>
            <w:r>
              <w:rPr>
                <w:noProof/>
                <w:webHidden/>
              </w:rPr>
              <w:tab/>
            </w:r>
            <w:r>
              <w:rPr>
                <w:noProof/>
                <w:webHidden/>
              </w:rPr>
              <w:fldChar w:fldCharType="begin"/>
            </w:r>
            <w:r>
              <w:rPr>
                <w:noProof/>
                <w:webHidden/>
              </w:rPr>
              <w:instrText xml:space="preserve"> PAGEREF _Toc16504692 \h </w:instrText>
            </w:r>
            <w:r>
              <w:rPr>
                <w:noProof/>
                <w:webHidden/>
              </w:rPr>
            </w:r>
            <w:r>
              <w:rPr>
                <w:noProof/>
                <w:webHidden/>
              </w:rPr>
              <w:fldChar w:fldCharType="separate"/>
            </w:r>
            <w:r>
              <w:rPr>
                <w:noProof/>
                <w:webHidden/>
              </w:rPr>
              <w:t>33</w:t>
            </w:r>
            <w:r>
              <w:rPr>
                <w:noProof/>
                <w:webHidden/>
              </w:rPr>
              <w:fldChar w:fldCharType="end"/>
            </w:r>
          </w:hyperlink>
        </w:p>
        <w:p w14:paraId="55B31D7E" w14:textId="5D5F76B2" w:rsidR="0030503A" w:rsidRDefault="0030503A">
          <w:pPr>
            <w:pStyle w:val="TM3"/>
            <w:tabs>
              <w:tab w:val="left" w:pos="1100"/>
              <w:tab w:val="right" w:leader="dot" w:pos="9016"/>
            </w:tabs>
            <w:rPr>
              <w:rFonts w:cstheme="minorBidi"/>
              <w:i w:val="0"/>
              <w:iCs w:val="0"/>
              <w:noProof/>
              <w:sz w:val="22"/>
              <w:szCs w:val="22"/>
            </w:rPr>
          </w:pPr>
          <w:hyperlink w:anchor="_Toc16504693" w:history="1">
            <w:r w:rsidRPr="00D46BCF">
              <w:rPr>
                <w:rStyle w:val="Lienhypertexte"/>
                <w:noProof/>
                <w14:scene3d>
                  <w14:camera w14:prst="orthographicFront"/>
                  <w14:lightRig w14:rig="threePt" w14:dir="t">
                    <w14:rot w14:lat="0" w14:lon="0" w14:rev="0"/>
                  </w14:lightRig>
                </w14:scene3d>
              </w:rPr>
              <w:t>2.4.2</w:t>
            </w:r>
            <w:r>
              <w:rPr>
                <w:rFonts w:cstheme="minorBidi"/>
                <w:i w:val="0"/>
                <w:iCs w:val="0"/>
                <w:noProof/>
                <w:sz w:val="22"/>
                <w:szCs w:val="22"/>
              </w:rPr>
              <w:tab/>
            </w:r>
            <w:r w:rsidRPr="00D46BCF">
              <w:rPr>
                <w:rStyle w:val="Lienhypertexte"/>
                <w:noProof/>
              </w:rPr>
              <w:t>Détecteur RF</w:t>
            </w:r>
            <w:r>
              <w:rPr>
                <w:noProof/>
                <w:webHidden/>
              </w:rPr>
              <w:tab/>
            </w:r>
            <w:r>
              <w:rPr>
                <w:noProof/>
                <w:webHidden/>
              </w:rPr>
              <w:fldChar w:fldCharType="begin"/>
            </w:r>
            <w:r>
              <w:rPr>
                <w:noProof/>
                <w:webHidden/>
              </w:rPr>
              <w:instrText xml:space="preserve"> PAGEREF _Toc16504693 \h </w:instrText>
            </w:r>
            <w:r>
              <w:rPr>
                <w:noProof/>
                <w:webHidden/>
              </w:rPr>
            </w:r>
            <w:r>
              <w:rPr>
                <w:noProof/>
                <w:webHidden/>
              </w:rPr>
              <w:fldChar w:fldCharType="separate"/>
            </w:r>
            <w:r>
              <w:rPr>
                <w:noProof/>
                <w:webHidden/>
              </w:rPr>
              <w:t>34</w:t>
            </w:r>
            <w:r>
              <w:rPr>
                <w:noProof/>
                <w:webHidden/>
              </w:rPr>
              <w:fldChar w:fldCharType="end"/>
            </w:r>
          </w:hyperlink>
        </w:p>
        <w:p w14:paraId="537F54F2" w14:textId="4DE52E93" w:rsidR="0030503A" w:rsidRDefault="0030503A">
          <w:pPr>
            <w:pStyle w:val="TM4"/>
            <w:tabs>
              <w:tab w:val="left" w:pos="1540"/>
              <w:tab w:val="right" w:leader="dot" w:pos="9016"/>
            </w:tabs>
            <w:rPr>
              <w:rFonts w:cstheme="minorBidi"/>
              <w:noProof/>
              <w:sz w:val="22"/>
              <w:szCs w:val="22"/>
            </w:rPr>
          </w:pPr>
          <w:hyperlink w:anchor="_Toc16504694" w:history="1">
            <w:r w:rsidRPr="00D46BCF">
              <w:rPr>
                <w:rStyle w:val="Lienhypertexte"/>
                <w:noProof/>
              </w:rPr>
              <w:t>2.4.2.1</w:t>
            </w:r>
            <w:r>
              <w:rPr>
                <w:rFonts w:cstheme="minorBidi"/>
                <w:noProof/>
                <w:sz w:val="22"/>
                <w:szCs w:val="22"/>
              </w:rPr>
              <w:tab/>
            </w:r>
            <w:r w:rsidRPr="00D46BCF">
              <w:rPr>
                <w:rStyle w:val="Lienhypertexte"/>
                <w:noProof/>
              </w:rPr>
              <w:t>Analyse</w:t>
            </w:r>
            <w:r>
              <w:rPr>
                <w:noProof/>
                <w:webHidden/>
              </w:rPr>
              <w:tab/>
            </w:r>
            <w:r>
              <w:rPr>
                <w:noProof/>
                <w:webHidden/>
              </w:rPr>
              <w:fldChar w:fldCharType="begin"/>
            </w:r>
            <w:r>
              <w:rPr>
                <w:noProof/>
                <w:webHidden/>
              </w:rPr>
              <w:instrText xml:space="preserve"> PAGEREF _Toc16504694 \h </w:instrText>
            </w:r>
            <w:r>
              <w:rPr>
                <w:noProof/>
                <w:webHidden/>
              </w:rPr>
            </w:r>
            <w:r>
              <w:rPr>
                <w:noProof/>
                <w:webHidden/>
              </w:rPr>
              <w:fldChar w:fldCharType="separate"/>
            </w:r>
            <w:r>
              <w:rPr>
                <w:noProof/>
                <w:webHidden/>
              </w:rPr>
              <w:t>34</w:t>
            </w:r>
            <w:r>
              <w:rPr>
                <w:noProof/>
                <w:webHidden/>
              </w:rPr>
              <w:fldChar w:fldCharType="end"/>
            </w:r>
          </w:hyperlink>
        </w:p>
        <w:p w14:paraId="56EAB083" w14:textId="47AB10B5" w:rsidR="0030503A" w:rsidRDefault="0030503A">
          <w:pPr>
            <w:pStyle w:val="TM4"/>
            <w:tabs>
              <w:tab w:val="left" w:pos="1540"/>
              <w:tab w:val="right" w:leader="dot" w:pos="9016"/>
            </w:tabs>
            <w:rPr>
              <w:rFonts w:cstheme="minorBidi"/>
              <w:noProof/>
              <w:sz w:val="22"/>
              <w:szCs w:val="22"/>
            </w:rPr>
          </w:pPr>
          <w:hyperlink w:anchor="_Toc16504695" w:history="1">
            <w:r w:rsidRPr="00D46BCF">
              <w:rPr>
                <w:rStyle w:val="Lienhypertexte"/>
                <w:noProof/>
              </w:rPr>
              <w:t>2.4.2.2</w:t>
            </w:r>
            <w:r>
              <w:rPr>
                <w:rFonts w:cstheme="minorBidi"/>
                <w:noProof/>
                <w:sz w:val="22"/>
                <w:szCs w:val="22"/>
              </w:rPr>
              <w:tab/>
            </w:r>
            <w:r w:rsidRPr="00D46BCF">
              <w:rPr>
                <w:rStyle w:val="Lienhypertexte"/>
                <w:noProof/>
              </w:rPr>
              <w:t>Balun</w:t>
            </w:r>
            <w:r>
              <w:rPr>
                <w:noProof/>
                <w:webHidden/>
              </w:rPr>
              <w:tab/>
            </w:r>
            <w:r>
              <w:rPr>
                <w:noProof/>
                <w:webHidden/>
              </w:rPr>
              <w:fldChar w:fldCharType="begin"/>
            </w:r>
            <w:r>
              <w:rPr>
                <w:noProof/>
                <w:webHidden/>
              </w:rPr>
              <w:instrText xml:space="preserve"> PAGEREF _Toc16504695 \h </w:instrText>
            </w:r>
            <w:r>
              <w:rPr>
                <w:noProof/>
                <w:webHidden/>
              </w:rPr>
            </w:r>
            <w:r>
              <w:rPr>
                <w:noProof/>
                <w:webHidden/>
              </w:rPr>
              <w:fldChar w:fldCharType="separate"/>
            </w:r>
            <w:r>
              <w:rPr>
                <w:noProof/>
                <w:webHidden/>
              </w:rPr>
              <w:t>35</w:t>
            </w:r>
            <w:r>
              <w:rPr>
                <w:noProof/>
                <w:webHidden/>
              </w:rPr>
              <w:fldChar w:fldCharType="end"/>
            </w:r>
          </w:hyperlink>
        </w:p>
        <w:p w14:paraId="04828150" w14:textId="2CE88E28" w:rsidR="0030503A" w:rsidRDefault="0030503A">
          <w:pPr>
            <w:pStyle w:val="TM4"/>
            <w:tabs>
              <w:tab w:val="left" w:pos="1540"/>
              <w:tab w:val="right" w:leader="dot" w:pos="9016"/>
            </w:tabs>
            <w:rPr>
              <w:rFonts w:cstheme="minorBidi"/>
              <w:noProof/>
              <w:sz w:val="22"/>
              <w:szCs w:val="22"/>
            </w:rPr>
          </w:pPr>
          <w:hyperlink w:anchor="_Toc16504696" w:history="1">
            <w:r w:rsidRPr="00D46BCF">
              <w:rPr>
                <w:rStyle w:val="Lienhypertexte"/>
                <w:noProof/>
              </w:rPr>
              <w:t>2.4.2.3</w:t>
            </w:r>
            <w:r>
              <w:rPr>
                <w:rFonts w:cstheme="minorBidi"/>
                <w:noProof/>
                <w:sz w:val="22"/>
                <w:szCs w:val="22"/>
              </w:rPr>
              <w:tab/>
            </w:r>
            <w:r w:rsidRPr="00D46BCF">
              <w:rPr>
                <w:rStyle w:val="Lienhypertexte"/>
                <w:noProof/>
              </w:rPr>
              <w:t>Sortie</w:t>
            </w:r>
            <w:r>
              <w:rPr>
                <w:noProof/>
                <w:webHidden/>
              </w:rPr>
              <w:tab/>
            </w:r>
            <w:r>
              <w:rPr>
                <w:noProof/>
                <w:webHidden/>
              </w:rPr>
              <w:fldChar w:fldCharType="begin"/>
            </w:r>
            <w:r>
              <w:rPr>
                <w:noProof/>
                <w:webHidden/>
              </w:rPr>
              <w:instrText xml:space="preserve"> PAGEREF _Toc16504696 \h </w:instrText>
            </w:r>
            <w:r>
              <w:rPr>
                <w:noProof/>
                <w:webHidden/>
              </w:rPr>
            </w:r>
            <w:r>
              <w:rPr>
                <w:noProof/>
                <w:webHidden/>
              </w:rPr>
              <w:fldChar w:fldCharType="separate"/>
            </w:r>
            <w:r>
              <w:rPr>
                <w:noProof/>
                <w:webHidden/>
              </w:rPr>
              <w:t>35</w:t>
            </w:r>
            <w:r>
              <w:rPr>
                <w:noProof/>
                <w:webHidden/>
              </w:rPr>
              <w:fldChar w:fldCharType="end"/>
            </w:r>
          </w:hyperlink>
        </w:p>
        <w:p w14:paraId="1DA786DF" w14:textId="7A3EBC3B" w:rsidR="0030503A" w:rsidRDefault="0030503A">
          <w:pPr>
            <w:pStyle w:val="TM4"/>
            <w:tabs>
              <w:tab w:val="left" w:pos="1540"/>
              <w:tab w:val="right" w:leader="dot" w:pos="9016"/>
            </w:tabs>
            <w:rPr>
              <w:rFonts w:cstheme="minorBidi"/>
              <w:noProof/>
              <w:sz w:val="22"/>
              <w:szCs w:val="22"/>
            </w:rPr>
          </w:pPr>
          <w:hyperlink w:anchor="_Toc16504697" w:history="1">
            <w:r w:rsidRPr="00D46BCF">
              <w:rPr>
                <w:rStyle w:val="Lienhypertexte"/>
                <w:noProof/>
              </w:rPr>
              <w:t>2.4.2.4</w:t>
            </w:r>
            <w:r>
              <w:rPr>
                <w:rFonts w:cstheme="minorBidi"/>
                <w:noProof/>
                <w:sz w:val="22"/>
                <w:szCs w:val="22"/>
              </w:rPr>
              <w:tab/>
            </w:r>
            <w:r w:rsidRPr="00D46BCF">
              <w:rPr>
                <w:rStyle w:val="Lienhypertexte"/>
                <w:noProof/>
              </w:rPr>
              <w:t>Schéma</w:t>
            </w:r>
            <w:r>
              <w:rPr>
                <w:noProof/>
                <w:webHidden/>
              </w:rPr>
              <w:tab/>
            </w:r>
            <w:r>
              <w:rPr>
                <w:noProof/>
                <w:webHidden/>
              </w:rPr>
              <w:fldChar w:fldCharType="begin"/>
            </w:r>
            <w:r>
              <w:rPr>
                <w:noProof/>
                <w:webHidden/>
              </w:rPr>
              <w:instrText xml:space="preserve"> PAGEREF _Toc16504697 \h </w:instrText>
            </w:r>
            <w:r>
              <w:rPr>
                <w:noProof/>
                <w:webHidden/>
              </w:rPr>
            </w:r>
            <w:r>
              <w:rPr>
                <w:noProof/>
                <w:webHidden/>
              </w:rPr>
              <w:fldChar w:fldCharType="separate"/>
            </w:r>
            <w:r>
              <w:rPr>
                <w:noProof/>
                <w:webHidden/>
              </w:rPr>
              <w:t>37</w:t>
            </w:r>
            <w:r>
              <w:rPr>
                <w:noProof/>
                <w:webHidden/>
              </w:rPr>
              <w:fldChar w:fldCharType="end"/>
            </w:r>
          </w:hyperlink>
        </w:p>
        <w:p w14:paraId="3EEDE451" w14:textId="59F1BD53" w:rsidR="0030503A" w:rsidRDefault="0030503A">
          <w:pPr>
            <w:pStyle w:val="TM3"/>
            <w:tabs>
              <w:tab w:val="left" w:pos="1100"/>
              <w:tab w:val="right" w:leader="dot" w:pos="9016"/>
            </w:tabs>
            <w:rPr>
              <w:rFonts w:cstheme="minorBidi"/>
              <w:i w:val="0"/>
              <w:iCs w:val="0"/>
              <w:noProof/>
              <w:sz w:val="22"/>
              <w:szCs w:val="22"/>
            </w:rPr>
          </w:pPr>
          <w:hyperlink w:anchor="_Toc16504698" w:history="1">
            <w:r w:rsidRPr="00D46BCF">
              <w:rPr>
                <w:rStyle w:val="Lienhypertexte"/>
                <w:noProof/>
                <w14:scene3d>
                  <w14:camera w14:prst="orthographicFront"/>
                  <w14:lightRig w14:rig="threePt" w14:dir="t">
                    <w14:rot w14:lat="0" w14:lon="0" w14:rev="0"/>
                  </w14:lightRig>
                </w14:scene3d>
              </w:rPr>
              <w:t>2.4.3</w:t>
            </w:r>
            <w:r>
              <w:rPr>
                <w:rFonts w:cstheme="minorBidi"/>
                <w:i w:val="0"/>
                <w:iCs w:val="0"/>
                <w:noProof/>
                <w:sz w:val="22"/>
                <w:szCs w:val="22"/>
              </w:rPr>
              <w:tab/>
            </w:r>
            <w:r w:rsidRPr="00D46BCF">
              <w:rPr>
                <w:rStyle w:val="Lienhypertexte"/>
                <w:noProof/>
              </w:rPr>
              <w:t>Signal digital</w:t>
            </w:r>
            <w:r>
              <w:rPr>
                <w:noProof/>
                <w:webHidden/>
              </w:rPr>
              <w:tab/>
            </w:r>
            <w:r>
              <w:rPr>
                <w:noProof/>
                <w:webHidden/>
              </w:rPr>
              <w:fldChar w:fldCharType="begin"/>
            </w:r>
            <w:r>
              <w:rPr>
                <w:noProof/>
                <w:webHidden/>
              </w:rPr>
              <w:instrText xml:space="preserve"> PAGEREF _Toc16504698 \h </w:instrText>
            </w:r>
            <w:r>
              <w:rPr>
                <w:noProof/>
                <w:webHidden/>
              </w:rPr>
            </w:r>
            <w:r>
              <w:rPr>
                <w:noProof/>
                <w:webHidden/>
              </w:rPr>
              <w:fldChar w:fldCharType="separate"/>
            </w:r>
            <w:r>
              <w:rPr>
                <w:noProof/>
                <w:webHidden/>
              </w:rPr>
              <w:t>37</w:t>
            </w:r>
            <w:r>
              <w:rPr>
                <w:noProof/>
                <w:webHidden/>
              </w:rPr>
              <w:fldChar w:fldCharType="end"/>
            </w:r>
          </w:hyperlink>
        </w:p>
        <w:p w14:paraId="475CBFF5" w14:textId="7EEE805A" w:rsidR="0030503A" w:rsidRDefault="0030503A">
          <w:pPr>
            <w:pStyle w:val="TM3"/>
            <w:tabs>
              <w:tab w:val="left" w:pos="1100"/>
              <w:tab w:val="right" w:leader="dot" w:pos="9016"/>
            </w:tabs>
            <w:rPr>
              <w:rFonts w:cstheme="minorBidi"/>
              <w:i w:val="0"/>
              <w:iCs w:val="0"/>
              <w:noProof/>
              <w:sz w:val="22"/>
              <w:szCs w:val="22"/>
            </w:rPr>
          </w:pPr>
          <w:hyperlink w:anchor="_Toc16504699" w:history="1">
            <w:r w:rsidRPr="00D46BCF">
              <w:rPr>
                <w:rStyle w:val="Lienhypertexte"/>
                <w:noProof/>
                <w14:scene3d>
                  <w14:camera w14:prst="orthographicFront"/>
                  <w14:lightRig w14:rig="threePt" w14:dir="t">
                    <w14:rot w14:lat="0" w14:lon="0" w14:rev="0"/>
                  </w14:lightRig>
                </w14:scene3d>
              </w:rPr>
              <w:t>2.4.4</w:t>
            </w:r>
            <w:r>
              <w:rPr>
                <w:rFonts w:cstheme="minorBidi"/>
                <w:i w:val="0"/>
                <w:iCs w:val="0"/>
                <w:noProof/>
                <w:sz w:val="22"/>
                <w:szCs w:val="22"/>
              </w:rPr>
              <w:tab/>
            </w:r>
            <w:r w:rsidRPr="00D46BCF">
              <w:rPr>
                <w:rStyle w:val="Lienhypertexte"/>
                <w:noProof/>
              </w:rPr>
              <w:t>Boutons</w:t>
            </w:r>
            <w:r>
              <w:rPr>
                <w:noProof/>
                <w:webHidden/>
              </w:rPr>
              <w:tab/>
            </w:r>
            <w:r>
              <w:rPr>
                <w:noProof/>
                <w:webHidden/>
              </w:rPr>
              <w:fldChar w:fldCharType="begin"/>
            </w:r>
            <w:r>
              <w:rPr>
                <w:noProof/>
                <w:webHidden/>
              </w:rPr>
              <w:instrText xml:space="preserve"> PAGEREF _Toc16504699 \h </w:instrText>
            </w:r>
            <w:r>
              <w:rPr>
                <w:noProof/>
                <w:webHidden/>
              </w:rPr>
            </w:r>
            <w:r>
              <w:rPr>
                <w:noProof/>
                <w:webHidden/>
              </w:rPr>
              <w:fldChar w:fldCharType="separate"/>
            </w:r>
            <w:r>
              <w:rPr>
                <w:noProof/>
                <w:webHidden/>
              </w:rPr>
              <w:t>40</w:t>
            </w:r>
            <w:r>
              <w:rPr>
                <w:noProof/>
                <w:webHidden/>
              </w:rPr>
              <w:fldChar w:fldCharType="end"/>
            </w:r>
          </w:hyperlink>
        </w:p>
        <w:p w14:paraId="4C3CED40" w14:textId="07C0144A" w:rsidR="0030503A" w:rsidRDefault="0030503A">
          <w:pPr>
            <w:pStyle w:val="TM3"/>
            <w:tabs>
              <w:tab w:val="left" w:pos="1100"/>
              <w:tab w:val="right" w:leader="dot" w:pos="9016"/>
            </w:tabs>
            <w:rPr>
              <w:rFonts w:cstheme="minorBidi"/>
              <w:i w:val="0"/>
              <w:iCs w:val="0"/>
              <w:noProof/>
              <w:sz w:val="22"/>
              <w:szCs w:val="22"/>
            </w:rPr>
          </w:pPr>
          <w:hyperlink w:anchor="_Toc16504700" w:history="1">
            <w:r w:rsidRPr="00D46BCF">
              <w:rPr>
                <w:rStyle w:val="Lienhypertexte"/>
                <w:noProof/>
                <w14:scene3d>
                  <w14:camera w14:prst="orthographicFront"/>
                  <w14:lightRig w14:rig="threePt" w14:dir="t">
                    <w14:rot w14:lat="0" w14:lon="0" w14:rev="0"/>
                  </w14:lightRig>
                </w14:scene3d>
              </w:rPr>
              <w:t>2.4.5</w:t>
            </w:r>
            <w:r>
              <w:rPr>
                <w:rFonts w:cstheme="minorBidi"/>
                <w:i w:val="0"/>
                <w:iCs w:val="0"/>
                <w:noProof/>
                <w:sz w:val="22"/>
                <w:szCs w:val="22"/>
              </w:rPr>
              <w:tab/>
            </w:r>
            <w:r w:rsidRPr="00D46BCF">
              <w:rPr>
                <w:rStyle w:val="Lienhypertexte"/>
                <w:noProof/>
              </w:rPr>
              <w:t>Connection à la board STM</w:t>
            </w:r>
            <w:r>
              <w:rPr>
                <w:noProof/>
                <w:webHidden/>
              </w:rPr>
              <w:tab/>
            </w:r>
            <w:r>
              <w:rPr>
                <w:noProof/>
                <w:webHidden/>
              </w:rPr>
              <w:fldChar w:fldCharType="begin"/>
            </w:r>
            <w:r>
              <w:rPr>
                <w:noProof/>
                <w:webHidden/>
              </w:rPr>
              <w:instrText xml:space="preserve"> PAGEREF _Toc16504700 \h </w:instrText>
            </w:r>
            <w:r>
              <w:rPr>
                <w:noProof/>
                <w:webHidden/>
              </w:rPr>
            </w:r>
            <w:r>
              <w:rPr>
                <w:noProof/>
                <w:webHidden/>
              </w:rPr>
              <w:fldChar w:fldCharType="separate"/>
            </w:r>
            <w:r>
              <w:rPr>
                <w:noProof/>
                <w:webHidden/>
              </w:rPr>
              <w:t>40</w:t>
            </w:r>
            <w:r>
              <w:rPr>
                <w:noProof/>
                <w:webHidden/>
              </w:rPr>
              <w:fldChar w:fldCharType="end"/>
            </w:r>
          </w:hyperlink>
        </w:p>
        <w:p w14:paraId="58668285" w14:textId="4B30C74F" w:rsidR="0030503A" w:rsidRDefault="0030503A">
          <w:pPr>
            <w:pStyle w:val="TM3"/>
            <w:tabs>
              <w:tab w:val="left" w:pos="1100"/>
              <w:tab w:val="right" w:leader="dot" w:pos="9016"/>
            </w:tabs>
            <w:rPr>
              <w:rFonts w:cstheme="minorBidi"/>
              <w:i w:val="0"/>
              <w:iCs w:val="0"/>
              <w:noProof/>
              <w:sz w:val="22"/>
              <w:szCs w:val="22"/>
            </w:rPr>
          </w:pPr>
          <w:hyperlink w:anchor="_Toc16504701" w:history="1">
            <w:r w:rsidRPr="00D46BCF">
              <w:rPr>
                <w:rStyle w:val="Lienhypertexte"/>
                <w:noProof/>
                <w14:scene3d>
                  <w14:camera w14:prst="orthographicFront"/>
                  <w14:lightRig w14:rig="threePt" w14:dir="t">
                    <w14:rot w14:lat="0" w14:lon="0" w14:rev="0"/>
                  </w14:lightRig>
                </w14:scene3d>
              </w:rPr>
              <w:t>2.4.6</w:t>
            </w:r>
            <w:r>
              <w:rPr>
                <w:rFonts w:cstheme="minorBidi"/>
                <w:i w:val="0"/>
                <w:iCs w:val="0"/>
                <w:noProof/>
                <w:sz w:val="22"/>
                <w:szCs w:val="22"/>
              </w:rPr>
              <w:tab/>
            </w:r>
            <w:r w:rsidRPr="00D46BCF">
              <w:rPr>
                <w:rStyle w:val="Lienhypertexte"/>
                <w:noProof/>
              </w:rPr>
              <w:t>Alimentation</w:t>
            </w:r>
            <w:r>
              <w:rPr>
                <w:noProof/>
                <w:webHidden/>
              </w:rPr>
              <w:tab/>
            </w:r>
            <w:r>
              <w:rPr>
                <w:noProof/>
                <w:webHidden/>
              </w:rPr>
              <w:fldChar w:fldCharType="begin"/>
            </w:r>
            <w:r>
              <w:rPr>
                <w:noProof/>
                <w:webHidden/>
              </w:rPr>
              <w:instrText xml:space="preserve"> PAGEREF _Toc16504701 \h </w:instrText>
            </w:r>
            <w:r>
              <w:rPr>
                <w:noProof/>
                <w:webHidden/>
              </w:rPr>
            </w:r>
            <w:r>
              <w:rPr>
                <w:noProof/>
                <w:webHidden/>
              </w:rPr>
              <w:fldChar w:fldCharType="separate"/>
            </w:r>
            <w:r>
              <w:rPr>
                <w:noProof/>
                <w:webHidden/>
              </w:rPr>
              <w:t>40</w:t>
            </w:r>
            <w:r>
              <w:rPr>
                <w:noProof/>
                <w:webHidden/>
              </w:rPr>
              <w:fldChar w:fldCharType="end"/>
            </w:r>
          </w:hyperlink>
        </w:p>
        <w:p w14:paraId="6FAA1316" w14:textId="49BD6FCD" w:rsidR="0030503A" w:rsidRDefault="0030503A">
          <w:pPr>
            <w:pStyle w:val="TM2"/>
            <w:tabs>
              <w:tab w:val="left" w:pos="880"/>
              <w:tab w:val="right" w:leader="dot" w:pos="9016"/>
            </w:tabs>
            <w:rPr>
              <w:rFonts w:cstheme="minorBidi"/>
              <w:smallCaps w:val="0"/>
              <w:noProof/>
              <w:sz w:val="22"/>
              <w:szCs w:val="22"/>
            </w:rPr>
          </w:pPr>
          <w:hyperlink w:anchor="_Toc16504702" w:history="1">
            <w:r w:rsidRPr="00D46BCF">
              <w:rPr>
                <w:rStyle w:val="Lienhypertexte"/>
                <w:noProof/>
              </w:rPr>
              <w:t>2.5</w:t>
            </w:r>
            <w:r>
              <w:rPr>
                <w:rFonts w:cstheme="minorBidi"/>
                <w:smallCaps w:val="0"/>
                <w:noProof/>
                <w:sz w:val="22"/>
                <w:szCs w:val="22"/>
              </w:rPr>
              <w:tab/>
            </w:r>
            <w:r w:rsidRPr="00D46BCF">
              <w:rPr>
                <w:rStyle w:val="Lienhypertexte"/>
                <w:noProof/>
              </w:rPr>
              <w:t>Test est résultats Baluns</w:t>
            </w:r>
            <w:r>
              <w:rPr>
                <w:noProof/>
                <w:webHidden/>
              </w:rPr>
              <w:tab/>
            </w:r>
            <w:r>
              <w:rPr>
                <w:noProof/>
                <w:webHidden/>
              </w:rPr>
              <w:fldChar w:fldCharType="begin"/>
            </w:r>
            <w:r>
              <w:rPr>
                <w:noProof/>
                <w:webHidden/>
              </w:rPr>
              <w:instrText xml:space="preserve"> PAGEREF _Toc16504702 \h </w:instrText>
            </w:r>
            <w:r>
              <w:rPr>
                <w:noProof/>
                <w:webHidden/>
              </w:rPr>
            </w:r>
            <w:r>
              <w:rPr>
                <w:noProof/>
                <w:webHidden/>
              </w:rPr>
              <w:fldChar w:fldCharType="separate"/>
            </w:r>
            <w:r>
              <w:rPr>
                <w:noProof/>
                <w:webHidden/>
              </w:rPr>
              <w:t>41</w:t>
            </w:r>
            <w:r>
              <w:rPr>
                <w:noProof/>
                <w:webHidden/>
              </w:rPr>
              <w:fldChar w:fldCharType="end"/>
            </w:r>
          </w:hyperlink>
        </w:p>
        <w:p w14:paraId="6AAB2CF9" w14:textId="46EE909D" w:rsidR="0030503A" w:rsidRDefault="0030503A">
          <w:pPr>
            <w:pStyle w:val="TM3"/>
            <w:tabs>
              <w:tab w:val="left" w:pos="1100"/>
              <w:tab w:val="right" w:leader="dot" w:pos="9016"/>
            </w:tabs>
            <w:rPr>
              <w:rFonts w:cstheme="minorBidi"/>
              <w:i w:val="0"/>
              <w:iCs w:val="0"/>
              <w:noProof/>
              <w:sz w:val="22"/>
              <w:szCs w:val="22"/>
            </w:rPr>
          </w:pPr>
          <w:hyperlink w:anchor="_Toc16504703" w:history="1">
            <w:r w:rsidRPr="00D46BCF">
              <w:rPr>
                <w:rStyle w:val="Lienhypertexte"/>
                <w:noProof/>
                <w14:scene3d>
                  <w14:camera w14:prst="orthographicFront"/>
                  <w14:lightRig w14:rig="threePt" w14:dir="t">
                    <w14:rot w14:lat="0" w14:lon="0" w14:rev="0"/>
                  </w14:lightRig>
                </w14:scene3d>
              </w:rPr>
              <w:t>2.5.1</w:t>
            </w:r>
            <w:r>
              <w:rPr>
                <w:rFonts w:cstheme="minorBidi"/>
                <w:i w:val="0"/>
                <w:iCs w:val="0"/>
                <w:noProof/>
                <w:sz w:val="22"/>
                <w:szCs w:val="22"/>
              </w:rPr>
              <w:tab/>
            </w:r>
            <w:r w:rsidRPr="00D46BCF">
              <w:rPr>
                <w:rStyle w:val="Lienhypertexte"/>
                <w:noProof/>
              </w:rPr>
              <w:t>Test Balun de l’antenne LPDA</w:t>
            </w:r>
            <w:r>
              <w:rPr>
                <w:noProof/>
                <w:webHidden/>
              </w:rPr>
              <w:tab/>
            </w:r>
            <w:r>
              <w:rPr>
                <w:noProof/>
                <w:webHidden/>
              </w:rPr>
              <w:fldChar w:fldCharType="begin"/>
            </w:r>
            <w:r>
              <w:rPr>
                <w:noProof/>
                <w:webHidden/>
              </w:rPr>
              <w:instrText xml:space="preserve"> PAGEREF _Toc16504703 \h </w:instrText>
            </w:r>
            <w:r>
              <w:rPr>
                <w:noProof/>
                <w:webHidden/>
              </w:rPr>
            </w:r>
            <w:r>
              <w:rPr>
                <w:noProof/>
                <w:webHidden/>
              </w:rPr>
              <w:fldChar w:fldCharType="separate"/>
            </w:r>
            <w:r>
              <w:rPr>
                <w:noProof/>
                <w:webHidden/>
              </w:rPr>
              <w:t>41</w:t>
            </w:r>
            <w:r>
              <w:rPr>
                <w:noProof/>
                <w:webHidden/>
              </w:rPr>
              <w:fldChar w:fldCharType="end"/>
            </w:r>
          </w:hyperlink>
        </w:p>
        <w:p w14:paraId="43E94192" w14:textId="6B66BE21" w:rsidR="0030503A" w:rsidRDefault="0030503A">
          <w:pPr>
            <w:pStyle w:val="TM3"/>
            <w:tabs>
              <w:tab w:val="left" w:pos="1100"/>
              <w:tab w:val="right" w:leader="dot" w:pos="9016"/>
            </w:tabs>
            <w:rPr>
              <w:rFonts w:cstheme="minorBidi"/>
              <w:i w:val="0"/>
              <w:iCs w:val="0"/>
              <w:noProof/>
              <w:sz w:val="22"/>
              <w:szCs w:val="22"/>
            </w:rPr>
          </w:pPr>
          <w:hyperlink w:anchor="_Toc16504704" w:history="1">
            <w:r w:rsidRPr="00D46BCF">
              <w:rPr>
                <w:rStyle w:val="Lienhypertexte"/>
                <w:noProof/>
                <w14:scene3d>
                  <w14:camera w14:prst="orthographicFront"/>
                  <w14:lightRig w14:rig="threePt" w14:dir="t">
                    <w14:rot w14:lat="0" w14:lon="0" w14:rev="0"/>
                  </w14:lightRig>
                </w14:scene3d>
              </w:rPr>
              <w:t>2.5.2</w:t>
            </w:r>
            <w:r>
              <w:rPr>
                <w:rFonts w:cstheme="minorBidi"/>
                <w:i w:val="0"/>
                <w:iCs w:val="0"/>
                <w:noProof/>
                <w:sz w:val="22"/>
                <w:szCs w:val="22"/>
              </w:rPr>
              <w:tab/>
            </w:r>
            <w:r w:rsidRPr="00D46BCF">
              <w:rPr>
                <w:rStyle w:val="Lienhypertexte"/>
                <w:noProof/>
              </w:rPr>
              <w:t>Diagramme de Smith</w:t>
            </w:r>
            <w:r>
              <w:rPr>
                <w:noProof/>
                <w:webHidden/>
              </w:rPr>
              <w:tab/>
            </w:r>
            <w:r>
              <w:rPr>
                <w:noProof/>
                <w:webHidden/>
              </w:rPr>
              <w:fldChar w:fldCharType="begin"/>
            </w:r>
            <w:r>
              <w:rPr>
                <w:noProof/>
                <w:webHidden/>
              </w:rPr>
              <w:instrText xml:space="preserve"> PAGEREF _Toc16504704 \h </w:instrText>
            </w:r>
            <w:r>
              <w:rPr>
                <w:noProof/>
                <w:webHidden/>
              </w:rPr>
            </w:r>
            <w:r>
              <w:rPr>
                <w:noProof/>
                <w:webHidden/>
              </w:rPr>
              <w:fldChar w:fldCharType="separate"/>
            </w:r>
            <w:r>
              <w:rPr>
                <w:noProof/>
                <w:webHidden/>
              </w:rPr>
              <w:t>41</w:t>
            </w:r>
            <w:r>
              <w:rPr>
                <w:noProof/>
                <w:webHidden/>
              </w:rPr>
              <w:fldChar w:fldCharType="end"/>
            </w:r>
          </w:hyperlink>
        </w:p>
        <w:p w14:paraId="66855434" w14:textId="693804A1" w:rsidR="0030503A" w:rsidRDefault="0030503A">
          <w:pPr>
            <w:pStyle w:val="TM4"/>
            <w:tabs>
              <w:tab w:val="left" w:pos="1540"/>
              <w:tab w:val="right" w:leader="dot" w:pos="9016"/>
            </w:tabs>
            <w:rPr>
              <w:rFonts w:cstheme="minorBidi"/>
              <w:noProof/>
              <w:sz w:val="22"/>
              <w:szCs w:val="22"/>
            </w:rPr>
          </w:pPr>
          <w:hyperlink w:anchor="_Toc16504705" w:history="1">
            <w:r w:rsidRPr="00D46BCF">
              <w:rPr>
                <w:rStyle w:val="Lienhypertexte"/>
                <w:noProof/>
              </w:rPr>
              <w:t>2.5.2.1</w:t>
            </w:r>
            <w:r>
              <w:rPr>
                <w:rFonts w:cstheme="minorBidi"/>
                <w:noProof/>
                <w:sz w:val="22"/>
                <w:szCs w:val="22"/>
              </w:rPr>
              <w:tab/>
            </w:r>
            <w:r w:rsidRPr="00D46BCF">
              <w:rPr>
                <w:rStyle w:val="Lienhypertexte"/>
                <w:noProof/>
              </w:rPr>
              <w:t>Diagramme de Réflexion</w:t>
            </w:r>
            <w:r>
              <w:rPr>
                <w:noProof/>
                <w:webHidden/>
              </w:rPr>
              <w:tab/>
            </w:r>
            <w:r>
              <w:rPr>
                <w:noProof/>
                <w:webHidden/>
              </w:rPr>
              <w:fldChar w:fldCharType="begin"/>
            </w:r>
            <w:r>
              <w:rPr>
                <w:noProof/>
                <w:webHidden/>
              </w:rPr>
              <w:instrText xml:space="preserve"> PAGEREF _Toc16504705 \h </w:instrText>
            </w:r>
            <w:r>
              <w:rPr>
                <w:noProof/>
                <w:webHidden/>
              </w:rPr>
            </w:r>
            <w:r>
              <w:rPr>
                <w:noProof/>
                <w:webHidden/>
              </w:rPr>
              <w:fldChar w:fldCharType="separate"/>
            </w:r>
            <w:r>
              <w:rPr>
                <w:noProof/>
                <w:webHidden/>
              </w:rPr>
              <w:t>42</w:t>
            </w:r>
            <w:r>
              <w:rPr>
                <w:noProof/>
                <w:webHidden/>
              </w:rPr>
              <w:fldChar w:fldCharType="end"/>
            </w:r>
          </w:hyperlink>
        </w:p>
        <w:p w14:paraId="23FC4AC0" w14:textId="2F873DF9" w:rsidR="0030503A" w:rsidRDefault="0030503A">
          <w:pPr>
            <w:pStyle w:val="TM3"/>
            <w:tabs>
              <w:tab w:val="left" w:pos="1100"/>
              <w:tab w:val="right" w:leader="dot" w:pos="9016"/>
            </w:tabs>
            <w:rPr>
              <w:rFonts w:cstheme="minorBidi"/>
              <w:i w:val="0"/>
              <w:iCs w:val="0"/>
              <w:noProof/>
              <w:sz w:val="22"/>
              <w:szCs w:val="22"/>
            </w:rPr>
          </w:pPr>
          <w:hyperlink w:anchor="_Toc16504706" w:history="1">
            <w:r w:rsidRPr="00D46BCF">
              <w:rPr>
                <w:rStyle w:val="Lienhypertexte"/>
                <w:noProof/>
                <w14:scene3d>
                  <w14:camera w14:prst="orthographicFront"/>
                  <w14:lightRig w14:rig="threePt" w14:dir="t">
                    <w14:rot w14:lat="0" w14:lon="0" w14:rev="0"/>
                  </w14:lightRig>
                </w14:scene3d>
              </w:rPr>
              <w:t>2.5.3</w:t>
            </w:r>
            <w:r>
              <w:rPr>
                <w:rFonts w:cstheme="minorBidi"/>
                <w:i w:val="0"/>
                <w:iCs w:val="0"/>
                <w:noProof/>
                <w:sz w:val="22"/>
                <w:szCs w:val="22"/>
              </w:rPr>
              <w:tab/>
            </w:r>
            <w:r w:rsidRPr="00D46BCF">
              <w:rPr>
                <w:rStyle w:val="Lienhypertexte"/>
                <w:noProof/>
              </w:rPr>
              <w:t>Test Balun de l’antenne LOOP</w:t>
            </w:r>
            <w:r>
              <w:rPr>
                <w:noProof/>
                <w:webHidden/>
              </w:rPr>
              <w:tab/>
            </w:r>
            <w:r>
              <w:rPr>
                <w:noProof/>
                <w:webHidden/>
              </w:rPr>
              <w:fldChar w:fldCharType="begin"/>
            </w:r>
            <w:r>
              <w:rPr>
                <w:noProof/>
                <w:webHidden/>
              </w:rPr>
              <w:instrText xml:space="preserve"> PAGEREF _Toc16504706 \h </w:instrText>
            </w:r>
            <w:r>
              <w:rPr>
                <w:noProof/>
                <w:webHidden/>
              </w:rPr>
            </w:r>
            <w:r>
              <w:rPr>
                <w:noProof/>
                <w:webHidden/>
              </w:rPr>
              <w:fldChar w:fldCharType="separate"/>
            </w:r>
            <w:r>
              <w:rPr>
                <w:noProof/>
                <w:webHidden/>
              </w:rPr>
              <w:t>43</w:t>
            </w:r>
            <w:r>
              <w:rPr>
                <w:noProof/>
                <w:webHidden/>
              </w:rPr>
              <w:fldChar w:fldCharType="end"/>
            </w:r>
          </w:hyperlink>
        </w:p>
        <w:p w14:paraId="20CC64E5" w14:textId="7CC22931" w:rsidR="0030503A" w:rsidRDefault="0030503A">
          <w:pPr>
            <w:pStyle w:val="TM4"/>
            <w:tabs>
              <w:tab w:val="left" w:pos="1540"/>
              <w:tab w:val="right" w:leader="dot" w:pos="9016"/>
            </w:tabs>
            <w:rPr>
              <w:rFonts w:cstheme="minorBidi"/>
              <w:noProof/>
              <w:sz w:val="22"/>
              <w:szCs w:val="22"/>
            </w:rPr>
          </w:pPr>
          <w:hyperlink w:anchor="_Toc16504707" w:history="1">
            <w:r w:rsidRPr="00D46BCF">
              <w:rPr>
                <w:rStyle w:val="Lienhypertexte"/>
                <w:noProof/>
              </w:rPr>
              <w:t>2.5.3.1</w:t>
            </w:r>
            <w:r>
              <w:rPr>
                <w:rFonts w:cstheme="minorBidi"/>
                <w:noProof/>
                <w:sz w:val="22"/>
                <w:szCs w:val="22"/>
              </w:rPr>
              <w:tab/>
            </w:r>
            <w:r w:rsidRPr="00D46BCF">
              <w:rPr>
                <w:rStyle w:val="Lienhypertexte"/>
                <w:noProof/>
              </w:rPr>
              <w:t>Diagramme de Smith</w:t>
            </w:r>
            <w:r>
              <w:rPr>
                <w:noProof/>
                <w:webHidden/>
              </w:rPr>
              <w:tab/>
            </w:r>
            <w:r>
              <w:rPr>
                <w:noProof/>
                <w:webHidden/>
              </w:rPr>
              <w:fldChar w:fldCharType="begin"/>
            </w:r>
            <w:r>
              <w:rPr>
                <w:noProof/>
                <w:webHidden/>
              </w:rPr>
              <w:instrText xml:space="preserve"> PAGEREF _Toc16504707 \h </w:instrText>
            </w:r>
            <w:r>
              <w:rPr>
                <w:noProof/>
                <w:webHidden/>
              </w:rPr>
            </w:r>
            <w:r>
              <w:rPr>
                <w:noProof/>
                <w:webHidden/>
              </w:rPr>
              <w:fldChar w:fldCharType="separate"/>
            </w:r>
            <w:r>
              <w:rPr>
                <w:noProof/>
                <w:webHidden/>
              </w:rPr>
              <w:t>43</w:t>
            </w:r>
            <w:r>
              <w:rPr>
                <w:noProof/>
                <w:webHidden/>
              </w:rPr>
              <w:fldChar w:fldCharType="end"/>
            </w:r>
          </w:hyperlink>
        </w:p>
        <w:p w14:paraId="5C47610F" w14:textId="7E5F44E3" w:rsidR="0030503A" w:rsidRDefault="0030503A">
          <w:pPr>
            <w:pStyle w:val="TM4"/>
            <w:tabs>
              <w:tab w:val="left" w:pos="1540"/>
              <w:tab w:val="right" w:leader="dot" w:pos="9016"/>
            </w:tabs>
            <w:rPr>
              <w:rFonts w:cstheme="minorBidi"/>
              <w:noProof/>
              <w:sz w:val="22"/>
              <w:szCs w:val="22"/>
            </w:rPr>
          </w:pPr>
          <w:hyperlink w:anchor="_Toc16504708" w:history="1">
            <w:r w:rsidRPr="00D46BCF">
              <w:rPr>
                <w:rStyle w:val="Lienhypertexte"/>
                <w:noProof/>
              </w:rPr>
              <w:t>2.5.3.2</w:t>
            </w:r>
            <w:r>
              <w:rPr>
                <w:rFonts w:cstheme="minorBidi"/>
                <w:noProof/>
                <w:sz w:val="22"/>
                <w:szCs w:val="22"/>
              </w:rPr>
              <w:tab/>
            </w:r>
            <w:r w:rsidRPr="00D46BCF">
              <w:rPr>
                <w:rStyle w:val="Lienhypertexte"/>
                <w:noProof/>
              </w:rPr>
              <w:t>Diagramme de réflexion</w:t>
            </w:r>
            <w:r>
              <w:rPr>
                <w:noProof/>
                <w:webHidden/>
              </w:rPr>
              <w:tab/>
            </w:r>
            <w:r>
              <w:rPr>
                <w:noProof/>
                <w:webHidden/>
              </w:rPr>
              <w:fldChar w:fldCharType="begin"/>
            </w:r>
            <w:r>
              <w:rPr>
                <w:noProof/>
                <w:webHidden/>
              </w:rPr>
              <w:instrText xml:space="preserve"> PAGEREF _Toc16504708 \h </w:instrText>
            </w:r>
            <w:r>
              <w:rPr>
                <w:noProof/>
                <w:webHidden/>
              </w:rPr>
            </w:r>
            <w:r>
              <w:rPr>
                <w:noProof/>
                <w:webHidden/>
              </w:rPr>
              <w:fldChar w:fldCharType="separate"/>
            </w:r>
            <w:r>
              <w:rPr>
                <w:noProof/>
                <w:webHidden/>
              </w:rPr>
              <w:t>44</w:t>
            </w:r>
            <w:r>
              <w:rPr>
                <w:noProof/>
                <w:webHidden/>
              </w:rPr>
              <w:fldChar w:fldCharType="end"/>
            </w:r>
          </w:hyperlink>
        </w:p>
        <w:p w14:paraId="39635B4F" w14:textId="5716EAF3" w:rsidR="0030503A" w:rsidRDefault="0030503A">
          <w:pPr>
            <w:pStyle w:val="TM4"/>
            <w:tabs>
              <w:tab w:val="left" w:pos="1540"/>
              <w:tab w:val="right" w:leader="dot" w:pos="9016"/>
            </w:tabs>
            <w:rPr>
              <w:rFonts w:cstheme="minorBidi"/>
              <w:noProof/>
              <w:sz w:val="22"/>
              <w:szCs w:val="22"/>
            </w:rPr>
          </w:pPr>
          <w:hyperlink w:anchor="_Toc16504709" w:history="1">
            <w:r w:rsidRPr="00D46BCF">
              <w:rPr>
                <w:rStyle w:val="Lienhypertexte"/>
                <w:noProof/>
              </w:rPr>
              <w:t>2.5.3.3</w:t>
            </w:r>
            <w:r>
              <w:rPr>
                <w:rFonts w:cstheme="minorBidi"/>
                <w:noProof/>
                <w:sz w:val="22"/>
                <w:szCs w:val="22"/>
              </w:rPr>
              <w:tab/>
            </w:r>
            <w:r w:rsidRPr="00D46BCF">
              <w:rPr>
                <w:rStyle w:val="Lienhypertexte"/>
                <w:noProof/>
              </w:rPr>
              <w:t>Adaptation de l’antenne LOOP</w:t>
            </w:r>
            <w:r>
              <w:rPr>
                <w:noProof/>
                <w:webHidden/>
              </w:rPr>
              <w:tab/>
            </w:r>
            <w:r>
              <w:rPr>
                <w:noProof/>
                <w:webHidden/>
              </w:rPr>
              <w:fldChar w:fldCharType="begin"/>
            </w:r>
            <w:r>
              <w:rPr>
                <w:noProof/>
                <w:webHidden/>
              </w:rPr>
              <w:instrText xml:space="preserve"> PAGEREF _Toc16504709 \h </w:instrText>
            </w:r>
            <w:r>
              <w:rPr>
                <w:noProof/>
                <w:webHidden/>
              </w:rPr>
            </w:r>
            <w:r>
              <w:rPr>
                <w:noProof/>
                <w:webHidden/>
              </w:rPr>
              <w:fldChar w:fldCharType="separate"/>
            </w:r>
            <w:r>
              <w:rPr>
                <w:noProof/>
                <w:webHidden/>
              </w:rPr>
              <w:t>45</w:t>
            </w:r>
            <w:r>
              <w:rPr>
                <w:noProof/>
                <w:webHidden/>
              </w:rPr>
              <w:fldChar w:fldCharType="end"/>
            </w:r>
          </w:hyperlink>
        </w:p>
        <w:p w14:paraId="33B2BDE4" w14:textId="257AF5AD" w:rsidR="0030503A" w:rsidRDefault="0030503A">
          <w:pPr>
            <w:pStyle w:val="TM2"/>
            <w:tabs>
              <w:tab w:val="left" w:pos="880"/>
              <w:tab w:val="right" w:leader="dot" w:pos="9016"/>
            </w:tabs>
            <w:rPr>
              <w:rFonts w:cstheme="minorBidi"/>
              <w:smallCaps w:val="0"/>
              <w:noProof/>
              <w:sz w:val="22"/>
              <w:szCs w:val="22"/>
            </w:rPr>
          </w:pPr>
          <w:hyperlink w:anchor="_Toc16504710" w:history="1">
            <w:r w:rsidRPr="00D46BCF">
              <w:rPr>
                <w:rStyle w:val="Lienhypertexte"/>
                <w:noProof/>
              </w:rPr>
              <w:t>2.6</w:t>
            </w:r>
            <w:r>
              <w:rPr>
                <w:rFonts w:cstheme="minorBidi"/>
                <w:smallCaps w:val="0"/>
                <w:noProof/>
                <w:sz w:val="22"/>
                <w:szCs w:val="22"/>
              </w:rPr>
              <w:tab/>
            </w:r>
            <w:r w:rsidRPr="00D46BCF">
              <w:rPr>
                <w:rStyle w:val="Lienhypertexte"/>
                <w:noProof/>
              </w:rPr>
              <w:t>Test est résultats circuit d’interface</w:t>
            </w:r>
            <w:r>
              <w:rPr>
                <w:noProof/>
                <w:webHidden/>
              </w:rPr>
              <w:tab/>
            </w:r>
            <w:r>
              <w:rPr>
                <w:noProof/>
                <w:webHidden/>
              </w:rPr>
              <w:fldChar w:fldCharType="begin"/>
            </w:r>
            <w:r>
              <w:rPr>
                <w:noProof/>
                <w:webHidden/>
              </w:rPr>
              <w:instrText xml:space="preserve"> PAGEREF _Toc16504710 \h </w:instrText>
            </w:r>
            <w:r>
              <w:rPr>
                <w:noProof/>
                <w:webHidden/>
              </w:rPr>
            </w:r>
            <w:r>
              <w:rPr>
                <w:noProof/>
                <w:webHidden/>
              </w:rPr>
              <w:fldChar w:fldCharType="separate"/>
            </w:r>
            <w:r>
              <w:rPr>
                <w:noProof/>
                <w:webHidden/>
              </w:rPr>
              <w:t>47</w:t>
            </w:r>
            <w:r>
              <w:rPr>
                <w:noProof/>
                <w:webHidden/>
              </w:rPr>
              <w:fldChar w:fldCharType="end"/>
            </w:r>
          </w:hyperlink>
        </w:p>
        <w:p w14:paraId="6B2BA5A6" w14:textId="6C9F9EFC" w:rsidR="0030503A" w:rsidRDefault="0030503A">
          <w:pPr>
            <w:pStyle w:val="TM4"/>
            <w:tabs>
              <w:tab w:val="left" w:pos="1540"/>
              <w:tab w:val="right" w:leader="dot" w:pos="9016"/>
            </w:tabs>
            <w:rPr>
              <w:rFonts w:cstheme="minorBidi"/>
              <w:noProof/>
              <w:sz w:val="22"/>
              <w:szCs w:val="22"/>
            </w:rPr>
          </w:pPr>
          <w:hyperlink w:anchor="_Toc16504711" w:history="1">
            <w:r w:rsidRPr="00D46BCF">
              <w:rPr>
                <w:rStyle w:val="Lienhypertexte"/>
                <w:noProof/>
              </w:rPr>
              <w:t>2.6.1.1</w:t>
            </w:r>
            <w:r>
              <w:rPr>
                <w:rFonts w:cstheme="minorBidi"/>
                <w:noProof/>
                <w:sz w:val="22"/>
                <w:szCs w:val="22"/>
              </w:rPr>
              <w:tab/>
            </w:r>
            <w:r w:rsidRPr="00D46BCF">
              <w:rPr>
                <w:rStyle w:val="Lienhypertexte"/>
                <w:noProof/>
              </w:rPr>
              <w:t>5V-3V</w:t>
            </w:r>
            <w:r>
              <w:rPr>
                <w:noProof/>
                <w:webHidden/>
              </w:rPr>
              <w:tab/>
            </w:r>
            <w:r>
              <w:rPr>
                <w:noProof/>
                <w:webHidden/>
              </w:rPr>
              <w:fldChar w:fldCharType="begin"/>
            </w:r>
            <w:r>
              <w:rPr>
                <w:noProof/>
                <w:webHidden/>
              </w:rPr>
              <w:instrText xml:space="preserve"> PAGEREF _Toc16504711 \h </w:instrText>
            </w:r>
            <w:r>
              <w:rPr>
                <w:noProof/>
                <w:webHidden/>
              </w:rPr>
            </w:r>
            <w:r>
              <w:rPr>
                <w:noProof/>
                <w:webHidden/>
              </w:rPr>
              <w:fldChar w:fldCharType="separate"/>
            </w:r>
            <w:r>
              <w:rPr>
                <w:noProof/>
                <w:webHidden/>
              </w:rPr>
              <w:t>47</w:t>
            </w:r>
            <w:r>
              <w:rPr>
                <w:noProof/>
                <w:webHidden/>
              </w:rPr>
              <w:fldChar w:fldCharType="end"/>
            </w:r>
          </w:hyperlink>
        </w:p>
        <w:p w14:paraId="047EB8A3" w14:textId="144AFC75" w:rsidR="0030503A" w:rsidRDefault="0030503A">
          <w:pPr>
            <w:pStyle w:val="TM4"/>
            <w:tabs>
              <w:tab w:val="left" w:pos="1540"/>
              <w:tab w:val="right" w:leader="dot" w:pos="9016"/>
            </w:tabs>
            <w:rPr>
              <w:rFonts w:cstheme="minorBidi"/>
              <w:noProof/>
              <w:sz w:val="22"/>
              <w:szCs w:val="22"/>
            </w:rPr>
          </w:pPr>
          <w:hyperlink w:anchor="_Toc16504712" w:history="1">
            <w:r w:rsidRPr="00D46BCF">
              <w:rPr>
                <w:rStyle w:val="Lienhypertexte"/>
                <w:noProof/>
              </w:rPr>
              <w:t>2.6.1.2</w:t>
            </w:r>
            <w:r>
              <w:rPr>
                <w:rFonts w:cstheme="minorBidi"/>
                <w:noProof/>
                <w:sz w:val="22"/>
                <w:szCs w:val="22"/>
              </w:rPr>
              <w:tab/>
            </w:r>
            <w:r w:rsidRPr="00D46BCF">
              <w:rPr>
                <w:rStyle w:val="Lienhypertexte"/>
                <w:noProof/>
              </w:rPr>
              <w:t>Détecteur RF</w:t>
            </w:r>
            <w:r>
              <w:rPr>
                <w:noProof/>
                <w:webHidden/>
              </w:rPr>
              <w:tab/>
            </w:r>
            <w:r>
              <w:rPr>
                <w:noProof/>
                <w:webHidden/>
              </w:rPr>
              <w:fldChar w:fldCharType="begin"/>
            </w:r>
            <w:r>
              <w:rPr>
                <w:noProof/>
                <w:webHidden/>
              </w:rPr>
              <w:instrText xml:space="preserve"> PAGEREF _Toc16504712 \h </w:instrText>
            </w:r>
            <w:r>
              <w:rPr>
                <w:noProof/>
                <w:webHidden/>
              </w:rPr>
            </w:r>
            <w:r>
              <w:rPr>
                <w:noProof/>
                <w:webHidden/>
              </w:rPr>
              <w:fldChar w:fldCharType="separate"/>
            </w:r>
            <w:r>
              <w:rPr>
                <w:noProof/>
                <w:webHidden/>
              </w:rPr>
              <w:t>48</w:t>
            </w:r>
            <w:r>
              <w:rPr>
                <w:noProof/>
                <w:webHidden/>
              </w:rPr>
              <w:fldChar w:fldCharType="end"/>
            </w:r>
          </w:hyperlink>
        </w:p>
        <w:p w14:paraId="0C7DE4EA" w14:textId="3A072AA8" w:rsidR="0030503A" w:rsidRDefault="0030503A">
          <w:pPr>
            <w:pStyle w:val="TM4"/>
            <w:tabs>
              <w:tab w:val="left" w:pos="1540"/>
              <w:tab w:val="right" w:leader="dot" w:pos="9016"/>
            </w:tabs>
            <w:rPr>
              <w:rFonts w:cstheme="minorBidi"/>
              <w:noProof/>
              <w:sz w:val="22"/>
              <w:szCs w:val="22"/>
            </w:rPr>
          </w:pPr>
          <w:hyperlink w:anchor="_Toc16504713" w:history="1">
            <w:r w:rsidRPr="00D46BCF">
              <w:rPr>
                <w:rStyle w:val="Lienhypertexte"/>
                <w:noProof/>
              </w:rPr>
              <w:t>2.6.1.3</w:t>
            </w:r>
            <w:r>
              <w:rPr>
                <w:rFonts w:cstheme="minorBidi"/>
                <w:noProof/>
                <w:sz w:val="22"/>
                <w:szCs w:val="22"/>
              </w:rPr>
              <w:tab/>
            </w:r>
            <w:r w:rsidRPr="00D46BCF">
              <w:rPr>
                <w:rStyle w:val="Lienhypertexte"/>
                <w:noProof/>
              </w:rPr>
              <w:t>Signal digital</w:t>
            </w:r>
            <w:r>
              <w:rPr>
                <w:noProof/>
                <w:webHidden/>
              </w:rPr>
              <w:tab/>
            </w:r>
            <w:r>
              <w:rPr>
                <w:noProof/>
                <w:webHidden/>
              </w:rPr>
              <w:fldChar w:fldCharType="begin"/>
            </w:r>
            <w:r>
              <w:rPr>
                <w:noProof/>
                <w:webHidden/>
              </w:rPr>
              <w:instrText xml:space="preserve"> PAGEREF _Toc16504713 \h </w:instrText>
            </w:r>
            <w:r>
              <w:rPr>
                <w:noProof/>
                <w:webHidden/>
              </w:rPr>
            </w:r>
            <w:r>
              <w:rPr>
                <w:noProof/>
                <w:webHidden/>
              </w:rPr>
              <w:fldChar w:fldCharType="separate"/>
            </w:r>
            <w:r>
              <w:rPr>
                <w:noProof/>
                <w:webHidden/>
              </w:rPr>
              <w:t>49</w:t>
            </w:r>
            <w:r>
              <w:rPr>
                <w:noProof/>
                <w:webHidden/>
              </w:rPr>
              <w:fldChar w:fldCharType="end"/>
            </w:r>
          </w:hyperlink>
        </w:p>
        <w:p w14:paraId="54C3921D" w14:textId="627DA5AB" w:rsidR="0030503A" w:rsidRDefault="0030503A">
          <w:pPr>
            <w:pStyle w:val="TM4"/>
            <w:tabs>
              <w:tab w:val="left" w:pos="1540"/>
              <w:tab w:val="right" w:leader="dot" w:pos="9016"/>
            </w:tabs>
            <w:rPr>
              <w:rFonts w:cstheme="minorBidi"/>
              <w:noProof/>
              <w:sz w:val="22"/>
              <w:szCs w:val="22"/>
            </w:rPr>
          </w:pPr>
          <w:hyperlink w:anchor="_Toc16504714" w:history="1">
            <w:r w:rsidRPr="00D46BCF">
              <w:rPr>
                <w:rStyle w:val="Lienhypertexte"/>
                <w:noProof/>
              </w:rPr>
              <w:t>2.6.1.4</w:t>
            </w:r>
            <w:r>
              <w:rPr>
                <w:rFonts w:cstheme="minorBidi"/>
                <w:noProof/>
                <w:sz w:val="22"/>
                <w:szCs w:val="22"/>
              </w:rPr>
              <w:tab/>
            </w:r>
            <w:r w:rsidRPr="00D46BCF">
              <w:rPr>
                <w:rStyle w:val="Lienhypertexte"/>
                <w:noProof/>
              </w:rPr>
              <w:t>Boutons</w:t>
            </w:r>
            <w:r>
              <w:rPr>
                <w:noProof/>
                <w:webHidden/>
              </w:rPr>
              <w:tab/>
            </w:r>
            <w:r>
              <w:rPr>
                <w:noProof/>
                <w:webHidden/>
              </w:rPr>
              <w:fldChar w:fldCharType="begin"/>
            </w:r>
            <w:r>
              <w:rPr>
                <w:noProof/>
                <w:webHidden/>
              </w:rPr>
              <w:instrText xml:space="preserve"> PAGEREF _Toc16504714 \h </w:instrText>
            </w:r>
            <w:r>
              <w:rPr>
                <w:noProof/>
                <w:webHidden/>
              </w:rPr>
            </w:r>
            <w:r>
              <w:rPr>
                <w:noProof/>
                <w:webHidden/>
              </w:rPr>
              <w:fldChar w:fldCharType="separate"/>
            </w:r>
            <w:r>
              <w:rPr>
                <w:noProof/>
                <w:webHidden/>
              </w:rPr>
              <w:t>50</w:t>
            </w:r>
            <w:r>
              <w:rPr>
                <w:noProof/>
                <w:webHidden/>
              </w:rPr>
              <w:fldChar w:fldCharType="end"/>
            </w:r>
          </w:hyperlink>
        </w:p>
        <w:p w14:paraId="6DC949B5" w14:textId="5CE5E94C" w:rsidR="0030503A" w:rsidRDefault="0030503A">
          <w:pPr>
            <w:pStyle w:val="TM4"/>
            <w:tabs>
              <w:tab w:val="left" w:pos="1540"/>
              <w:tab w:val="right" w:leader="dot" w:pos="9016"/>
            </w:tabs>
            <w:rPr>
              <w:rFonts w:cstheme="minorBidi"/>
              <w:noProof/>
              <w:sz w:val="22"/>
              <w:szCs w:val="22"/>
            </w:rPr>
          </w:pPr>
          <w:hyperlink w:anchor="_Toc16504715" w:history="1">
            <w:r w:rsidRPr="00D46BCF">
              <w:rPr>
                <w:rStyle w:val="Lienhypertexte"/>
                <w:noProof/>
              </w:rPr>
              <w:t>2.6.1.5</w:t>
            </w:r>
            <w:r>
              <w:rPr>
                <w:rFonts w:cstheme="minorBidi"/>
                <w:noProof/>
                <w:sz w:val="22"/>
                <w:szCs w:val="22"/>
              </w:rPr>
              <w:tab/>
            </w:r>
            <w:r w:rsidRPr="00D46BCF">
              <w:rPr>
                <w:rStyle w:val="Lienhypertexte"/>
                <w:noProof/>
              </w:rPr>
              <w:t>Tableau récapitulatif</w:t>
            </w:r>
            <w:r>
              <w:rPr>
                <w:noProof/>
                <w:webHidden/>
              </w:rPr>
              <w:tab/>
            </w:r>
            <w:r>
              <w:rPr>
                <w:noProof/>
                <w:webHidden/>
              </w:rPr>
              <w:fldChar w:fldCharType="begin"/>
            </w:r>
            <w:r>
              <w:rPr>
                <w:noProof/>
                <w:webHidden/>
              </w:rPr>
              <w:instrText xml:space="preserve"> PAGEREF _Toc16504715 \h </w:instrText>
            </w:r>
            <w:r>
              <w:rPr>
                <w:noProof/>
                <w:webHidden/>
              </w:rPr>
            </w:r>
            <w:r>
              <w:rPr>
                <w:noProof/>
                <w:webHidden/>
              </w:rPr>
              <w:fldChar w:fldCharType="separate"/>
            </w:r>
            <w:r>
              <w:rPr>
                <w:noProof/>
                <w:webHidden/>
              </w:rPr>
              <w:t>51</w:t>
            </w:r>
            <w:r>
              <w:rPr>
                <w:noProof/>
                <w:webHidden/>
              </w:rPr>
              <w:fldChar w:fldCharType="end"/>
            </w:r>
          </w:hyperlink>
        </w:p>
        <w:p w14:paraId="5E1DA986" w14:textId="6D52D6C6" w:rsidR="0030503A" w:rsidRDefault="0030503A">
          <w:pPr>
            <w:pStyle w:val="TM1"/>
            <w:tabs>
              <w:tab w:val="left" w:pos="440"/>
              <w:tab w:val="right" w:leader="dot" w:pos="9016"/>
            </w:tabs>
            <w:rPr>
              <w:rFonts w:cstheme="minorBidi"/>
              <w:b w:val="0"/>
              <w:bCs w:val="0"/>
              <w:caps w:val="0"/>
              <w:noProof/>
              <w:sz w:val="22"/>
              <w:szCs w:val="22"/>
            </w:rPr>
          </w:pPr>
          <w:hyperlink w:anchor="_Toc16504716" w:history="1">
            <w:r w:rsidRPr="00D46BCF">
              <w:rPr>
                <w:rStyle w:val="Lienhypertexte"/>
                <w:noProof/>
              </w:rPr>
              <w:t>3</w:t>
            </w:r>
            <w:r>
              <w:rPr>
                <w:rFonts w:cstheme="minorBidi"/>
                <w:b w:val="0"/>
                <w:bCs w:val="0"/>
                <w:caps w:val="0"/>
                <w:noProof/>
                <w:sz w:val="22"/>
                <w:szCs w:val="22"/>
              </w:rPr>
              <w:tab/>
            </w:r>
            <w:r w:rsidRPr="00D46BCF">
              <w:rPr>
                <w:rStyle w:val="Lienhypertexte"/>
                <w:noProof/>
              </w:rPr>
              <w:t>Programmation</w:t>
            </w:r>
            <w:r>
              <w:rPr>
                <w:noProof/>
                <w:webHidden/>
              </w:rPr>
              <w:tab/>
            </w:r>
            <w:r>
              <w:rPr>
                <w:noProof/>
                <w:webHidden/>
              </w:rPr>
              <w:fldChar w:fldCharType="begin"/>
            </w:r>
            <w:r>
              <w:rPr>
                <w:noProof/>
                <w:webHidden/>
              </w:rPr>
              <w:instrText xml:space="preserve"> PAGEREF _Toc16504716 \h </w:instrText>
            </w:r>
            <w:r>
              <w:rPr>
                <w:noProof/>
                <w:webHidden/>
              </w:rPr>
            </w:r>
            <w:r>
              <w:rPr>
                <w:noProof/>
                <w:webHidden/>
              </w:rPr>
              <w:fldChar w:fldCharType="separate"/>
            </w:r>
            <w:r>
              <w:rPr>
                <w:noProof/>
                <w:webHidden/>
              </w:rPr>
              <w:t>52</w:t>
            </w:r>
            <w:r>
              <w:rPr>
                <w:noProof/>
                <w:webHidden/>
              </w:rPr>
              <w:fldChar w:fldCharType="end"/>
            </w:r>
          </w:hyperlink>
        </w:p>
        <w:p w14:paraId="32FD74CA" w14:textId="7CE13117" w:rsidR="0030503A" w:rsidRDefault="0030503A">
          <w:pPr>
            <w:pStyle w:val="TM2"/>
            <w:tabs>
              <w:tab w:val="left" w:pos="880"/>
              <w:tab w:val="right" w:leader="dot" w:pos="9016"/>
            </w:tabs>
            <w:rPr>
              <w:rFonts w:cstheme="minorBidi"/>
              <w:smallCaps w:val="0"/>
              <w:noProof/>
              <w:sz w:val="22"/>
              <w:szCs w:val="22"/>
            </w:rPr>
          </w:pPr>
          <w:hyperlink w:anchor="_Toc16504717" w:history="1">
            <w:r w:rsidRPr="00D46BCF">
              <w:rPr>
                <w:rStyle w:val="Lienhypertexte"/>
                <w:noProof/>
              </w:rPr>
              <w:t>3.1</w:t>
            </w:r>
            <w:r>
              <w:rPr>
                <w:rFonts w:cstheme="minorBidi"/>
                <w:smallCaps w:val="0"/>
                <w:noProof/>
                <w:sz w:val="22"/>
                <w:szCs w:val="22"/>
              </w:rPr>
              <w:tab/>
            </w:r>
            <w:r w:rsidRPr="00D46BCF">
              <w:rPr>
                <w:rStyle w:val="Lienhypertexte"/>
                <w:noProof/>
              </w:rPr>
              <w:t>Transmission</w:t>
            </w:r>
            <w:r>
              <w:rPr>
                <w:noProof/>
                <w:webHidden/>
              </w:rPr>
              <w:tab/>
            </w:r>
            <w:r>
              <w:rPr>
                <w:noProof/>
                <w:webHidden/>
              </w:rPr>
              <w:fldChar w:fldCharType="begin"/>
            </w:r>
            <w:r>
              <w:rPr>
                <w:noProof/>
                <w:webHidden/>
              </w:rPr>
              <w:instrText xml:space="preserve"> PAGEREF _Toc16504717 \h </w:instrText>
            </w:r>
            <w:r>
              <w:rPr>
                <w:noProof/>
                <w:webHidden/>
              </w:rPr>
            </w:r>
            <w:r>
              <w:rPr>
                <w:noProof/>
                <w:webHidden/>
              </w:rPr>
              <w:fldChar w:fldCharType="separate"/>
            </w:r>
            <w:r>
              <w:rPr>
                <w:noProof/>
                <w:webHidden/>
              </w:rPr>
              <w:t>52</w:t>
            </w:r>
            <w:r>
              <w:rPr>
                <w:noProof/>
                <w:webHidden/>
              </w:rPr>
              <w:fldChar w:fldCharType="end"/>
            </w:r>
          </w:hyperlink>
        </w:p>
        <w:p w14:paraId="40762D91" w14:textId="2AFDAA6E" w:rsidR="0030503A" w:rsidRDefault="0030503A">
          <w:pPr>
            <w:pStyle w:val="TM3"/>
            <w:tabs>
              <w:tab w:val="left" w:pos="1100"/>
              <w:tab w:val="right" w:leader="dot" w:pos="9016"/>
            </w:tabs>
            <w:rPr>
              <w:rFonts w:cstheme="minorBidi"/>
              <w:i w:val="0"/>
              <w:iCs w:val="0"/>
              <w:noProof/>
              <w:sz w:val="22"/>
              <w:szCs w:val="22"/>
            </w:rPr>
          </w:pPr>
          <w:hyperlink w:anchor="_Toc16504718" w:history="1">
            <w:r w:rsidRPr="00D46BCF">
              <w:rPr>
                <w:rStyle w:val="Lienhypertexte"/>
                <w:noProof/>
                <w14:scene3d>
                  <w14:camera w14:prst="orthographicFront"/>
                  <w14:lightRig w14:rig="threePt" w14:dir="t">
                    <w14:rot w14:lat="0" w14:lon="0" w14:rev="0"/>
                  </w14:lightRig>
                </w14:scene3d>
              </w:rPr>
              <w:t>3.1.1</w:t>
            </w:r>
            <w:r>
              <w:rPr>
                <w:rFonts w:cstheme="minorBidi"/>
                <w:i w:val="0"/>
                <w:iCs w:val="0"/>
                <w:noProof/>
                <w:sz w:val="22"/>
                <w:szCs w:val="22"/>
              </w:rPr>
              <w:tab/>
            </w:r>
            <w:r w:rsidRPr="00D46BCF">
              <w:rPr>
                <w:rStyle w:val="Lienhypertexte"/>
                <w:noProof/>
              </w:rPr>
              <w:t>Configuration</w:t>
            </w:r>
            <w:r>
              <w:rPr>
                <w:noProof/>
                <w:webHidden/>
              </w:rPr>
              <w:tab/>
            </w:r>
            <w:r>
              <w:rPr>
                <w:noProof/>
                <w:webHidden/>
              </w:rPr>
              <w:fldChar w:fldCharType="begin"/>
            </w:r>
            <w:r>
              <w:rPr>
                <w:noProof/>
                <w:webHidden/>
              </w:rPr>
              <w:instrText xml:space="preserve"> PAGEREF _Toc16504718 \h </w:instrText>
            </w:r>
            <w:r>
              <w:rPr>
                <w:noProof/>
                <w:webHidden/>
              </w:rPr>
            </w:r>
            <w:r>
              <w:rPr>
                <w:noProof/>
                <w:webHidden/>
              </w:rPr>
              <w:fldChar w:fldCharType="separate"/>
            </w:r>
            <w:r>
              <w:rPr>
                <w:noProof/>
                <w:webHidden/>
              </w:rPr>
              <w:t>52</w:t>
            </w:r>
            <w:r>
              <w:rPr>
                <w:noProof/>
                <w:webHidden/>
              </w:rPr>
              <w:fldChar w:fldCharType="end"/>
            </w:r>
          </w:hyperlink>
        </w:p>
        <w:p w14:paraId="10BEF8C2" w14:textId="7C07271D" w:rsidR="0030503A" w:rsidRDefault="0030503A">
          <w:pPr>
            <w:pStyle w:val="TM3"/>
            <w:tabs>
              <w:tab w:val="left" w:pos="1100"/>
              <w:tab w:val="right" w:leader="dot" w:pos="9016"/>
            </w:tabs>
            <w:rPr>
              <w:rFonts w:cstheme="minorBidi"/>
              <w:i w:val="0"/>
              <w:iCs w:val="0"/>
              <w:noProof/>
              <w:sz w:val="22"/>
              <w:szCs w:val="22"/>
            </w:rPr>
          </w:pPr>
          <w:hyperlink w:anchor="_Toc16504719" w:history="1">
            <w:r w:rsidRPr="00D46BCF">
              <w:rPr>
                <w:rStyle w:val="Lienhypertexte"/>
                <w:noProof/>
                <w14:scene3d>
                  <w14:camera w14:prst="orthographicFront"/>
                  <w14:lightRig w14:rig="threePt" w14:dir="t">
                    <w14:rot w14:lat="0" w14:lon="0" w14:rev="0"/>
                  </w14:lightRig>
                </w14:scene3d>
              </w:rPr>
              <w:t>3.1.2</w:t>
            </w:r>
            <w:r>
              <w:rPr>
                <w:rFonts w:cstheme="minorBidi"/>
                <w:i w:val="0"/>
                <w:iCs w:val="0"/>
                <w:noProof/>
                <w:sz w:val="22"/>
                <w:szCs w:val="22"/>
              </w:rPr>
              <w:tab/>
            </w:r>
            <w:r w:rsidRPr="00D46BCF">
              <w:rPr>
                <w:rStyle w:val="Lienhypertexte"/>
                <w:noProof/>
              </w:rPr>
              <w:t>SPI</w:t>
            </w:r>
            <w:r>
              <w:rPr>
                <w:noProof/>
                <w:webHidden/>
              </w:rPr>
              <w:tab/>
            </w:r>
            <w:r>
              <w:rPr>
                <w:noProof/>
                <w:webHidden/>
              </w:rPr>
              <w:fldChar w:fldCharType="begin"/>
            </w:r>
            <w:r>
              <w:rPr>
                <w:noProof/>
                <w:webHidden/>
              </w:rPr>
              <w:instrText xml:space="preserve"> PAGEREF _Toc16504719 \h </w:instrText>
            </w:r>
            <w:r>
              <w:rPr>
                <w:noProof/>
                <w:webHidden/>
              </w:rPr>
            </w:r>
            <w:r>
              <w:rPr>
                <w:noProof/>
                <w:webHidden/>
              </w:rPr>
              <w:fldChar w:fldCharType="separate"/>
            </w:r>
            <w:r>
              <w:rPr>
                <w:noProof/>
                <w:webHidden/>
              </w:rPr>
              <w:t>52</w:t>
            </w:r>
            <w:r>
              <w:rPr>
                <w:noProof/>
                <w:webHidden/>
              </w:rPr>
              <w:fldChar w:fldCharType="end"/>
            </w:r>
          </w:hyperlink>
        </w:p>
        <w:p w14:paraId="0959DF3B" w14:textId="3ED6B895" w:rsidR="0030503A" w:rsidRDefault="0030503A">
          <w:pPr>
            <w:pStyle w:val="TM4"/>
            <w:tabs>
              <w:tab w:val="left" w:pos="1540"/>
              <w:tab w:val="right" w:leader="dot" w:pos="9016"/>
            </w:tabs>
            <w:rPr>
              <w:rFonts w:cstheme="minorBidi"/>
              <w:noProof/>
              <w:sz w:val="22"/>
              <w:szCs w:val="22"/>
            </w:rPr>
          </w:pPr>
          <w:hyperlink w:anchor="_Toc16504720" w:history="1">
            <w:r w:rsidRPr="00D46BCF">
              <w:rPr>
                <w:rStyle w:val="Lienhypertexte"/>
                <w:noProof/>
              </w:rPr>
              <w:t>3.1.2.1</w:t>
            </w:r>
            <w:r>
              <w:rPr>
                <w:rFonts w:cstheme="minorBidi"/>
                <w:noProof/>
                <w:sz w:val="22"/>
                <w:szCs w:val="22"/>
              </w:rPr>
              <w:tab/>
            </w:r>
            <w:r w:rsidRPr="00D46BCF">
              <w:rPr>
                <w:rStyle w:val="Lienhypertexte"/>
                <w:noProof/>
              </w:rPr>
              <w:t>Trame</w:t>
            </w:r>
            <w:r>
              <w:rPr>
                <w:noProof/>
                <w:webHidden/>
              </w:rPr>
              <w:tab/>
            </w:r>
            <w:r>
              <w:rPr>
                <w:noProof/>
                <w:webHidden/>
              </w:rPr>
              <w:fldChar w:fldCharType="begin"/>
            </w:r>
            <w:r>
              <w:rPr>
                <w:noProof/>
                <w:webHidden/>
              </w:rPr>
              <w:instrText xml:space="preserve"> PAGEREF _Toc16504720 \h </w:instrText>
            </w:r>
            <w:r>
              <w:rPr>
                <w:noProof/>
                <w:webHidden/>
              </w:rPr>
            </w:r>
            <w:r>
              <w:rPr>
                <w:noProof/>
                <w:webHidden/>
              </w:rPr>
              <w:fldChar w:fldCharType="separate"/>
            </w:r>
            <w:r>
              <w:rPr>
                <w:noProof/>
                <w:webHidden/>
              </w:rPr>
              <w:t>52</w:t>
            </w:r>
            <w:r>
              <w:rPr>
                <w:noProof/>
                <w:webHidden/>
              </w:rPr>
              <w:fldChar w:fldCharType="end"/>
            </w:r>
          </w:hyperlink>
        </w:p>
        <w:p w14:paraId="57D5891D" w14:textId="1EEC6BD3" w:rsidR="0030503A" w:rsidRDefault="0030503A">
          <w:pPr>
            <w:pStyle w:val="TM4"/>
            <w:tabs>
              <w:tab w:val="left" w:pos="1540"/>
              <w:tab w:val="right" w:leader="dot" w:pos="9016"/>
            </w:tabs>
            <w:rPr>
              <w:rFonts w:cstheme="minorBidi"/>
              <w:noProof/>
              <w:sz w:val="22"/>
              <w:szCs w:val="22"/>
            </w:rPr>
          </w:pPr>
          <w:hyperlink w:anchor="_Toc16504721" w:history="1">
            <w:r w:rsidRPr="00D46BCF">
              <w:rPr>
                <w:rStyle w:val="Lienhypertexte"/>
                <w:noProof/>
              </w:rPr>
              <w:t>3.1.2.2</w:t>
            </w:r>
            <w:r>
              <w:rPr>
                <w:rFonts w:cstheme="minorBidi"/>
                <w:noProof/>
                <w:sz w:val="22"/>
                <w:szCs w:val="22"/>
              </w:rPr>
              <w:tab/>
            </w:r>
            <w:r w:rsidRPr="00D46BCF">
              <w:rPr>
                <w:rStyle w:val="Lienhypertexte"/>
                <w:noProof/>
              </w:rPr>
              <w:t>Débit en bauds</w:t>
            </w:r>
            <w:r>
              <w:rPr>
                <w:noProof/>
                <w:webHidden/>
              </w:rPr>
              <w:tab/>
            </w:r>
            <w:r>
              <w:rPr>
                <w:noProof/>
                <w:webHidden/>
              </w:rPr>
              <w:fldChar w:fldCharType="begin"/>
            </w:r>
            <w:r>
              <w:rPr>
                <w:noProof/>
                <w:webHidden/>
              </w:rPr>
              <w:instrText xml:space="preserve"> PAGEREF _Toc16504721 \h </w:instrText>
            </w:r>
            <w:r>
              <w:rPr>
                <w:noProof/>
                <w:webHidden/>
              </w:rPr>
            </w:r>
            <w:r>
              <w:rPr>
                <w:noProof/>
                <w:webHidden/>
              </w:rPr>
              <w:fldChar w:fldCharType="separate"/>
            </w:r>
            <w:r>
              <w:rPr>
                <w:noProof/>
                <w:webHidden/>
              </w:rPr>
              <w:t>53</w:t>
            </w:r>
            <w:r>
              <w:rPr>
                <w:noProof/>
                <w:webHidden/>
              </w:rPr>
              <w:fldChar w:fldCharType="end"/>
            </w:r>
          </w:hyperlink>
        </w:p>
        <w:p w14:paraId="35F9FD98" w14:textId="1B2AC836" w:rsidR="0030503A" w:rsidRDefault="0030503A">
          <w:pPr>
            <w:pStyle w:val="TM3"/>
            <w:tabs>
              <w:tab w:val="left" w:pos="1100"/>
              <w:tab w:val="right" w:leader="dot" w:pos="9016"/>
            </w:tabs>
            <w:rPr>
              <w:rFonts w:cstheme="minorBidi"/>
              <w:i w:val="0"/>
              <w:iCs w:val="0"/>
              <w:noProof/>
              <w:sz w:val="22"/>
              <w:szCs w:val="22"/>
            </w:rPr>
          </w:pPr>
          <w:hyperlink w:anchor="_Toc16504722" w:history="1">
            <w:r w:rsidRPr="00D46BCF">
              <w:rPr>
                <w:rStyle w:val="Lienhypertexte"/>
                <w:noProof/>
                <w14:scene3d>
                  <w14:camera w14:prst="orthographicFront"/>
                  <w14:lightRig w14:rig="threePt" w14:dir="t">
                    <w14:rot w14:lat="0" w14:lon="0" w14:rev="0"/>
                  </w14:lightRig>
                </w14:scene3d>
              </w:rPr>
              <w:t>3.1.3</w:t>
            </w:r>
            <w:r>
              <w:rPr>
                <w:rFonts w:cstheme="minorBidi"/>
                <w:i w:val="0"/>
                <w:iCs w:val="0"/>
                <w:noProof/>
                <w:sz w:val="22"/>
                <w:szCs w:val="22"/>
              </w:rPr>
              <w:tab/>
            </w:r>
            <w:r w:rsidRPr="00D46BCF">
              <w:rPr>
                <w:rStyle w:val="Lienhypertexte"/>
                <w:noProof/>
              </w:rPr>
              <w:t>Machine d’état</w:t>
            </w:r>
            <w:r>
              <w:rPr>
                <w:noProof/>
                <w:webHidden/>
              </w:rPr>
              <w:tab/>
            </w:r>
            <w:r>
              <w:rPr>
                <w:noProof/>
                <w:webHidden/>
              </w:rPr>
              <w:fldChar w:fldCharType="begin"/>
            </w:r>
            <w:r>
              <w:rPr>
                <w:noProof/>
                <w:webHidden/>
              </w:rPr>
              <w:instrText xml:space="preserve"> PAGEREF _Toc16504722 \h </w:instrText>
            </w:r>
            <w:r>
              <w:rPr>
                <w:noProof/>
                <w:webHidden/>
              </w:rPr>
            </w:r>
            <w:r>
              <w:rPr>
                <w:noProof/>
                <w:webHidden/>
              </w:rPr>
              <w:fldChar w:fldCharType="separate"/>
            </w:r>
            <w:r>
              <w:rPr>
                <w:noProof/>
                <w:webHidden/>
              </w:rPr>
              <w:t>53</w:t>
            </w:r>
            <w:r>
              <w:rPr>
                <w:noProof/>
                <w:webHidden/>
              </w:rPr>
              <w:fldChar w:fldCharType="end"/>
            </w:r>
          </w:hyperlink>
        </w:p>
        <w:p w14:paraId="528284D0" w14:textId="436E4A85" w:rsidR="0030503A" w:rsidRDefault="0030503A">
          <w:pPr>
            <w:pStyle w:val="TM2"/>
            <w:tabs>
              <w:tab w:val="left" w:pos="880"/>
              <w:tab w:val="right" w:leader="dot" w:pos="9016"/>
            </w:tabs>
            <w:rPr>
              <w:rFonts w:cstheme="minorBidi"/>
              <w:smallCaps w:val="0"/>
              <w:noProof/>
              <w:sz w:val="22"/>
              <w:szCs w:val="22"/>
            </w:rPr>
          </w:pPr>
          <w:hyperlink w:anchor="_Toc16504723" w:history="1">
            <w:r w:rsidRPr="00D46BCF">
              <w:rPr>
                <w:rStyle w:val="Lienhypertexte"/>
                <w:noProof/>
              </w:rPr>
              <w:t>3.2</w:t>
            </w:r>
            <w:r>
              <w:rPr>
                <w:rFonts w:cstheme="minorBidi"/>
                <w:smallCaps w:val="0"/>
                <w:noProof/>
                <w:sz w:val="22"/>
                <w:szCs w:val="22"/>
              </w:rPr>
              <w:tab/>
            </w:r>
            <w:r w:rsidRPr="00D46BCF">
              <w:rPr>
                <w:rStyle w:val="Lienhypertexte"/>
                <w:noProof/>
              </w:rPr>
              <w:t>Réception</w:t>
            </w:r>
            <w:r>
              <w:rPr>
                <w:noProof/>
                <w:webHidden/>
              </w:rPr>
              <w:tab/>
            </w:r>
            <w:r>
              <w:rPr>
                <w:noProof/>
                <w:webHidden/>
              </w:rPr>
              <w:fldChar w:fldCharType="begin"/>
            </w:r>
            <w:r>
              <w:rPr>
                <w:noProof/>
                <w:webHidden/>
              </w:rPr>
              <w:instrText xml:space="preserve"> PAGEREF _Toc16504723 \h </w:instrText>
            </w:r>
            <w:r>
              <w:rPr>
                <w:noProof/>
                <w:webHidden/>
              </w:rPr>
            </w:r>
            <w:r>
              <w:rPr>
                <w:noProof/>
                <w:webHidden/>
              </w:rPr>
              <w:fldChar w:fldCharType="separate"/>
            </w:r>
            <w:r>
              <w:rPr>
                <w:noProof/>
                <w:webHidden/>
              </w:rPr>
              <w:t>54</w:t>
            </w:r>
            <w:r>
              <w:rPr>
                <w:noProof/>
                <w:webHidden/>
              </w:rPr>
              <w:fldChar w:fldCharType="end"/>
            </w:r>
          </w:hyperlink>
        </w:p>
        <w:p w14:paraId="742DFC2C" w14:textId="3D2C7B21" w:rsidR="0030503A" w:rsidRDefault="0030503A">
          <w:pPr>
            <w:pStyle w:val="TM3"/>
            <w:tabs>
              <w:tab w:val="left" w:pos="1100"/>
              <w:tab w:val="right" w:leader="dot" w:pos="9016"/>
            </w:tabs>
            <w:rPr>
              <w:rFonts w:cstheme="minorBidi"/>
              <w:i w:val="0"/>
              <w:iCs w:val="0"/>
              <w:noProof/>
              <w:sz w:val="22"/>
              <w:szCs w:val="22"/>
            </w:rPr>
          </w:pPr>
          <w:hyperlink w:anchor="_Toc16504724" w:history="1">
            <w:r w:rsidRPr="00D46BCF">
              <w:rPr>
                <w:rStyle w:val="Lienhypertexte"/>
                <w:noProof/>
                <w14:scene3d>
                  <w14:camera w14:prst="orthographicFront"/>
                  <w14:lightRig w14:rig="threePt" w14:dir="t">
                    <w14:rot w14:lat="0" w14:lon="0" w14:rev="0"/>
                  </w14:lightRig>
                </w14:scene3d>
              </w:rPr>
              <w:t>3.2.1</w:t>
            </w:r>
            <w:r>
              <w:rPr>
                <w:rFonts w:cstheme="minorBidi"/>
                <w:i w:val="0"/>
                <w:iCs w:val="0"/>
                <w:noProof/>
                <w:sz w:val="22"/>
                <w:szCs w:val="22"/>
              </w:rPr>
              <w:tab/>
            </w:r>
            <w:r w:rsidRPr="00D46BCF">
              <w:rPr>
                <w:rStyle w:val="Lienhypertexte"/>
                <w:noProof/>
              </w:rPr>
              <w:t>Configuration</w:t>
            </w:r>
            <w:r>
              <w:rPr>
                <w:noProof/>
                <w:webHidden/>
              </w:rPr>
              <w:tab/>
            </w:r>
            <w:r>
              <w:rPr>
                <w:noProof/>
                <w:webHidden/>
              </w:rPr>
              <w:fldChar w:fldCharType="begin"/>
            </w:r>
            <w:r>
              <w:rPr>
                <w:noProof/>
                <w:webHidden/>
              </w:rPr>
              <w:instrText xml:space="preserve"> PAGEREF _Toc16504724 \h </w:instrText>
            </w:r>
            <w:r>
              <w:rPr>
                <w:noProof/>
                <w:webHidden/>
              </w:rPr>
            </w:r>
            <w:r>
              <w:rPr>
                <w:noProof/>
                <w:webHidden/>
              </w:rPr>
              <w:fldChar w:fldCharType="separate"/>
            </w:r>
            <w:r>
              <w:rPr>
                <w:noProof/>
                <w:webHidden/>
              </w:rPr>
              <w:t>54</w:t>
            </w:r>
            <w:r>
              <w:rPr>
                <w:noProof/>
                <w:webHidden/>
              </w:rPr>
              <w:fldChar w:fldCharType="end"/>
            </w:r>
          </w:hyperlink>
        </w:p>
        <w:p w14:paraId="2330114F" w14:textId="58CE1DD0" w:rsidR="0030503A" w:rsidRDefault="0030503A">
          <w:pPr>
            <w:pStyle w:val="TM4"/>
            <w:tabs>
              <w:tab w:val="left" w:pos="1540"/>
              <w:tab w:val="right" w:leader="dot" w:pos="9016"/>
            </w:tabs>
            <w:rPr>
              <w:rFonts w:cstheme="minorBidi"/>
              <w:noProof/>
              <w:sz w:val="22"/>
              <w:szCs w:val="22"/>
            </w:rPr>
          </w:pPr>
          <w:hyperlink w:anchor="_Toc16504725" w:history="1">
            <w:r w:rsidRPr="00D46BCF">
              <w:rPr>
                <w:rStyle w:val="Lienhypertexte"/>
                <w:noProof/>
              </w:rPr>
              <w:t>3.2.1.1</w:t>
            </w:r>
            <w:r>
              <w:rPr>
                <w:rFonts w:cstheme="minorBidi"/>
                <w:noProof/>
                <w:sz w:val="22"/>
                <w:szCs w:val="22"/>
              </w:rPr>
              <w:tab/>
            </w:r>
            <w:r w:rsidRPr="00D46BCF">
              <w:rPr>
                <w:rStyle w:val="Lienhypertexte"/>
                <w:noProof/>
              </w:rPr>
              <w:t>Convertisseur Analogique Digital</w:t>
            </w:r>
            <w:r>
              <w:rPr>
                <w:noProof/>
                <w:webHidden/>
              </w:rPr>
              <w:tab/>
            </w:r>
            <w:r>
              <w:rPr>
                <w:noProof/>
                <w:webHidden/>
              </w:rPr>
              <w:fldChar w:fldCharType="begin"/>
            </w:r>
            <w:r>
              <w:rPr>
                <w:noProof/>
                <w:webHidden/>
              </w:rPr>
              <w:instrText xml:space="preserve"> PAGEREF _Toc16504725 \h </w:instrText>
            </w:r>
            <w:r>
              <w:rPr>
                <w:noProof/>
                <w:webHidden/>
              </w:rPr>
            </w:r>
            <w:r>
              <w:rPr>
                <w:noProof/>
                <w:webHidden/>
              </w:rPr>
              <w:fldChar w:fldCharType="separate"/>
            </w:r>
            <w:r>
              <w:rPr>
                <w:noProof/>
                <w:webHidden/>
              </w:rPr>
              <w:t>54</w:t>
            </w:r>
            <w:r>
              <w:rPr>
                <w:noProof/>
                <w:webHidden/>
              </w:rPr>
              <w:fldChar w:fldCharType="end"/>
            </w:r>
          </w:hyperlink>
        </w:p>
        <w:p w14:paraId="0614B7C7" w14:textId="0AFDA4EA" w:rsidR="0030503A" w:rsidRDefault="0030503A">
          <w:pPr>
            <w:pStyle w:val="TM4"/>
            <w:tabs>
              <w:tab w:val="left" w:pos="1540"/>
              <w:tab w:val="right" w:leader="dot" w:pos="9016"/>
            </w:tabs>
            <w:rPr>
              <w:rFonts w:cstheme="minorBidi"/>
              <w:noProof/>
              <w:sz w:val="22"/>
              <w:szCs w:val="22"/>
            </w:rPr>
          </w:pPr>
          <w:hyperlink w:anchor="_Toc16504726" w:history="1">
            <w:r w:rsidRPr="00D46BCF">
              <w:rPr>
                <w:rStyle w:val="Lienhypertexte"/>
                <w:noProof/>
              </w:rPr>
              <w:t>3.2.1.2</w:t>
            </w:r>
            <w:r>
              <w:rPr>
                <w:rFonts w:cstheme="minorBidi"/>
                <w:noProof/>
                <w:sz w:val="22"/>
                <w:szCs w:val="22"/>
              </w:rPr>
              <w:tab/>
            </w:r>
            <w:r w:rsidRPr="00D46BCF">
              <w:rPr>
                <w:rStyle w:val="Lienhypertexte"/>
                <w:noProof/>
              </w:rPr>
              <w:t>Convertisseur Digital Analogique</w:t>
            </w:r>
            <w:r>
              <w:rPr>
                <w:noProof/>
                <w:webHidden/>
              </w:rPr>
              <w:tab/>
            </w:r>
            <w:r>
              <w:rPr>
                <w:noProof/>
                <w:webHidden/>
              </w:rPr>
              <w:fldChar w:fldCharType="begin"/>
            </w:r>
            <w:r>
              <w:rPr>
                <w:noProof/>
                <w:webHidden/>
              </w:rPr>
              <w:instrText xml:space="preserve"> PAGEREF _Toc16504726 \h </w:instrText>
            </w:r>
            <w:r>
              <w:rPr>
                <w:noProof/>
                <w:webHidden/>
              </w:rPr>
            </w:r>
            <w:r>
              <w:rPr>
                <w:noProof/>
                <w:webHidden/>
              </w:rPr>
              <w:fldChar w:fldCharType="separate"/>
            </w:r>
            <w:r>
              <w:rPr>
                <w:noProof/>
                <w:webHidden/>
              </w:rPr>
              <w:t>54</w:t>
            </w:r>
            <w:r>
              <w:rPr>
                <w:noProof/>
                <w:webHidden/>
              </w:rPr>
              <w:fldChar w:fldCharType="end"/>
            </w:r>
          </w:hyperlink>
        </w:p>
        <w:p w14:paraId="63DB09FC" w14:textId="507E5B00" w:rsidR="0030503A" w:rsidRDefault="0030503A">
          <w:pPr>
            <w:pStyle w:val="TM4"/>
            <w:tabs>
              <w:tab w:val="left" w:pos="1540"/>
              <w:tab w:val="right" w:leader="dot" w:pos="9016"/>
            </w:tabs>
            <w:rPr>
              <w:rFonts w:cstheme="minorBidi"/>
              <w:noProof/>
              <w:sz w:val="22"/>
              <w:szCs w:val="22"/>
            </w:rPr>
          </w:pPr>
          <w:hyperlink w:anchor="_Toc16504727" w:history="1">
            <w:r w:rsidRPr="00D46BCF">
              <w:rPr>
                <w:rStyle w:val="Lienhypertexte"/>
                <w:noProof/>
              </w:rPr>
              <w:t>3.2.1.3</w:t>
            </w:r>
            <w:r>
              <w:rPr>
                <w:rFonts w:cstheme="minorBidi"/>
                <w:noProof/>
                <w:sz w:val="22"/>
                <w:szCs w:val="22"/>
              </w:rPr>
              <w:tab/>
            </w:r>
            <w:r w:rsidRPr="00D46BCF">
              <w:rPr>
                <w:rStyle w:val="Lienhypertexte"/>
                <w:noProof/>
              </w:rPr>
              <w:t>UART</w:t>
            </w:r>
            <w:r>
              <w:rPr>
                <w:noProof/>
                <w:webHidden/>
              </w:rPr>
              <w:tab/>
            </w:r>
            <w:r>
              <w:rPr>
                <w:noProof/>
                <w:webHidden/>
              </w:rPr>
              <w:fldChar w:fldCharType="begin"/>
            </w:r>
            <w:r>
              <w:rPr>
                <w:noProof/>
                <w:webHidden/>
              </w:rPr>
              <w:instrText xml:space="preserve"> PAGEREF _Toc16504727 \h </w:instrText>
            </w:r>
            <w:r>
              <w:rPr>
                <w:noProof/>
                <w:webHidden/>
              </w:rPr>
            </w:r>
            <w:r>
              <w:rPr>
                <w:noProof/>
                <w:webHidden/>
              </w:rPr>
              <w:fldChar w:fldCharType="separate"/>
            </w:r>
            <w:r>
              <w:rPr>
                <w:noProof/>
                <w:webHidden/>
              </w:rPr>
              <w:t>54</w:t>
            </w:r>
            <w:r>
              <w:rPr>
                <w:noProof/>
                <w:webHidden/>
              </w:rPr>
              <w:fldChar w:fldCharType="end"/>
            </w:r>
          </w:hyperlink>
        </w:p>
        <w:p w14:paraId="651AE754" w14:textId="6F987152" w:rsidR="0030503A" w:rsidRDefault="0030503A">
          <w:pPr>
            <w:pStyle w:val="TM4"/>
            <w:tabs>
              <w:tab w:val="left" w:pos="1540"/>
              <w:tab w:val="right" w:leader="dot" w:pos="9016"/>
            </w:tabs>
            <w:rPr>
              <w:rFonts w:cstheme="minorBidi"/>
              <w:noProof/>
              <w:sz w:val="22"/>
              <w:szCs w:val="22"/>
            </w:rPr>
          </w:pPr>
          <w:hyperlink w:anchor="_Toc16504728" w:history="1">
            <w:r w:rsidRPr="00D46BCF">
              <w:rPr>
                <w:rStyle w:val="Lienhypertexte"/>
                <w:noProof/>
              </w:rPr>
              <w:t>3.2.1.4</w:t>
            </w:r>
            <w:r>
              <w:rPr>
                <w:rFonts w:cstheme="minorBidi"/>
                <w:noProof/>
                <w:sz w:val="22"/>
                <w:szCs w:val="22"/>
              </w:rPr>
              <w:tab/>
            </w:r>
            <w:r w:rsidRPr="00D46BCF">
              <w:rPr>
                <w:rStyle w:val="Lienhypertexte"/>
                <w:noProof/>
              </w:rPr>
              <w:t>TouchGFX</w:t>
            </w:r>
            <w:r>
              <w:rPr>
                <w:noProof/>
                <w:webHidden/>
              </w:rPr>
              <w:tab/>
            </w:r>
            <w:r>
              <w:rPr>
                <w:noProof/>
                <w:webHidden/>
              </w:rPr>
              <w:fldChar w:fldCharType="begin"/>
            </w:r>
            <w:r>
              <w:rPr>
                <w:noProof/>
                <w:webHidden/>
              </w:rPr>
              <w:instrText xml:space="preserve"> PAGEREF _Toc16504728 \h </w:instrText>
            </w:r>
            <w:r>
              <w:rPr>
                <w:noProof/>
                <w:webHidden/>
              </w:rPr>
            </w:r>
            <w:r>
              <w:rPr>
                <w:noProof/>
                <w:webHidden/>
              </w:rPr>
              <w:fldChar w:fldCharType="separate"/>
            </w:r>
            <w:r>
              <w:rPr>
                <w:noProof/>
                <w:webHidden/>
              </w:rPr>
              <w:t>55</w:t>
            </w:r>
            <w:r>
              <w:rPr>
                <w:noProof/>
                <w:webHidden/>
              </w:rPr>
              <w:fldChar w:fldCharType="end"/>
            </w:r>
          </w:hyperlink>
        </w:p>
        <w:p w14:paraId="5429791A" w14:textId="66498674" w:rsidR="0030503A" w:rsidRDefault="0030503A">
          <w:pPr>
            <w:pStyle w:val="TM3"/>
            <w:tabs>
              <w:tab w:val="left" w:pos="1100"/>
              <w:tab w:val="right" w:leader="dot" w:pos="9016"/>
            </w:tabs>
            <w:rPr>
              <w:rFonts w:cstheme="minorBidi"/>
              <w:i w:val="0"/>
              <w:iCs w:val="0"/>
              <w:noProof/>
              <w:sz w:val="22"/>
              <w:szCs w:val="22"/>
            </w:rPr>
          </w:pPr>
          <w:hyperlink w:anchor="_Toc16504729" w:history="1">
            <w:r w:rsidRPr="00D46BCF">
              <w:rPr>
                <w:rStyle w:val="Lienhypertexte"/>
                <w:noProof/>
                <w14:scene3d>
                  <w14:camera w14:prst="orthographicFront"/>
                  <w14:lightRig w14:rig="threePt" w14:dir="t">
                    <w14:rot w14:lat="0" w14:lon="0" w14:rev="0"/>
                  </w14:lightRig>
                </w14:scene3d>
              </w:rPr>
              <w:t>3.2.2</w:t>
            </w:r>
            <w:r>
              <w:rPr>
                <w:rFonts w:cstheme="minorBidi"/>
                <w:i w:val="0"/>
                <w:iCs w:val="0"/>
                <w:noProof/>
                <w:sz w:val="22"/>
                <w:szCs w:val="22"/>
              </w:rPr>
              <w:tab/>
            </w:r>
            <w:r w:rsidRPr="00D46BCF">
              <w:rPr>
                <w:rStyle w:val="Lienhypertexte"/>
                <w:noProof/>
              </w:rPr>
              <w:t>FreeRTOS</w:t>
            </w:r>
            <w:r>
              <w:rPr>
                <w:noProof/>
                <w:webHidden/>
              </w:rPr>
              <w:tab/>
            </w:r>
            <w:r>
              <w:rPr>
                <w:noProof/>
                <w:webHidden/>
              </w:rPr>
              <w:fldChar w:fldCharType="begin"/>
            </w:r>
            <w:r>
              <w:rPr>
                <w:noProof/>
                <w:webHidden/>
              </w:rPr>
              <w:instrText xml:space="preserve"> PAGEREF _Toc16504729 \h </w:instrText>
            </w:r>
            <w:r>
              <w:rPr>
                <w:noProof/>
                <w:webHidden/>
              </w:rPr>
            </w:r>
            <w:r>
              <w:rPr>
                <w:noProof/>
                <w:webHidden/>
              </w:rPr>
              <w:fldChar w:fldCharType="separate"/>
            </w:r>
            <w:r>
              <w:rPr>
                <w:noProof/>
                <w:webHidden/>
              </w:rPr>
              <w:t>56</w:t>
            </w:r>
            <w:r>
              <w:rPr>
                <w:noProof/>
                <w:webHidden/>
              </w:rPr>
              <w:fldChar w:fldCharType="end"/>
            </w:r>
          </w:hyperlink>
        </w:p>
        <w:p w14:paraId="5617B063" w14:textId="5CE68375" w:rsidR="0030503A" w:rsidRDefault="0030503A">
          <w:pPr>
            <w:pStyle w:val="TM3"/>
            <w:tabs>
              <w:tab w:val="left" w:pos="1100"/>
              <w:tab w:val="right" w:leader="dot" w:pos="9016"/>
            </w:tabs>
            <w:rPr>
              <w:rFonts w:cstheme="minorBidi"/>
              <w:i w:val="0"/>
              <w:iCs w:val="0"/>
              <w:noProof/>
              <w:sz w:val="22"/>
              <w:szCs w:val="22"/>
            </w:rPr>
          </w:pPr>
          <w:hyperlink w:anchor="_Toc16504730" w:history="1">
            <w:r w:rsidRPr="00D46BCF">
              <w:rPr>
                <w:rStyle w:val="Lienhypertexte"/>
                <w:noProof/>
                <w14:scene3d>
                  <w14:camera w14:prst="orthographicFront"/>
                  <w14:lightRig w14:rig="threePt" w14:dir="t">
                    <w14:rot w14:lat="0" w14:lon="0" w14:rev="0"/>
                  </w14:lightRig>
                </w14:scene3d>
              </w:rPr>
              <w:t>3.2.3</w:t>
            </w:r>
            <w:r>
              <w:rPr>
                <w:rFonts w:cstheme="minorBidi"/>
                <w:i w:val="0"/>
                <w:iCs w:val="0"/>
                <w:noProof/>
                <w:sz w:val="22"/>
                <w:szCs w:val="22"/>
              </w:rPr>
              <w:tab/>
            </w:r>
            <w:r w:rsidRPr="00D46BCF">
              <w:rPr>
                <w:rStyle w:val="Lienhypertexte"/>
                <w:noProof/>
              </w:rPr>
              <w:t>Thread contrôleur</w:t>
            </w:r>
            <w:r>
              <w:rPr>
                <w:noProof/>
                <w:webHidden/>
              </w:rPr>
              <w:tab/>
            </w:r>
            <w:r>
              <w:rPr>
                <w:noProof/>
                <w:webHidden/>
              </w:rPr>
              <w:fldChar w:fldCharType="begin"/>
            </w:r>
            <w:r>
              <w:rPr>
                <w:noProof/>
                <w:webHidden/>
              </w:rPr>
              <w:instrText xml:space="preserve"> PAGEREF _Toc16504730 \h </w:instrText>
            </w:r>
            <w:r>
              <w:rPr>
                <w:noProof/>
                <w:webHidden/>
              </w:rPr>
            </w:r>
            <w:r>
              <w:rPr>
                <w:noProof/>
                <w:webHidden/>
              </w:rPr>
              <w:fldChar w:fldCharType="separate"/>
            </w:r>
            <w:r>
              <w:rPr>
                <w:noProof/>
                <w:webHidden/>
              </w:rPr>
              <w:t>56</w:t>
            </w:r>
            <w:r>
              <w:rPr>
                <w:noProof/>
                <w:webHidden/>
              </w:rPr>
              <w:fldChar w:fldCharType="end"/>
            </w:r>
          </w:hyperlink>
        </w:p>
        <w:p w14:paraId="65D6ACEA" w14:textId="49DA0F86" w:rsidR="0030503A" w:rsidRDefault="0030503A">
          <w:pPr>
            <w:pStyle w:val="TM3"/>
            <w:tabs>
              <w:tab w:val="left" w:pos="1100"/>
              <w:tab w:val="right" w:leader="dot" w:pos="9016"/>
            </w:tabs>
            <w:rPr>
              <w:rFonts w:cstheme="minorBidi"/>
              <w:i w:val="0"/>
              <w:iCs w:val="0"/>
              <w:noProof/>
              <w:sz w:val="22"/>
              <w:szCs w:val="22"/>
            </w:rPr>
          </w:pPr>
          <w:hyperlink w:anchor="_Toc16504731" w:history="1">
            <w:r w:rsidRPr="00D46BCF">
              <w:rPr>
                <w:rStyle w:val="Lienhypertexte"/>
                <w:noProof/>
                <w14:scene3d>
                  <w14:camera w14:prst="orthographicFront"/>
                  <w14:lightRig w14:rig="threePt" w14:dir="t">
                    <w14:rot w14:lat="0" w14:lon="0" w14:rev="0"/>
                  </w14:lightRig>
                </w14:scene3d>
              </w:rPr>
              <w:t>3.2.4</w:t>
            </w:r>
            <w:r>
              <w:rPr>
                <w:rFonts w:cstheme="minorBidi"/>
                <w:i w:val="0"/>
                <w:iCs w:val="0"/>
                <w:noProof/>
                <w:sz w:val="22"/>
                <w:szCs w:val="22"/>
              </w:rPr>
              <w:tab/>
            </w:r>
            <w:r w:rsidRPr="00D46BCF">
              <w:rPr>
                <w:rStyle w:val="Lienhypertexte"/>
                <w:noProof/>
              </w:rPr>
              <w:t>Thread TouchGFX</w:t>
            </w:r>
            <w:r>
              <w:rPr>
                <w:noProof/>
                <w:webHidden/>
              </w:rPr>
              <w:tab/>
            </w:r>
            <w:r>
              <w:rPr>
                <w:noProof/>
                <w:webHidden/>
              </w:rPr>
              <w:fldChar w:fldCharType="begin"/>
            </w:r>
            <w:r>
              <w:rPr>
                <w:noProof/>
                <w:webHidden/>
              </w:rPr>
              <w:instrText xml:space="preserve"> PAGEREF _Toc16504731 \h </w:instrText>
            </w:r>
            <w:r>
              <w:rPr>
                <w:noProof/>
                <w:webHidden/>
              </w:rPr>
            </w:r>
            <w:r>
              <w:rPr>
                <w:noProof/>
                <w:webHidden/>
              </w:rPr>
              <w:fldChar w:fldCharType="separate"/>
            </w:r>
            <w:r>
              <w:rPr>
                <w:noProof/>
                <w:webHidden/>
              </w:rPr>
              <w:t>58</w:t>
            </w:r>
            <w:r>
              <w:rPr>
                <w:noProof/>
                <w:webHidden/>
              </w:rPr>
              <w:fldChar w:fldCharType="end"/>
            </w:r>
          </w:hyperlink>
        </w:p>
        <w:p w14:paraId="77B47CDF" w14:textId="72B6D30F" w:rsidR="0030503A" w:rsidRDefault="0030503A">
          <w:pPr>
            <w:pStyle w:val="TM3"/>
            <w:tabs>
              <w:tab w:val="left" w:pos="1100"/>
              <w:tab w:val="right" w:leader="dot" w:pos="9016"/>
            </w:tabs>
            <w:rPr>
              <w:rFonts w:cstheme="minorBidi"/>
              <w:i w:val="0"/>
              <w:iCs w:val="0"/>
              <w:noProof/>
              <w:sz w:val="22"/>
              <w:szCs w:val="22"/>
            </w:rPr>
          </w:pPr>
          <w:hyperlink w:anchor="_Toc16504732" w:history="1">
            <w:r w:rsidRPr="00D46BCF">
              <w:rPr>
                <w:rStyle w:val="Lienhypertexte"/>
                <w:noProof/>
                <w14:scene3d>
                  <w14:camera w14:prst="orthographicFront"/>
                  <w14:lightRig w14:rig="threePt" w14:dir="t">
                    <w14:rot w14:lat="0" w14:lon="0" w14:rev="0"/>
                  </w14:lightRig>
                </w14:scene3d>
              </w:rPr>
              <w:t>3.2.5</w:t>
            </w:r>
            <w:r>
              <w:rPr>
                <w:rFonts w:cstheme="minorBidi"/>
                <w:i w:val="0"/>
                <w:iCs w:val="0"/>
                <w:noProof/>
                <w:sz w:val="22"/>
                <w:szCs w:val="22"/>
              </w:rPr>
              <w:tab/>
            </w:r>
            <w:r w:rsidRPr="00D46BCF">
              <w:rPr>
                <w:rStyle w:val="Lienhypertexte"/>
                <w:noProof/>
              </w:rPr>
              <w:t>Affichage</w:t>
            </w:r>
            <w:r>
              <w:rPr>
                <w:noProof/>
                <w:webHidden/>
              </w:rPr>
              <w:tab/>
            </w:r>
            <w:r>
              <w:rPr>
                <w:noProof/>
                <w:webHidden/>
              </w:rPr>
              <w:fldChar w:fldCharType="begin"/>
            </w:r>
            <w:r>
              <w:rPr>
                <w:noProof/>
                <w:webHidden/>
              </w:rPr>
              <w:instrText xml:space="preserve"> PAGEREF _Toc16504732 \h </w:instrText>
            </w:r>
            <w:r>
              <w:rPr>
                <w:noProof/>
                <w:webHidden/>
              </w:rPr>
            </w:r>
            <w:r>
              <w:rPr>
                <w:noProof/>
                <w:webHidden/>
              </w:rPr>
              <w:fldChar w:fldCharType="separate"/>
            </w:r>
            <w:r>
              <w:rPr>
                <w:noProof/>
                <w:webHidden/>
              </w:rPr>
              <w:t>61</w:t>
            </w:r>
            <w:r>
              <w:rPr>
                <w:noProof/>
                <w:webHidden/>
              </w:rPr>
              <w:fldChar w:fldCharType="end"/>
            </w:r>
          </w:hyperlink>
        </w:p>
        <w:p w14:paraId="62277E7B" w14:textId="7035A889" w:rsidR="0030503A" w:rsidRDefault="0030503A">
          <w:pPr>
            <w:pStyle w:val="TM1"/>
            <w:tabs>
              <w:tab w:val="left" w:pos="440"/>
              <w:tab w:val="right" w:leader="dot" w:pos="9016"/>
            </w:tabs>
            <w:rPr>
              <w:rFonts w:cstheme="minorBidi"/>
              <w:b w:val="0"/>
              <w:bCs w:val="0"/>
              <w:caps w:val="0"/>
              <w:noProof/>
              <w:sz w:val="22"/>
              <w:szCs w:val="22"/>
            </w:rPr>
          </w:pPr>
          <w:hyperlink w:anchor="_Toc16504733" w:history="1">
            <w:r w:rsidRPr="00D46BCF">
              <w:rPr>
                <w:rStyle w:val="Lienhypertexte"/>
                <w:noProof/>
              </w:rPr>
              <w:t>4</w:t>
            </w:r>
            <w:r>
              <w:rPr>
                <w:rFonts w:cstheme="minorBidi"/>
                <w:b w:val="0"/>
                <w:bCs w:val="0"/>
                <w:caps w:val="0"/>
                <w:noProof/>
                <w:sz w:val="22"/>
                <w:szCs w:val="22"/>
              </w:rPr>
              <w:tab/>
            </w:r>
            <w:r w:rsidRPr="00D46BCF">
              <w:rPr>
                <w:rStyle w:val="Lienhypertexte"/>
                <w:noProof/>
              </w:rPr>
              <w:t>Tests et résultats finaux</w:t>
            </w:r>
            <w:r>
              <w:rPr>
                <w:noProof/>
                <w:webHidden/>
              </w:rPr>
              <w:tab/>
            </w:r>
            <w:r>
              <w:rPr>
                <w:noProof/>
                <w:webHidden/>
              </w:rPr>
              <w:fldChar w:fldCharType="begin"/>
            </w:r>
            <w:r>
              <w:rPr>
                <w:noProof/>
                <w:webHidden/>
              </w:rPr>
              <w:instrText xml:space="preserve"> PAGEREF _Toc16504733 \h </w:instrText>
            </w:r>
            <w:r>
              <w:rPr>
                <w:noProof/>
                <w:webHidden/>
              </w:rPr>
            </w:r>
            <w:r>
              <w:rPr>
                <w:noProof/>
                <w:webHidden/>
              </w:rPr>
              <w:fldChar w:fldCharType="separate"/>
            </w:r>
            <w:r>
              <w:rPr>
                <w:noProof/>
                <w:webHidden/>
              </w:rPr>
              <w:t>62</w:t>
            </w:r>
            <w:r>
              <w:rPr>
                <w:noProof/>
                <w:webHidden/>
              </w:rPr>
              <w:fldChar w:fldCharType="end"/>
            </w:r>
          </w:hyperlink>
        </w:p>
        <w:p w14:paraId="202C1E1C" w14:textId="3FC64ABA" w:rsidR="0030503A" w:rsidRDefault="0030503A">
          <w:pPr>
            <w:pStyle w:val="TM2"/>
            <w:tabs>
              <w:tab w:val="left" w:pos="880"/>
              <w:tab w:val="right" w:leader="dot" w:pos="9016"/>
            </w:tabs>
            <w:rPr>
              <w:rFonts w:cstheme="minorBidi"/>
              <w:smallCaps w:val="0"/>
              <w:noProof/>
              <w:sz w:val="22"/>
              <w:szCs w:val="22"/>
            </w:rPr>
          </w:pPr>
          <w:hyperlink w:anchor="_Toc16504734" w:history="1">
            <w:r w:rsidRPr="00D46BCF">
              <w:rPr>
                <w:rStyle w:val="Lienhypertexte"/>
                <w:noProof/>
              </w:rPr>
              <w:t>4.1</w:t>
            </w:r>
            <w:r>
              <w:rPr>
                <w:rFonts w:cstheme="minorBidi"/>
                <w:smallCaps w:val="0"/>
                <w:noProof/>
                <w:sz w:val="22"/>
                <w:szCs w:val="22"/>
              </w:rPr>
              <w:tab/>
            </w:r>
            <w:r w:rsidRPr="00D46BCF">
              <w:rPr>
                <w:rStyle w:val="Lienhypertexte"/>
                <w:noProof/>
              </w:rPr>
              <w:t>Équation de transmission de Friis</w:t>
            </w:r>
            <w:r>
              <w:rPr>
                <w:noProof/>
                <w:webHidden/>
              </w:rPr>
              <w:tab/>
            </w:r>
            <w:r>
              <w:rPr>
                <w:noProof/>
                <w:webHidden/>
              </w:rPr>
              <w:fldChar w:fldCharType="begin"/>
            </w:r>
            <w:r>
              <w:rPr>
                <w:noProof/>
                <w:webHidden/>
              </w:rPr>
              <w:instrText xml:space="preserve"> PAGEREF _Toc16504734 \h </w:instrText>
            </w:r>
            <w:r>
              <w:rPr>
                <w:noProof/>
                <w:webHidden/>
              </w:rPr>
            </w:r>
            <w:r>
              <w:rPr>
                <w:noProof/>
                <w:webHidden/>
              </w:rPr>
              <w:fldChar w:fldCharType="separate"/>
            </w:r>
            <w:r>
              <w:rPr>
                <w:noProof/>
                <w:webHidden/>
              </w:rPr>
              <w:t>62</w:t>
            </w:r>
            <w:r>
              <w:rPr>
                <w:noProof/>
                <w:webHidden/>
              </w:rPr>
              <w:fldChar w:fldCharType="end"/>
            </w:r>
          </w:hyperlink>
        </w:p>
        <w:p w14:paraId="578BE173" w14:textId="23AF14B0" w:rsidR="0030503A" w:rsidRDefault="0030503A">
          <w:pPr>
            <w:pStyle w:val="TM1"/>
            <w:tabs>
              <w:tab w:val="left" w:pos="440"/>
              <w:tab w:val="right" w:leader="dot" w:pos="9016"/>
            </w:tabs>
            <w:rPr>
              <w:rFonts w:cstheme="minorBidi"/>
              <w:b w:val="0"/>
              <w:bCs w:val="0"/>
              <w:caps w:val="0"/>
              <w:noProof/>
              <w:sz w:val="22"/>
              <w:szCs w:val="22"/>
            </w:rPr>
          </w:pPr>
          <w:hyperlink w:anchor="_Toc16504735" w:history="1">
            <w:r w:rsidRPr="00D46BCF">
              <w:rPr>
                <w:rStyle w:val="Lienhypertexte"/>
                <w:noProof/>
              </w:rPr>
              <w:t>5</w:t>
            </w:r>
            <w:r>
              <w:rPr>
                <w:rFonts w:cstheme="minorBidi"/>
                <w:b w:val="0"/>
                <w:bCs w:val="0"/>
                <w:caps w:val="0"/>
                <w:noProof/>
                <w:sz w:val="22"/>
                <w:szCs w:val="22"/>
              </w:rPr>
              <w:tab/>
            </w:r>
            <w:r w:rsidRPr="00D46BCF">
              <w:rPr>
                <w:rStyle w:val="Lienhypertexte"/>
                <w:noProof/>
              </w:rPr>
              <w:t>Améliorations futures</w:t>
            </w:r>
            <w:r>
              <w:rPr>
                <w:noProof/>
                <w:webHidden/>
              </w:rPr>
              <w:tab/>
            </w:r>
            <w:r>
              <w:rPr>
                <w:noProof/>
                <w:webHidden/>
              </w:rPr>
              <w:fldChar w:fldCharType="begin"/>
            </w:r>
            <w:r>
              <w:rPr>
                <w:noProof/>
                <w:webHidden/>
              </w:rPr>
              <w:instrText xml:space="preserve"> PAGEREF _Toc16504735 \h </w:instrText>
            </w:r>
            <w:r>
              <w:rPr>
                <w:noProof/>
                <w:webHidden/>
              </w:rPr>
            </w:r>
            <w:r>
              <w:rPr>
                <w:noProof/>
                <w:webHidden/>
              </w:rPr>
              <w:fldChar w:fldCharType="separate"/>
            </w:r>
            <w:r>
              <w:rPr>
                <w:noProof/>
                <w:webHidden/>
              </w:rPr>
              <w:t>63</w:t>
            </w:r>
            <w:r>
              <w:rPr>
                <w:noProof/>
                <w:webHidden/>
              </w:rPr>
              <w:fldChar w:fldCharType="end"/>
            </w:r>
          </w:hyperlink>
        </w:p>
        <w:p w14:paraId="2C54EB58" w14:textId="4B1B9DCD" w:rsidR="0030503A" w:rsidRDefault="0030503A">
          <w:pPr>
            <w:pStyle w:val="TM2"/>
            <w:tabs>
              <w:tab w:val="left" w:pos="880"/>
              <w:tab w:val="right" w:leader="dot" w:pos="9016"/>
            </w:tabs>
            <w:rPr>
              <w:rFonts w:cstheme="minorBidi"/>
              <w:smallCaps w:val="0"/>
              <w:noProof/>
              <w:sz w:val="22"/>
              <w:szCs w:val="22"/>
            </w:rPr>
          </w:pPr>
          <w:hyperlink w:anchor="_Toc16504736" w:history="1">
            <w:r w:rsidRPr="00D46BCF">
              <w:rPr>
                <w:rStyle w:val="Lienhypertexte"/>
                <w:noProof/>
              </w:rPr>
              <w:t>5.1</w:t>
            </w:r>
            <w:r>
              <w:rPr>
                <w:rFonts w:cstheme="minorBidi"/>
                <w:smallCaps w:val="0"/>
                <w:noProof/>
                <w:sz w:val="22"/>
                <w:szCs w:val="22"/>
              </w:rPr>
              <w:tab/>
            </w:r>
            <w:r w:rsidRPr="00D46BCF">
              <w:rPr>
                <w:rStyle w:val="Lienhypertexte"/>
                <w:noProof/>
              </w:rPr>
              <w:t>Baisse de Consommation</w:t>
            </w:r>
            <w:r>
              <w:rPr>
                <w:noProof/>
                <w:webHidden/>
              </w:rPr>
              <w:tab/>
            </w:r>
            <w:r>
              <w:rPr>
                <w:noProof/>
                <w:webHidden/>
              </w:rPr>
              <w:fldChar w:fldCharType="begin"/>
            </w:r>
            <w:r>
              <w:rPr>
                <w:noProof/>
                <w:webHidden/>
              </w:rPr>
              <w:instrText xml:space="preserve"> PAGEREF _Toc16504736 \h </w:instrText>
            </w:r>
            <w:r>
              <w:rPr>
                <w:noProof/>
                <w:webHidden/>
              </w:rPr>
            </w:r>
            <w:r>
              <w:rPr>
                <w:noProof/>
                <w:webHidden/>
              </w:rPr>
              <w:fldChar w:fldCharType="separate"/>
            </w:r>
            <w:r>
              <w:rPr>
                <w:noProof/>
                <w:webHidden/>
              </w:rPr>
              <w:t>63</w:t>
            </w:r>
            <w:r>
              <w:rPr>
                <w:noProof/>
                <w:webHidden/>
              </w:rPr>
              <w:fldChar w:fldCharType="end"/>
            </w:r>
          </w:hyperlink>
        </w:p>
        <w:p w14:paraId="50D55E64" w14:textId="53A5C9A9" w:rsidR="0030503A" w:rsidRDefault="0030503A">
          <w:pPr>
            <w:pStyle w:val="TM2"/>
            <w:tabs>
              <w:tab w:val="left" w:pos="880"/>
              <w:tab w:val="right" w:leader="dot" w:pos="9016"/>
            </w:tabs>
            <w:rPr>
              <w:rFonts w:cstheme="minorBidi"/>
              <w:smallCaps w:val="0"/>
              <w:noProof/>
              <w:sz w:val="22"/>
              <w:szCs w:val="22"/>
            </w:rPr>
          </w:pPr>
          <w:hyperlink w:anchor="_Toc16504737" w:history="1">
            <w:r w:rsidRPr="00D46BCF">
              <w:rPr>
                <w:rStyle w:val="Lienhypertexte"/>
                <w:noProof/>
              </w:rPr>
              <w:t>5.2</w:t>
            </w:r>
            <w:r>
              <w:rPr>
                <w:rFonts w:cstheme="minorBidi"/>
                <w:smallCaps w:val="0"/>
                <w:noProof/>
                <w:sz w:val="22"/>
                <w:szCs w:val="22"/>
              </w:rPr>
              <w:tab/>
            </w:r>
            <w:r w:rsidRPr="00D46BCF">
              <w:rPr>
                <w:rStyle w:val="Lienhypertexte"/>
                <w:noProof/>
              </w:rPr>
              <w:t>Chip de réception</w:t>
            </w:r>
            <w:r>
              <w:rPr>
                <w:noProof/>
                <w:webHidden/>
              </w:rPr>
              <w:tab/>
            </w:r>
            <w:r>
              <w:rPr>
                <w:noProof/>
                <w:webHidden/>
              </w:rPr>
              <w:fldChar w:fldCharType="begin"/>
            </w:r>
            <w:r>
              <w:rPr>
                <w:noProof/>
                <w:webHidden/>
              </w:rPr>
              <w:instrText xml:space="preserve"> PAGEREF _Toc16504737 \h </w:instrText>
            </w:r>
            <w:r>
              <w:rPr>
                <w:noProof/>
                <w:webHidden/>
              </w:rPr>
            </w:r>
            <w:r>
              <w:rPr>
                <w:noProof/>
                <w:webHidden/>
              </w:rPr>
              <w:fldChar w:fldCharType="separate"/>
            </w:r>
            <w:r>
              <w:rPr>
                <w:noProof/>
                <w:webHidden/>
              </w:rPr>
              <w:t>63</w:t>
            </w:r>
            <w:r>
              <w:rPr>
                <w:noProof/>
                <w:webHidden/>
              </w:rPr>
              <w:fldChar w:fldCharType="end"/>
            </w:r>
          </w:hyperlink>
        </w:p>
        <w:p w14:paraId="249310D9" w14:textId="4B1BB7FA" w:rsidR="0030503A" w:rsidRDefault="0030503A">
          <w:pPr>
            <w:pStyle w:val="TM2"/>
            <w:tabs>
              <w:tab w:val="left" w:pos="880"/>
              <w:tab w:val="right" w:leader="dot" w:pos="9016"/>
            </w:tabs>
            <w:rPr>
              <w:rFonts w:cstheme="minorBidi"/>
              <w:smallCaps w:val="0"/>
              <w:noProof/>
              <w:sz w:val="22"/>
              <w:szCs w:val="22"/>
            </w:rPr>
          </w:pPr>
          <w:hyperlink w:anchor="_Toc16504738" w:history="1">
            <w:r w:rsidRPr="00D46BCF">
              <w:rPr>
                <w:rStyle w:val="Lienhypertexte"/>
                <w:noProof/>
              </w:rPr>
              <w:t>5.3</w:t>
            </w:r>
            <w:r>
              <w:rPr>
                <w:rFonts w:cstheme="minorBidi"/>
                <w:smallCaps w:val="0"/>
                <w:noProof/>
                <w:sz w:val="22"/>
                <w:szCs w:val="22"/>
              </w:rPr>
              <w:tab/>
            </w:r>
            <w:r w:rsidRPr="00D46BCF">
              <w:rPr>
                <w:rStyle w:val="Lienhypertexte"/>
                <w:noProof/>
              </w:rPr>
              <w:t>Support</w:t>
            </w:r>
            <w:r>
              <w:rPr>
                <w:noProof/>
                <w:webHidden/>
              </w:rPr>
              <w:tab/>
            </w:r>
            <w:r>
              <w:rPr>
                <w:noProof/>
                <w:webHidden/>
              </w:rPr>
              <w:fldChar w:fldCharType="begin"/>
            </w:r>
            <w:r>
              <w:rPr>
                <w:noProof/>
                <w:webHidden/>
              </w:rPr>
              <w:instrText xml:space="preserve"> PAGEREF _Toc16504738 \h </w:instrText>
            </w:r>
            <w:r>
              <w:rPr>
                <w:noProof/>
                <w:webHidden/>
              </w:rPr>
            </w:r>
            <w:r>
              <w:rPr>
                <w:noProof/>
                <w:webHidden/>
              </w:rPr>
              <w:fldChar w:fldCharType="separate"/>
            </w:r>
            <w:r>
              <w:rPr>
                <w:noProof/>
                <w:webHidden/>
              </w:rPr>
              <w:t>63</w:t>
            </w:r>
            <w:r>
              <w:rPr>
                <w:noProof/>
                <w:webHidden/>
              </w:rPr>
              <w:fldChar w:fldCharType="end"/>
            </w:r>
          </w:hyperlink>
        </w:p>
        <w:p w14:paraId="38FA2B9A" w14:textId="7882B131" w:rsidR="0030503A" w:rsidRDefault="0030503A">
          <w:pPr>
            <w:pStyle w:val="TM2"/>
            <w:tabs>
              <w:tab w:val="left" w:pos="880"/>
              <w:tab w:val="right" w:leader="dot" w:pos="9016"/>
            </w:tabs>
            <w:rPr>
              <w:rFonts w:cstheme="minorBidi"/>
              <w:smallCaps w:val="0"/>
              <w:noProof/>
              <w:sz w:val="22"/>
              <w:szCs w:val="22"/>
            </w:rPr>
          </w:pPr>
          <w:hyperlink w:anchor="_Toc16504739" w:history="1">
            <w:r w:rsidRPr="00D46BCF">
              <w:rPr>
                <w:rStyle w:val="Lienhypertexte"/>
                <w:noProof/>
              </w:rPr>
              <w:t>5.4</w:t>
            </w:r>
            <w:r>
              <w:rPr>
                <w:rFonts w:cstheme="minorBidi"/>
                <w:smallCaps w:val="0"/>
                <w:noProof/>
                <w:sz w:val="22"/>
                <w:szCs w:val="22"/>
              </w:rPr>
              <w:tab/>
            </w:r>
            <w:r w:rsidRPr="00D46BCF">
              <w:rPr>
                <w:rStyle w:val="Lienhypertexte"/>
                <w:noProof/>
              </w:rPr>
              <w:t>Boitier</w:t>
            </w:r>
            <w:r>
              <w:rPr>
                <w:noProof/>
                <w:webHidden/>
              </w:rPr>
              <w:tab/>
            </w:r>
            <w:r>
              <w:rPr>
                <w:noProof/>
                <w:webHidden/>
              </w:rPr>
              <w:fldChar w:fldCharType="begin"/>
            </w:r>
            <w:r>
              <w:rPr>
                <w:noProof/>
                <w:webHidden/>
              </w:rPr>
              <w:instrText xml:space="preserve"> PAGEREF _Toc16504739 \h </w:instrText>
            </w:r>
            <w:r>
              <w:rPr>
                <w:noProof/>
                <w:webHidden/>
              </w:rPr>
            </w:r>
            <w:r>
              <w:rPr>
                <w:noProof/>
                <w:webHidden/>
              </w:rPr>
              <w:fldChar w:fldCharType="separate"/>
            </w:r>
            <w:r>
              <w:rPr>
                <w:noProof/>
                <w:webHidden/>
              </w:rPr>
              <w:t>63</w:t>
            </w:r>
            <w:r>
              <w:rPr>
                <w:noProof/>
                <w:webHidden/>
              </w:rPr>
              <w:fldChar w:fldCharType="end"/>
            </w:r>
          </w:hyperlink>
        </w:p>
        <w:p w14:paraId="70677375" w14:textId="50584891" w:rsidR="0030503A" w:rsidRDefault="0030503A">
          <w:pPr>
            <w:pStyle w:val="TM1"/>
            <w:tabs>
              <w:tab w:val="left" w:pos="440"/>
              <w:tab w:val="right" w:leader="dot" w:pos="9016"/>
            </w:tabs>
            <w:rPr>
              <w:rFonts w:cstheme="minorBidi"/>
              <w:b w:val="0"/>
              <w:bCs w:val="0"/>
              <w:caps w:val="0"/>
              <w:noProof/>
              <w:sz w:val="22"/>
              <w:szCs w:val="22"/>
            </w:rPr>
          </w:pPr>
          <w:hyperlink w:anchor="_Toc16504740" w:history="1">
            <w:r w:rsidRPr="00D46BCF">
              <w:rPr>
                <w:rStyle w:val="Lienhypertexte"/>
                <w:noProof/>
              </w:rPr>
              <w:t>6</w:t>
            </w:r>
            <w:r>
              <w:rPr>
                <w:rFonts w:cstheme="minorBidi"/>
                <w:b w:val="0"/>
                <w:bCs w:val="0"/>
                <w:caps w:val="0"/>
                <w:noProof/>
                <w:sz w:val="22"/>
                <w:szCs w:val="22"/>
              </w:rPr>
              <w:tab/>
            </w:r>
            <w:r w:rsidRPr="00D46BCF">
              <w:rPr>
                <w:rStyle w:val="Lienhypertexte"/>
                <w:noProof/>
              </w:rPr>
              <w:t>Conclusion</w:t>
            </w:r>
            <w:r>
              <w:rPr>
                <w:noProof/>
                <w:webHidden/>
              </w:rPr>
              <w:tab/>
            </w:r>
            <w:r>
              <w:rPr>
                <w:noProof/>
                <w:webHidden/>
              </w:rPr>
              <w:fldChar w:fldCharType="begin"/>
            </w:r>
            <w:r>
              <w:rPr>
                <w:noProof/>
                <w:webHidden/>
              </w:rPr>
              <w:instrText xml:space="preserve"> PAGEREF _Toc16504740 \h </w:instrText>
            </w:r>
            <w:r>
              <w:rPr>
                <w:noProof/>
                <w:webHidden/>
              </w:rPr>
            </w:r>
            <w:r>
              <w:rPr>
                <w:noProof/>
                <w:webHidden/>
              </w:rPr>
              <w:fldChar w:fldCharType="separate"/>
            </w:r>
            <w:r>
              <w:rPr>
                <w:noProof/>
                <w:webHidden/>
              </w:rPr>
              <w:t>64</w:t>
            </w:r>
            <w:r>
              <w:rPr>
                <w:noProof/>
                <w:webHidden/>
              </w:rPr>
              <w:fldChar w:fldCharType="end"/>
            </w:r>
          </w:hyperlink>
        </w:p>
        <w:p w14:paraId="4BC53867" w14:textId="2291D5B8" w:rsidR="0030503A" w:rsidRDefault="0030503A">
          <w:pPr>
            <w:pStyle w:val="TM1"/>
            <w:tabs>
              <w:tab w:val="left" w:pos="440"/>
              <w:tab w:val="right" w:leader="dot" w:pos="9016"/>
            </w:tabs>
            <w:rPr>
              <w:rFonts w:cstheme="minorBidi"/>
              <w:b w:val="0"/>
              <w:bCs w:val="0"/>
              <w:caps w:val="0"/>
              <w:noProof/>
              <w:sz w:val="22"/>
              <w:szCs w:val="22"/>
            </w:rPr>
          </w:pPr>
          <w:hyperlink w:anchor="_Toc16504741" w:history="1">
            <w:r w:rsidRPr="00D46BCF">
              <w:rPr>
                <w:rStyle w:val="Lienhypertexte"/>
                <w:noProof/>
              </w:rPr>
              <w:t>7</w:t>
            </w:r>
            <w:r>
              <w:rPr>
                <w:rFonts w:cstheme="minorBidi"/>
                <w:b w:val="0"/>
                <w:bCs w:val="0"/>
                <w:caps w:val="0"/>
                <w:noProof/>
                <w:sz w:val="22"/>
                <w:szCs w:val="22"/>
              </w:rPr>
              <w:tab/>
            </w:r>
            <w:r w:rsidRPr="00D46BCF">
              <w:rPr>
                <w:rStyle w:val="Lienhypertexte"/>
                <w:noProof/>
              </w:rPr>
              <w:t>Annexes</w:t>
            </w:r>
            <w:r>
              <w:rPr>
                <w:noProof/>
                <w:webHidden/>
              </w:rPr>
              <w:tab/>
            </w:r>
            <w:r>
              <w:rPr>
                <w:noProof/>
                <w:webHidden/>
              </w:rPr>
              <w:fldChar w:fldCharType="begin"/>
            </w:r>
            <w:r>
              <w:rPr>
                <w:noProof/>
                <w:webHidden/>
              </w:rPr>
              <w:instrText xml:space="preserve"> PAGEREF _Toc16504741 \h </w:instrText>
            </w:r>
            <w:r>
              <w:rPr>
                <w:noProof/>
                <w:webHidden/>
              </w:rPr>
            </w:r>
            <w:r>
              <w:rPr>
                <w:noProof/>
                <w:webHidden/>
              </w:rPr>
              <w:fldChar w:fldCharType="separate"/>
            </w:r>
            <w:r>
              <w:rPr>
                <w:noProof/>
                <w:webHidden/>
              </w:rPr>
              <w:t>65</w:t>
            </w:r>
            <w:r>
              <w:rPr>
                <w:noProof/>
                <w:webHidden/>
              </w:rPr>
              <w:fldChar w:fldCharType="end"/>
            </w:r>
          </w:hyperlink>
        </w:p>
        <w:p w14:paraId="6811ACA5" w14:textId="11762135" w:rsidR="0030503A" w:rsidRDefault="0030503A">
          <w:pPr>
            <w:pStyle w:val="TM1"/>
            <w:tabs>
              <w:tab w:val="left" w:pos="440"/>
              <w:tab w:val="right" w:leader="dot" w:pos="9016"/>
            </w:tabs>
            <w:rPr>
              <w:rFonts w:cstheme="minorBidi"/>
              <w:b w:val="0"/>
              <w:bCs w:val="0"/>
              <w:caps w:val="0"/>
              <w:noProof/>
              <w:sz w:val="22"/>
              <w:szCs w:val="22"/>
            </w:rPr>
          </w:pPr>
          <w:hyperlink w:anchor="_Toc16504742" w:history="1">
            <w:r w:rsidRPr="00D46BCF">
              <w:rPr>
                <w:rStyle w:val="Lienhypertexte"/>
                <w:noProof/>
              </w:rPr>
              <w:t>8</w:t>
            </w:r>
            <w:r>
              <w:rPr>
                <w:rFonts w:cstheme="minorBidi"/>
                <w:b w:val="0"/>
                <w:bCs w:val="0"/>
                <w:caps w:val="0"/>
                <w:noProof/>
                <w:sz w:val="22"/>
                <w:szCs w:val="22"/>
              </w:rPr>
              <w:tab/>
            </w:r>
            <w:r w:rsidRPr="00D46BCF">
              <w:rPr>
                <w:rStyle w:val="Lienhypertexte"/>
                <w:noProof/>
              </w:rPr>
              <w:t>Références</w:t>
            </w:r>
            <w:r>
              <w:rPr>
                <w:noProof/>
                <w:webHidden/>
              </w:rPr>
              <w:tab/>
            </w:r>
            <w:r>
              <w:rPr>
                <w:noProof/>
                <w:webHidden/>
              </w:rPr>
              <w:fldChar w:fldCharType="begin"/>
            </w:r>
            <w:r>
              <w:rPr>
                <w:noProof/>
                <w:webHidden/>
              </w:rPr>
              <w:instrText xml:space="preserve"> PAGEREF _Toc16504742 \h </w:instrText>
            </w:r>
            <w:r>
              <w:rPr>
                <w:noProof/>
                <w:webHidden/>
              </w:rPr>
            </w:r>
            <w:r>
              <w:rPr>
                <w:noProof/>
                <w:webHidden/>
              </w:rPr>
              <w:fldChar w:fldCharType="separate"/>
            </w:r>
            <w:r>
              <w:rPr>
                <w:noProof/>
                <w:webHidden/>
              </w:rPr>
              <w:t>66</w:t>
            </w:r>
            <w:r>
              <w:rPr>
                <w:noProof/>
                <w:webHidden/>
              </w:rPr>
              <w:fldChar w:fldCharType="end"/>
            </w:r>
          </w:hyperlink>
        </w:p>
        <w:p w14:paraId="636E794B" w14:textId="6C5EC3B3" w:rsidR="00B3690F" w:rsidRPr="001F2DBD" w:rsidRDefault="00854773" w:rsidP="00854773">
          <w:pPr>
            <w:pStyle w:val="En-ttedetabledesmatires"/>
          </w:pPr>
          <w:r>
            <w:fldChar w:fldCharType="end"/>
          </w:r>
        </w:p>
      </w:sdtContent>
    </w:sdt>
    <w:p w14:paraId="65068B02" w14:textId="77777777" w:rsidR="0030503A" w:rsidRDefault="00B3690F" w:rsidP="00854773">
      <w:pPr>
        <w:rPr>
          <w:noProof/>
        </w:rPr>
      </w:pPr>
      <w:r w:rsidRPr="001F2DBD">
        <w:br w:type="page"/>
      </w:r>
      <w:r w:rsidR="00854773">
        <w:fldChar w:fldCharType="begin"/>
      </w:r>
      <w:r w:rsidR="00854773">
        <w:instrText xml:space="preserve"> TOC \h \z \c "Figure" </w:instrText>
      </w:r>
      <w:r w:rsidR="00854773">
        <w:fldChar w:fldCharType="separate"/>
      </w:r>
    </w:p>
    <w:p w14:paraId="470FC7E2" w14:textId="71285FA1" w:rsidR="0030503A" w:rsidRDefault="0030503A">
      <w:pPr>
        <w:pStyle w:val="Tabledesillustrations"/>
        <w:tabs>
          <w:tab w:val="right" w:leader="dot" w:pos="9016"/>
        </w:tabs>
        <w:rPr>
          <w:rFonts w:cstheme="minorBidi"/>
          <w:caps w:val="0"/>
          <w:noProof/>
          <w:sz w:val="22"/>
          <w:szCs w:val="22"/>
        </w:rPr>
      </w:pPr>
      <w:hyperlink w:anchor="_Toc16504743" w:history="1">
        <w:r w:rsidRPr="00845FD5">
          <w:rPr>
            <w:rStyle w:val="Lienhypertexte"/>
            <w:noProof/>
          </w:rPr>
          <w:t>Figure 1 : schéma de principe</w:t>
        </w:r>
        <w:r>
          <w:rPr>
            <w:noProof/>
            <w:webHidden/>
          </w:rPr>
          <w:tab/>
        </w:r>
        <w:r>
          <w:rPr>
            <w:noProof/>
            <w:webHidden/>
          </w:rPr>
          <w:fldChar w:fldCharType="begin"/>
        </w:r>
        <w:r>
          <w:rPr>
            <w:noProof/>
            <w:webHidden/>
          </w:rPr>
          <w:instrText xml:space="preserve"> PAGEREF _Toc16504743 \h </w:instrText>
        </w:r>
        <w:r>
          <w:rPr>
            <w:noProof/>
            <w:webHidden/>
          </w:rPr>
        </w:r>
        <w:r>
          <w:rPr>
            <w:noProof/>
            <w:webHidden/>
          </w:rPr>
          <w:fldChar w:fldCharType="separate"/>
        </w:r>
        <w:r>
          <w:rPr>
            <w:noProof/>
            <w:webHidden/>
          </w:rPr>
          <w:t>8</w:t>
        </w:r>
        <w:r>
          <w:rPr>
            <w:noProof/>
            <w:webHidden/>
          </w:rPr>
          <w:fldChar w:fldCharType="end"/>
        </w:r>
      </w:hyperlink>
    </w:p>
    <w:p w14:paraId="4374021E" w14:textId="4A2B3B17" w:rsidR="0030503A" w:rsidRDefault="0030503A">
      <w:pPr>
        <w:pStyle w:val="Tabledesillustrations"/>
        <w:tabs>
          <w:tab w:val="right" w:leader="dot" w:pos="9016"/>
        </w:tabs>
        <w:rPr>
          <w:rFonts w:cstheme="minorBidi"/>
          <w:caps w:val="0"/>
          <w:noProof/>
          <w:sz w:val="22"/>
          <w:szCs w:val="22"/>
        </w:rPr>
      </w:pPr>
      <w:hyperlink r:id="rId11" w:anchor="_Toc16504744" w:history="1">
        <w:r w:rsidRPr="00845FD5">
          <w:rPr>
            <w:rStyle w:val="Lienhypertexte"/>
            <w:noProof/>
          </w:rPr>
          <w:t>Figure 2: antenne log-périodique</w:t>
        </w:r>
        <w:r>
          <w:rPr>
            <w:noProof/>
            <w:webHidden/>
          </w:rPr>
          <w:tab/>
        </w:r>
        <w:r>
          <w:rPr>
            <w:noProof/>
            <w:webHidden/>
          </w:rPr>
          <w:fldChar w:fldCharType="begin"/>
        </w:r>
        <w:r>
          <w:rPr>
            <w:noProof/>
            <w:webHidden/>
          </w:rPr>
          <w:instrText xml:space="preserve"> PAGEREF _Toc16504744 \h </w:instrText>
        </w:r>
        <w:r>
          <w:rPr>
            <w:noProof/>
            <w:webHidden/>
          </w:rPr>
        </w:r>
        <w:r>
          <w:rPr>
            <w:noProof/>
            <w:webHidden/>
          </w:rPr>
          <w:fldChar w:fldCharType="separate"/>
        </w:r>
        <w:r>
          <w:rPr>
            <w:noProof/>
            <w:webHidden/>
          </w:rPr>
          <w:t>9</w:t>
        </w:r>
        <w:r>
          <w:rPr>
            <w:noProof/>
            <w:webHidden/>
          </w:rPr>
          <w:fldChar w:fldCharType="end"/>
        </w:r>
      </w:hyperlink>
    </w:p>
    <w:p w14:paraId="54820AA5" w14:textId="4F776243" w:rsidR="0030503A" w:rsidRDefault="0030503A">
      <w:pPr>
        <w:pStyle w:val="Tabledesillustrations"/>
        <w:tabs>
          <w:tab w:val="right" w:leader="dot" w:pos="9016"/>
        </w:tabs>
        <w:rPr>
          <w:rFonts w:cstheme="minorBidi"/>
          <w:caps w:val="0"/>
          <w:noProof/>
          <w:sz w:val="22"/>
          <w:szCs w:val="22"/>
        </w:rPr>
      </w:pPr>
      <w:hyperlink w:anchor="_Toc16504745" w:history="1">
        <w:r w:rsidRPr="00845FD5">
          <w:rPr>
            <w:rStyle w:val="Lienhypertexte"/>
            <w:noProof/>
          </w:rPr>
          <w:t>Figure 3 : radiation de l'antenne LPDA</w:t>
        </w:r>
        <w:r>
          <w:rPr>
            <w:noProof/>
            <w:webHidden/>
          </w:rPr>
          <w:tab/>
        </w:r>
        <w:r>
          <w:rPr>
            <w:noProof/>
            <w:webHidden/>
          </w:rPr>
          <w:fldChar w:fldCharType="begin"/>
        </w:r>
        <w:r>
          <w:rPr>
            <w:noProof/>
            <w:webHidden/>
          </w:rPr>
          <w:instrText xml:space="preserve"> PAGEREF _Toc16504745 \h </w:instrText>
        </w:r>
        <w:r>
          <w:rPr>
            <w:noProof/>
            <w:webHidden/>
          </w:rPr>
        </w:r>
        <w:r>
          <w:rPr>
            <w:noProof/>
            <w:webHidden/>
          </w:rPr>
          <w:fldChar w:fldCharType="separate"/>
        </w:r>
        <w:r>
          <w:rPr>
            <w:noProof/>
            <w:webHidden/>
          </w:rPr>
          <w:t>9</w:t>
        </w:r>
        <w:r>
          <w:rPr>
            <w:noProof/>
            <w:webHidden/>
          </w:rPr>
          <w:fldChar w:fldCharType="end"/>
        </w:r>
      </w:hyperlink>
    </w:p>
    <w:p w14:paraId="1BDF3C4D" w14:textId="41E2F8AE" w:rsidR="0030503A" w:rsidRDefault="0030503A">
      <w:pPr>
        <w:pStyle w:val="Tabledesillustrations"/>
        <w:tabs>
          <w:tab w:val="right" w:leader="dot" w:pos="9016"/>
        </w:tabs>
        <w:rPr>
          <w:rFonts w:cstheme="minorBidi"/>
          <w:caps w:val="0"/>
          <w:noProof/>
          <w:sz w:val="22"/>
          <w:szCs w:val="22"/>
        </w:rPr>
      </w:pPr>
      <w:hyperlink w:anchor="_Toc16504746" w:history="1">
        <w:r w:rsidRPr="00845FD5">
          <w:rPr>
            <w:rStyle w:val="Lienhypertexte"/>
            <w:noProof/>
          </w:rPr>
          <w:t>Figure 4: Directivité constante vs σ et τ</w:t>
        </w:r>
        <w:r>
          <w:rPr>
            <w:noProof/>
            <w:webHidden/>
          </w:rPr>
          <w:tab/>
        </w:r>
        <w:r>
          <w:rPr>
            <w:noProof/>
            <w:webHidden/>
          </w:rPr>
          <w:fldChar w:fldCharType="begin"/>
        </w:r>
        <w:r>
          <w:rPr>
            <w:noProof/>
            <w:webHidden/>
          </w:rPr>
          <w:instrText xml:space="preserve"> PAGEREF _Toc16504746 \h </w:instrText>
        </w:r>
        <w:r>
          <w:rPr>
            <w:noProof/>
            <w:webHidden/>
          </w:rPr>
        </w:r>
        <w:r>
          <w:rPr>
            <w:noProof/>
            <w:webHidden/>
          </w:rPr>
          <w:fldChar w:fldCharType="separate"/>
        </w:r>
        <w:r>
          <w:rPr>
            <w:noProof/>
            <w:webHidden/>
          </w:rPr>
          <w:t>10</w:t>
        </w:r>
        <w:r>
          <w:rPr>
            <w:noProof/>
            <w:webHidden/>
          </w:rPr>
          <w:fldChar w:fldCharType="end"/>
        </w:r>
      </w:hyperlink>
    </w:p>
    <w:p w14:paraId="5E192013" w14:textId="7E45F995" w:rsidR="0030503A" w:rsidRDefault="0030503A">
      <w:pPr>
        <w:pStyle w:val="Tabledesillustrations"/>
        <w:tabs>
          <w:tab w:val="right" w:leader="dot" w:pos="9016"/>
        </w:tabs>
        <w:rPr>
          <w:rFonts w:cstheme="minorBidi"/>
          <w:caps w:val="0"/>
          <w:noProof/>
          <w:sz w:val="22"/>
          <w:szCs w:val="22"/>
        </w:rPr>
      </w:pPr>
      <w:hyperlink w:anchor="_Toc16504747" w:history="1">
        <w:r w:rsidRPr="00845FD5">
          <w:rPr>
            <w:rStyle w:val="Lienhypertexte"/>
            <w:noProof/>
          </w:rPr>
          <w:t>Figure 5: représentation d'un LPDA</w:t>
        </w:r>
        <w:r>
          <w:rPr>
            <w:noProof/>
            <w:webHidden/>
          </w:rPr>
          <w:tab/>
        </w:r>
        <w:r>
          <w:rPr>
            <w:noProof/>
            <w:webHidden/>
          </w:rPr>
          <w:fldChar w:fldCharType="begin"/>
        </w:r>
        <w:r>
          <w:rPr>
            <w:noProof/>
            <w:webHidden/>
          </w:rPr>
          <w:instrText xml:space="preserve"> PAGEREF _Toc16504747 \h </w:instrText>
        </w:r>
        <w:r>
          <w:rPr>
            <w:noProof/>
            <w:webHidden/>
          </w:rPr>
        </w:r>
        <w:r>
          <w:rPr>
            <w:noProof/>
            <w:webHidden/>
          </w:rPr>
          <w:fldChar w:fldCharType="separate"/>
        </w:r>
        <w:r>
          <w:rPr>
            <w:noProof/>
            <w:webHidden/>
          </w:rPr>
          <w:t>11</w:t>
        </w:r>
        <w:r>
          <w:rPr>
            <w:noProof/>
            <w:webHidden/>
          </w:rPr>
          <w:fldChar w:fldCharType="end"/>
        </w:r>
      </w:hyperlink>
    </w:p>
    <w:p w14:paraId="04F06B66" w14:textId="0E99A346" w:rsidR="0030503A" w:rsidRDefault="0030503A">
      <w:pPr>
        <w:pStyle w:val="Tabledesillustrations"/>
        <w:tabs>
          <w:tab w:val="right" w:leader="dot" w:pos="9016"/>
        </w:tabs>
        <w:rPr>
          <w:rFonts w:cstheme="minorBidi"/>
          <w:caps w:val="0"/>
          <w:noProof/>
          <w:sz w:val="22"/>
          <w:szCs w:val="22"/>
        </w:rPr>
      </w:pPr>
      <w:hyperlink w:anchor="_Toc16504748" w:history="1">
        <w:r w:rsidRPr="00845FD5">
          <w:rPr>
            <w:rStyle w:val="Lienhypertexte"/>
            <w:noProof/>
          </w:rPr>
          <w:t>Figure 6: design final de l'antenne LPDA</w:t>
        </w:r>
        <w:r>
          <w:rPr>
            <w:noProof/>
            <w:webHidden/>
          </w:rPr>
          <w:tab/>
        </w:r>
        <w:r>
          <w:rPr>
            <w:noProof/>
            <w:webHidden/>
          </w:rPr>
          <w:fldChar w:fldCharType="begin"/>
        </w:r>
        <w:r>
          <w:rPr>
            <w:noProof/>
            <w:webHidden/>
          </w:rPr>
          <w:instrText xml:space="preserve"> PAGEREF _Toc16504748 \h </w:instrText>
        </w:r>
        <w:r>
          <w:rPr>
            <w:noProof/>
            <w:webHidden/>
          </w:rPr>
        </w:r>
        <w:r>
          <w:rPr>
            <w:noProof/>
            <w:webHidden/>
          </w:rPr>
          <w:fldChar w:fldCharType="separate"/>
        </w:r>
        <w:r>
          <w:rPr>
            <w:noProof/>
            <w:webHidden/>
          </w:rPr>
          <w:t>14</w:t>
        </w:r>
        <w:r>
          <w:rPr>
            <w:noProof/>
            <w:webHidden/>
          </w:rPr>
          <w:fldChar w:fldCharType="end"/>
        </w:r>
      </w:hyperlink>
    </w:p>
    <w:p w14:paraId="1654CA26" w14:textId="623B76DE" w:rsidR="0030503A" w:rsidRDefault="0030503A">
      <w:pPr>
        <w:pStyle w:val="Tabledesillustrations"/>
        <w:tabs>
          <w:tab w:val="right" w:leader="dot" w:pos="9016"/>
        </w:tabs>
        <w:rPr>
          <w:rFonts w:cstheme="minorBidi"/>
          <w:caps w:val="0"/>
          <w:noProof/>
          <w:sz w:val="22"/>
          <w:szCs w:val="22"/>
        </w:rPr>
      </w:pPr>
      <w:hyperlink w:anchor="_Toc16504749" w:history="1">
        <w:r w:rsidRPr="00845FD5">
          <w:rPr>
            <w:rStyle w:val="Lienhypertexte"/>
            <w:noProof/>
          </w:rPr>
          <w:t>Figure 7 : impédance de l'antenne LPDA</w:t>
        </w:r>
        <w:r>
          <w:rPr>
            <w:noProof/>
            <w:webHidden/>
          </w:rPr>
          <w:tab/>
        </w:r>
        <w:r>
          <w:rPr>
            <w:noProof/>
            <w:webHidden/>
          </w:rPr>
          <w:fldChar w:fldCharType="begin"/>
        </w:r>
        <w:r>
          <w:rPr>
            <w:noProof/>
            <w:webHidden/>
          </w:rPr>
          <w:instrText xml:space="preserve"> PAGEREF _Toc16504749 \h </w:instrText>
        </w:r>
        <w:r>
          <w:rPr>
            <w:noProof/>
            <w:webHidden/>
          </w:rPr>
        </w:r>
        <w:r>
          <w:rPr>
            <w:noProof/>
            <w:webHidden/>
          </w:rPr>
          <w:fldChar w:fldCharType="separate"/>
        </w:r>
        <w:r>
          <w:rPr>
            <w:noProof/>
            <w:webHidden/>
          </w:rPr>
          <w:t>16</w:t>
        </w:r>
        <w:r>
          <w:rPr>
            <w:noProof/>
            <w:webHidden/>
          </w:rPr>
          <w:fldChar w:fldCharType="end"/>
        </w:r>
      </w:hyperlink>
    </w:p>
    <w:p w14:paraId="4DDBE015" w14:textId="0E68AC1E" w:rsidR="0030503A" w:rsidRDefault="0030503A">
      <w:pPr>
        <w:pStyle w:val="Tabledesillustrations"/>
        <w:tabs>
          <w:tab w:val="right" w:leader="dot" w:pos="9016"/>
        </w:tabs>
        <w:rPr>
          <w:rFonts w:cstheme="minorBidi"/>
          <w:caps w:val="0"/>
          <w:noProof/>
          <w:sz w:val="22"/>
          <w:szCs w:val="22"/>
        </w:rPr>
      </w:pPr>
      <w:hyperlink w:anchor="_Toc16504750" w:history="1">
        <w:r w:rsidRPr="00845FD5">
          <w:rPr>
            <w:rStyle w:val="Lienhypertexte"/>
            <w:noProof/>
          </w:rPr>
          <w:t>Figure 8 : réflexion de l'antenne LPDA</w:t>
        </w:r>
        <w:r>
          <w:rPr>
            <w:noProof/>
            <w:webHidden/>
          </w:rPr>
          <w:tab/>
        </w:r>
        <w:r>
          <w:rPr>
            <w:noProof/>
            <w:webHidden/>
          </w:rPr>
          <w:fldChar w:fldCharType="begin"/>
        </w:r>
        <w:r>
          <w:rPr>
            <w:noProof/>
            <w:webHidden/>
          </w:rPr>
          <w:instrText xml:space="preserve"> PAGEREF _Toc16504750 \h </w:instrText>
        </w:r>
        <w:r>
          <w:rPr>
            <w:noProof/>
            <w:webHidden/>
          </w:rPr>
        </w:r>
        <w:r>
          <w:rPr>
            <w:noProof/>
            <w:webHidden/>
          </w:rPr>
          <w:fldChar w:fldCharType="separate"/>
        </w:r>
        <w:r>
          <w:rPr>
            <w:noProof/>
            <w:webHidden/>
          </w:rPr>
          <w:t>16</w:t>
        </w:r>
        <w:r>
          <w:rPr>
            <w:noProof/>
            <w:webHidden/>
          </w:rPr>
          <w:fldChar w:fldCharType="end"/>
        </w:r>
      </w:hyperlink>
    </w:p>
    <w:p w14:paraId="07305C06" w14:textId="64001EB3" w:rsidR="0030503A" w:rsidRDefault="0030503A">
      <w:pPr>
        <w:pStyle w:val="Tabledesillustrations"/>
        <w:tabs>
          <w:tab w:val="right" w:leader="dot" w:pos="9016"/>
        </w:tabs>
        <w:rPr>
          <w:rFonts w:cstheme="minorBidi"/>
          <w:caps w:val="0"/>
          <w:noProof/>
          <w:sz w:val="22"/>
          <w:szCs w:val="22"/>
        </w:rPr>
      </w:pPr>
      <w:hyperlink w:anchor="_Toc16504751" w:history="1">
        <w:r w:rsidRPr="00845FD5">
          <w:rPr>
            <w:rStyle w:val="Lienhypertexte"/>
            <w:noProof/>
          </w:rPr>
          <w:t>Figure 9 : radiation de l'antenne LPDA</w:t>
        </w:r>
        <w:r>
          <w:rPr>
            <w:noProof/>
            <w:webHidden/>
          </w:rPr>
          <w:tab/>
        </w:r>
        <w:r>
          <w:rPr>
            <w:noProof/>
            <w:webHidden/>
          </w:rPr>
          <w:fldChar w:fldCharType="begin"/>
        </w:r>
        <w:r>
          <w:rPr>
            <w:noProof/>
            <w:webHidden/>
          </w:rPr>
          <w:instrText xml:space="preserve"> PAGEREF _Toc16504751 \h </w:instrText>
        </w:r>
        <w:r>
          <w:rPr>
            <w:noProof/>
            <w:webHidden/>
          </w:rPr>
        </w:r>
        <w:r>
          <w:rPr>
            <w:noProof/>
            <w:webHidden/>
          </w:rPr>
          <w:fldChar w:fldCharType="separate"/>
        </w:r>
        <w:r>
          <w:rPr>
            <w:noProof/>
            <w:webHidden/>
          </w:rPr>
          <w:t>17</w:t>
        </w:r>
        <w:r>
          <w:rPr>
            <w:noProof/>
            <w:webHidden/>
          </w:rPr>
          <w:fldChar w:fldCharType="end"/>
        </w:r>
      </w:hyperlink>
    </w:p>
    <w:p w14:paraId="65471636" w14:textId="7202C528" w:rsidR="0030503A" w:rsidRDefault="0030503A">
      <w:pPr>
        <w:pStyle w:val="Tabledesillustrations"/>
        <w:tabs>
          <w:tab w:val="right" w:leader="dot" w:pos="9016"/>
        </w:tabs>
        <w:rPr>
          <w:rFonts w:cstheme="minorBidi"/>
          <w:caps w:val="0"/>
          <w:noProof/>
          <w:sz w:val="22"/>
          <w:szCs w:val="22"/>
        </w:rPr>
      </w:pPr>
      <w:hyperlink w:anchor="_Toc16504752" w:history="1">
        <w:r w:rsidRPr="00845FD5">
          <w:rPr>
            <w:rStyle w:val="Lienhypertexte"/>
            <w:noProof/>
          </w:rPr>
          <w:t>Figure 10 : radiation de l'antenne LPDA avec l'antenne</w:t>
        </w:r>
        <w:r>
          <w:rPr>
            <w:noProof/>
            <w:webHidden/>
          </w:rPr>
          <w:tab/>
        </w:r>
        <w:r>
          <w:rPr>
            <w:noProof/>
            <w:webHidden/>
          </w:rPr>
          <w:fldChar w:fldCharType="begin"/>
        </w:r>
        <w:r>
          <w:rPr>
            <w:noProof/>
            <w:webHidden/>
          </w:rPr>
          <w:instrText xml:space="preserve"> PAGEREF _Toc16504752 \h </w:instrText>
        </w:r>
        <w:r>
          <w:rPr>
            <w:noProof/>
            <w:webHidden/>
          </w:rPr>
        </w:r>
        <w:r>
          <w:rPr>
            <w:noProof/>
            <w:webHidden/>
          </w:rPr>
          <w:fldChar w:fldCharType="separate"/>
        </w:r>
        <w:r>
          <w:rPr>
            <w:noProof/>
            <w:webHidden/>
          </w:rPr>
          <w:t>17</w:t>
        </w:r>
        <w:r>
          <w:rPr>
            <w:noProof/>
            <w:webHidden/>
          </w:rPr>
          <w:fldChar w:fldCharType="end"/>
        </w:r>
      </w:hyperlink>
    </w:p>
    <w:p w14:paraId="732C131F" w14:textId="2B1F6172" w:rsidR="0030503A" w:rsidRDefault="0030503A">
      <w:pPr>
        <w:pStyle w:val="Tabledesillustrations"/>
        <w:tabs>
          <w:tab w:val="right" w:leader="dot" w:pos="9016"/>
        </w:tabs>
        <w:rPr>
          <w:rFonts w:cstheme="minorBidi"/>
          <w:caps w:val="0"/>
          <w:noProof/>
          <w:sz w:val="22"/>
          <w:szCs w:val="22"/>
        </w:rPr>
      </w:pPr>
      <w:hyperlink w:anchor="_Toc16504753" w:history="1">
        <w:r w:rsidRPr="00845FD5">
          <w:rPr>
            <w:rStyle w:val="Lienhypertexte"/>
            <w:noProof/>
          </w:rPr>
          <w:t>Figure 11 : schéma PCB test LPDA</w:t>
        </w:r>
        <w:r>
          <w:rPr>
            <w:noProof/>
            <w:webHidden/>
          </w:rPr>
          <w:tab/>
        </w:r>
        <w:r>
          <w:rPr>
            <w:noProof/>
            <w:webHidden/>
          </w:rPr>
          <w:fldChar w:fldCharType="begin"/>
        </w:r>
        <w:r>
          <w:rPr>
            <w:noProof/>
            <w:webHidden/>
          </w:rPr>
          <w:instrText xml:space="preserve"> PAGEREF _Toc16504753 \h </w:instrText>
        </w:r>
        <w:r>
          <w:rPr>
            <w:noProof/>
            <w:webHidden/>
          </w:rPr>
        </w:r>
        <w:r>
          <w:rPr>
            <w:noProof/>
            <w:webHidden/>
          </w:rPr>
          <w:fldChar w:fldCharType="separate"/>
        </w:r>
        <w:r>
          <w:rPr>
            <w:noProof/>
            <w:webHidden/>
          </w:rPr>
          <w:t>18</w:t>
        </w:r>
        <w:r>
          <w:rPr>
            <w:noProof/>
            <w:webHidden/>
          </w:rPr>
          <w:fldChar w:fldCharType="end"/>
        </w:r>
      </w:hyperlink>
    </w:p>
    <w:p w14:paraId="7CE66F9D" w14:textId="6B53EC42" w:rsidR="0030503A" w:rsidRDefault="0030503A">
      <w:pPr>
        <w:pStyle w:val="Tabledesillustrations"/>
        <w:tabs>
          <w:tab w:val="right" w:leader="dot" w:pos="9016"/>
        </w:tabs>
        <w:rPr>
          <w:rFonts w:cstheme="minorBidi"/>
          <w:caps w:val="0"/>
          <w:noProof/>
          <w:sz w:val="22"/>
          <w:szCs w:val="22"/>
        </w:rPr>
      </w:pPr>
      <w:hyperlink w:anchor="_Toc16504754" w:history="1">
        <w:r w:rsidRPr="00845FD5">
          <w:rPr>
            <w:rStyle w:val="Lienhypertexte"/>
            <w:noProof/>
          </w:rPr>
          <w:t>Figure 12 : impédance de l'antenne LPDA</w:t>
        </w:r>
        <w:r>
          <w:rPr>
            <w:noProof/>
            <w:webHidden/>
          </w:rPr>
          <w:tab/>
        </w:r>
        <w:r>
          <w:rPr>
            <w:noProof/>
            <w:webHidden/>
          </w:rPr>
          <w:fldChar w:fldCharType="begin"/>
        </w:r>
        <w:r>
          <w:rPr>
            <w:noProof/>
            <w:webHidden/>
          </w:rPr>
          <w:instrText xml:space="preserve"> PAGEREF _Toc16504754 \h </w:instrText>
        </w:r>
        <w:r>
          <w:rPr>
            <w:noProof/>
            <w:webHidden/>
          </w:rPr>
        </w:r>
        <w:r>
          <w:rPr>
            <w:noProof/>
            <w:webHidden/>
          </w:rPr>
          <w:fldChar w:fldCharType="separate"/>
        </w:r>
        <w:r>
          <w:rPr>
            <w:noProof/>
            <w:webHidden/>
          </w:rPr>
          <w:t>19</w:t>
        </w:r>
        <w:r>
          <w:rPr>
            <w:noProof/>
            <w:webHidden/>
          </w:rPr>
          <w:fldChar w:fldCharType="end"/>
        </w:r>
      </w:hyperlink>
    </w:p>
    <w:p w14:paraId="2F54D4D8" w14:textId="60443BF4" w:rsidR="0030503A" w:rsidRDefault="0030503A">
      <w:pPr>
        <w:pStyle w:val="Tabledesillustrations"/>
        <w:tabs>
          <w:tab w:val="right" w:leader="dot" w:pos="9016"/>
        </w:tabs>
        <w:rPr>
          <w:rFonts w:cstheme="minorBidi"/>
          <w:caps w:val="0"/>
          <w:noProof/>
          <w:sz w:val="22"/>
          <w:szCs w:val="22"/>
        </w:rPr>
      </w:pPr>
      <w:hyperlink w:anchor="_Toc16504755" w:history="1">
        <w:r w:rsidRPr="00845FD5">
          <w:rPr>
            <w:rStyle w:val="Lienhypertexte"/>
            <w:noProof/>
          </w:rPr>
          <w:t>Figure 13 : réflexion de l'antenne LPDA</w:t>
        </w:r>
        <w:r>
          <w:rPr>
            <w:noProof/>
            <w:webHidden/>
          </w:rPr>
          <w:tab/>
        </w:r>
        <w:r>
          <w:rPr>
            <w:noProof/>
            <w:webHidden/>
          </w:rPr>
          <w:fldChar w:fldCharType="begin"/>
        </w:r>
        <w:r>
          <w:rPr>
            <w:noProof/>
            <w:webHidden/>
          </w:rPr>
          <w:instrText xml:space="preserve"> PAGEREF _Toc16504755 \h </w:instrText>
        </w:r>
        <w:r>
          <w:rPr>
            <w:noProof/>
            <w:webHidden/>
          </w:rPr>
        </w:r>
        <w:r>
          <w:rPr>
            <w:noProof/>
            <w:webHidden/>
          </w:rPr>
          <w:fldChar w:fldCharType="separate"/>
        </w:r>
        <w:r>
          <w:rPr>
            <w:noProof/>
            <w:webHidden/>
          </w:rPr>
          <w:t>20</w:t>
        </w:r>
        <w:r>
          <w:rPr>
            <w:noProof/>
            <w:webHidden/>
          </w:rPr>
          <w:fldChar w:fldCharType="end"/>
        </w:r>
      </w:hyperlink>
    </w:p>
    <w:p w14:paraId="64763137" w14:textId="771D4CE6" w:rsidR="0030503A" w:rsidRDefault="0030503A">
      <w:pPr>
        <w:pStyle w:val="Tabledesillustrations"/>
        <w:tabs>
          <w:tab w:val="right" w:leader="dot" w:pos="9016"/>
        </w:tabs>
        <w:rPr>
          <w:rFonts w:cstheme="minorBidi"/>
          <w:caps w:val="0"/>
          <w:noProof/>
          <w:sz w:val="22"/>
          <w:szCs w:val="22"/>
        </w:rPr>
      </w:pPr>
      <w:hyperlink w:anchor="_Toc16504756" w:history="1">
        <w:r w:rsidRPr="00845FD5">
          <w:rPr>
            <w:rStyle w:val="Lienhypertexte"/>
            <w:noProof/>
          </w:rPr>
          <w:t>Figure 14 : Smith chart simulé de la LPDA</w:t>
        </w:r>
        <w:r>
          <w:rPr>
            <w:noProof/>
            <w:webHidden/>
          </w:rPr>
          <w:tab/>
        </w:r>
        <w:r>
          <w:rPr>
            <w:noProof/>
            <w:webHidden/>
          </w:rPr>
          <w:fldChar w:fldCharType="begin"/>
        </w:r>
        <w:r>
          <w:rPr>
            <w:noProof/>
            <w:webHidden/>
          </w:rPr>
          <w:instrText xml:space="preserve"> PAGEREF _Toc16504756 \h </w:instrText>
        </w:r>
        <w:r>
          <w:rPr>
            <w:noProof/>
            <w:webHidden/>
          </w:rPr>
        </w:r>
        <w:r>
          <w:rPr>
            <w:noProof/>
            <w:webHidden/>
          </w:rPr>
          <w:fldChar w:fldCharType="separate"/>
        </w:r>
        <w:r>
          <w:rPr>
            <w:noProof/>
            <w:webHidden/>
          </w:rPr>
          <w:t>21</w:t>
        </w:r>
        <w:r>
          <w:rPr>
            <w:noProof/>
            <w:webHidden/>
          </w:rPr>
          <w:fldChar w:fldCharType="end"/>
        </w:r>
      </w:hyperlink>
    </w:p>
    <w:p w14:paraId="254B0783" w14:textId="0FD7C2E3" w:rsidR="0030503A" w:rsidRDefault="0030503A">
      <w:pPr>
        <w:pStyle w:val="Tabledesillustrations"/>
        <w:tabs>
          <w:tab w:val="right" w:leader="dot" w:pos="9016"/>
        </w:tabs>
        <w:rPr>
          <w:rFonts w:cstheme="minorBidi"/>
          <w:caps w:val="0"/>
          <w:noProof/>
          <w:sz w:val="22"/>
          <w:szCs w:val="22"/>
        </w:rPr>
      </w:pPr>
      <w:hyperlink w:anchor="_Toc16504757" w:history="1">
        <w:r w:rsidRPr="00845FD5">
          <w:rPr>
            <w:rStyle w:val="Lienhypertexte"/>
            <w:noProof/>
          </w:rPr>
          <w:t>Figure 15 : Smith chart mesuré de la LPDA</w:t>
        </w:r>
        <w:r>
          <w:rPr>
            <w:noProof/>
            <w:webHidden/>
          </w:rPr>
          <w:tab/>
        </w:r>
        <w:r>
          <w:rPr>
            <w:noProof/>
            <w:webHidden/>
          </w:rPr>
          <w:fldChar w:fldCharType="begin"/>
        </w:r>
        <w:r>
          <w:rPr>
            <w:noProof/>
            <w:webHidden/>
          </w:rPr>
          <w:instrText xml:space="preserve"> PAGEREF _Toc16504757 \h </w:instrText>
        </w:r>
        <w:r>
          <w:rPr>
            <w:noProof/>
            <w:webHidden/>
          </w:rPr>
        </w:r>
        <w:r>
          <w:rPr>
            <w:noProof/>
            <w:webHidden/>
          </w:rPr>
          <w:fldChar w:fldCharType="separate"/>
        </w:r>
        <w:r>
          <w:rPr>
            <w:noProof/>
            <w:webHidden/>
          </w:rPr>
          <w:t>21</w:t>
        </w:r>
        <w:r>
          <w:rPr>
            <w:noProof/>
            <w:webHidden/>
          </w:rPr>
          <w:fldChar w:fldCharType="end"/>
        </w:r>
      </w:hyperlink>
    </w:p>
    <w:p w14:paraId="4A6C0215" w14:textId="246F74A6" w:rsidR="0030503A" w:rsidRDefault="0030503A">
      <w:pPr>
        <w:pStyle w:val="Tabledesillustrations"/>
        <w:tabs>
          <w:tab w:val="right" w:leader="dot" w:pos="9016"/>
        </w:tabs>
        <w:rPr>
          <w:rFonts w:cstheme="minorBidi"/>
          <w:caps w:val="0"/>
          <w:noProof/>
          <w:sz w:val="22"/>
          <w:szCs w:val="22"/>
        </w:rPr>
      </w:pPr>
      <w:hyperlink w:anchor="_Toc16504758" w:history="1">
        <w:r w:rsidRPr="00845FD5">
          <w:rPr>
            <w:rStyle w:val="Lienhypertexte"/>
            <w:noProof/>
          </w:rPr>
          <w:t>Figure 16 : Antenne LPDA finale</w:t>
        </w:r>
        <w:r>
          <w:rPr>
            <w:noProof/>
            <w:webHidden/>
          </w:rPr>
          <w:tab/>
        </w:r>
        <w:r>
          <w:rPr>
            <w:noProof/>
            <w:webHidden/>
          </w:rPr>
          <w:fldChar w:fldCharType="begin"/>
        </w:r>
        <w:r>
          <w:rPr>
            <w:noProof/>
            <w:webHidden/>
          </w:rPr>
          <w:instrText xml:space="preserve"> PAGEREF _Toc16504758 \h </w:instrText>
        </w:r>
        <w:r>
          <w:rPr>
            <w:noProof/>
            <w:webHidden/>
          </w:rPr>
        </w:r>
        <w:r>
          <w:rPr>
            <w:noProof/>
            <w:webHidden/>
          </w:rPr>
          <w:fldChar w:fldCharType="separate"/>
        </w:r>
        <w:r>
          <w:rPr>
            <w:noProof/>
            <w:webHidden/>
          </w:rPr>
          <w:t>22</w:t>
        </w:r>
        <w:r>
          <w:rPr>
            <w:noProof/>
            <w:webHidden/>
          </w:rPr>
          <w:fldChar w:fldCharType="end"/>
        </w:r>
      </w:hyperlink>
    </w:p>
    <w:p w14:paraId="2C98C323" w14:textId="734C33B3" w:rsidR="0030503A" w:rsidRDefault="0030503A">
      <w:pPr>
        <w:pStyle w:val="Tabledesillustrations"/>
        <w:tabs>
          <w:tab w:val="right" w:leader="dot" w:pos="9016"/>
        </w:tabs>
        <w:rPr>
          <w:rFonts w:cstheme="minorBidi"/>
          <w:caps w:val="0"/>
          <w:noProof/>
          <w:sz w:val="22"/>
          <w:szCs w:val="22"/>
        </w:rPr>
      </w:pPr>
      <w:hyperlink w:anchor="_Toc16504759" w:history="1">
        <w:r w:rsidRPr="00845FD5">
          <w:rPr>
            <w:rStyle w:val="Lienhypertexte"/>
            <w:noProof/>
          </w:rPr>
          <w:t>Figure 17: antenne en boucle</w:t>
        </w:r>
        <w:r>
          <w:rPr>
            <w:noProof/>
            <w:webHidden/>
          </w:rPr>
          <w:tab/>
        </w:r>
        <w:r>
          <w:rPr>
            <w:noProof/>
            <w:webHidden/>
          </w:rPr>
          <w:fldChar w:fldCharType="begin"/>
        </w:r>
        <w:r>
          <w:rPr>
            <w:noProof/>
            <w:webHidden/>
          </w:rPr>
          <w:instrText xml:space="preserve"> PAGEREF _Toc16504759 \h </w:instrText>
        </w:r>
        <w:r>
          <w:rPr>
            <w:noProof/>
            <w:webHidden/>
          </w:rPr>
        </w:r>
        <w:r>
          <w:rPr>
            <w:noProof/>
            <w:webHidden/>
          </w:rPr>
          <w:fldChar w:fldCharType="separate"/>
        </w:r>
        <w:r>
          <w:rPr>
            <w:noProof/>
            <w:webHidden/>
          </w:rPr>
          <w:t>23</w:t>
        </w:r>
        <w:r>
          <w:rPr>
            <w:noProof/>
            <w:webHidden/>
          </w:rPr>
          <w:fldChar w:fldCharType="end"/>
        </w:r>
      </w:hyperlink>
    </w:p>
    <w:p w14:paraId="7B82D194" w14:textId="3BAB7EE7" w:rsidR="0030503A" w:rsidRDefault="0030503A">
      <w:pPr>
        <w:pStyle w:val="Tabledesillustrations"/>
        <w:tabs>
          <w:tab w:val="right" w:leader="dot" w:pos="9016"/>
        </w:tabs>
        <w:rPr>
          <w:rFonts w:cstheme="minorBidi"/>
          <w:caps w:val="0"/>
          <w:noProof/>
          <w:sz w:val="22"/>
          <w:szCs w:val="22"/>
        </w:rPr>
      </w:pPr>
      <w:hyperlink w:anchor="_Toc16504760" w:history="1">
        <w:r w:rsidRPr="00845FD5">
          <w:rPr>
            <w:rStyle w:val="Lienhypertexte"/>
            <w:noProof/>
          </w:rPr>
          <w:t>Figure 18 : radiation de l'antenne LPDA</w:t>
        </w:r>
        <w:r>
          <w:rPr>
            <w:noProof/>
            <w:webHidden/>
          </w:rPr>
          <w:tab/>
        </w:r>
        <w:r>
          <w:rPr>
            <w:noProof/>
            <w:webHidden/>
          </w:rPr>
          <w:fldChar w:fldCharType="begin"/>
        </w:r>
        <w:r>
          <w:rPr>
            <w:noProof/>
            <w:webHidden/>
          </w:rPr>
          <w:instrText xml:space="preserve"> PAGEREF _Toc16504760 \h </w:instrText>
        </w:r>
        <w:r>
          <w:rPr>
            <w:noProof/>
            <w:webHidden/>
          </w:rPr>
        </w:r>
        <w:r>
          <w:rPr>
            <w:noProof/>
            <w:webHidden/>
          </w:rPr>
          <w:fldChar w:fldCharType="separate"/>
        </w:r>
        <w:r>
          <w:rPr>
            <w:noProof/>
            <w:webHidden/>
          </w:rPr>
          <w:t>23</w:t>
        </w:r>
        <w:r>
          <w:rPr>
            <w:noProof/>
            <w:webHidden/>
          </w:rPr>
          <w:fldChar w:fldCharType="end"/>
        </w:r>
      </w:hyperlink>
    </w:p>
    <w:p w14:paraId="64AF1FFC" w14:textId="2C4F4A7A" w:rsidR="0030503A" w:rsidRDefault="0030503A">
      <w:pPr>
        <w:pStyle w:val="Tabledesillustrations"/>
        <w:tabs>
          <w:tab w:val="right" w:leader="dot" w:pos="9016"/>
        </w:tabs>
        <w:rPr>
          <w:rFonts w:cstheme="minorBidi"/>
          <w:caps w:val="0"/>
          <w:noProof/>
          <w:sz w:val="22"/>
          <w:szCs w:val="22"/>
        </w:rPr>
      </w:pPr>
      <w:hyperlink w:anchor="_Toc16504761" w:history="1">
        <w:r w:rsidRPr="00845FD5">
          <w:rPr>
            <w:rStyle w:val="Lienhypertexte"/>
            <w:noProof/>
          </w:rPr>
          <w:t>Figure 19: design final de l'antenne LOOP</w:t>
        </w:r>
        <w:r>
          <w:rPr>
            <w:noProof/>
            <w:webHidden/>
          </w:rPr>
          <w:tab/>
        </w:r>
        <w:r>
          <w:rPr>
            <w:noProof/>
            <w:webHidden/>
          </w:rPr>
          <w:fldChar w:fldCharType="begin"/>
        </w:r>
        <w:r>
          <w:rPr>
            <w:noProof/>
            <w:webHidden/>
          </w:rPr>
          <w:instrText xml:space="preserve"> PAGEREF _Toc16504761 \h </w:instrText>
        </w:r>
        <w:r>
          <w:rPr>
            <w:noProof/>
            <w:webHidden/>
          </w:rPr>
        </w:r>
        <w:r>
          <w:rPr>
            <w:noProof/>
            <w:webHidden/>
          </w:rPr>
          <w:fldChar w:fldCharType="separate"/>
        </w:r>
        <w:r>
          <w:rPr>
            <w:noProof/>
            <w:webHidden/>
          </w:rPr>
          <w:t>24</w:t>
        </w:r>
        <w:r>
          <w:rPr>
            <w:noProof/>
            <w:webHidden/>
          </w:rPr>
          <w:fldChar w:fldCharType="end"/>
        </w:r>
      </w:hyperlink>
    </w:p>
    <w:p w14:paraId="2D6B0541" w14:textId="26600E70" w:rsidR="0030503A" w:rsidRDefault="0030503A">
      <w:pPr>
        <w:pStyle w:val="Tabledesillustrations"/>
        <w:tabs>
          <w:tab w:val="right" w:leader="dot" w:pos="9016"/>
        </w:tabs>
        <w:rPr>
          <w:rFonts w:cstheme="minorBidi"/>
          <w:caps w:val="0"/>
          <w:noProof/>
          <w:sz w:val="22"/>
          <w:szCs w:val="22"/>
        </w:rPr>
      </w:pPr>
      <w:hyperlink w:anchor="_Toc16504762" w:history="1">
        <w:r w:rsidRPr="00845FD5">
          <w:rPr>
            <w:rStyle w:val="Lienhypertexte"/>
            <w:noProof/>
          </w:rPr>
          <w:t>Figure 20 : impédance de l'antenne LOOP</w:t>
        </w:r>
        <w:r>
          <w:rPr>
            <w:noProof/>
            <w:webHidden/>
          </w:rPr>
          <w:tab/>
        </w:r>
        <w:r>
          <w:rPr>
            <w:noProof/>
            <w:webHidden/>
          </w:rPr>
          <w:fldChar w:fldCharType="begin"/>
        </w:r>
        <w:r>
          <w:rPr>
            <w:noProof/>
            <w:webHidden/>
          </w:rPr>
          <w:instrText xml:space="preserve"> PAGEREF _Toc16504762 \h </w:instrText>
        </w:r>
        <w:r>
          <w:rPr>
            <w:noProof/>
            <w:webHidden/>
          </w:rPr>
        </w:r>
        <w:r>
          <w:rPr>
            <w:noProof/>
            <w:webHidden/>
          </w:rPr>
          <w:fldChar w:fldCharType="separate"/>
        </w:r>
        <w:r>
          <w:rPr>
            <w:noProof/>
            <w:webHidden/>
          </w:rPr>
          <w:t>25</w:t>
        </w:r>
        <w:r>
          <w:rPr>
            <w:noProof/>
            <w:webHidden/>
          </w:rPr>
          <w:fldChar w:fldCharType="end"/>
        </w:r>
      </w:hyperlink>
    </w:p>
    <w:p w14:paraId="7DB54801" w14:textId="23D1E7F2" w:rsidR="0030503A" w:rsidRDefault="0030503A">
      <w:pPr>
        <w:pStyle w:val="Tabledesillustrations"/>
        <w:tabs>
          <w:tab w:val="right" w:leader="dot" w:pos="9016"/>
        </w:tabs>
        <w:rPr>
          <w:rFonts w:cstheme="minorBidi"/>
          <w:caps w:val="0"/>
          <w:noProof/>
          <w:sz w:val="22"/>
          <w:szCs w:val="22"/>
        </w:rPr>
      </w:pPr>
      <w:hyperlink w:anchor="_Toc16504763" w:history="1">
        <w:r w:rsidRPr="00845FD5">
          <w:rPr>
            <w:rStyle w:val="Lienhypertexte"/>
            <w:noProof/>
          </w:rPr>
          <w:t>Figure 21 : réflexion de l'antenne LOOP</w:t>
        </w:r>
        <w:r>
          <w:rPr>
            <w:noProof/>
            <w:webHidden/>
          </w:rPr>
          <w:tab/>
        </w:r>
        <w:r>
          <w:rPr>
            <w:noProof/>
            <w:webHidden/>
          </w:rPr>
          <w:fldChar w:fldCharType="begin"/>
        </w:r>
        <w:r>
          <w:rPr>
            <w:noProof/>
            <w:webHidden/>
          </w:rPr>
          <w:instrText xml:space="preserve"> PAGEREF _Toc16504763 \h </w:instrText>
        </w:r>
        <w:r>
          <w:rPr>
            <w:noProof/>
            <w:webHidden/>
          </w:rPr>
        </w:r>
        <w:r>
          <w:rPr>
            <w:noProof/>
            <w:webHidden/>
          </w:rPr>
          <w:fldChar w:fldCharType="separate"/>
        </w:r>
        <w:r>
          <w:rPr>
            <w:noProof/>
            <w:webHidden/>
          </w:rPr>
          <w:t>26</w:t>
        </w:r>
        <w:r>
          <w:rPr>
            <w:noProof/>
            <w:webHidden/>
          </w:rPr>
          <w:fldChar w:fldCharType="end"/>
        </w:r>
      </w:hyperlink>
    </w:p>
    <w:p w14:paraId="2E9853D0" w14:textId="7935C0CA" w:rsidR="0030503A" w:rsidRDefault="0030503A">
      <w:pPr>
        <w:pStyle w:val="Tabledesillustrations"/>
        <w:tabs>
          <w:tab w:val="right" w:leader="dot" w:pos="9016"/>
        </w:tabs>
        <w:rPr>
          <w:rFonts w:cstheme="minorBidi"/>
          <w:caps w:val="0"/>
          <w:noProof/>
          <w:sz w:val="22"/>
          <w:szCs w:val="22"/>
        </w:rPr>
      </w:pPr>
      <w:hyperlink w:anchor="_Toc16504764" w:history="1">
        <w:r w:rsidRPr="00845FD5">
          <w:rPr>
            <w:rStyle w:val="Lienhypertexte"/>
            <w:noProof/>
          </w:rPr>
          <w:t>Figure 22 : impédance de l'antenne LOOP après tuning</w:t>
        </w:r>
        <w:r>
          <w:rPr>
            <w:noProof/>
            <w:webHidden/>
          </w:rPr>
          <w:tab/>
        </w:r>
        <w:r>
          <w:rPr>
            <w:noProof/>
            <w:webHidden/>
          </w:rPr>
          <w:fldChar w:fldCharType="begin"/>
        </w:r>
        <w:r>
          <w:rPr>
            <w:noProof/>
            <w:webHidden/>
          </w:rPr>
          <w:instrText xml:space="preserve"> PAGEREF _Toc16504764 \h </w:instrText>
        </w:r>
        <w:r>
          <w:rPr>
            <w:noProof/>
            <w:webHidden/>
          </w:rPr>
        </w:r>
        <w:r>
          <w:rPr>
            <w:noProof/>
            <w:webHidden/>
          </w:rPr>
          <w:fldChar w:fldCharType="separate"/>
        </w:r>
        <w:r>
          <w:rPr>
            <w:noProof/>
            <w:webHidden/>
          </w:rPr>
          <w:t>27</w:t>
        </w:r>
        <w:r>
          <w:rPr>
            <w:noProof/>
            <w:webHidden/>
          </w:rPr>
          <w:fldChar w:fldCharType="end"/>
        </w:r>
      </w:hyperlink>
    </w:p>
    <w:p w14:paraId="24D4195F" w14:textId="45619C1F" w:rsidR="0030503A" w:rsidRDefault="0030503A">
      <w:pPr>
        <w:pStyle w:val="Tabledesillustrations"/>
        <w:tabs>
          <w:tab w:val="right" w:leader="dot" w:pos="9016"/>
        </w:tabs>
        <w:rPr>
          <w:rFonts w:cstheme="minorBidi"/>
          <w:caps w:val="0"/>
          <w:noProof/>
          <w:sz w:val="22"/>
          <w:szCs w:val="22"/>
        </w:rPr>
      </w:pPr>
      <w:hyperlink w:anchor="_Toc16504765" w:history="1">
        <w:r w:rsidRPr="00845FD5">
          <w:rPr>
            <w:rStyle w:val="Lienhypertexte"/>
            <w:noProof/>
          </w:rPr>
          <w:t>Figure 23 : réflexion de l'antenne LOOP après tuning</w:t>
        </w:r>
        <w:r>
          <w:rPr>
            <w:noProof/>
            <w:webHidden/>
          </w:rPr>
          <w:tab/>
        </w:r>
        <w:r>
          <w:rPr>
            <w:noProof/>
            <w:webHidden/>
          </w:rPr>
          <w:fldChar w:fldCharType="begin"/>
        </w:r>
        <w:r>
          <w:rPr>
            <w:noProof/>
            <w:webHidden/>
          </w:rPr>
          <w:instrText xml:space="preserve"> PAGEREF _Toc16504765 \h </w:instrText>
        </w:r>
        <w:r>
          <w:rPr>
            <w:noProof/>
            <w:webHidden/>
          </w:rPr>
        </w:r>
        <w:r>
          <w:rPr>
            <w:noProof/>
            <w:webHidden/>
          </w:rPr>
          <w:fldChar w:fldCharType="separate"/>
        </w:r>
        <w:r>
          <w:rPr>
            <w:noProof/>
            <w:webHidden/>
          </w:rPr>
          <w:t>27</w:t>
        </w:r>
        <w:r>
          <w:rPr>
            <w:noProof/>
            <w:webHidden/>
          </w:rPr>
          <w:fldChar w:fldCharType="end"/>
        </w:r>
      </w:hyperlink>
    </w:p>
    <w:p w14:paraId="77DE1DEF" w14:textId="71DB0528" w:rsidR="0030503A" w:rsidRDefault="0030503A">
      <w:pPr>
        <w:pStyle w:val="Tabledesillustrations"/>
        <w:tabs>
          <w:tab w:val="right" w:leader="dot" w:pos="9016"/>
        </w:tabs>
        <w:rPr>
          <w:rFonts w:cstheme="minorBidi"/>
          <w:caps w:val="0"/>
          <w:noProof/>
          <w:sz w:val="22"/>
          <w:szCs w:val="22"/>
        </w:rPr>
      </w:pPr>
      <w:hyperlink w:anchor="_Toc16504766" w:history="1">
        <w:r w:rsidRPr="00845FD5">
          <w:rPr>
            <w:rStyle w:val="Lienhypertexte"/>
            <w:noProof/>
          </w:rPr>
          <w:t>Figure 24 : schéma PCB test LOOP</w:t>
        </w:r>
        <w:r>
          <w:rPr>
            <w:noProof/>
            <w:webHidden/>
          </w:rPr>
          <w:tab/>
        </w:r>
        <w:r>
          <w:rPr>
            <w:noProof/>
            <w:webHidden/>
          </w:rPr>
          <w:fldChar w:fldCharType="begin"/>
        </w:r>
        <w:r>
          <w:rPr>
            <w:noProof/>
            <w:webHidden/>
          </w:rPr>
          <w:instrText xml:space="preserve"> PAGEREF _Toc16504766 \h </w:instrText>
        </w:r>
        <w:r>
          <w:rPr>
            <w:noProof/>
            <w:webHidden/>
          </w:rPr>
        </w:r>
        <w:r>
          <w:rPr>
            <w:noProof/>
            <w:webHidden/>
          </w:rPr>
          <w:fldChar w:fldCharType="separate"/>
        </w:r>
        <w:r>
          <w:rPr>
            <w:noProof/>
            <w:webHidden/>
          </w:rPr>
          <w:t>28</w:t>
        </w:r>
        <w:r>
          <w:rPr>
            <w:noProof/>
            <w:webHidden/>
          </w:rPr>
          <w:fldChar w:fldCharType="end"/>
        </w:r>
      </w:hyperlink>
    </w:p>
    <w:p w14:paraId="1F2F6485" w14:textId="3BEFD221" w:rsidR="0030503A" w:rsidRDefault="0030503A">
      <w:pPr>
        <w:pStyle w:val="Tabledesillustrations"/>
        <w:tabs>
          <w:tab w:val="right" w:leader="dot" w:pos="9016"/>
        </w:tabs>
        <w:rPr>
          <w:rFonts w:cstheme="minorBidi"/>
          <w:caps w:val="0"/>
          <w:noProof/>
          <w:sz w:val="22"/>
          <w:szCs w:val="22"/>
        </w:rPr>
      </w:pPr>
      <w:hyperlink w:anchor="_Toc16504767" w:history="1">
        <w:r w:rsidRPr="00845FD5">
          <w:rPr>
            <w:rStyle w:val="Lienhypertexte"/>
            <w:noProof/>
          </w:rPr>
          <w:t>Figure 25 : impédance de l'antenne LOOP</w:t>
        </w:r>
        <w:r>
          <w:rPr>
            <w:noProof/>
            <w:webHidden/>
          </w:rPr>
          <w:tab/>
        </w:r>
        <w:r>
          <w:rPr>
            <w:noProof/>
            <w:webHidden/>
          </w:rPr>
          <w:fldChar w:fldCharType="begin"/>
        </w:r>
        <w:r>
          <w:rPr>
            <w:noProof/>
            <w:webHidden/>
          </w:rPr>
          <w:instrText xml:space="preserve"> PAGEREF _Toc16504767 \h </w:instrText>
        </w:r>
        <w:r>
          <w:rPr>
            <w:noProof/>
            <w:webHidden/>
          </w:rPr>
        </w:r>
        <w:r>
          <w:rPr>
            <w:noProof/>
            <w:webHidden/>
          </w:rPr>
          <w:fldChar w:fldCharType="separate"/>
        </w:r>
        <w:r>
          <w:rPr>
            <w:noProof/>
            <w:webHidden/>
          </w:rPr>
          <w:t>29</w:t>
        </w:r>
        <w:r>
          <w:rPr>
            <w:noProof/>
            <w:webHidden/>
          </w:rPr>
          <w:fldChar w:fldCharType="end"/>
        </w:r>
      </w:hyperlink>
    </w:p>
    <w:p w14:paraId="782FFE2E" w14:textId="647DD1B0" w:rsidR="0030503A" w:rsidRDefault="0030503A">
      <w:pPr>
        <w:pStyle w:val="Tabledesillustrations"/>
        <w:tabs>
          <w:tab w:val="right" w:leader="dot" w:pos="9016"/>
        </w:tabs>
        <w:rPr>
          <w:rFonts w:cstheme="minorBidi"/>
          <w:caps w:val="0"/>
          <w:noProof/>
          <w:sz w:val="22"/>
          <w:szCs w:val="22"/>
        </w:rPr>
      </w:pPr>
      <w:hyperlink w:anchor="_Toc16504768" w:history="1">
        <w:r w:rsidRPr="00845FD5">
          <w:rPr>
            <w:rStyle w:val="Lienhypertexte"/>
            <w:noProof/>
          </w:rPr>
          <w:t>Figure 26 : Réflexion de l'antenne LOOP</w:t>
        </w:r>
        <w:r>
          <w:rPr>
            <w:noProof/>
            <w:webHidden/>
          </w:rPr>
          <w:tab/>
        </w:r>
        <w:r>
          <w:rPr>
            <w:noProof/>
            <w:webHidden/>
          </w:rPr>
          <w:fldChar w:fldCharType="begin"/>
        </w:r>
        <w:r>
          <w:rPr>
            <w:noProof/>
            <w:webHidden/>
          </w:rPr>
          <w:instrText xml:space="preserve"> PAGEREF _Toc16504768 \h </w:instrText>
        </w:r>
        <w:r>
          <w:rPr>
            <w:noProof/>
            <w:webHidden/>
          </w:rPr>
        </w:r>
        <w:r>
          <w:rPr>
            <w:noProof/>
            <w:webHidden/>
          </w:rPr>
          <w:fldChar w:fldCharType="separate"/>
        </w:r>
        <w:r>
          <w:rPr>
            <w:noProof/>
            <w:webHidden/>
          </w:rPr>
          <w:t>30</w:t>
        </w:r>
        <w:r>
          <w:rPr>
            <w:noProof/>
            <w:webHidden/>
          </w:rPr>
          <w:fldChar w:fldCharType="end"/>
        </w:r>
      </w:hyperlink>
    </w:p>
    <w:p w14:paraId="64372FEE" w14:textId="5DA66F6B" w:rsidR="0030503A" w:rsidRDefault="0030503A">
      <w:pPr>
        <w:pStyle w:val="Tabledesillustrations"/>
        <w:tabs>
          <w:tab w:val="right" w:leader="dot" w:pos="9016"/>
        </w:tabs>
        <w:rPr>
          <w:rFonts w:cstheme="minorBidi"/>
          <w:caps w:val="0"/>
          <w:noProof/>
          <w:sz w:val="22"/>
          <w:szCs w:val="22"/>
        </w:rPr>
      </w:pPr>
      <w:hyperlink w:anchor="_Toc16504769" w:history="1">
        <w:r w:rsidRPr="00845FD5">
          <w:rPr>
            <w:rStyle w:val="Lienhypertexte"/>
            <w:noProof/>
          </w:rPr>
          <w:t>Figure 27 : Smith chart simulé de la LOOP</w:t>
        </w:r>
        <w:r>
          <w:rPr>
            <w:noProof/>
            <w:webHidden/>
          </w:rPr>
          <w:tab/>
        </w:r>
        <w:r>
          <w:rPr>
            <w:noProof/>
            <w:webHidden/>
          </w:rPr>
          <w:fldChar w:fldCharType="begin"/>
        </w:r>
        <w:r>
          <w:rPr>
            <w:noProof/>
            <w:webHidden/>
          </w:rPr>
          <w:instrText xml:space="preserve"> PAGEREF _Toc16504769 \h </w:instrText>
        </w:r>
        <w:r>
          <w:rPr>
            <w:noProof/>
            <w:webHidden/>
          </w:rPr>
        </w:r>
        <w:r>
          <w:rPr>
            <w:noProof/>
            <w:webHidden/>
          </w:rPr>
          <w:fldChar w:fldCharType="separate"/>
        </w:r>
        <w:r>
          <w:rPr>
            <w:noProof/>
            <w:webHidden/>
          </w:rPr>
          <w:t>31</w:t>
        </w:r>
        <w:r>
          <w:rPr>
            <w:noProof/>
            <w:webHidden/>
          </w:rPr>
          <w:fldChar w:fldCharType="end"/>
        </w:r>
      </w:hyperlink>
    </w:p>
    <w:p w14:paraId="3436BC2A" w14:textId="68DA7B7B" w:rsidR="0030503A" w:rsidRDefault="0030503A">
      <w:pPr>
        <w:pStyle w:val="Tabledesillustrations"/>
        <w:tabs>
          <w:tab w:val="right" w:leader="dot" w:pos="9016"/>
        </w:tabs>
        <w:rPr>
          <w:rFonts w:cstheme="minorBidi"/>
          <w:caps w:val="0"/>
          <w:noProof/>
          <w:sz w:val="22"/>
          <w:szCs w:val="22"/>
        </w:rPr>
      </w:pPr>
      <w:hyperlink w:anchor="_Toc16504770" w:history="1">
        <w:r w:rsidRPr="00845FD5">
          <w:rPr>
            <w:rStyle w:val="Lienhypertexte"/>
            <w:noProof/>
          </w:rPr>
          <w:t>Figure 28 : Smith chart mesuré de la LPDA</w:t>
        </w:r>
        <w:r>
          <w:rPr>
            <w:noProof/>
            <w:webHidden/>
          </w:rPr>
          <w:tab/>
        </w:r>
        <w:r>
          <w:rPr>
            <w:noProof/>
            <w:webHidden/>
          </w:rPr>
          <w:fldChar w:fldCharType="begin"/>
        </w:r>
        <w:r>
          <w:rPr>
            <w:noProof/>
            <w:webHidden/>
          </w:rPr>
          <w:instrText xml:space="preserve"> PAGEREF _Toc16504770 \h </w:instrText>
        </w:r>
        <w:r>
          <w:rPr>
            <w:noProof/>
            <w:webHidden/>
          </w:rPr>
        </w:r>
        <w:r>
          <w:rPr>
            <w:noProof/>
            <w:webHidden/>
          </w:rPr>
          <w:fldChar w:fldCharType="separate"/>
        </w:r>
        <w:r>
          <w:rPr>
            <w:noProof/>
            <w:webHidden/>
          </w:rPr>
          <w:t>31</w:t>
        </w:r>
        <w:r>
          <w:rPr>
            <w:noProof/>
            <w:webHidden/>
          </w:rPr>
          <w:fldChar w:fldCharType="end"/>
        </w:r>
      </w:hyperlink>
    </w:p>
    <w:p w14:paraId="32DD7704" w14:textId="5605EAF2" w:rsidR="0030503A" w:rsidRDefault="0030503A">
      <w:pPr>
        <w:pStyle w:val="Tabledesillustrations"/>
        <w:tabs>
          <w:tab w:val="right" w:leader="dot" w:pos="9016"/>
        </w:tabs>
        <w:rPr>
          <w:rFonts w:cstheme="minorBidi"/>
          <w:caps w:val="0"/>
          <w:noProof/>
          <w:sz w:val="22"/>
          <w:szCs w:val="22"/>
        </w:rPr>
      </w:pPr>
      <w:hyperlink w:anchor="_Toc16504771" w:history="1">
        <w:r w:rsidRPr="00845FD5">
          <w:rPr>
            <w:rStyle w:val="Lienhypertexte"/>
            <w:noProof/>
          </w:rPr>
          <w:t>Figure 29 : Antenne LOOP finale</w:t>
        </w:r>
        <w:r>
          <w:rPr>
            <w:noProof/>
            <w:webHidden/>
          </w:rPr>
          <w:tab/>
        </w:r>
        <w:r>
          <w:rPr>
            <w:noProof/>
            <w:webHidden/>
          </w:rPr>
          <w:fldChar w:fldCharType="begin"/>
        </w:r>
        <w:r>
          <w:rPr>
            <w:noProof/>
            <w:webHidden/>
          </w:rPr>
          <w:instrText xml:space="preserve"> PAGEREF _Toc16504771 \h </w:instrText>
        </w:r>
        <w:r>
          <w:rPr>
            <w:noProof/>
            <w:webHidden/>
          </w:rPr>
        </w:r>
        <w:r>
          <w:rPr>
            <w:noProof/>
            <w:webHidden/>
          </w:rPr>
          <w:fldChar w:fldCharType="separate"/>
        </w:r>
        <w:r>
          <w:rPr>
            <w:noProof/>
            <w:webHidden/>
          </w:rPr>
          <w:t>32</w:t>
        </w:r>
        <w:r>
          <w:rPr>
            <w:noProof/>
            <w:webHidden/>
          </w:rPr>
          <w:fldChar w:fldCharType="end"/>
        </w:r>
      </w:hyperlink>
    </w:p>
    <w:p w14:paraId="752BB389" w14:textId="7B8F58A9" w:rsidR="0030503A" w:rsidRDefault="0030503A">
      <w:pPr>
        <w:pStyle w:val="Tabledesillustrations"/>
        <w:tabs>
          <w:tab w:val="right" w:leader="dot" w:pos="9016"/>
        </w:tabs>
        <w:rPr>
          <w:rFonts w:cstheme="minorBidi"/>
          <w:caps w:val="0"/>
          <w:noProof/>
          <w:sz w:val="22"/>
          <w:szCs w:val="22"/>
        </w:rPr>
      </w:pPr>
      <w:hyperlink w:anchor="_Toc16504772" w:history="1">
        <w:r w:rsidRPr="00845FD5">
          <w:rPr>
            <w:rStyle w:val="Lienhypertexte"/>
            <w:noProof/>
          </w:rPr>
          <w:t>Figure 30 : schéma Balun de l’antenne LPDA</w:t>
        </w:r>
        <w:r>
          <w:rPr>
            <w:noProof/>
            <w:webHidden/>
          </w:rPr>
          <w:tab/>
        </w:r>
        <w:r>
          <w:rPr>
            <w:noProof/>
            <w:webHidden/>
          </w:rPr>
          <w:fldChar w:fldCharType="begin"/>
        </w:r>
        <w:r>
          <w:rPr>
            <w:noProof/>
            <w:webHidden/>
          </w:rPr>
          <w:instrText xml:space="preserve"> PAGEREF _Toc16504772 \h </w:instrText>
        </w:r>
        <w:r>
          <w:rPr>
            <w:noProof/>
            <w:webHidden/>
          </w:rPr>
        </w:r>
        <w:r>
          <w:rPr>
            <w:noProof/>
            <w:webHidden/>
          </w:rPr>
          <w:fldChar w:fldCharType="separate"/>
        </w:r>
        <w:r>
          <w:rPr>
            <w:noProof/>
            <w:webHidden/>
          </w:rPr>
          <w:t>33</w:t>
        </w:r>
        <w:r>
          <w:rPr>
            <w:noProof/>
            <w:webHidden/>
          </w:rPr>
          <w:fldChar w:fldCharType="end"/>
        </w:r>
      </w:hyperlink>
    </w:p>
    <w:p w14:paraId="28937BDE" w14:textId="733300FE" w:rsidR="0030503A" w:rsidRDefault="0030503A">
      <w:pPr>
        <w:pStyle w:val="Tabledesillustrations"/>
        <w:tabs>
          <w:tab w:val="right" w:leader="dot" w:pos="9016"/>
        </w:tabs>
        <w:rPr>
          <w:rFonts w:cstheme="minorBidi"/>
          <w:caps w:val="0"/>
          <w:noProof/>
          <w:sz w:val="22"/>
          <w:szCs w:val="22"/>
        </w:rPr>
      </w:pPr>
      <w:hyperlink w:anchor="_Toc16504773" w:history="1">
        <w:r w:rsidRPr="00845FD5">
          <w:rPr>
            <w:rStyle w:val="Lienhypertexte"/>
            <w:noProof/>
          </w:rPr>
          <w:t>Figure 31 : schéma Balun de l’antenne LOOP</w:t>
        </w:r>
        <w:r>
          <w:rPr>
            <w:noProof/>
            <w:webHidden/>
          </w:rPr>
          <w:tab/>
        </w:r>
        <w:r>
          <w:rPr>
            <w:noProof/>
            <w:webHidden/>
          </w:rPr>
          <w:fldChar w:fldCharType="begin"/>
        </w:r>
        <w:r>
          <w:rPr>
            <w:noProof/>
            <w:webHidden/>
          </w:rPr>
          <w:instrText xml:space="preserve"> PAGEREF _Toc16504773 \h </w:instrText>
        </w:r>
        <w:r>
          <w:rPr>
            <w:noProof/>
            <w:webHidden/>
          </w:rPr>
        </w:r>
        <w:r>
          <w:rPr>
            <w:noProof/>
            <w:webHidden/>
          </w:rPr>
          <w:fldChar w:fldCharType="separate"/>
        </w:r>
        <w:r>
          <w:rPr>
            <w:noProof/>
            <w:webHidden/>
          </w:rPr>
          <w:t>34</w:t>
        </w:r>
        <w:r>
          <w:rPr>
            <w:noProof/>
            <w:webHidden/>
          </w:rPr>
          <w:fldChar w:fldCharType="end"/>
        </w:r>
      </w:hyperlink>
    </w:p>
    <w:p w14:paraId="3D03B91C" w14:textId="0C501B4E" w:rsidR="0030503A" w:rsidRDefault="0030503A">
      <w:pPr>
        <w:pStyle w:val="Tabledesillustrations"/>
        <w:tabs>
          <w:tab w:val="right" w:leader="dot" w:pos="9016"/>
        </w:tabs>
        <w:rPr>
          <w:rFonts w:cstheme="minorBidi"/>
          <w:caps w:val="0"/>
          <w:noProof/>
          <w:sz w:val="22"/>
          <w:szCs w:val="22"/>
        </w:rPr>
      </w:pPr>
      <w:hyperlink w:anchor="_Toc16504774" w:history="1">
        <w:r w:rsidRPr="00845FD5">
          <w:rPr>
            <w:rStyle w:val="Lienhypertexte"/>
            <w:noProof/>
            <w:lang w:val="en-US"/>
          </w:rPr>
          <w:t>Figure 32 : Amplitude-shift keying</w:t>
        </w:r>
        <w:r>
          <w:rPr>
            <w:noProof/>
            <w:webHidden/>
          </w:rPr>
          <w:tab/>
        </w:r>
        <w:r>
          <w:rPr>
            <w:noProof/>
            <w:webHidden/>
          </w:rPr>
          <w:fldChar w:fldCharType="begin"/>
        </w:r>
        <w:r>
          <w:rPr>
            <w:noProof/>
            <w:webHidden/>
          </w:rPr>
          <w:instrText xml:space="preserve"> PAGEREF _Toc16504774 \h </w:instrText>
        </w:r>
        <w:r>
          <w:rPr>
            <w:noProof/>
            <w:webHidden/>
          </w:rPr>
        </w:r>
        <w:r>
          <w:rPr>
            <w:noProof/>
            <w:webHidden/>
          </w:rPr>
          <w:fldChar w:fldCharType="separate"/>
        </w:r>
        <w:r>
          <w:rPr>
            <w:noProof/>
            <w:webHidden/>
          </w:rPr>
          <w:t>34</w:t>
        </w:r>
        <w:r>
          <w:rPr>
            <w:noProof/>
            <w:webHidden/>
          </w:rPr>
          <w:fldChar w:fldCharType="end"/>
        </w:r>
      </w:hyperlink>
    </w:p>
    <w:p w14:paraId="52E12942" w14:textId="2057A38A" w:rsidR="0030503A" w:rsidRDefault="0030503A">
      <w:pPr>
        <w:pStyle w:val="Tabledesillustrations"/>
        <w:tabs>
          <w:tab w:val="right" w:leader="dot" w:pos="9016"/>
        </w:tabs>
        <w:rPr>
          <w:rFonts w:cstheme="minorBidi"/>
          <w:caps w:val="0"/>
          <w:noProof/>
          <w:sz w:val="22"/>
          <w:szCs w:val="22"/>
        </w:rPr>
      </w:pPr>
      <w:hyperlink w:anchor="_Toc16504775" w:history="1">
        <w:r w:rsidRPr="00845FD5">
          <w:rPr>
            <w:rStyle w:val="Lienhypertexte"/>
            <w:noProof/>
          </w:rPr>
          <w:t>Figure 33 :boitier LT5537</w:t>
        </w:r>
        <w:r>
          <w:rPr>
            <w:noProof/>
            <w:webHidden/>
          </w:rPr>
          <w:tab/>
        </w:r>
        <w:r>
          <w:rPr>
            <w:noProof/>
            <w:webHidden/>
          </w:rPr>
          <w:fldChar w:fldCharType="begin"/>
        </w:r>
        <w:r>
          <w:rPr>
            <w:noProof/>
            <w:webHidden/>
          </w:rPr>
          <w:instrText xml:space="preserve"> PAGEREF _Toc16504775 \h </w:instrText>
        </w:r>
        <w:r>
          <w:rPr>
            <w:noProof/>
            <w:webHidden/>
          </w:rPr>
        </w:r>
        <w:r>
          <w:rPr>
            <w:noProof/>
            <w:webHidden/>
          </w:rPr>
          <w:fldChar w:fldCharType="separate"/>
        </w:r>
        <w:r>
          <w:rPr>
            <w:noProof/>
            <w:webHidden/>
          </w:rPr>
          <w:t>35</w:t>
        </w:r>
        <w:r>
          <w:rPr>
            <w:noProof/>
            <w:webHidden/>
          </w:rPr>
          <w:fldChar w:fldCharType="end"/>
        </w:r>
      </w:hyperlink>
    </w:p>
    <w:p w14:paraId="22F8AAC3" w14:textId="38BEAF87" w:rsidR="0030503A" w:rsidRDefault="0030503A">
      <w:pPr>
        <w:pStyle w:val="Tabledesillustrations"/>
        <w:tabs>
          <w:tab w:val="right" w:leader="dot" w:pos="9016"/>
        </w:tabs>
        <w:rPr>
          <w:rFonts w:cstheme="minorBidi"/>
          <w:caps w:val="0"/>
          <w:noProof/>
          <w:sz w:val="22"/>
          <w:szCs w:val="22"/>
        </w:rPr>
      </w:pPr>
      <w:hyperlink w:anchor="_Toc16504776" w:history="1">
        <w:r w:rsidRPr="00845FD5">
          <w:rPr>
            <w:rStyle w:val="Lienhypertexte"/>
            <w:noProof/>
          </w:rPr>
          <w:t>Figure 34 : LT5537 balun en entrée</w:t>
        </w:r>
        <w:r>
          <w:rPr>
            <w:noProof/>
            <w:webHidden/>
          </w:rPr>
          <w:tab/>
        </w:r>
        <w:r>
          <w:rPr>
            <w:noProof/>
            <w:webHidden/>
          </w:rPr>
          <w:fldChar w:fldCharType="begin"/>
        </w:r>
        <w:r>
          <w:rPr>
            <w:noProof/>
            <w:webHidden/>
          </w:rPr>
          <w:instrText xml:space="preserve"> PAGEREF _Toc16504776 \h </w:instrText>
        </w:r>
        <w:r>
          <w:rPr>
            <w:noProof/>
            <w:webHidden/>
          </w:rPr>
        </w:r>
        <w:r>
          <w:rPr>
            <w:noProof/>
            <w:webHidden/>
          </w:rPr>
          <w:fldChar w:fldCharType="separate"/>
        </w:r>
        <w:r>
          <w:rPr>
            <w:noProof/>
            <w:webHidden/>
          </w:rPr>
          <w:t>35</w:t>
        </w:r>
        <w:r>
          <w:rPr>
            <w:noProof/>
            <w:webHidden/>
          </w:rPr>
          <w:fldChar w:fldCharType="end"/>
        </w:r>
      </w:hyperlink>
    </w:p>
    <w:p w14:paraId="38BBAFE4" w14:textId="66FA3785" w:rsidR="0030503A" w:rsidRDefault="0030503A">
      <w:pPr>
        <w:pStyle w:val="Tabledesillustrations"/>
        <w:tabs>
          <w:tab w:val="right" w:leader="dot" w:pos="9016"/>
        </w:tabs>
        <w:rPr>
          <w:rFonts w:cstheme="minorBidi"/>
          <w:caps w:val="0"/>
          <w:noProof/>
          <w:sz w:val="22"/>
          <w:szCs w:val="22"/>
        </w:rPr>
      </w:pPr>
      <w:hyperlink w:anchor="_Toc16504777" w:history="1">
        <w:r w:rsidRPr="00845FD5">
          <w:rPr>
            <w:rStyle w:val="Lienhypertexte"/>
            <w:noProof/>
          </w:rPr>
          <w:t>Figure 35 : Islope en % LT5537</w:t>
        </w:r>
        <w:r>
          <w:rPr>
            <w:noProof/>
            <w:webHidden/>
          </w:rPr>
          <w:tab/>
        </w:r>
        <w:r>
          <w:rPr>
            <w:noProof/>
            <w:webHidden/>
          </w:rPr>
          <w:fldChar w:fldCharType="begin"/>
        </w:r>
        <w:r>
          <w:rPr>
            <w:noProof/>
            <w:webHidden/>
          </w:rPr>
          <w:instrText xml:space="preserve"> PAGEREF _Toc16504777 \h </w:instrText>
        </w:r>
        <w:r>
          <w:rPr>
            <w:noProof/>
            <w:webHidden/>
          </w:rPr>
        </w:r>
        <w:r>
          <w:rPr>
            <w:noProof/>
            <w:webHidden/>
          </w:rPr>
          <w:fldChar w:fldCharType="separate"/>
        </w:r>
        <w:r>
          <w:rPr>
            <w:noProof/>
            <w:webHidden/>
          </w:rPr>
          <w:t>36</w:t>
        </w:r>
        <w:r>
          <w:rPr>
            <w:noProof/>
            <w:webHidden/>
          </w:rPr>
          <w:fldChar w:fldCharType="end"/>
        </w:r>
      </w:hyperlink>
    </w:p>
    <w:p w14:paraId="13578863" w14:textId="76852914" w:rsidR="0030503A" w:rsidRDefault="0030503A">
      <w:pPr>
        <w:pStyle w:val="Tabledesillustrations"/>
        <w:tabs>
          <w:tab w:val="right" w:leader="dot" w:pos="9016"/>
        </w:tabs>
        <w:rPr>
          <w:rFonts w:cstheme="minorBidi"/>
          <w:caps w:val="0"/>
          <w:noProof/>
          <w:sz w:val="22"/>
          <w:szCs w:val="22"/>
        </w:rPr>
      </w:pPr>
      <w:hyperlink w:anchor="_Toc16504778" w:history="1">
        <w:r w:rsidRPr="00845FD5">
          <w:rPr>
            <w:rStyle w:val="Lienhypertexte"/>
            <w:noProof/>
          </w:rPr>
          <w:t>Figure 36 : LT5537 à 400MHz</w:t>
        </w:r>
        <w:r>
          <w:rPr>
            <w:noProof/>
            <w:webHidden/>
          </w:rPr>
          <w:tab/>
        </w:r>
        <w:r>
          <w:rPr>
            <w:noProof/>
            <w:webHidden/>
          </w:rPr>
          <w:fldChar w:fldCharType="begin"/>
        </w:r>
        <w:r>
          <w:rPr>
            <w:noProof/>
            <w:webHidden/>
          </w:rPr>
          <w:instrText xml:space="preserve"> PAGEREF _Toc16504778 \h </w:instrText>
        </w:r>
        <w:r>
          <w:rPr>
            <w:noProof/>
            <w:webHidden/>
          </w:rPr>
        </w:r>
        <w:r>
          <w:rPr>
            <w:noProof/>
            <w:webHidden/>
          </w:rPr>
          <w:fldChar w:fldCharType="separate"/>
        </w:r>
        <w:r>
          <w:rPr>
            <w:noProof/>
            <w:webHidden/>
          </w:rPr>
          <w:t>36</w:t>
        </w:r>
        <w:r>
          <w:rPr>
            <w:noProof/>
            <w:webHidden/>
          </w:rPr>
          <w:fldChar w:fldCharType="end"/>
        </w:r>
      </w:hyperlink>
    </w:p>
    <w:p w14:paraId="2017E72D" w14:textId="6D108482" w:rsidR="0030503A" w:rsidRDefault="0030503A">
      <w:pPr>
        <w:pStyle w:val="Tabledesillustrations"/>
        <w:tabs>
          <w:tab w:val="right" w:leader="dot" w:pos="9016"/>
        </w:tabs>
        <w:rPr>
          <w:rFonts w:cstheme="minorBidi"/>
          <w:caps w:val="0"/>
          <w:noProof/>
          <w:sz w:val="22"/>
          <w:szCs w:val="22"/>
        </w:rPr>
      </w:pPr>
      <w:hyperlink w:anchor="_Toc16504779" w:history="1">
        <w:r w:rsidRPr="00845FD5">
          <w:rPr>
            <w:rStyle w:val="Lienhypertexte"/>
            <w:noProof/>
          </w:rPr>
          <w:t>Figure 37 :schéma du LT5537</w:t>
        </w:r>
        <w:r>
          <w:rPr>
            <w:noProof/>
            <w:webHidden/>
          </w:rPr>
          <w:tab/>
        </w:r>
        <w:r>
          <w:rPr>
            <w:noProof/>
            <w:webHidden/>
          </w:rPr>
          <w:fldChar w:fldCharType="begin"/>
        </w:r>
        <w:r>
          <w:rPr>
            <w:noProof/>
            <w:webHidden/>
          </w:rPr>
          <w:instrText xml:space="preserve"> PAGEREF _Toc16504779 \h </w:instrText>
        </w:r>
        <w:r>
          <w:rPr>
            <w:noProof/>
            <w:webHidden/>
          </w:rPr>
        </w:r>
        <w:r>
          <w:rPr>
            <w:noProof/>
            <w:webHidden/>
          </w:rPr>
          <w:fldChar w:fldCharType="separate"/>
        </w:r>
        <w:r>
          <w:rPr>
            <w:noProof/>
            <w:webHidden/>
          </w:rPr>
          <w:t>37</w:t>
        </w:r>
        <w:r>
          <w:rPr>
            <w:noProof/>
            <w:webHidden/>
          </w:rPr>
          <w:fldChar w:fldCharType="end"/>
        </w:r>
      </w:hyperlink>
    </w:p>
    <w:p w14:paraId="500C7F71" w14:textId="70ADA78A" w:rsidR="0030503A" w:rsidRDefault="0030503A">
      <w:pPr>
        <w:pStyle w:val="Tabledesillustrations"/>
        <w:tabs>
          <w:tab w:val="right" w:leader="dot" w:pos="9016"/>
        </w:tabs>
        <w:rPr>
          <w:rFonts w:cstheme="minorBidi"/>
          <w:caps w:val="0"/>
          <w:noProof/>
          <w:sz w:val="22"/>
          <w:szCs w:val="22"/>
        </w:rPr>
      </w:pPr>
      <w:hyperlink w:anchor="_Toc16504780" w:history="1">
        <w:r w:rsidRPr="00845FD5">
          <w:rPr>
            <w:rStyle w:val="Lienhypertexte"/>
            <w:noProof/>
          </w:rPr>
          <w:t>Figure 38 : réception du signal sous forme digitale</w:t>
        </w:r>
        <w:r>
          <w:rPr>
            <w:noProof/>
            <w:webHidden/>
          </w:rPr>
          <w:tab/>
        </w:r>
        <w:r>
          <w:rPr>
            <w:noProof/>
            <w:webHidden/>
          </w:rPr>
          <w:fldChar w:fldCharType="begin"/>
        </w:r>
        <w:r>
          <w:rPr>
            <w:noProof/>
            <w:webHidden/>
          </w:rPr>
          <w:instrText xml:space="preserve"> PAGEREF _Toc16504780 \h </w:instrText>
        </w:r>
        <w:r>
          <w:rPr>
            <w:noProof/>
            <w:webHidden/>
          </w:rPr>
        </w:r>
        <w:r>
          <w:rPr>
            <w:noProof/>
            <w:webHidden/>
          </w:rPr>
          <w:fldChar w:fldCharType="separate"/>
        </w:r>
        <w:r>
          <w:rPr>
            <w:noProof/>
            <w:webHidden/>
          </w:rPr>
          <w:t>38</w:t>
        </w:r>
        <w:r>
          <w:rPr>
            <w:noProof/>
            <w:webHidden/>
          </w:rPr>
          <w:fldChar w:fldCharType="end"/>
        </w:r>
      </w:hyperlink>
    </w:p>
    <w:p w14:paraId="0A81E094" w14:textId="299B44C7" w:rsidR="0030503A" w:rsidRDefault="0030503A">
      <w:pPr>
        <w:pStyle w:val="Tabledesillustrations"/>
        <w:tabs>
          <w:tab w:val="right" w:leader="dot" w:pos="9016"/>
        </w:tabs>
        <w:rPr>
          <w:rFonts w:cstheme="minorBidi"/>
          <w:caps w:val="0"/>
          <w:noProof/>
          <w:sz w:val="22"/>
          <w:szCs w:val="22"/>
        </w:rPr>
      </w:pPr>
      <w:hyperlink w:anchor="_Toc16504781" w:history="1">
        <w:r w:rsidRPr="00845FD5">
          <w:rPr>
            <w:rStyle w:val="Lienhypertexte"/>
            <w:noProof/>
          </w:rPr>
          <w:t>Figure 39 : schéma comparateur datasheet LMV331</w:t>
        </w:r>
        <w:r>
          <w:rPr>
            <w:noProof/>
            <w:webHidden/>
          </w:rPr>
          <w:tab/>
        </w:r>
        <w:r>
          <w:rPr>
            <w:noProof/>
            <w:webHidden/>
          </w:rPr>
          <w:fldChar w:fldCharType="begin"/>
        </w:r>
        <w:r>
          <w:rPr>
            <w:noProof/>
            <w:webHidden/>
          </w:rPr>
          <w:instrText xml:space="preserve"> PAGEREF _Toc16504781 \h </w:instrText>
        </w:r>
        <w:r>
          <w:rPr>
            <w:noProof/>
            <w:webHidden/>
          </w:rPr>
        </w:r>
        <w:r>
          <w:rPr>
            <w:noProof/>
            <w:webHidden/>
          </w:rPr>
          <w:fldChar w:fldCharType="separate"/>
        </w:r>
        <w:r>
          <w:rPr>
            <w:noProof/>
            <w:webHidden/>
          </w:rPr>
          <w:t>39</w:t>
        </w:r>
        <w:r>
          <w:rPr>
            <w:noProof/>
            <w:webHidden/>
          </w:rPr>
          <w:fldChar w:fldCharType="end"/>
        </w:r>
      </w:hyperlink>
    </w:p>
    <w:p w14:paraId="33914F07" w14:textId="7675A416" w:rsidR="0030503A" w:rsidRDefault="0030503A">
      <w:pPr>
        <w:pStyle w:val="Tabledesillustrations"/>
        <w:tabs>
          <w:tab w:val="right" w:leader="dot" w:pos="9016"/>
        </w:tabs>
        <w:rPr>
          <w:rFonts w:cstheme="minorBidi"/>
          <w:caps w:val="0"/>
          <w:noProof/>
          <w:sz w:val="22"/>
          <w:szCs w:val="22"/>
        </w:rPr>
      </w:pPr>
      <w:hyperlink w:anchor="_Toc16504782" w:history="1">
        <w:r w:rsidRPr="00845FD5">
          <w:rPr>
            <w:rStyle w:val="Lienhypertexte"/>
            <w:noProof/>
          </w:rPr>
          <w:t>Figure 40 : Boutons Hardware</w:t>
        </w:r>
        <w:r>
          <w:rPr>
            <w:noProof/>
            <w:webHidden/>
          </w:rPr>
          <w:tab/>
        </w:r>
        <w:r>
          <w:rPr>
            <w:noProof/>
            <w:webHidden/>
          </w:rPr>
          <w:fldChar w:fldCharType="begin"/>
        </w:r>
        <w:r>
          <w:rPr>
            <w:noProof/>
            <w:webHidden/>
          </w:rPr>
          <w:instrText xml:space="preserve"> PAGEREF _Toc16504782 \h </w:instrText>
        </w:r>
        <w:r>
          <w:rPr>
            <w:noProof/>
            <w:webHidden/>
          </w:rPr>
        </w:r>
        <w:r>
          <w:rPr>
            <w:noProof/>
            <w:webHidden/>
          </w:rPr>
          <w:fldChar w:fldCharType="separate"/>
        </w:r>
        <w:r>
          <w:rPr>
            <w:noProof/>
            <w:webHidden/>
          </w:rPr>
          <w:t>40</w:t>
        </w:r>
        <w:r>
          <w:rPr>
            <w:noProof/>
            <w:webHidden/>
          </w:rPr>
          <w:fldChar w:fldCharType="end"/>
        </w:r>
      </w:hyperlink>
    </w:p>
    <w:p w14:paraId="6891A166" w14:textId="1868D460" w:rsidR="0030503A" w:rsidRDefault="0030503A">
      <w:pPr>
        <w:pStyle w:val="Tabledesillustrations"/>
        <w:tabs>
          <w:tab w:val="right" w:leader="dot" w:pos="9016"/>
        </w:tabs>
        <w:rPr>
          <w:rFonts w:cstheme="minorBidi"/>
          <w:caps w:val="0"/>
          <w:noProof/>
          <w:sz w:val="22"/>
          <w:szCs w:val="22"/>
        </w:rPr>
      </w:pPr>
      <w:hyperlink w:anchor="_Toc16504783" w:history="1">
        <w:r w:rsidRPr="00845FD5">
          <w:rPr>
            <w:rStyle w:val="Lienhypertexte"/>
            <w:noProof/>
          </w:rPr>
          <w:t>Figure 41 : Alimentation 5V du circuit</w:t>
        </w:r>
        <w:r>
          <w:rPr>
            <w:noProof/>
            <w:webHidden/>
          </w:rPr>
          <w:tab/>
        </w:r>
        <w:r>
          <w:rPr>
            <w:noProof/>
            <w:webHidden/>
          </w:rPr>
          <w:fldChar w:fldCharType="begin"/>
        </w:r>
        <w:r>
          <w:rPr>
            <w:noProof/>
            <w:webHidden/>
          </w:rPr>
          <w:instrText xml:space="preserve"> PAGEREF _Toc16504783 \h </w:instrText>
        </w:r>
        <w:r>
          <w:rPr>
            <w:noProof/>
            <w:webHidden/>
          </w:rPr>
        </w:r>
        <w:r>
          <w:rPr>
            <w:noProof/>
            <w:webHidden/>
          </w:rPr>
          <w:fldChar w:fldCharType="separate"/>
        </w:r>
        <w:r>
          <w:rPr>
            <w:noProof/>
            <w:webHidden/>
          </w:rPr>
          <w:t>40</w:t>
        </w:r>
        <w:r>
          <w:rPr>
            <w:noProof/>
            <w:webHidden/>
          </w:rPr>
          <w:fldChar w:fldCharType="end"/>
        </w:r>
      </w:hyperlink>
    </w:p>
    <w:p w14:paraId="35E9A870" w14:textId="40FCDB8E" w:rsidR="0030503A" w:rsidRDefault="0030503A">
      <w:pPr>
        <w:pStyle w:val="Tabledesillustrations"/>
        <w:tabs>
          <w:tab w:val="right" w:leader="dot" w:pos="9016"/>
        </w:tabs>
        <w:rPr>
          <w:rFonts w:cstheme="minorBidi"/>
          <w:caps w:val="0"/>
          <w:noProof/>
          <w:sz w:val="22"/>
          <w:szCs w:val="22"/>
        </w:rPr>
      </w:pPr>
      <w:hyperlink w:anchor="_Toc16504784" w:history="1">
        <w:r w:rsidRPr="00845FD5">
          <w:rPr>
            <w:rStyle w:val="Lienhypertexte"/>
            <w:noProof/>
          </w:rPr>
          <w:t>Figure 42 : Diagramme de Smith de l’antenne LPDA avec balun</w:t>
        </w:r>
        <w:r>
          <w:rPr>
            <w:noProof/>
            <w:webHidden/>
          </w:rPr>
          <w:tab/>
        </w:r>
        <w:r>
          <w:rPr>
            <w:noProof/>
            <w:webHidden/>
          </w:rPr>
          <w:fldChar w:fldCharType="begin"/>
        </w:r>
        <w:r>
          <w:rPr>
            <w:noProof/>
            <w:webHidden/>
          </w:rPr>
          <w:instrText xml:space="preserve"> PAGEREF _Toc16504784 \h </w:instrText>
        </w:r>
        <w:r>
          <w:rPr>
            <w:noProof/>
            <w:webHidden/>
          </w:rPr>
        </w:r>
        <w:r>
          <w:rPr>
            <w:noProof/>
            <w:webHidden/>
          </w:rPr>
          <w:fldChar w:fldCharType="separate"/>
        </w:r>
        <w:r>
          <w:rPr>
            <w:noProof/>
            <w:webHidden/>
          </w:rPr>
          <w:t>41</w:t>
        </w:r>
        <w:r>
          <w:rPr>
            <w:noProof/>
            <w:webHidden/>
          </w:rPr>
          <w:fldChar w:fldCharType="end"/>
        </w:r>
      </w:hyperlink>
    </w:p>
    <w:p w14:paraId="5FEF971E" w14:textId="74629C20" w:rsidR="0030503A" w:rsidRDefault="0030503A">
      <w:pPr>
        <w:pStyle w:val="Tabledesillustrations"/>
        <w:tabs>
          <w:tab w:val="right" w:leader="dot" w:pos="9016"/>
        </w:tabs>
        <w:rPr>
          <w:rFonts w:cstheme="minorBidi"/>
          <w:caps w:val="0"/>
          <w:noProof/>
          <w:sz w:val="22"/>
          <w:szCs w:val="22"/>
        </w:rPr>
      </w:pPr>
      <w:hyperlink w:anchor="_Toc16504785" w:history="1">
        <w:r w:rsidRPr="00845FD5">
          <w:rPr>
            <w:rStyle w:val="Lienhypertexte"/>
            <w:noProof/>
          </w:rPr>
          <w:t>Figure 43 : Diagramme de réflexion de l'antenne LPDA avec balun</w:t>
        </w:r>
        <w:r>
          <w:rPr>
            <w:noProof/>
            <w:webHidden/>
          </w:rPr>
          <w:tab/>
        </w:r>
        <w:r>
          <w:rPr>
            <w:noProof/>
            <w:webHidden/>
          </w:rPr>
          <w:fldChar w:fldCharType="begin"/>
        </w:r>
        <w:r>
          <w:rPr>
            <w:noProof/>
            <w:webHidden/>
          </w:rPr>
          <w:instrText xml:space="preserve"> PAGEREF _Toc16504785 \h </w:instrText>
        </w:r>
        <w:r>
          <w:rPr>
            <w:noProof/>
            <w:webHidden/>
          </w:rPr>
        </w:r>
        <w:r>
          <w:rPr>
            <w:noProof/>
            <w:webHidden/>
          </w:rPr>
          <w:fldChar w:fldCharType="separate"/>
        </w:r>
        <w:r>
          <w:rPr>
            <w:noProof/>
            <w:webHidden/>
          </w:rPr>
          <w:t>42</w:t>
        </w:r>
        <w:r>
          <w:rPr>
            <w:noProof/>
            <w:webHidden/>
          </w:rPr>
          <w:fldChar w:fldCharType="end"/>
        </w:r>
      </w:hyperlink>
    </w:p>
    <w:p w14:paraId="05855037" w14:textId="42722CE8" w:rsidR="0030503A" w:rsidRDefault="0030503A">
      <w:pPr>
        <w:pStyle w:val="Tabledesillustrations"/>
        <w:tabs>
          <w:tab w:val="right" w:leader="dot" w:pos="9016"/>
        </w:tabs>
        <w:rPr>
          <w:rFonts w:cstheme="minorBidi"/>
          <w:caps w:val="0"/>
          <w:noProof/>
          <w:sz w:val="22"/>
          <w:szCs w:val="22"/>
        </w:rPr>
      </w:pPr>
      <w:hyperlink w:anchor="_Toc16504786" w:history="1">
        <w:r w:rsidRPr="00845FD5">
          <w:rPr>
            <w:rStyle w:val="Lienhypertexte"/>
            <w:noProof/>
          </w:rPr>
          <w:t>Figure 44 : Diagramme de Smith de l’antenne LPDA avec balun</w:t>
        </w:r>
        <w:r>
          <w:rPr>
            <w:noProof/>
            <w:webHidden/>
          </w:rPr>
          <w:tab/>
        </w:r>
        <w:r>
          <w:rPr>
            <w:noProof/>
            <w:webHidden/>
          </w:rPr>
          <w:fldChar w:fldCharType="begin"/>
        </w:r>
        <w:r>
          <w:rPr>
            <w:noProof/>
            <w:webHidden/>
          </w:rPr>
          <w:instrText xml:space="preserve"> PAGEREF _Toc16504786 \h </w:instrText>
        </w:r>
        <w:r>
          <w:rPr>
            <w:noProof/>
            <w:webHidden/>
          </w:rPr>
        </w:r>
        <w:r>
          <w:rPr>
            <w:noProof/>
            <w:webHidden/>
          </w:rPr>
          <w:fldChar w:fldCharType="separate"/>
        </w:r>
        <w:r>
          <w:rPr>
            <w:noProof/>
            <w:webHidden/>
          </w:rPr>
          <w:t>43</w:t>
        </w:r>
        <w:r>
          <w:rPr>
            <w:noProof/>
            <w:webHidden/>
          </w:rPr>
          <w:fldChar w:fldCharType="end"/>
        </w:r>
      </w:hyperlink>
    </w:p>
    <w:p w14:paraId="6662FA30" w14:textId="6B30BEA9" w:rsidR="0030503A" w:rsidRDefault="0030503A">
      <w:pPr>
        <w:pStyle w:val="Tabledesillustrations"/>
        <w:tabs>
          <w:tab w:val="right" w:leader="dot" w:pos="9016"/>
        </w:tabs>
        <w:rPr>
          <w:rFonts w:cstheme="minorBidi"/>
          <w:caps w:val="0"/>
          <w:noProof/>
          <w:sz w:val="22"/>
          <w:szCs w:val="22"/>
        </w:rPr>
      </w:pPr>
      <w:hyperlink w:anchor="_Toc16504787" w:history="1">
        <w:r w:rsidRPr="00845FD5">
          <w:rPr>
            <w:rStyle w:val="Lienhypertexte"/>
            <w:noProof/>
          </w:rPr>
          <w:t>Figure 45: Diagramme de réflexion de l'antenne LOOP avec balun</w:t>
        </w:r>
        <w:r>
          <w:rPr>
            <w:noProof/>
            <w:webHidden/>
          </w:rPr>
          <w:tab/>
        </w:r>
        <w:r>
          <w:rPr>
            <w:noProof/>
            <w:webHidden/>
          </w:rPr>
          <w:fldChar w:fldCharType="begin"/>
        </w:r>
        <w:r>
          <w:rPr>
            <w:noProof/>
            <w:webHidden/>
          </w:rPr>
          <w:instrText xml:space="preserve"> PAGEREF _Toc16504787 \h </w:instrText>
        </w:r>
        <w:r>
          <w:rPr>
            <w:noProof/>
            <w:webHidden/>
          </w:rPr>
        </w:r>
        <w:r>
          <w:rPr>
            <w:noProof/>
            <w:webHidden/>
          </w:rPr>
          <w:fldChar w:fldCharType="separate"/>
        </w:r>
        <w:r>
          <w:rPr>
            <w:noProof/>
            <w:webHidden/>
          </w:rPr>
          <w:t>44</w:t>
        </w:r>
        <w:r>
          <w:rPr>
            <w:noProof/>
            <w:webHidden/>
          </w:rPr>
          <w:fldChar w:fldCharType="end"/>
        </w:r>
      </w:hyperlink>
    </w:p>
    <w:p w14:paraId="7E24E3B8" w14:textId="7D851690" w:rsidR="0030503A" w:rsidRDefault="0030503A">
      <w:pPr>
        <w:pStyle w:val="Tabledesillustrations"/>
        <w:tabs>
          <w:tab w:val="right" w:leader="dot" w:pos="9016"/>
        </w:tabs>
        <w:rPr>
          <w:rFonts w:cstheme="minorBidi"/>
          <w:caps w:val="0"/>
          <w:noProof/>
          <w:sz w:val="22"/>
          <w:szCs w:val="22"/>
        </w:rPr>
      </w:pPr>
      <w:hyperlink w:anchor="_Toc16504788" w:history="1">
        <w:r w:rsidRPr="00845FD5">
          <w:rPr>
            <w:rStyle w:val="Lienhypertexte"/>
            <w:noProof/>
          </w:rPr>
          <w:t>Figure 46: Diagramme de Smith de l’antenne LPDA adaptée</w:t>
        </w:r>
        <w:r>
          <w:rPr>
            <w:noProof/>
            <w:webHidden/>
          </w:rPr>
          <w:tab/>
        </w:r>
        <w:r>
          <w:rPr>
            <w:noProof/>
            <w:webHidden/>
          </w:rPr>
          <w:fldChar w:fldCharType="begin"/>
        </w:r>
        <w:r>
          <w:rPr>
            <w:noProof/>
            <w:webHidden/>
          </w:rPr>
          <w:instrText xml:space="preserve"> PAGEREF _Toc16504788 \h </w:instrText>
        </w:r>
        <w:r>
          <w:rPr>
            <w:noProof/>
            <w:webHidden/>
          </w:rPr>
        </w:r>
        <w:r>
          <w:rPr>
            <w:noProof/>
            <w:webHidden/>
          </w:rPr>
          <w:fldChar w:fldCharType="separate"/>
        </w:r>
        <w:r>
          <w:rPr>
            <w:noProof/>
            <w:webHidden/>
          </w:rPr>
          <w:t>45</w:t>
        </w:r>
        <w:r>
          <w:rPr>
            <w:noProof/>
            <w:webHidden/>
          </w:rPr>
          <w:fldChar w:fldCharType="end"/>
        </w:r>
      </w:hyperlink>
    </w:p>
    <w:p w14:paraId="6840F357" w14:textId="6EC77D82" w:rsidR="0030503A" w:rsidRDefault="0030503A">
      <w:pPr>
        <w:pStyle w:val="Tabledesillustrations"/>
        <w:tabs>
          <w:tab w:val="right" w:leader="dot" w:pos="9016"/>
        </w:tabs>
        <w:rPr>
          <w:rFonts w:cstheme="minorBidi"/>
          <w:caps w:val="0"/>
          <w:noProof/>
          <w:sz w:val="22"/>
          <w:szCs w:val="22"/>
        </w:rPr>
      </w:pPr>
      <w:hyperlink w:anchor="_Toc16504789" w:history="1">
        <w:r w:rsidRPr="00845FD5">
          <w:rPr>
            <w:rStyle w:val="Lienhypertexte"/>
            <w:noProof/>
          </w:rPr>
          <w:t>Figure 47: Diagramme de réflexion de l’antenne LPDA adaptée</w:t>
        </w:r>
        <w:r>
          <w:rPr>
            <w:noProof/>
            <w:webHidden/>
          </w:rPr>
          <w:tab/>
        </w:r>
        <w:r>
          <w:rPr>
            <w:noProof/>
            <w:webHidden/>
          </w:rPr>
          <w:fldChar w:fldCharType="begin"/>
        </w:r>
        <w:r>
          <w:rPr>
            <w:noProof/>
            <w:webHidden/>
          </w:rPr>
          <w:instrText xml:space="preserve"> PAGEREF _Toc16504789 \h </w:instrText>
        </w:r>
        <w:r>
          <w:rPr>
            <w:noProof/>
            <w:webHidden/>
          </w:rPr>
        </w:r>
        <w:r>
          <w:rPr>
            <w:noProof/>
            <w:webHidden/>
          </w:rPr>
          <w:fldChar w:fldCharType="separate"/>
        </w:r>
        <w:r>
          <w:rPr>
            <w:noProof/>
            <w:webHidden/>
          </w:rPr>
          <w:t>46</w:t>
        </w:r>
        <w:r>
          <w:rPr>
            <w:noProof/>
            <w:webHidden/>
          </w:rPr>
          <w:fldChar w:fldCharType="end"/>
        </w:r>
      </w:hyperlink>
    </w:p>
    <w:p w14:paraId="1EC44738" w14:textId="6EE49F8B" w:rsidR="0030503A" w:rsidRDefault="0030503A">
      <w:pPr>
        <w:pStyle w:val="Tabledesillustrations"/>
        <w:tabs>
          <w:tab w:val="right" w:leader="dot" w:pos="9016"/>
        </w:tabs>
        <w:rPr>
          <w:rFonts w:cstheme="minorBidi"/>
          <w:caps w:val="0"/>
          <w:noProof/>
          <w:sz w:val="22"/>
          <w:szCs w:val="22"/>
        </w:rPr>
      </w:pPr>
      <w:hyperlink w:anchor="_Toc16504790" w:history="1">
        <w:r w:rsidRPr="00845FD5">
          <w:rPr>
            <w:rStyle w:val="Lienhypertexte"/>
            <w:noProof/>
          </w:rPr>
          <w:t>Figure 48: 5V et 3V</w:t>
        </w:r>
        <w:r>
          <w:rPr>
            <w:noProof/>
            <w:webHidden/>
          </w:rPr>
          <w:tab/>
        </w:r>
        <w:r>
          <w:rPr>
            <w:noProof/>
            <w:webHidden/>
          </w:rPr>
          <w:fldChar w:fldCharType="begin"/>
        </w:r>
        <w:r>
          <w:rPr>
            <w:noProof/>
            <w:webHidden/>
          </w:rPr>
          <w:instrText xml:space="preserve"> PAGEREF _Toc16504790 \h </w:instrText>
        </w:r>
        <w:r>
          <w:rPr>
            <w:noProof/>
            <w:webHidden/>
          </w:rPr>
        </w:r>
        <w:r>
          <w:rPr>
            <w:noProof/>
            <w:webHidden/>
          </w:rPr>
          <w:fldChar w:fldCharType="separate"/>
        </w:r>
        <w:r>
          <w:rPr>
            <w:noProof/>
            <w:webHidden/>
          </w:rPr>
          <w:t>47</w:t>
        </w:r>
        <w:r>
          <w:rPr>
            <w:noProof/>
            <w:webHidden/>
          </w:rPr>
          <w:fldChar w:fldCharType="end"/>
        </w:r>
      </w:hyperlink>
    </w:p>
    <w:p w14:paraId="6AECF76C" w14:textId="4CA4E2DF" w:rsidR="0030503A" w:rsidRDefault="0030503A">
      <w:pPr>
        <w:pStyle w:val="Tabledesillustrations"/>
        <w:tabs>
          <w:tab w:val="right" w:leader="dot" w:pos="9016"/>
        </w:tabs>
        <w:rPr>
          <w:rFonts w:cstheme="minorBidi"/>
          <w:caps w:val="0"/>
          <w:noProof/>
          <w:sz w:val="22"/>
          <w:szCs w:val="22"/>
        </w:rPr>
      </w:pPr>
      <w:hyperlink w:anchor="_Toc16504791" w:history="1">
        <w:r w:rsidRPr="00845FD5">
          <w:rPr>
            <w:rStyle w:val="Lienhypertexte"/>
            <w:noProof/>
          </w:rPr>
          <w:t>Figure 49 : réception du signal de la SensorBall</w:t>
        </w:r>
        <w:r>
          <w:rPr>
            <w:noProof/>
            <w:webHidden/>
          </w:rPr>
          <w:tab/>
        </w:r>
        <w:r>
          <w:rPr>
            <w:noProof/>
            <w:webHidden/>
          </w:rPr>
          <w:fldChar w:fldCharType="begin"/>
        </w:r>
        <w:r>
          <w:rPr>
            <w:noProof/>
            <w:webHidden/>
          </w:rPr>
          <w:instrText xml:space="preserve"> PAGEREF _Toc16504791 \h </w:instrText>
        </w:r>
        <w:r>
          <w:rPr>
            <w:noProof/>
            <w:webHidden/>
          </w:rPr>
        </w:r>
        <w:r>
          <w:rPr>
            <w:noProof/>
            <w:webHidden/>
          </w:rPr>
          <w:fldChar w:fldCharType="separate"/>
        </w:r>
        <w:r>
          <w:rPr>
            <w:noProof/>
            <w:webHidden/>
          </w:rPr>
          <w:t>48</w:t>
        </w:r>
        <w:r>
          <w:rPr>
            <w:noProof/>
            <w:webHidden/>
          </w:rPr>
          <w:fldChar w:fldCharType="end"/>
        </w:r>
      </w:hyperlink>
    </w:p>
    <w:p w14:paraId="1FDCE066" w14:textId="72B74BCB" w:rsidR="0030503A" w:rsidRDefault="0030503A">
      <w:pPr>
        <w:pStyle w:val="Tabledesillustrations"/>
        <w:tabs>
          <w:tab w:val="right" w:leader="dot" w:pos="9016"/>
        </w:tabs>
        <w:rPr>
          <w:rFonts w:cstheme="minorBidi"/>
          <w:caps w:val="0"/>
          <w:noProof/>
          <w:sz w:val="22"/>
          <w:szCs w:val="22"/>
        </w:rPr>
      </w:pPr>
      <w:hyperlink w:anchor="_Toc16504792" w:history="1">
        <w:r w:rsidRPr="00845FD5">
          <w:rPr>
            <w:rStyle w:val="Lienhypertexte"/>
            <w:noProof/>
          </w:rPr>
          <w:t>Figure 50: réception du signal de la sensorBall avec filtre</w:t>
        </w:r>
        <w:r>
          <w:rPr>
            <w:noProof/>
            <w:webHidden/>
          </w:rPr>
          <w:tab/>
        </w:r>
        <w:r>
          <w:rPr>
            <w:noProof/>
            <w:webHidden/>
          </w:rPr>
          <w:fldChar w:fldCharType="begin"/>
        </w:r>
        <w:r>
          <w:rPr>
            <w:noProof/>
            <w:webHidden/>
          </w:rPr>
          <w:instrText xml:space="preserve"> PAGEREF _Toc16504792 \h </w:instrText>
        </w:r>
        <w:r>
          <w:rPr>
            <w:noProof/>
            <w:webHidden/>
          </w:rPr>
        </w:r>
        <w:r>
          <w:rPr>
            <w:noProof/>
            <w:webHidden/>
          </w:rPr>
          <w:fldChar w:fldCharType="separate"/>
        </w:r>
        <w:r>
          <w:rPr>
            <w:noProof/>
            <w:webHidden/>
          </w:rPr>
          <w:t>48</w:t>
        </w:r>
        <w:r>
          <w:rPr>
            <w:noProof/>
            <w:webHidden/>
          </w:rPr>
          <w:fldChar w:fldCharType="end"/>
        </w:r>
      </w:hyperlink>
    </w:p>
    <w:p w14:paraId="77996DC3" w14:textId="70A6F989" w:rsidR="0030503A" w:rsidRDefault="0030503A">
      <w:pPr>
        <w:pStyle w:val="Tabledesillustrations"/>
        <w:tabs>
          <w:tab w:val="right" w:leader="dot" w:pos="9016"/>
        </w:tabs>
        <w:rPr>
          <w:rFonts w:cstheme="minorBidi"/>
          <w:caps w:val="0"/>
          <w:noProof/>
          <w:sz w:val="22"/>
          <w:szCs w:val="22"/>
        </w:rPr>
      </w:pPr>
      <w:hyperlink w:anchor="_Toc16504793" w:history="1">
        <w:r w:rsidRPr="00845FD5">
          <w:rPr>
            <w:rStyle w:val="Lienhypertexte"/>
            <w:noProof/>
          </w:rPr>
          <w:t>Figure 51 : tension de référence</w:t>
        </w:r>
        <w:r>
          <w:rPr>
            <w:noProof/>
            <w:webHidden/>
          </w:rPr>
          <w:tab/>
        </w:r>
        <w:r>
          <w:rPr>
            <w:noProof/>
            <w:webHidden/>
          </w:rPr>
          <w:fldChar w:fldCharType="begin"/>
        </w:r>
        <w:r>
          <w:rPr>
            <w:noProof/>
            <w:webHidden/>
          </w:rPr>
          <w:instrText xml:space="preserve"> PAGEREF _Toc16504793 \h </w:instrText>
        </w:r>
        <w:r>
          <w:rPr>
            <w:noProof/>
            <w:webHidden/>
          </w:rPr>
        </w:r>
        <w:r>
          <w:rPr>
            <w:noProof/>
            <w:webHidden/>
          </w:rPr>
          <w:fldChar w:fldCharType="separate"/>
        </w:r>
        <w:r>
          <w:rPr>
            <w:noProof/>
            <w:webHidden/>
          </w:rPr>
          <w:t>49</w:t>
        </w:r>
        <w:r>
          <w:rPr>
            <w:noProof/>
            <w:webHidden/>
          </w:rPr>
          <w:fldChar w:fldCharType="end"/>
        </w:r>
      </w:hyperlink>
    </w:p>
    <w:p w14:paraId="5414C155" w14:textId="73F1BF54" w:rsidR="0030503A" w:rsidRDefault="0030503A">
      <w:pPr>
        <w:pStyle w:val="Tabledesillustrations"/>
        <w:tabs>
          <w:tab w:val="right" w:leader="dot" w:pos="9016"/>
        </w:tabs>
        <w:rPr>
          <w:rFonts w:cstheme="minorBidi"/>
          <w:caps w:val="0"/>
          <w:noProof/>
          <w:sz w:val="22"/>
          <w:szCs w:val="22"/>
        </w:rPr>
      </w:pPr>
      <w:hyperlink w:anchor="_Toc16504794" w:history="1">
        <w:r w:rsidRPr="00845FD5">
          <w:rPr>
            <w:rStyle w:val="Lienhypertexte"/>
            <w:noProof/>
          </w:rPr>
          <w:t>Figure 52: Comparaison du signal reçu du LT5537</w:t>
        </w:r>
        <w:r>
          <w:rPr>
            <w:noProof/>
            <w:webHidden/>
          </w:rPr>
          <w:tab/>
        </w:r>
        <w:r>
          <w:rPr>
            <w:noProof/>
            <w:webHidden/>
          </w:rPr>
          <w:fldChar w:fldCharType="begin"/>
        </w:r>
        <w:r>
          <w:rPr>
            <w:noProof/>
            <w:webHidden/>
          </w:rPr>
          <w:instrText xml:space="preserve"> PAGEREF _Toc16504794 \h </w:instrText>
        </w:r>
        <w:r>
          <w:rPr>
            <w:noProof/>
            <w:webHidden/>
          </w:rPr>
        </w:r>
        <w:r>
          <w:rPr>
            <w:noProof/>
            <w:webHidden/>
          </w:rPr>
          <w:fldChar w:fldCharType="separate"/>
        </w:r>
        <w:r>
          <w:rPr>
            <w:noProof/>
            <w:webHidden/>
          </w:rPr>
          <w:t>49</w:t>
        </w:r>
        <w:r>
          <w:rPr>
            <w:noProof/>
            <w:webHidden/>
          </w:rPr>
          <w:fldChar w:fldCharType="end"/>
        </w:r>
      </w:hyperlink>
    </w:p>
    <w:p w14:paraId="3B49BE82" w14:textId="23C4DE60" w:rsidR="0030503A" w:rsidRDefault="0030503A">
      <w:pPr>
        <w:pStyle w:val="Tabledesillustrations"/>
        <w:tabs>
          <w:tab w:val="right" w:leader="dot" w:pos="9016"/>
        </w:tabs>
        <w:rPr>
          <w:rFonts w:cstheme="minorBidi"/>
          <w:caps w:val="0"/>
          <w:noProof/>
          <w:sz w:val="22"/>
          <w:szCs w:val="22"/>
        </w:rPr>
      </w:pPr>
      <w:hyperlink w:anchor="_Toc16504795" w:history="1">
        <w:r w:rsidRPr="00845FD5">
          <w:rPr>
            <w:rStyle w:val="Lienhypertexte"/>
            <w:noProof/>
          </w:rPr>
          <w:t>Figure 53: schéma du comparateur remis à jour</w:t>
        </w:r>
        <w:r>
          <w:rPr>
            <w:noProof/>
            <w:webHidden/>
          </w:rPr>
          <w:tab/>
        </w:r>
        <w:r>
          <w:rPr>
            <w:noProof/>
            <w:webHidden/>
          </w:rPr>
          <w:fldChar w:fldCharType="begin"/>
        </w:r>
        <w:r>
          <w:rPr>
            <w:noProof/>
            <w:webHidden/>
          </w:rPr>
          <w:instrText xml:space="preserve"> PAGEREF _Toc16504795 \h </w:instrText>
        </w:r>
        <w:r>
          <w:rPr>
            <w:noProof/>
            <w:webHidden/>
          </w:rPr>
        </w:r>
        <w:r>
          <w:rPr>
            <w:noProof/>
            <w:webHidden/>
          </w:rPr>
          <w:fldChar w:fldCharType="separate"/>
        </w:r>
        <w:r>
          <w:rPr>
            <w:noProof/>
            <w:webHidden/>
          </w:rPr>
          <w:t>50</w:t>
        </w:r>
        <w:r>
          <w:rPr>
            <w:noProof/>
            <w:webHidden/>
          </w:rPr>
          <w:fldChar w:fldCharType="end"/>
        </w:r>
      </w:hyperlink>
    </w:p>
    <w:p w14:paraId="171E58E5" w14:textId="371E2E80" w:rsidR="0030503A" w:rsidRDefault="0030503A">
      <w:pPr>
        <w:pStyle w:val="Tabledesillustrations"/>
        <w:tabs>
          <w:tab w:val="right" w:leader="dot" w:pos="9016"/>
        </w:tabs>
        <w:rPr>
          <w:rFonts w:cstheme="minorBidi"/>
          <w:caps w:val="0"/>
          <w:noProof/>
          <w:sz w:val="22"/>
          <w:szCs w:val="22"/>
        </w:rPr>
      </w:pPr>
      <w:hyperlink w:anchor="_Toc16504796" w:history="1">
        <w:r w:rsidRPr="00845FD5">
          <w:rPr>
            <w:rStyle w:val="Lienhypertexte"/>
            <w:noProof/>
          </w:rPr>
          <w:t>Figure 54: test du bouton 1</w:t>
        </w:r>
        <w:r>
          <w:rPr>
            <w:noProof/>
            <w:webHidden/>
          </w:rPr>
          <w:tab/>
        </w:r>
        <w:r>
          <w:rPr>
            <w:noProof/>
            <w:webHidden/>
          </w:rPr>
          <w:fldChar w:fldCharType="begin"/>
        </w:r>
        <w:r>
          <w:rPr>
            <w:noProof/>
            <w:webHidden/>
          </w:rPr>
          <w:instrText xml:space="preserve"> PAGEREF _Toc16504796 \h </w:instrText>
        </w:r>
        <w:r>
          <w:rPr>
            <w:noProof/>
            <w:webHidden/>
          </w:rPr>
        </w:r>
        <w:r>
          <w:rPr>
            <w:noProof/>
            <w:webHidden/>
          </w:rPr>
          <w:fldChar w:fldCharType="separate"/>
        </w:r>
        <w:r>
          <w:rPr>
            <w:noProof/>
            <w:webHidden/>
          </w:rPr>
          <w:t>50</w:t>
        </w:r>
        <w:r>
          <w:rPr>
            <w:noProof/>
            <w:webHidden/>
          </w:rPr>
          <w:fldChar w:fldCharType="end"/>
        </w:r>
      </w:hyperlink>
    </w:p>
    <w:p w14:paraId="0245109A" w14:textId="11BD49CE" w:rsidR="0030503A" w:rsidRDefault="0030503A">
      <w:pPr>
        <w:pStyle w:val="Tabledesillustrations"/>
        <w:tabs>
          <w:tab w:val="right" w:leader="dot" w:pos="9016"/>
        </w:tabs>
        <w:rPr>
          <w:rFonts w:cstheme="minorBidi"/>
          <w:caps w:val="0"/>
          <w:noProof/>
          <w:sz w:val="22"/>
          <w:szCs w:val="22"/>
        </w:rPr>
      </w:pPr>
      <w:hyperlink w:anchor="_Toc16504797" w:history="1">
        <w:r w:rsidRPr="00845FD5">
          <w:rPr>
            <w:rStyle w:val="Lienhypertexte"/>
            <w:noProof/>
          </w:rPr>
          <w:t>Figure 55: test du bouton 2</w:t>
        </w:r>
        <w:r>
          <w:rPr>
            <w:noProof/>
            <w:webHidden/>
          </w:rPr>
          <w:tab/>
        </w:r>
        <w:r>
          <w:rPr>
            <w:noProof/>
            <w:webHidden/>
          </w:rPr>
          <w:fldChar w:fldCharType="begin"/>
        </w:r>
        <w:r>
          <w:rPr>
            <w:noProof/>
            <w:webHidden/>
          </w:rPr>
          <w:instrText xml:space="preserve"> PAGEREF _Toc16504797 \h </w:instrText>
        </w:r>
        <w:r>
          <w:rPr>
            <w:noProof/>
            <w:webHidden/>
          </w:rPr>
        </w:r>
        <w:r>
          <w:rPr>
            <w:noProof/>
            <w:webHidden/>
          </w:rPr>
          <w:fldChar w:fldCharType="separate"/>
        </w:r>
        <w:r>
          <w:rPr>
            <w:noProof/>
            <w:webHidden/>
          </w:rPr>
          <w:t>51</w:t>
        </w:r>
        <w:r>
          <w:rPr>
            <w:noProof/>
            <w:webHidden/>
          </w:rPr>
          <w:fldChar w:fldCharType="end"/>
        </w:r>
      </w:hyperlink>
    </w:p>
    <w:p w14:paraId="2E9A9B65" w14:textId="78B356A5" w:rsidR="0030503A" w:rsidRDefault="0030503A">
      <w:pPr>
        <w:pStyle w:val="Tabledesillustrations"/>
        <w:tabs>
          <w:tab w:val="right" w:leader="dot" w:pos="9016"/>
        </w:tabs>
        <w:rPr>
          <w:rFonts w:cstheme="minorBidi"/>
          <w:caps w:val="0"/>
          <w:noProof/>
          <w:sz w:val="22"/>
          <w:szCs w:val="22"/>
        </w:rPr>
      </w:pPr>
      <w:hyperlink w:anchor="_Toc16504798" w:history="1">
        <w:r w:rsidRPr="00845FD5">
          <w:rPr>
            <w:rStyle w:val="Lienhypertexte"/>
            <w:noProof/>
          </w:rPr>
          <w:t>Figure 56 : trame UART</w:t>
        </w:r>
        <w:r>
          <w:rPr>
            <w:noProof/>
            <w:webHidden/>
          </w:rPr>
          <w:tab/>
        </w:r>
        <w:r>
          <w:rPr>
            <w:noProof/>
            <w:webHidden/>
          </w:rPr>
          <w:fldChar w:fldCharType="begin"/>
        </w:r>
        <w:r>
          <w:rPr>
            <w:noProof/>
            <w:webHidden/>
          </w:rPr>
          <w:instrText xml:space="preserve"> PAGEREF _Toc16504798 \h </w:instrText>
        </w:r>
        <w:r>
          <w:rPr>
            <w:noProof/>
            <w:webHidden/>
          </w:rPr>
        </w:r>
        <w:r>
          <w:rPr>
            <w:noProof/>
            <w:webHidden/>
          </w:rPr>
          <w:fldChar w:fldCharType="separate"/>
        </w:r>
        <w:r>
          <w:rPr>
            <w:noProof/>
            <w:webHidden/>
          </w:rPr>
          <w:t>52</w:t>
        </w:r>
        <w:r>
          <w:rPr>
            <w:noProof/>
            <w:webHidden/>
          </w:rPr>
          <w:fldChar w:fldCharType="end"/>
        </w:r>
      </w:hyperlink>
    </w:p>
    <w:p w14:paraId="7C48350D" w14:textId="3B35AF3B" w:rsidR="0030503A" w:rsidRDefault="0030503A">
      <w:pPr>
        <w:pStyle w:val="Tabledesillustrations"/>
        <w:tabs>
          <w:tab w:val="right" w:leader="dot" w:pos="9016"/>
        </w:tabs>
        <w:rPr>
          <w:rFonts w:cstheme="minorBidi"/>
          <w:caps w:val="0"/>
          <w:noProof/>
          <w:sz w:val="22"/>
          <w:szCs w:val="22"/>
        </w:rPr>
      </w:pPr>
      <w:hyperlink w:anchor="_Toc16504799" w:history="1">
        <w:r w:rsidRPr="00845FD5">
          <w:rPr>
            <w:rStyle w:val="Lienhypertexte"/>
            <w:noProof/>
          </w:rPr>
          <w:t>Figure 57: tableau pour la transmission</w:t>
        </w:r>
        <w:r>
          <w:rPr>
            <w:noProof/>
            <w:webHidden/>
          </w:rPr>
          <w:tab/>
        </w:r>
        <w:r>
          <w:rPr>
            <w:noProof/>
            <w:webHidden/>
          </w:rPr>
          <w:fldChar w:fldCharType="begin"/>
        </w:r>
        <w:r>
          <w:rPr>
            <w:noProof/>
            <w:webHidden/>
          </w:rPr>
          <w:instrText xml:space="preserve"> PAGEREF _Toc16504799 \h </w:instrText>
        </w:r>
        <w:r>
          <w:rPr>
            <w:noProof/>
            <w:webHidden/>
          </w:rPr>
        </w:r>
        <w:r>
          <w:rPr>
            <w:noProof/>
            <w:webHidden/>
          </w:rPr>
          <w:fldChar w:fldCharType="separate"/>
        </w:r>
        <w:r>
          <w:rPr>
            <w:noProof/>
            <w:webHidden/>
          </w:rPr>
          <w:t>52</w:t>
        </w:r>
        <w:r>
          <w:rPr>
            <w:noProof/>
            <w:webHidden/>
          </w:rPr>
          <w:fldChar w:fldCharType="end"/>
        </w:r>
      </w:hyperlink>
    </w:p>
    <w:p w14:paraId="79282FE0" w14:textId="79328F15" w:rsidR="0030503A" w:rsidRDefault="0030503A">
      <w:pPr>
        <w:pStyle w:val="Tabledesillustrations"/>
        <w:tabs>
          <w:tab w:val="right" w:leader="dot" w:pos="9016"/>
        </w:tabs>
        <w:rPr>
          <w:rFonts w:cstheme="minorBidi"/>
          <w:caps w:val="0"/>
          <w:noProof/>
          <w:sz w:val="22"/>
          <w:szCs w:val="22"/>
        </w:rPr>
      </w:pPr>
      <w:hyperlink w:anchor="_Toc16504800" w:history="1">
        <w:r w:rsidRPr="00845FD5">
          <w:rPr>
            <w:rStyle w:val="Lienhypertexte"/>
            <w:noProof/>
          </w:rPr>
          <w:t>Figure 58: machine d'état pour la transmission</w:t>
        </w:r>
        <w:r>
          <w:rPr>
            <w:noProof/>
            <w:webHidden/>
          </w:rPr>
          <w:tab/>
        </w:r>
        <w:r>
          <w:rPr>
            <w:noProof/>
            <w:webHidden/>
          </w:rPr>
          <w:fldChar w:fldCharType="begin"/>
        </w:r>
        <w:r>
          <w:rPr>
            <w:noProof/>
            <w:webHidden/>
          </w:rPr>
          <w:instrText xml:space="preserve"> PAGEREF _Toc16504800 \h </w:instrText>
        </w:r>
        <w:r>
          <w:rPr>
            <w:noProof/>
            <w:webHidden/>
          </w:rPr>
        </w:r>
        <w:r>
          <w:rPr>
            <w:noProof/>
            <w:webHidden/>
          </w:rPr>
          <w:fldChar w:fldCharType="separate"/>
        </w:r>
        <w:r>
          <w:rPr>
            <w:noProof/>
            <w:webHidden/>
          </w:rPr>
          <w:t>53</w:t>
        </w:r>
        <w:r>
          <w:rPr>
            <w:noProof/>
            <w:webHidden/>
          </w:rPr>
          <w:fldChar w:fldCharType="end"/>
        </w:r>
      </w:hyperlink>
    </w:p>
    <w:p w14:paraId="15C1A3D5" w14:textId="792B8710" w:rsidR="0030503A" w:rsidRDefault="0030503A">
      <w:pPr>
        <w:pStyle w:val="Tabledesillustrations"/>
        <w:tabs>
          <w:tab w:val="right" w:leader="dot" w:pos="9016"/>
        </w:tabs>
        <w:rPr>
          <w:rFonts w:cstheme="minorBidi"/>
          <w:caps w:val="0"/>
          <w:noProof/>
          <w:sz w:val="22"/>
          <w:szCs w:val="22"/>
        </w:rPr>
      </w:pPr>
      <w:hyperlink w:anchor="_Toc16504801" w:history="1">
        <w:r w:rsidRPr="00845FD5">
          <w:rPr>
            <w:rStyle w:val="Lienhypertexte"/>
            <w:noProof/>
          </w:rPr>
          <w:t>Figure 59 : Transmission de la valeur 5</w:t>
        </w:r>
        <w:r>
          <w:rPr>
            <w:noProof/>
            <w:webHidden/>
          </w:rPr>
          <w:tab/>
        </w:r>
        <w:r>
          <w:rPr>
            <w:noProof/>
            <w:webHidden/>
          </w:rPr>
          <w:fldChar w:fldCharType="begin"/>
        </w:r>
        <w:r>
          <w:rPr>
            <w:noProof/>
            <w:webHidden/>
          </w:rPr>
          <w:instrText xml:space="preserve"> PAGEREF _Toc16504801 \h </w:instrText>
        </w:r>
        <w:r>
          <w:rPr>
            <w:noProof/>
            <w:webHidden/>
          </w:rPr>
        </w:r>
        <w:r>
          <w:rPr>
            <w:noProof/>
            <w:webHidden/>
          </w:rPr>
          <w:fldChar w:fldCharType="separate"/>
        </w:r>
        <w:r>
          <w:rPr>
            <w:noProof/>
            <w:webHidden/>
          </w:rPr>
          <w:t>54</w:t>
        </w:r>
        <w:r>
          <w:rPr>
            <w:noProof/>
            <w:webHidden/>
          </w:rPr>
          <w:fldChar w:fldCharType="end"/>
        </w:r>
      </w:hyperlink>
    </w:p>
    <w:p w14:paraId="40B6D4CE" w14:textId="021DCBB4" w:rsidR="0030503A" w:rsidRDefault="0030503A">
      <w:pPr>
        <w:pStyle w:val="Tabledesillustrations"/>
        <w:tabs>
          <w:tab w:val="right" w:leader="dot" w:pos="9016"/>
        </w:tabs>
        <w:rPr>
          <w:rFonts w:cstheme="minorBidi"/>
          <w:caps w:val="0"/>
          <w:noProof/>
          <w:sz w:val="22"/>
          <w:szCs w:val="22"/>
        </w:rPr>
      </w:pPr>
      <w:hyperlink w:anchor="_Toc16504802" w:history="1">
        <w:r w:rsidRPr="00845FD5">
          <w:rPr>
            <w:rStyle w:val="Lienhypertexte"/>
            <w:noProof/>
          </w:rPr>
          <w:t>Figure 60 : pattern MVP</w:t>
        </w:r>
        <w:r>
          <w:rPr>
            <w:noProof/>
            <w:webHidden/>
          </w:rPr>
          <w:tab/>
        </w:r>
        <w:r>
          <w:rPr>
            <w:noProof/>
            <w:webHidden/>
          </w:rPr>
          <w:fldChar w:fldCharType="begin"/>
        </w:r>
        <w:r>
          <w:rPr>
            <w:noProof/>
            <w:webHidden/>
          </w:rPr>
          <w:instrText xml:space="preserve"> PAGEREF _Toc16504802 \h </w:instrText>
        </w:r>
        <w:r>
          <w:rPr>
            <w:noProof/>
            <w:webHidden/>
          </w:rPr>
        </w:r>
        <w:r>
          <w:rPr>
            <w:noProof/>
            <w:webHidden/>
          </w:rPr>
          <w:fldChar w:fldCharType="separate"/>
        </w:r>
        <w:r>
          <w:rPr>
            <w:noProof/>
            <w:webHidden/>
          </w:rPr>
          <w:t>55</w:t>
        </w:r>
        <w:r>
          <w:rPr>
            <w:noProof/>
            <w:webHidden/>
          </w:rPr>
          <w:fldChar w:fldCharType="end"/>
        </w:r>
      </w:hyperlink>
    </w:p>
    <w:p w14:paraId="410EC60B" w14:textId="3D816417" w:rsidR="0030503A" w:rsidRDefault="0030503A">
      <w:pPr>
        <w:pStyle w:val="Tabledesillustrations"/>
        <w:tabs>
          <w:tab w:val="right" w:leader="dot" w:pos="9016"/>
        </w:tabs>
        <w:rPr>
          <w:rFonts w:cstheme="minorBidi"/>
          <w:caps w:val="0"/>
          <w:noProof/>
          <w:sz w:val="22"/>
          <w:szCs w:val="22"/>
        </w:rPr>
      </w:pPr>
      <w:hyperlink w:anchor="_Toc16504803" w:history="1">
        <w:r w:rsidRPr="00845FD5">
          <w:rPr>
            <w:rStyle w:val="Lienhypertexte"/>
            <w:noProof/>
          </w:rPr>
          <w:t>Figure 61: threads et FreeRTOS</w:t>
        </w:r>
        <w:r>
          <w:rPr>
            <w:noProof/>
            <w:webHidden/>
          </w:rPr>
          <w:tab/>
        </w:r>
        <w:r>
          <w:rPr>
            <w:noProof/>
            <w:webHidden/>
          </w:rPr>
          <w:fldChar w:fldCharType="begin"/>
        </w:r>
        <w:r>
          <w:rPr>
            <w:noProof/>
            <w:webHidden/>
          </w:rPr>
          <w:instrText xml:space="preserve"> PAGEREF _Toc16504803 \h </w:instrText>
        </w:r>
        <w:r>
          <w:rPr>
            <w:noProof/>
            <w:webHidden/>
          </w:rPr>
        </w:r>
        <w:r>
          <w:rPr>
            <w:noProof/>
            <w:webHidden/>
          </w:rPr>
          <w:fldChar w:fldCharType="separate"/>
        </w:r>
        <w:r>
          <w:rPr>
            <w:noProof/>
            <w:webHidden/>
          </w:rPr>
          <w:t>56</w:t>
        </w:r>
        <w:r>
          <w:rPr>
            <w:noProof/>
            <w:webHidden/>
          </w:rPr>
          <w:fldChar w:fldCharType="end"/>
        </w:r>
      </w:hyperlink>
    </w:p>
    <w:p w14:paraId="6ED05A5A" w14:textId="27F86E5B" w:rsidR="0030503A" w:rsidRDefault="0030503A">
      <w:pPr>
        <w:pStyle w:val="Tabledesillustrations"/>
        <w:tabs>
          <w:tab w:val="right" w:leader="dot" w:pos="9016"/>
        </w:tabs>
        <w:rPr>
          <w:rFonts w:cstheme="minorBidi"/>
          <w:caps w:val="0"/>
          <w:noProof/>
          <w:sz w:val="22"/>
          <w:szCs w:val="22"/>
        </w:rPr>
      </w:pPr>
      <w:hyperlink w:anchor="_Toc16504804" w:history="1">
        <w:r w:rsidRPr="00845FD5">
          <w:rPr>
            <w:rStyle w:val="Lienhypertexte"/>
            <w:noProof/>
          </w:rPr>
          <w:t>Figure 62: Diagramme classe thread contrôleur</w:t>
        </w:r>
        <w:r>
          <w:rPr>
            <w:noProof/>
            <w:webHidden/>
          </w:rPr>
          <w:tab/>
        </w:r>
        <w:r>
          <w:rPr>
            <w:noProof/>
            <w:webHidden/>
          </w:rPr>
          <w:fldChar w:fldCharType="begin"/>
        </w:r>
        <w:r>
          <w:rPr>
            <w:noProof/>
            <w:webHidden/>
          </w:rPr>
          <w:instrText xml:space="preserve"> PAGEREF _Toc16504804 \h </w:instrText>
        </w:r>
        <w:r>
          <w:rPr>
            <w:noProof/>
            <w:webHidden/>
          </w:rPr>
        </w:r>
        <w:r>
          <w:rPr>
            <w:noProof/>
            <w:webHidden/>
          </w:rPr>
          <w:fldChar w:fldCharType="separate"/>
        </w:r>
        <w:r>
          <w:rPr>
            <w:noProof/>
            <w:webHidden/>
          </w:rPr>
          <w:t>57</w:t>
        </w:r>
        <w:r>
          <w:rPr>
            <w:noProof/>
            <w:webHidden/>
          </w:rPr>
          <w:fldChar w:fldCharType="end"/>
        </w:r>
      </w:hyperlink>
    </w:p>
    <w:p w14:paraId="4A271E0A" w14:textId="17A7DAA6" w:rsidR="0030503A" w:rsidRDefault="0030503A">
      <w:pPr>
        <w:pStyle w:val="Tabledesillustrations"/>
        <w:tabs>
          <w:tab w:val="right" w:leader="dot" w:pos="9016"/>
        </w:tabs>
        <w:rPr>
          <w:rFonts w:cstheme="minorBidi"/>
          <w:caps w:val="0"/>
          <w:noProof/>
          <w:sz w:val="22"/>
          <w:szCs w:val="22"/>
        </w:rPr>
      </w:pPr>
      <w:hyperlink w:anchor="_Toc16504805" w:history="1">
        <w:r w:rsidRPr="00845FD5">
          <w:rPr>
            <w:rStyle w:val="Lienhypertexte"/>
            <w:noProof/>
          </w:rPr>
          <w:t>Figure 63 : machine d'état du contrôleur</w:t>
        </w:r>
        <w:r>
          <w:rPr>
            <w:noProof/>
            <w:webHidden/>
          </w:rPr>
          <w:tab/>
        </w:r>
        <w:r>
          <w:rPr>
            <w:noProof/>
            <w:webHidden/>
          </w:rPr>
          <w:fldChar w:fldCharType="begin"/>
        </w:r>
        <w:r>
          <w:rPr>
            <w:noProof/>
            <w:webHidden/>
          </w:rPr>
          <w:instrText xml:space="preserve"> PAGEREF _Toc16504805 \h </w:instrText>
        </w:r>
        <w:r>
          <w:rPr>
            <w:noProof/>
            <w:webHidden/>
          </w:rPr>
        </w:r>
        <w:r>
          <w:rPr>
            <w:noProof/>
            <w:webHidden/>
          </w:rPr>
          <w:fldChar w:fldCharType="separate"/>
        </w:r>
        <w:r>
          <w:rPr>
            <w:noProof/>
            <w:webHidden/>
          </w:rPr>
          <w:t>57</w:t>
        </w:r>
        <w:r>
          <w:rPr>
            <w:noProof/>
            <w:webHidden/>
          </w:rPr>
          <w:fldChar w:fldCharType="end"/>
        </w:r>
      </w:hyperlink>
    </w:p>
    <w:p w14:paraId="59B83C79" w14:textId="1A4095B7" w:rsidR="0030503A" w:rsidRDefault="0030503A">
      <w:pPr>
        <w:pStyle w:val="Tabledesillustrations"/>
        <w:tabs>
          <w:tab w:val="right" w:leader="dot" w:pos="9016"/>
        </w:tabs>
        <w:rPr>
          <w:rFonts w:cstheme="minorBidi"/>
          <w:caps w:val="0"/>
          <w:noProof/>
          <w:sz w:val="22"/>
          <w:szCs w:val="22"/>
        </w:rPr>
      </w:pPr>
      <w:hyperlink w:anchor="_Toc16504806" w:history="1">
        <w:r w:rsidRPr="00845FD5">
          <w:rPr>
            <w:rStyle w:val="Lienhypertexte"/>
            <w:noProof/>
          </w:rPr>
          <w:t>Figure 64 : diagramme de séquence du contrôleur</w:t>
        </w:r>
        <w:r>
          <w:rPr>
            <w:noProof/>
            <w:webHidden/>
          </w:rPr>
          <w:tab/>
        </w:r>
        <w:r>
          <w:rPr>
            <w:noProof/>
            <w:webHidden/>
          </w:rPr>
          <w:fldChar w:fldCharType="begin"/>
        </w:r>
        <w:r>
          <w:rPr>
            <w:noProof/>
            <w:webHidden/>
          </w:rPr>
          <w:instrText xml:space="preserve"> PAGEREF _Toc16504806 \h </w:instrText>
        </w:r>
        <w:r>
          <w:rPr>
            <w:noProof/>
            <w:webHidden/>
          </w:rPr>
        </w:r>
        <w:r>
          <w:rPr>
            <w:noProof/>
            <w:webHidden/>
          </w:rPr>
          <w:fldChar w:fldCharType="separate"/>
        </w:r>
        <w:r>
          <w:rPr>
            <w:noProof/>
            <w:webHidden/>
          </w:rPr>
          <w:t>58</w:t>
        </w:r>
        <w:r>
          <w:rPr>
            <w:noProof/>
            <w:webHidden/>
          </w:rPr>
          <w:fldChar w:fldCharType="end"/>
        </w:r>
      </w:hyperlink>
    </w:p>
    <w:p w14:paraId="0BF4DBCE" w14:textId="7018CD0D" w:rsidR="0030503A" w:rsidRDefault="0030503A">
      <w:pPr>
        <w:pStyle w:val="Tabledesillustrations"/>
        <w:tabs>
          <w:tab w:val="right" w:leader="dot" w:pos="9016"/>
        </w:tabs>
        <w:rPr>
          <w:rFonts w:cstheme="minorBidi"/>
          <w:caps w:val="0"/>
          <w:noProof/>
          <w:sz w:val="22"/>
          <w:szCs w:val="22"/>
        </w:rPr>
      </w:pPr>
      <w:hyperlink w:anchor="_Toc16504807" w:history="1">
        <w:r w:rsidRPr="00845FD5">
          <w:rPr>
            <w:rStyle w:val="Lienhypertexte"/>
            <w:noProof/>
            <w:lang w:val="en-US"/>
          </w:rPr>
          <w:t>Figure 65 : Pattern MVP</w:t>
        </w:r>
        <w:r>
          <w:rPr>
            <w:noProof/>
            <w:webHidden/>
          </w:rPr>
          <w:tab/>
        </w:r>
        <w:r>
          <w:rPr>
            <w:noProof/>
            <w:webHidden/>
          </w:rPr>
          <w:fldChar w:fldCharType="begin"/>
        </w:r>
        <w:r>
          <w:rPr>
            <w:noProof/>
            <w:webHidden/>
          </w:rPr>
          <w:instrText xml:space="preserve"> PAGEREF _Toc16504807 \h </w:instrText>
        </w:r>
        <w:r>
          <w:rPr>
            <w:noProof/>
            <w:webHidden/>
          </w:rPr>
        </w:r>
        <w:r>
          <w:rPr>
            <w:noProof/>
            <w:webHidden/>
          </w:rPr>
          <w:fldChar w:fldCharType="separate"/>
        </w:r>
        <w:r>
          <w:rPr>
            <w:noProof/>
            <w:webHidden/>
          </w:rPr>
          <w:t>58</w:t>
        </w:r>
        <w:r>
          <w:rPr>
            <w:noProof/>
            <w:webHidden/>
          </w:rPr>
          <w:fldChar w:fldCharType="end"/>
        </w:r>
      </w:hyperlink>
    </w:p>
    <w:p w14:paraId="4BA12C40" w14:textId="63DBC241" w:rsidR="0030503A" w:rsidRDefault="0030503A">
      <w:pPr>
        <w:pStyle w:val="Tabledesillustrations"/>
        <w:tabs>
          <w:tab w:val="right" w:leader="dot" w:pos="9016"/>
        </w:tabs>
        <w:rPr>
          <w:rFonts w:cstheme="minorBidi"/>
          <w:caps w:val="0"/>
          <w:noProof/>
          <w:sz w:val="22"/>
          <w:szCs w:val="22"/>
        </w:rPr>
      </w:pPr>
      <w:hyperlink w:anchor="_Toc16504808" w:history="1">
        <w:r w:rsidRPr="00845FD5">
          <w:rPr>
            <w:rStyle w:val="Lienhypertexte"/>
            <w:noProof/>
          </w:rPr>
          <w:t>Figure 66: diagramme de classe du thread graphique</w:t>
        </w:r>
        <w:r>
          <w:rPr>
            <w:noProof/>
            <w:webHidden/>
          </w:rPr>
          <w:tab/>
        </w:r>
        <w:r>
          <w:rPr>
            <w:noProof/>
            <w:webHidden/>
          </w:rPr>
          <w:fldChar w:fldCharType="begin"/>
        </w:r>
        <w:r>
          <w:rPr>
            <w:noProof/>
            <w:webHidden/>
          </w:rPr>
          <w:instrText xml:space="preserve"> PAGEREF _Toc16504808 \h </w:instrText>
        </w:r>
        <w:r>
          <w:rPr>
            <w:noProof/>
            <w:webHidden/>
          </w:rPr>
        </w:r>
        <w:r>
          <w:rPr>
            <w:noProof/>
            <w:webHidden/>
          </w:rPr>
          <w:fldChar w:fldCharType="separate"/>
        </w:r>
        <w:r>
          <w:rPr>
            <w:noProof/>
            <w:webHidden/>
          </w:rPr>
          <w:t>59</w:t>
        </w:r>
        <w:r>
          <w:rPr>
            <w:noProof/>
            <w:webHidden/>
          </w:rPr>
          <w:fldChar w:fldCharType="end"/>
        </w:r>
      </w:hyperlink>
    </w:p>
    <w:p w14:paraId="012B78DB" w14:textId="604525BE" w:rsidR="0030503A" w:rsidRDefault="0030503A">
      <w:pPr>
        <w:pStyle w:val="Tabledesillustrations"/>
        <w:tabs>
          <w:tab w:val="right" w:leader="dot" w:pos="9016"/>
        </w:tabs>
        <w:rPr>
          <w:rFonts w:cstheme="minorBidi"/>
          <w:caps w:val="0"/>
          <w:noProof/>
          <w:sz w:val="22"/>
          <w:szCs w:val="22"/>
        </w:rPr>
      </w:pPr>
      <w:hyperlink w:anchor="_Toc16504809" w:history="1">
        <w:r w:rsidRPr="00845FD5">
          <w:rPr>
            <w:rStyle w:val="Lienhypertexte"/>
            <w:noProof/>
          </w:rPr>
          <w:t>Figure 67: diagramme de séquence du thread graphique</w:t>
        </w:r>
        <w:r>
          <w:rPr>
            <w:noProof/>
            <w:webHidden/>
          </w:rPr>
          <w:tab/>
        </w:r>
        <w:r>
          <w:rPr>
            <w:noProof/>
            <w:webHidden/>
          </w:rPr>
          <w:fldChar w:fldCharType="begin"/>
        </w:r>
        <w:r>
          <w:rPr>
            <w:noProof/>
            <w:webHidden/>
          </w:rPr>
          <w:instrText xml:space="preserve"> PAGEREF _Toc16504809 \h </w:instrText>
        </w:r>
        <w:r>
          <w:rPr>
            <w:noProof/>
            <w:webHidden/>
          </w:rPr>
        </w:r>
        <w:r>
          <w:rPr>
            <w:noProof/>
            <w:webHidden/>
          </w:rPr>
          <w:fldChar w:fldCharType="separate"/>
        </w:r>
        <w:r>
          <w:rPr>
            <w:noProof/>
            <w:webHidden/>
          </w:rPr>
          <w:t>60</w:t>
        </w:r>
        <w:r>
          <w:rPr>
            <w:noProof/>
            <w:webHidden/>
          </w:rPr>
          <w:fldChar w:fldCharType="end"/>
        </w:r>
      </w:hyperlink>
    </w:p>
    <w:p w14:paraId="7BC828B8" w14:textId="13FC0D6E" w:rsidR="0030503A" w:rsidRDefault="0030503A">
      <w:pPr>
        <w:pStyle w:val="Tabledesillustrations"/>
        <w:tabs>
          <w:tab w:val="right" w:leader="dot" w:pos="9016"/>
        </w:tabs>
        <w:rPr>
          <w:rFonts w:cstheme="minorBidi"/>
          <w:caps w:val="0"/>
          <w:noProof/>
          <w:sz w:val="22"/>
          <w:szCs w:val="22"/>
        </w:rPr>
      </w:pPr>
      <w:hyperlink r:id="rId12" w:anchor="_Toc16504810" w:history="1">
        <w:r w:rsidRPr="00845FD5">
          <w:rPr>
            <w:rStyle w:val="Lienhypertexte"/>
            <w:noProof/>
          </w:rPr>
          <w:t>Figure 68: Menu</w:t>
        </w:r>
        <w:r>
          <w:rPr>
            <w:noProof/>
            <w:webHidden/>
          </w:rPr>
          <w:tab/>
        </w:r>
        <w:r>
          <w:rPr>
            <w:noProof/>
            <w:webHidden/>
          </w:rPr>
          <w:fldChar w:fldCharType="begin"/>
        </w:r>
        <w:r>
          <w:rPr>
            <w:noProof/>
            <w:webHidden/>
          </w:rPr>
          <w:instrText xml:space="preserve"> PAGEREF _Toc16504810 \h </w:instrText>
        </w:r>
        <w:r>
          <w:rPr>
            <w:noProof/>
            <w:webHidden/>
          </w:rPr>
        </w:r>
        <w:r>
          <w:rPr>
            <w:noProof/>
            <w:webHidden/>
          </w:rPr>
          <w:fldChar w:fldCharType="separate"/>
        </w:r>
        <w:r>
          <w:rPr>
            <w:noProof/>
            <w:webHidden/>
          </w:rPr>
          <w:t>61</w:t>
        </w:r>
        <w:r>
          <w:rPr>
            <w:noProof/>
            <w:webHidden/>
          </w:rPr>
          <w:fldChar w:fldCharType="end"/>
        </w:r>
      </w:hyperlink>
    </w:p>
    <w:p w14:paraId="48CF1FC4" w14:textId="1CE162B4" w:rsidR="0030503A" w:rsidRDefault="0030503A">
      <w:pPr>
        <w:pStyle w:val="Tabledesillustrations"/>
        <w:tabs>
          <w:tab w:val="right" w:leader="dot" w:pos="9016"/>
        </w:tabs>
        <w:rPr>
          <w:rFonts w:cstheme="minorBidi"/>
          <w:caps w:val="0"/>
          <w:noProof/>
          <w:sz w:val="22"/>
          <w:szCs w:val="22"/>
        </w:rPr>
      </w:pPr>
      <w:hyperlink w:anchor="_Toc16504811" w:history="1">
        <w:r w:rsidRPr="00845FD5">
          <w:rPr>
            <w:rStyle w:val="Lienhypertexte"/>
            <w:noProof/>
          </w:rPr>
          <w:t>Figure 69: Programme</w:t>
        </w:r>
        <w:r>
          <w:rPr>
            <w:noProof/>
            <w:webHidden/>
          </w:rPr>
          <w:tab/>
        </w:r>
        <w:r>
          <w:rPr>
            <w:noProof/>
            <w:webHidden/>
          </w:rPr>
          <w:fldChar w:fldCharType="begin"/>
        </w:r>
        <w:r>
          <w:rPr>
            <w:noProof/>
            <w:webHidden/>
          </w:rPr>
          <w:instrText xml:space="preserve"> PAGEREF _Toc16504811 \h </w:instrText>
        </w:r>
        <w:r>
          <w:rPr>
            <w:noProof/>
            <w:webHidden/>
          </w:rPr>
        </w:r>
        <w:r>
          <w:rPr>
            <w:noProof/>
            <w:webHidden/>
          </w:rPr>
          <w:fldChar w:fldCharType="separate"/>
        </w:r>
        <w:r>
          <w:rPr>
            <w:noProof/>
            <w:webHidden/>
          </w:rPr>
          <w:t>61</w:t>
        </w:r>
        <w:r>
          <w:rPr>
            <w:noProof/>
            <w:webHidden/>
          </w:rPr>
          <w:fldChar w:fldCharType="end"/>
        </w:r>
      </w:hyperlink>
    </w:p>
    <w:p w14:paraId="4D02906C" w14:textId="5C5478B1" w:rsidR="0030503A" w:rsidRDefault="0030503A">
      <w:pPr>
        <w:pStyle w:val="Tabledesillustrations"/>
        <w:tabs>
          <w:tab w:val="right" w:leader="dot" w:pos="9016"/>
        </w:tabs>
        <w:rPr>
          <w:rFonts w:cstheme="minorBidi"/>
          <w:caps w:val="0"/>
          <w:noProof/>
          <w:sz w:val="22"/>
          <w:szCs w:val="22"/>
        </w:rPr>
      </w:pPr>
      <w:hyperlink w:anchor="_Toc16504812" w:history="1">
        <w:r w:rsidRPr="00845FD5">
          <w:rPr>
            <w:rStyle w:val="Lienhypertexte"/>
            <w:noProof/>
          </w:rPr>
          <w:t>Figure 70 : Transmission de données</w:t>
        </w:r>
        <w:r>
          <w:rPr>
            <w:noProof/>
            <w:webHidden/>
          </w:rPr>
          <w:tab/>
        </w:r>
        <w:r>
          <w:rPr>
            <w:noProof/>
            <w:webHidden/>
          </w:rPr>
          <w:fldChar w:fldCharType="begin"/>
        </w:r>
        <w:r>
          <w:rPr>
            <w:noProof/>
            <w:webHidden/>
          </w:rPr>
          <w:instrText xml:space="preserve"> PAGEREF _Toc16504812 \h </w:instrText>
        </w:r>
        <w:r>
          <w:rPr>
            <w:noProof/>
            <w:webHidden/>
          </w:rPr>
        </w:r>
        <w:r>
          <w:rPr>
            <w:noProof/>
            <w:webHidden/>
          </w:rPr>
          <w:fldChar w:fldCharType="separate"/>
        </w:r>
        <w:r>
          <w:rPr>
            <w:noProof/>
            <w:webHidden/>
          </w:rPr>
          <w:t>62</w:t>
        </w:r>
        <w:r>
          <w:rPr>
            <w:noProof/>
            <w:webHidden/>
          </w:rPr>
          <w:fldChar w:fldCharType="end"/>
        </w:r>
      </w:hyperlink>
    </w:p>
    <w:p w14:paraId="04E9D1EC" w14:textId="77777777" w:rsidR="0030503A" w:rsidRDefault="00854773" w:rsidP="00854773">
      <w:pPr>
        <w:rPr>
          <w:noProof/>
        </w:rPr>
      </w:pPr>
      <w:r>
        <w:fldChar w:fldCharType="end"/>
      </w:r>
      <w:r>
        <w:fldChar w:fldCharType="begin"/>
      </w:r>
      <w:r>
        <w:instrText xml:space="preserve"> TOC \h \z \c "Tableau" </w:instrText>
      </w:r>
      <w:r>
        <w:fldChar w:fldCharType="separate"/>
      </w:r>
    </w:p>
    <w:p w14:paraId="1926EF01" w14:textId="2E279272" w:rsidR="0030503A" w:rsidRDefault="0030503A">
      <w:pPr>
        <w:pStyle w:val="Tabledesillustrations"/>
        <w:tabs>
          <w:tab w:val="right" w:leader="dot" w:pos="9016"/>
        </w:tabs>
        <w:rPr>
          <w:rFonts w:cstheme="minorBidi"/>
          <w:caps w:val="0"/>
          <w:noProof/>
          <w:sz w:val="22"/>
          <w:szCs w:val="22"/>
        </w:rPr>
      </w:pPr>
      <w:hyperlink w:anchor="_Toc16504813" w:history="1">
        <w:r w:rsidRPr="00FB680A">
          <w:rPr>
            <w:rStyle w:val="Lienhypertexte"/>
            <w:noProof/>
          </w:rPr>
          <w:t>Tableau 1 : longueur des éléments de l'antenne</w:t>
        </w:r>
        <w:r>
          <w:rPr>
            <w:noProof/>
            <w:webHidden/>
          </w:rPr>
          <w:tab/>
        </w:r>
        <w:r>
          <w:rPr>
            <w:noProof/>
            <w:webHidden/>
          </w:rPr>
          <w:fldChar w:fldCharType="begin"/>
        </w:r>
        <w:r>
          <w:rPr>
            <w:noProof/>
            <w:webHidden/>
          </w:rPr>
          <w:instrText xml:space="preserve"> PAGEREF _Toc16504813 \h </w:instrText>
        </w:r>
        <w:r>
          <w:rPr>
            <w:noProof/>
            <w:webHidden/>
          </w:rPr>
        </w:r>
        <w:r>
          <w:rPr>
            <w:noProof/>
            <w:webHidden/>
          </w:rPr>
          <w:fldChar w:fldCharType="separate"/>
        </w:r>
        <w:r>
          <w:rPr>
            <w:noProof/>
            <w:webHidden/>
          </w:rPr>
          <w:t>11</w:t>
        </w:r>
        <w:r>
          <w:rPr>
            <w:noProof/>
            <w:webHidden/>
          </w:rPr>
          <w:fldChar w:fldCharType="end"/>
        </w:r>
      </w:hyperlink>
    </w:p>
    <w:p w14:paraId="05ABA98C" w14:textId="35BA5977" w:rsidR="0030503A" w:rsidRDefault="0030503A">
      <w:pPr>
        <w:pStyle w:val="Tabledesillustrations"/>
        <w:tabs>
          <w:tab w:val="right" w:leader="dot" w:pos="9016"/>
        </w:tabs>
        <w:rPr>
          <w:rFonts w:cstheme="minorBidi"/>
          <w:caps w:val="0"/>
          <w:noProof/>
          <w:sz w:val="22"/>
          <w:szCs w:val="22"/>
        </w:rPr>
      </w:pPr>
      <w:hyperlink w:anchor="_Toc16504814" w:history="1">
        <w:r w:rsidRPr="00FB680A">
          <w:rPr>
            <w:rStyle w:val="Lienhypertexte"/>
            <w:noProof/>
          </w:rPr>
          <w:t>Tableau 2: distance de chaque éléments de l'antenne (par rapport au point 0)</w:t>
        </w:r>
        <w:r>
          <w:rPr>
            <w:noProof/>
            <w:webHidden/>
          </w:rPr>
          <w:tab/>
        </w:r>
        <w:r>
          <w:rPr>
            <w:noProof/>
            <w:webHidden/>
          </w:rPr>
          <w:fldChar w:fldCharType="begin"/>
        </w:r>
        <w:r>
          <w:rPr>
            <w:noProof/>
            <w:webHidden/>
          </w:rPr>
          <w:instrText xml:space="preserve"> PAGEREF _Toc16504814 \h </w:instrText>
        </w:r>
        <w:r>
          <w:rPr>
            <w:noProof/>
            <w:webHidden/>
          </w:rPr>
        </w:r>
        <w:r>
          <w:rPr>
            <w:noProof/>
            <w:webHidden/>
          </w:rPr>
          <w:fldChar w:fldCharType="separate"/>
        </w:r>
        <w:r>
          <w:rPr>
            <w:noProof/>
            <w:webHidden/>
          </w:rPr>
          <w:t>11</w:t>
        </w:r>
        <w:r>
          <w:rPr>
            <w:noProof/>
            <w:webHidden/>
          </w:rPr>
          <w:fldChar w:fldCharType="end"/>
        </w:r>
      </w:hyperlink>
    </w:p>
    <w:p w14:paraId="25940B78" w14:textId="4EBAAE6C" w:rsidR="0030503A" w:rsidRDefault="0030503A">
      <w:pPr>
        <w:pStyle w:val="Tabledesillustrations"/>
        <w:tabs>
          <w:tab w:val="right" w:leader="dot" w:pos="9016"/>
        </w:tabs>
        <w:rPr>
          <w:rStyle w:val="Lienhypertexte"/>
          <w:noProof/>
        </w:rPr>
      </w:pPr>
      <w:hyperlink w:anchor="_Toc16504815" w:history="1">
        <w:r w:rsidRPr="00FB680A">
          <w:rPr>
            <w:rStyle w:val="Lienhypertexte"/>
            <w:noProof/>
          </w:rPr>
          <w:t>Tableau 3: récapitulatif des tests</w:t>
        </w:r>
        <w:r>
          <w:rPr>
            <w:noProof/>
            <w:webHidden/>
          </w:rPr>
          <w:tab/>
        </w:r>
        <w:r>
          <w:rPr>
            <w:noProof/>
            <w:webHidden/>
          </w:rPr>
          <w:fldChar w:fldCharType="begin"/>
        </w:r>
        <w:r>
          <w:rPr>
            <w:noProof/>
            <w:webHidden/>
          </w:rPr>
          <w:instrText xml:space="preserve"> PAGEREF _Toc16504815 \h </w:instrText>
        </w:r>
        <w:r>
          <w:rPr>
            <w:noProof/>
            <w:webHidden/>
          </w:rPr>
        </w:r>
        <w:r>
          <w:rPr>
            <w:noProof/>
            <w:webHidden/>
          </w:rPr>
          <w:fldChar w:fldCharType="separate"/>
        </w:r>
        <w:r>
          <w:rPr>
            <w:noProof/>
            <w:webHidden/>
          </w:rPr>
          <w:t>50</w:t>
        </w:r>
        <w:r>
          <w:rPr>
            <w:noProof/>
            <w:webHidden/>
          </w:rPr>
          <w:fldChar w:fldCharType="end"/>
        </w:r>
      </w:hyperlink>
    </w:p>
    <w:p w14:paraId="58C312F2" w14:textId="3C2808FA" w:rsidR="0030503A" w:rsidRPr="0030503A" w:rsidRDefault="0030503A" w:rsidP="0030503A">
      <w:pPr>
        <w:spacing w:after="0"/>
        <w:jc w:val="left"/>
        <w:rPr>
          <w:rFonts w:asciiTheme="minorHAnsi" w:hAnsiTheme="minorHAnsi" w:cstheme="minorHAnsi"/>
          <w:caps/>
          <w:noProof/>
          <w:color w:val="0563C1" w:themeColor="hyperlink"/>
          <w:sz w:val="20"/>
          <w:szCs w:val="20"/>
          <w:u w:val="single"/>
        </w:rPr>
      </w:pPr>
      <w:r>
        <w:rPr>
          <w:rStyle w:val="Lienhypertexte"/>
          <w:noProof/>
        </w:rPr>
        <w:br w:type="page"/>
      </w:r>
    </w:p>
    <w:p w14:paraId="705D61DE" w14:textId="3B0C842B" w:rsidR="00CA4E44" w:rsidRPr="001F2DBD" w:rsidRDefault="00854773" w:rsidP="00854773">
      <w:pPr>
        <w:pStyle w:val="Titre1"/>
      </w:pPr>
      <w:r>
        <w:lastRenderedPageBreak/>
        <w:fldChar w:fldCharType="end"/>
      </w:r>
      <w:bookmarkStart w:id="7" w:name="_Toc16504652"/>
      <w:r w:rsidR="008A574C" w:rsidRPr="001F2DBD">
        <w:t>Introduction</w:t>
      </w:r>
      <w:bookmarkEnd w:id="7"/>
    </w:p>
    <w:p w14:paraId="49806407" w14:textId="77777777" w:rsidR="00DB5EE9" w:rsidRPr="001F2DBD" w:rsidRDefault="00DB5EE9" w:rsidP="00E624FA"/>
    <w:p w14:paraId="5D8A4D6A" w14:textId="4F512D38" w:rsidR="00CA4E44" w:rsidRPr="001F2DBD" w:rsidRDefault="00CA4E44" w:rsidP="00E624FA">
      <w:commentRangeStart w:id="8"/>
      <w:commentRangeStart w:id="9"/>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E624FA"/>
    <w:p w14:paraId="0FA00E57" w14:textId="7D188114" w:rsidR="007F7C61" w:rsidRPr="001F2DBD" w:rsidRDefault="00CA4E44" w:rsidP="00E624FA">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E624FA"/>
    <w:p w14:paraId="3362D677" w14:textId="0291C72E" w:rsidR="007F7C61" w:rsidRPr="001F2DBD" w:rsidRDefault="00550B2D" w:rsidP="00E624FA">
      <w:r w:rsidRPr="001F2DBD">
        <w:t xml:space="preserve">De ce fait, un projet appelé </w:t>
      </w:r>
      <w:proofErr w:type="spellStart"/>
      <w:r w:rsidRPr="001F2DBD">
        <w:t>S</w:t>
      </w:r>
      <w:r w:rsidR="00DB5EE9" w:rsidRPr="001F2DBD">
        <w:t>ensorBall</w:t>
      </w:r>
      <w:proofErr w:type="spellEnd"/>
      <w:r w:rsidR="00DB5EE9" w:rsidRPr="001F2DBD">
        <w:t xml:space="preserve">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13" w:history="1">
        <w:r w:rsidR="007F7C61" w:rsidRPr="001F2DBD">
          <w:t>SLF </w:t>
        </w:r>
      </w:hyperlink>
      <w:r w:rsidR="007F7C61" w:rsidRPr="001F2DBD">
        <w:t>(Institut pour l'étude de la neige et des avalanches) et le Laboratoire d'aérodynamique et mécanique des fluides industrielle de l'</w:t>
      </w:r>
      <w:hyperlink r:id="rId14" w:history="1">
        <w:r w:rsidR="007F7C61" w:rsidRPr="001F2DBD">
          <w:t>HEPIA</w:t>
        </w:r>
      </w:hyperlink>
      <w:r w:rsidR="00DB5EE9" w:rsidRPr="001F2DBD">
        <w:t>.</w:t>
      </w:r>
    </w:p>
    <w:p w14:paraId="2D92E297" w14:textId="77777777" w:rsidR="005C77F4" w:rsidRPr="001F2DBD" w:rsidRDefault="005C77F4" w:rsidP="00E624FA"/>
    <w:p w14:paraId="45817932" w14:textId="7B1B3DAB" w:rsidR="007F7C61" w:rsidRPr="001F2DBD" w:rsidRDefault="00550B2D" w:rsidP="00E624FA">
      <w:r w:rsidRPr="001F2DBD">
        <w:t xml:space="preserve">Les </w:t>
      </w:r>
      <w:proofErr w:type="spellStart"/>
      <w:r w:rsidRPr="001F2DBD">
        <w:t>SensorBalls</w:t>
      </w:r>
      <w:proofErr w:type="spellEnd"/>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E624FA"/>
    <w:p w14:paraId="23FA8305" w14:textId="76699B92" w:rsidR="00DB5EE9" w:rsidRPr="001F2DBD" w:rsidRDefault="007F7C61" w:rsidP="00E624FA">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w:t>
      </w:r>
      <w:proofErr w:type="spellStart"/>
      <w:r w:rsidR="005C77F4" w:rsidRPr="001F2DBD">
        <w:t>sensorBalls</w:t>
      </w:r>
      <w:proofErr w:type="spellEnd"/>
      <w:r w:rsidR="005C77F4" w:rsidRPr="001F2DBD">
        <w:t>)</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8"/>
      <w:r w:rsidR="00AF5DA8" w:rsidRPr="001F2DBD">
        <w:rPr>
          <w:rStyle w:val="Marquedecommentaire"/>
        </w:rPr>
        <w:commentReference w:id="8"/>
      </w:r>
      <w:commentRangeEnd w:id="9"/>
      <w:r w:rsidR="005C77F4" w:rsidRPr="001F2DBD">
        <w:rPr>
          <w:rStyle w:val="Marquedecommentaire"/>
        </w:rPr>
        <w:commentReference w:id="9"/>
      </w:r>
    </w:p>
    <w:p w14:paraId="5F465BF7" w14:textId="0D865035" w:rsidR="00DB5EE9" w:rsidRPr="001F2DBD" w:rsidRDefault="00DB5EE9" w:rsidP="00E624FA"/>
    <w:p w14:paraId="2943030D" w14:textId="3BAC38A8" w:rsidR="00DB5EE9" w:rsidRPr="001F2DBD" w:rsidRDefault="00550B2D" w:rsidP="00E624FA">
      <w:pPr>
        <w:pStyle w:val="Titre2"/>
      </w:pPr>
      <w:bookmarkStart w:id="10" w:name="_Toc16504653"/>
      <w:r w:rsidRPr="001F2DBD">
        <w:t>But du projet</w:t>
      </w:r>
      <w:bookmarkEnd w:id="10"/>
    </w:p>
    <w:p w14:paraId="0AD8C7EB" w14:textId="77777777" w:rsidR="00DB5EE9" w:rsidRPr="001F2DBD" w:rsidRDefault="00DB5EE9" w:rsidP="00E624FA"/>
    <w:p w14:paraId="29E38726" w14:textId="4C36B4D4" w:rsidR="004B0404" w:rsidRPr="001F2DBD" w:rsidRDefault="00550B2D" w:rsidP="00E624FA">
      <w:r w:rsidRPr="001F2DBD">
        <w:t xml:space="preserve">Ce projet a pour objectif de retrouver l’emplacement des </w:t>
      </w:r>
      <w:proofErr w:type="spellStart"/>
      <w:r w:rsidRPr="001F2DBD">
        <w:t>SensorBalls</w:t>
      </w:r>
      <w:proofErr w:type="spellEnd"/>
      <w:r w:rsidRPr="001F2DBD">
        <w:t xml:space="preserve"> lorsque l’avalanche a fini de s’écouler.</w:t>
      </w:r>
    </w:p>
    <w:p w14:paraId="6874D1A3" w14:textId="19695215" w:rsidR="004B0404" w:rsidRPr="001F2DBD" w:rsidRDefault="00550B2D" w:rsidP="00E624FA">
      <w:r w:rsidRPr="001F2DBD">
        <w:t xml:space="preserve">Pour ce faire il faudra </w:t>
      </w:r>
      <w:r w:rsidR="004B0404" w:rsidRPr="001F2DBD">
        <w:t xml:space="preserve">dans un premier temps créer un protocole de transmission qui permettra </w:t>
      </w:r>
      <w:proofErr w:type="gramStart"/>
      <w:r w:rsidR="004B0404" w:rsidRPr="001F2DBD">
        <w:t>au balles</w:t>
      </w:r>
      <w:proofErr w:type="gramEnd"/>
      <w:r w:rsidR="004B0404" w:rsidRPr="001F2DBD">
        <w:t xml:space="preserve"> d’émettre chacune un signal</w:t>
      </w:r>
      <w:r w:rsidR="007F7E85" w:rsidRPr="001F2DBD">
        <w:t xml:space="preserve"> (les balles ont déjà été </w:t>
      </w:r>
      <w:proofErr w:type="spellStart"/>
      <w:r w:rsidR="007F7E85" w:rsidRPr="001F2DBD">
        <w:t>designées</w:t>
      </w:r>
      <w:proofErr w:type="spellEnd"/>
      <w:r w:rsidR="007F7E85" w:rsidRPr="001F2DBD">
        <w:t xml:space="preserve"> dans un projet précédant ce travail de diplôme.)</w:t>
      </w:r>
    </w:p>
    <w:p w14:paraId="1034FE86" w14:textId="14585AC0" w:rsidR="004B0404" w:rsidRPr="001F2DBD" w:rsidRDefault="004B0404" w:rsidP="00E624FA">
      <w:r w:rsidRPr="001F2DBD">
        <w:t>Dans un second temps, il faudra réussir à détecter le signal des différentes balles et de réussir à lire l</w:t>
      </w:r>
      <w:r w:rsidR="002E0922">
        <w:t>eur</w:t>
      </w:r>
      <w:r w:rsidRPr="001F2DBD">
        <w:t xml:space="preserve"> </w:t>
      </w:r>
      <w:r w:rsidR="002E0922">
        <w:t>identifient</w:t>
      </w:r>
      <w:r w:rsidRPr="001F2DBD">
        <w:t xml:space="preserve"> </w:t>
      </w:r>
      <w:r w:rsidR="002E0922">
        <w:t>qui seront transmis grâce à ce signal</w:t>
      </w:r>
      <w:r w:rsidRPr="001F2DBD">
        <w:t>.</w:t>
      </w:r>
    </w:p>
    <w:p w14:paraId="0CE29298" w14:textId="5EAA0352" w:rsidR="003B7F74" w:rsidRDefault="004B0404" w:rsidP="00E624FA">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w:t>
      </w:r>
      <w:proofErr w:type="spellStart"/>
      <w:r w:rsidR="00550B2D" w:rsidRPr="001F2DBD">
        <w:t>SensorBalls</w:t>
      </w:r>
      <w:proofErr w:type="spellEnd"/>
      <w:r w:rsidR="00550B2D" w:rsidRPr="001F2DBD">
        <w:t xml:space="preserve">, la puissance </w:t>
      </w:r>
      <w:r w:rsidR="003B7F74" w:rsidRPr="001F2DBD">
        <w:t>reçue</w:t>
      </w:r>
      <w:r w:rsidR="00550B2D" w:rsidRPr="001F2DBD">
        <w:t xml:space="preserve"> par </w:t>
      </w:r>
      <w:r w:rsidR="003B7F74" w:rsidRPr="001F2DBD">
        <w:t>l’appareil de réception sera élevée.</w:t>
      </w:r>
    </w:p>
    <w:p w14:paraId="6B1E9819" w14:textId="3CA4065B" w:rsidR="006B7DB5" w:rsidRPr="001F2DBD" w:rsidRDefault="006B7DB5" w:rsidP="00E624FA"/>
    <w:p w14:paraId="0FBDF0D8" w14:textId="5EE1BA78" w:rsidR="006B7DB5" w:rsidRPr="001F2DBD" w:rsidRDefault="0081669B" w:rsidP="00E624FA">
      <w:pPr>
        <w:pStyle w:val="Titre2"/>
      </w:pPr>
      <w:bookmarkStart w:id="11" w:name="_Toc16504654"/>
      <w:r w:rsidRPr="001F2DBD">
        <w:t>Tâ</w:t>
      </w:r>
      <w:r w:rsidR="003B7F74" w:rsidRPr="001F2DBD">
        <w:t>ches à réaliser</w:t>
      </w:r>
      <w:bookmarkEnd w:id="11"/>
    </w:p>
    <w:p w14:paraId="04CD4864" w14:textId="77777777" w:rsidR="003B7F74" w:rsidRPr="001F2DBD" w:rsidRDefault="003B7F74" w:rsidP="00E624FA"/>
    <w:p w14:paraId="525EE777" w14:textId="20D695C6" w:rsidR="003B7F74" w:rsidRPr="001F2DBD" w:rsidRDefault="003B7F74" w:rsidP="00E624FA">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E624FA"/>
    <w:p w14:paraId="103C6577" w14:textId="77777777" w:rsidR="00744006" w:rsidRPr="001F2DBD" w:rsidRDefault="00744006" w:rsidP="00E624FA">
      <w:pPr>
        <w:pStyle w:val="Paragraphedeliste"/>
        <w:numPr>
          <w:ilvl w:val="0"/>
          <w:numId w:val="19"/>
        </w:numPr>
      </w:pPr>
      <w:r w:rsidRPr="001F2DBD">
        <w:t xml:space="preserve">La conception des antennes réceptrices. </w:t>
      </w:r>
      <w:proofErr w:type="gramStart"/>
      <w:r w:rsidRPr="001F2DBD">
        <w:t>C’est elles</w:t>
      </w:r>
      <w:proofErr w:type="gramEnd"/>
      <w:r w:rsidRPr="001F2DBD">
        <w:t xml:space="preserve"> qui recevront les données émises par les </w:t>
      </w:r>
      <w:proofErr w:type="spellStart"/>
      <w:r w:rsidRPr="001F2DBD">
        <w:t>SensorBalls</w:t>
      </w:r>
      <w:proofErr w:type="spellEnd"/>
      <w:r w:rsidRPr="001F2DBD">
        <w:t>.</w:t>
      </w:r>
    </w:p>
    <w:p w14:paraId="780D3F53" w14:textId="77777777" w:rsidR="00744006" w:rsidRPr="001F2DBD" w:rsidRDefault="00744006" w:rsidP="00E624FA">
      <w:pPr>
        <w:pStyle w:val="Paragraphedeliste"/>
        <w:numPr>
          <w:ilvl w:val="0"/>
          <w:numId w:val="19"/>
        </w:numPr>
      </w:pPr>
      <w:r w:rsidRPr="001F2DBD">
        <w:t>La conception d’un circuit analogique entre les antennes et un microprocesseur.</w:t>
      </w:r>
    </w:p>
    <w:p w14:paraId="2F433CBA" w14:textId="77777777" w:rsidR="00744006" w:rsidRPr="001F2DBD" w:rsidRDefault="00744006" w:rsidP="00E624FA">
      <w:pPr>
        <w:pStyle w:val="Paragraphedeliste"/>
      </w:pPr>
    </w:p>
    <w:p w14:paraId="417D82DD" w14:textId="77777777" w:rsidR="00744006" w:rsidRPr="001F2DBD" w:rsidRDefault="00744006" w:rsidP="00E624FA">
      <w:pPr>
        <w:pStyle w:val="Paragraphedeliste"/>
        <w:numPr>
          <w:ilvl w:val="0"/>
          <w:numId w:val="19"/>
        </w:numPr>
      </w:pPr>
      <w:r w:rsidRPr="001F2DBD">
        <w:t xml:space="preserve">Traiter le signal que reçoit le microprocesseur. Il Faut analyser les données reçues pour pouvoir déterminer avec précision la position des </w:t>
      </w:r>
      <w:proofErr w:type="spellStart"/>
      <w:r w:rsidRPr="001F2DBD">
        <w:t>SensorsBalls</w:t>
      </w:r>
      <w:proofErr w:type="spellEnd"/>
      <w:r w:rsidRPr="001F2DBD">
        <w:t xml:space="preserve">. </w:t>
      </w:r>
    </w:p>
    <w:p w14:paraId="07122338" w14:textId="77777777" w:rsidR="00744006" w:rsidRPr="001F2DBD" w:rsidRDefault="00744006" w:rsidP="00E624FA">
      <w:pPr>
        <w:pStyle w:val="Paragraphedeliste"/>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E624FA">
      <w:pPr>
        <w:pStyle w:val="Paragraphedeliste"/>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1EC01E7B" w14:textId="48B84985" w:rsidR="0068665F" w:rsidRPr="0068665F" w:rsidRDefault="006C4933" w:rsidP="00E624FA">
      <w:pPr>
        <w:pStyle w:val="Titre1"/>
      </w:pPr>
      <w:bookmarkStart w:id="12" w:name="_Toc16504655"/>
      <w:r w:rsidRPr="001F2DBD">
        <w:lastRenderedPageBreak/>
        <w:t>Conception</w:t>
      </w:r>
      <w:bookmarkEnd w:id="12"/>
      <w:r w:rsidRPr="001F2DBD">
        <w:t xml:space="preserve"> </w:t>
      </w:r>
    </w:p>
    <w:p w14:paraId="119E029E" w14:textId="77777777" w:rsidR="003376B7" w:rsidRPr="001F2DBD" w:rsidRDefault="003376B7" w:rsidP="00E624FA"/>
    <w:p w14:paraId="70424F61" w14:textId="421A135D" w:rsidR="000C4A25" w:rsidRPr="001F2DBD" w:rsidRDefault="003376B7" w:rsidP="00E624FA">
      <w:r w:rsidRPr="001F2DBD">
        <w:t>Afin de pouvoir réaliser cette détection avec précision, 2 antennes seront utilisées.</w:t>
      </w:r>
    </w:p>
    <w:p w14:paraId="56CA6515" w14:textId="73081F6A" w:rsidR="003376B7" w:rsidRDefault="00AF5DA8" w:rsidP="00E624FA">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E624FA"/>
    <w:p w14:paraId="3E0EA893" w14:textId="2417DAAC" w:rsidR="00AF5DA8" w:rsidRDefault="00AF5DA8" w:rsidP="00E624FA">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09A56AE6" w14:textId="3BA4581B" w:rsidR="000C4A25" w:rsidRPr="001F2DBD" w:rsidRDefault="000C4A25" w:rsidP="00E624FA"/>
    <w:p w14:paraId="0BD5B9B2" w14:textId="5228702F" w:rsidR="000C4A25" w:rsidRDefault="006A6595" w:rsidP="00E624FA">
      <w:pPr>
        <w:pStyle w:val="Titre2"/>
      </w:pPr>
      <w:bookmarkStart w:id="13" w:name="_Toc16504656"/>
      <w:r>
        <w:t>Schéma de principe</w:t>
      </w:r>
      <w:bookmarkEnd w:id="13"/>
    </w:p>
    <w:p w14:paraId="1F771F9F" w14:textId="77777777" w:rsidR="000C4A25" w:rsidRPr="000C4A25" w:rsidRDefault="000C4A25" w:rsidP="00E624FA"/>
    <w:p w14:paraId="359C26D6" w14:textId="5EB0D964" w:rsidR="0068665F" w:rsidRDefault="0068665F" w:rsidP="00E624FA">
      <w:r>
        <w:t>Le projet fonctionnera comme suit :</w:t>
      </w:r>
    </w:p>
    <w:p w14:paraId="4190B07D" w14:textId="77777777" w:rsidR="000C4A25" w:rsidRDefault="000C4A25" w:rsidP="00E624FA"/>
    <w:p w14:paraId="37DB55F7" w14:textId="31DFAB98" w:rsidR="0068665F" w:rsidRDefault="0068665F" w:rsidP="00E624FA"/>
    <w:p w14:paraId="3F53939F" w14:textId="77777777" w:rsidR="0068665F" w:rsidRDefault="0068665F" w:rsidP="00E624FA">
      <w:r w:rsidRPr="0068665F">
        <w:rPr>
          <w:noProof/>
        </w:rPr>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7949CE45" w:rsidR="0068665F" w:rsidRDefault="0068665F" w:rsidP="00E624FA">
      <w:pPr>
        <w:pStyle w:val="Lgende"/>
      </w:pPr>
      <w:bookmarkStart w:id="14" w:name="_Toc16504743"/>
      <w:r>
        <w:t xml:space="preserve">Figure </w:t>
      </w:r>
      <w:fldSimple w:instr=" SEQ Figure \* ARABIC ">
        <w:r w:rsidR="001E5FBB">
          <w:rPr>
            <w:noProof/>
          </w:rPr>
          <w:t>1</w:t>
        </w:r>
      </w:fldSimple>
      <w:r>
        <w:t xml:space="preserve"> : schéma de principe</w:t>
      </w:r>
      <w:bookmarkEnd w:id="14"/>
    </w:p>
    <w:p w14:paraId="4A724ECB" w14:textId="77777777" w:rsidR="0068665F" w:rsidRPr="0068665F" w:rsidRDefault="0068665F" w:rsidP="00E624FA"/>
    <w:p w14:paraId="50599050" w14:textId="77777777" w:rsidR="006A6595" w:rsidRDefault="006A6595" w:rsidP="00E624FA">
      <w:r>
        <w:t xml:space="preserve">Coté émetteur, Les </w:t>
      </w:r>
      <w:proofErr w:type="spellStart"/>
      <w:r>
        <w:t>SensorsBalls</w:t>
      </w:r>
      <w:proofErr w:type="spellEnd"/>
      <w:r>
        <w:t xml:space="preserve"> vont chacune émettre leur ID grâce à une antenne qui a été </w:t>
      </w:r>
      <w:proofErr w:type="spellStart"/>
      <w:r>
        <w:t>designée</w:t>
      </w:r>
      <w:proofErr w:type="spellEnd"/>
      <w:r>
        <w:t xml:space="preserve"> au préalable ce qui permettra à l’utilisateur de savoir vers quelle balle il se dirige.</w:t>
      </w:r>
    </w:p>
    <w:p w14:paraId="170229C0" w14:textId="77777777" w:rsidR="006A6595" w:rsidRDefault="006A6595" w:rsidP="00E624FA"/>
    <w:p w14:paraId="164403A8" w14:textId="505CC180" w:rsidR="006A6595" w:rsidRDefault="006A6595" w:rsidP="00E624FA">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E624FA"/>
    <w:p w14:paraId="65FE7D35" w14:textId="6821C73B" w:rsidR="000C4A25" w:rsidRDefault="000C4A25" w:rsidP="00E624FA">
      <w:r>
        <w:t>Donc, si</w:t>
      </w:r>
      <w:r w:rsidR="006A6595">
        <w:t xml:space="preserve"> la balle en train d’émettre est la balle que l’utilisateur a choisi de capter au moyen de l’interface </w:t>
      </w:r>
      <w:r>
        <w:t>graphique (Gui</w:t>
      </w:r>
      <w:r w:rsidR="000A10DE">
        <w:t>)</w:t>
      </w:r>
      <w:r>
        <w:t>la puissance du signal qui a été capté sera retransmise sur cette même interface graphique. Cela permettra à utilisateur de savoir dans quelle direction aller.</w:t>
      </w:r>
    </w:p>
    <w:p w14:paraId="03CF8A46" w14:textId="77777777" w:rsidR="000C4A25" w:rsidRDefault="000C4A25" w:rsidP="00E624FA"/>
    <w:p w14:paraId="37FFCE76" w14:textId="0F15B31F" w:rsidR="000C4A25" w:rsidRDefault="000C4A25" w:rsidP="00E624FA">
      <w:r>
        <w:t xml:space="preserve"> Plus il avancera en direction de l’antenne, plus le signal sera fort et donc l’indication de puissance sur le Gui augmentera </w:t>
      </w:r>
      <w:r w:rsidR="00DF3DC3">
        <w:t>de</w:t>
      </w:r>
      <w:r>
        <w:t xml:space="preserve"> valeur.</w:t>
      </w:r>
    </w:p>
    <w:p w14:paraId="4E8573E5" w14:textId="12755047" w:rsidR="00272B96" w:rsidRDefault="00272B96" w:rsidP="00E624FA"/>
    <w:p w14:paraId="39957249" w14:textId="796240E8" w:rsidR="00272B96" w:rsidRDefault="00272B96" w:rsidP="00E624FA">
      <w:r>
        <w:t xml:space="preserve">Le Gui sera en fait une </w:t>
      </w:r>
      <w:proofErr w:type="spellStart"/>
      <w:r>
        <w:t>board</w:t>
      </w:r>
      <w:proofErr w:type="spellEnd"/>
      <w:r>
        <w:t xml:space="preserve"> du constructeur STM est </w:t>
      </w:r>
      <w:proofErr w:type="gramStart"/>
      <w:r>
        <w:t>sera</w:t>
      </w:r>
      <w:proofErr w:type="gramEnd"/>
      <w:r>
        <w:t xml:space="preserve"> une STM32f429i-discovery. Elle possède en outre un écran LCD tactile. </w:t>
      </w:r>
    </w:p>
    <w:p w14:paraId="3FD0A78C" w14:textId="77777777" w:rsidR="000C4A25" w:rsidRDefault="000C4A25" w:rsidP="00E624FA"/>
    <w:p w14:paraId="28FC9186" w14:textId="229DD5E9" w:rsidR="003376B7" w:rsidRPr="001F2DBD" w:rsidRDefault="000C4A25" w:rsidP="00E624FA">
      <w:r>
        <w:br w:type="page"/>
      </w:r>
    </w:p>
    <w:p w14:paraId="068C8E64" w14:textId="523BB207" w:rsidR="006C4933" w:rsidRPr="001F2DBD" w:rsidRDefault="006C4933" w:rsidP="00E624FA">
      <w:pPr>
        <w:pStyle w:val="Titre2"/>
      </w:pPr>
      <w:bookmarkStart w:id="15" w:name="_Toc16504657"/>
      <w:r w:rsidRPr="001F2DBD">
        <w:lastRenderedPageBreak/>
        <w:t>Antenne log</w:t>
      </w:r>
      <w:r w:rsidR="00AF5DA8" w:rsidRPr="001F2DBD">
        <w:t>-périodique</w:t>
      </w:r>
      <w:bookmarkEnd w:id="15"/>
    </w:p>
    <w:p w14:paraId="593F43B4" w14:textId="77777777" w:rsidR="00AF5DA8" w:rsidRPr="001F2DBD" w:rsidRDefault="00AF5DA8" w:rsidP="00E624FA"/>
    <w:p w14:paraId="6B154520" w14:textId="1BA539B5" w:rsidR="00AF5DA8" w:rsidRPr="001F2DBD" w:rsidRDefault="000B330A" w:rsidP="00E624FA">
      <w:pPr>
        <w:pStyle w:val="Titre3"/>
      </w:pPr>
      <w:bookmarkStart w:id="16" w:name="_Toc16504658"/>
      <w:r w:rsidRPr="001F2DBD">
        <w:rPr>
          <w:noProof/>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63A146F9" w14:textId="1D4E6CCA" w:rsidR="003602EB" w:rsidRDefault="003602EB" w:rsidP="00E624FA">
                            <w:pPr>
                              <w:pStyle w:val="Lgende"/>
                            </w:pPr>
                            <w:bookmarkStart w:id="17" w:name="_Toc16504744"/>
                            <w:r>
                              <w:t xml:space="preserve">Figure </w:t>
                            </w:r>
                            <w:fldSimple w:instr=" SEQ Figure \* ARABIC ">
                              <w:r>
                                <w:rPr>
                                  <w:noProof/>
                                </w:rPr>
                                <w:t>2</w:t>
                              </w:r>
                            </w:fldSimple>
                            <w:r>
                              <w:t>: antenne log-périodique</w:t>
                            </w:r>
                            <w:bookmarkEnd w:id="17"/>
                            <w:r>
                              <w:t xml:space="preserve"> </w:t>
                            </w:r>
                          </w:p>
                          <w:p w14:paraId="32D0E292" w14:textId="6671308D" w:rsidR="003602EB" w:rsidRPr="00B0198A" w:rsidRDefault="003602EB" w:rsidP="00E624FA">
                            <w:pPr>
                              <w:pStyle w:val="Lgende"/>
                            </w:pPr>
                            <w:r>
                              <w:t xml:space="preserve">Source : </w:t>
                            </w:r>
                            <w:r w:rsidRPr="00C27A5D">
                              <w:t xml:space="preserve">Log </w:t>
                            </w:r>
                            <w:proofErr w:type="spellStart"/>
                            <w:r w:rsidRPr="00C27A5D">
                              <w:t>Periodic</w:t>
                            </w:r>
                            <w:proofErr w:type="spellEnd"/>
                            <w:r w:rsidRPr="00C27A5D">
                              <w:t xml:space="preserve"> </w:t>
                            </w:r>
                            <w:proofErr w:type="spellStart"/>
                            <w:r w:rsidRPr="00C27A5D">
                              <w:t>Antenna</w:t>
                            </w:r>
                            <w:proofErr w:type="spellEnd"/>
                            <w:r w:rsidRPr="00C27A5D">
                              <w:t xml:space="preserve">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63A146F9" w14:textId="1D4E6CCA" w:rsidR="003602EB" w:rsidRDefault="003602EB" w:rsidP="00E624FA">
                      <w:pPr>
                        <w:pStyle w:val="Lgende"/>
                      </w:pPr>
                      <w:bookmarkStart w:id="18" w:name="_Toc16504744"/>
                      <w:r>
                        <w:t xml:space="preserve">Figure </w:t>
                      </w:r>
                      <w:fldSimple w:instr=" SEQ Figure \* ARABIC ">
                        <w:r>
                          <w:rPr>
                            <w:noProof/>
                          </w:rPr>
                          <w:t>2</w:t>
                        </w:r>
                      </w:fldSimple>
                      <w:r>
                        <w:t>: antenne log-périodique</w:t>
                      </w:r>
                      <w:bookmarkEnd w:id="18"/>
                      <w:r>
                        <w:t xml:space="preserve"> </w:t>
                      </w:r>
                    </w:p>
                    <w:p w14:paraId="32D0E292" w14:textId="6671308D" w:rsidR="003602EB" w:rsidRPr="00B0198A" w:rsidRDefault="003602EB" w:rsidP="00E624FA">
                      <w:pPr>
                        <w:pStyle w:val="Lgende"/>
                      </w:pPr>
                      <w:r>
                        <w:t xml:space="preserve">Source : </w:t>
                      </w:r>
                      <w:r w:rsidRPr="00C27A5D">
                        <w:t xml:space="preserve">Log </w:t>
                      </w:r>
                      <w:proofErr w:type="spellStart"/>
                      <w:r w:rsidRPr="00C27A5D">
                        <w:t>Periodic</w:t>
                      </w:r>
                      <w:proofErr w:type="spellEnd"/>
                      <w:r w:rsidRPr="00C27A5D">
                        <w:t xml:space="preserve"> </w:t>
                      </w:r>
                      <w:proofErr w:type="spellStart"/>
                      <w:r w:rsidRPr="00C27A5D">
                        <w:t>Antenna</w:t>
                      </w:r>
                      <w:proofErr w:type="spellEnd"/>
                      <w:r w:rsidRPr="00C27A5D">
                        <w:t xml:space="preserve"> image</w:t>
                      </w:r>
                      <w:r>
                        <w:t xml:space="preserve"> </w:t>
                      </w:r>
                    </w:p>
                  </w:txbxContent>
                </v:textbox>
                <w10:wrap type="tight"/>
              </v:shape>
            </w:pict>
          </mc:Fallback>
        </mc:AlternateContent>
      </w:r>
      <w:r w:rsidR="00AF5DA8" w:rsidRPr="001F2DBD">
        <w:rPr>
          <w:noProof/>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proofErr w:type="spellStart"/>
      <w:r w:rsidR="00AA3610" w:rsidRPr="001F2DBD">
        <w:t>Définition</w:t>
      </w:r>
      <w:bookmarkEnd w:id="16"/>
      <w:proofErr w:type="spellEnd"/>
      <w:r w:rsidR="00AF5DA8" w:rsidRPr="001F2DBD">
        <w:t xml:space="preserve"> </w:t>
      </w:r>
    </w:p>
    <w:p w14:paraId="140BAC9A" w14:textId="77777777" w:rsidR="00532D54" w:rsidRPr="001F2DBD" w:rsidRDefault="00532D54" w:rsidP="00E624FA"/>
    <w:p w14:paraId="56ACC09E" w14:textId="0B2EE1A9" w:rsidR="00532D54" w:rsidRPr="001F2DBD" w:rsidRDefault="00AF5DA8" w:rsidP="00E624FA">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C27A5D">
            <w:rPr>
              <w:noProof/>
            </w:rPr>
            <w:t xml:space="preserve"> </w:t>
          </w:r>
          <w:r w:rsidR="00C27A5D" w:rsidRPr="00C27A5D">
            <w:rPr>
              <w:noProof/>
            </w:rPr>
            <w:t>(wikipedia, s.d.)</w:t>
          </w:r>
          <w:r w:rsidR="00532D54" w:rsidRPr="001F2DBD">
            <w:fldChar w:fldCharType="end"/>
          </w:r>
        </w:sdtContent>
      </w:sdt>
    </w:p>
    <w:p w14:paraId="6EE73D56" w14:textId="77777777" w:rsidR="00532D54" w:rsidRPr="001F2DBD" w:rsidRDefault="00532D54" w:rsidP="00E624FA"/>
    <w:p w14:paraId="2A09DCAE" w14:textId="43FF4682" w:rsidR="00AF5DA8" w:rsidRPr="001F2DBD" w:rsidRDefault="00AF5DA8" w:rsidP="00E624FA">
      <w:r w:rsidRPr="001F2DBD">
        <w:t>Le réseau de dipôles log</w:t>
      </w:r>
      <w:r w:rsidR="001E28ED" w:rsidRPr="001F2DBD">
        <w:t xml:space="preserve">-périodique (log </w:t>
      </w:r>
      <w:proofErr w:type="spellStart"/>
      <w:r w:rsidR="001E28ED" w:rsidRPr="001F2DBD">
        <w:t>periodic</w:t>
      </w:r>
      <w:proofErr w:type="spellEnd"/>
      <w:r w:rsidR="001E28ED" w:rsidRPr="001F2DBD">
        <w:t xml:space="preserve"> </w:t>
      </w:r>
      <w:proofErr w:type="spellStart"/>
      <w:r w:rsidR="001E28ED" w:rsidRPr="001F2DBD">
        <w:t>dipole</w:t>
      </w:r>
      <w:proofErr w:type="spellEnd"/>
      <w:r w:rsidRPr="001F2DBD">
        <w:t xml:space="preserve"> </w:t>
      </w:r>
      <w:proofErr w:type="spellStart"/>
      <w:r w:rsidRPr="001F2DBD">
        <w:t>array</w:t>
      </w:r>
      <w:proofErr w:type="spellEnd"/>
      <w:r w:rsidRPr="001F2DBD">
        <w:t xml:space="preserve"> ou LPDA) est la plus courante, et </w:t>
      </w:r>
      <w:r w:rsidR="00532D54" w:rsidRPr="001F2DBD">
        <w:t>est celle qui sera utilisée pour la réception du signal</w:t>
      </w:r>
    </w:p>
    <w:p w14:paraId="5763C305" w14:textId="77777777" w:rsidR="00AF5DA8" w:rsidRPr="001F2DBD" w:rsidRDefault="00AF5DA8" w:rsidP="00E624FA"/>
    <w:p w14:paraId="293D7F6B" w14:textId="77777777" w:rsidR="00AF5DA8" w:rsidRPr="001F2DBD" w:rsidRDefault="00AF5DA8" w:rsidP="00E624FA"/>
    <w:p w14:paraId="374DF53A" w14:textId="2CFC4930" w:rsidR="00AF5DA8" w:rsidRPr="001F2DBD" w:rsidRDefault="00AF5DA8" w:rsidP="00E624FA"/>
    <w:p w14:paraId="659074DA" w14:textId="69E38634" w:rsidR="000B330A" w:rsidRPr="001F2DBD" w:rsidRDefault="000B330A" w:rsidP="00E624FA"/>
    <w:p w14:paraId="58A07485" w14:textId="3239FD6C" w:rsidR="001F2DBD" w:rsidRDefault="001F2DBD" w:rsidP="00E624FA"/>
    <w:p w14:paraId="75BBDB84" w14:textId="77777777" w:rsidR="00C528DA" w:rsidRPr="001F2DBD" w:rsidRDefault="00C528DA" w:rsidP="00E624FA"/>
    <w:p w14:paraId="0B2CAC07" w14:textId="4237801C" w:rsidR="001F2DBD" w:rsidRPr="001F2DBD" w:rsidRDefault="001F2DBD" w:rsidP="00E624FA">
      <w:pPr>
        <w:pStyle w:val="Titre3"/>
      </w:pPr>
      <w:bookmarkStart w:id="19" w:name="_Toc16504659"/>
      <w:r w:rsidRPr="001F2DBD">
        <w:t>Analyse</w:t>
      </w:r>
      <w:bookmarkEnd w:id="19"/>
    </w:p>
    <w:p w14:paraId="1D2C1AA7" w14:textId="52DD2515" w:rsidR="001F2DBD" w:rsidRPr="001F2DBD" w:rsidRDefault="001F2DBD" w:rsidP="00E624FA"/>
    <w:p w14:paraId="53E7129C" w14:textId="1C4B46F8" w:rsidR="001F2DBD" w:rsidRDefault="001F2DBD" w:rsidP="00E624FA">
      <w:r w:rsidRPr="001F2DBD">
        <w:t>Cette antenne</w:t>
      </w:r>
      <w:r>
        <w:t xml:space="preserve"> a été choisie du fait de son pattern de radiation qui correspond aux attentes de ce projet.</w:t>
      </w:r>
    </w:p>
    <w:p w14:paraId="0EEE56AA" w14:textId="48E9A57D" w:rsidR="00F05715" w:rsidRDefault="00F05715" w:rsidP="00E624FA">
      <w:r>
        <w:t>Le pattern de radiation permet en fait de voir dans quelle direction l’antenne et la plus efficace</w:t>
      </w:r>
    </w:p>
    <w:p w14:paraId="73BB9770" w14:textId="77777777" w:rsidR="00E44508" w:rsidRDefault="00E44508" w:rsidP="00E624FA"/>
    <w:p w14:paraId="551F7073" w14:textId="77777777" w:rsidR="001F2DBD" w:rsidRDefault="001F2DBD" w:rsidP="00E624FA">
      <w:pPr>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1C150FAE" w:rsidR="001F2DBD" w:rsidRDefault="001F2DBD" w:rsidP="00E624FA">
      <w:pPr>
        <w:pStyle w:val="Lgende"/>
        <w:spacing w:after="0"/>
        <w:jc w:val="center"/>
      </w:pPr>
      <w:bookmarkStart w:id="20" w:name="_Toc16504745"/>
      <w:r>
        <w:t xml:space="preserve">Figure </w:t>
      </w:r>
      <w:fldSimple w:instr=" SEQ Figure \* ARABIC ">
        <w:r w:rsidR="001E5FBB">
          <w:rPr>
            <w:noProof/>
          </w:rPr>
          <w:t>3</w:t>
        </w:r>
      </w:fldSimple>
      <w:r>
        <w:t xml:space="preserve"> : radiation de l'antenne LPDA</w:t>
      </w:r>
      <w:bookmarkEnd w:id="20"/>
    </w:p>
    <w:p w14:paraId="1FAE37D9" w14:textId="19C39189" w:rsidR="00E44508" w:rsidRPr="00854773" w:rsidRDefault="00E44508" w:rsidP="00E624FA">
      <w:pPr>
        <w:pStyle w:val="Lgende"/>
        <w:spacing w:after="0"/>
        <w:jc w:val="center"/>
      </w:pPr>
      <w:proofErr w:type="gramStart"/>
      <w:r w:rsidRPr="00854773">
        <w:t>Source:</w:t>
      </w:r>
      <w:proofErr w:type="gramEnd"/>
      <w:r w:rsidRPr="00854773">
        <w:t xml:space="preserve"> </w:t>
      </w:r>
      <w:proofErr w:type="spellStart"/>
      <w:r w:rsidRPr="00854773">
        <w:t>Antenna</w:t>
      </w:r>
      <w:proofErr w:type="spellEnd"/>
      <w:r w:rsidRPr="00854773">
        <w:t xml:space="preserve"> Theory - Log-</w:t>
      </w:r>
      <w:proofErr w:type="spellStart"/>
      <w:r w:rsidRPr="00854773">
        <w:t>periodic</w:t>
      </w:r>
      <w:proofErr w:type="spellEnd"/>
      <w:r w:rsidRPr="00854773">
        <w:t xml:space="preserve"> </w:t>
      </w:r>
      <w:proofErr w:type="spellStart"/>
      <w:r w:rsidRPr="00854773">
        <w:t>Antenna</w:t>
      </w:r>
      <w:proofErr w:type="spellEnd"/>
    </w:p>
    <w:p w14:paraId="020173D4" w14:textId="77777777" w:rsidR="00E44508" w:rsidRPr="00854773" w:rsidRDefault="00E44508" w:rsidP="00E624FA"/>
    <w:p w14:paraId="7233243D" w14:textId="77777777" w:rsidR="00E44508" w:rsidRPr="00854773" w:rsidRDefault="00E44508" w:rsidP="00E624FA"/>
    <w:p w14:paraId="51643B2B" w14:textId="763CC7EC" w:rsidR="00532D54" w:rsidRPr="001F2DBD" w:rsidRDefault="003827F7" w:rsidP="00E624FA">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689566D3" w14:textId="7C430BBA" w:rsidR="00AF5DA8" w:rsidRPr="001F2DBD" w:rsidRDefault="00AF5DA8" w:rsidP="00E624FA">
      <w:pPr>
        <w:pStyle w:val="Titre3"/>
      </w:pPr>
      <w:bookmarkStart w:id="21" w:name="_Toc16504660"/>
      <w:r w:rsidRPr="001F2DBD">
        <w:lastRenderedPageBreak/>
        <w:t>Design</w:t>
      </w:r>
      <w:bookmarkEnd w:id="21"/>
    </w:p>
    <w:p w14:paraId="33B670D8" w14:textId="4C01E6D3" w:rsidR="00F133A8" w:rsidRPr="001F2DBD" w:rsidRDefault="00F133A8" w:rsidP="00E624FA"/>
    <w:p w14:paraId="486A3E98" w14:textId="03D32839" w:rsidR="005F0808" w:rsidRPr="001F2DBD" w:rsidRDefault="00F133A8" w:rsidP="00E624FA">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E624FA">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E624FA"/>
    <w:p w14:paraId="4E4DDA7A" w14:textId="77777777" w:rsidR="00F4347D" w:rsidRPr="001F2DBD" w:rsidRDefault="005F0808" w:rsidP="00E624FA">
      <w:pPr>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2049" cy="3808658"/>
                    </a:xfrm>
                    <a:prstGeom prst="rect">
                      <a:avLst/>
                    </a:prstGeom>
                  </pic:spPr>
                </pic:pic>
              </a:graphicData>
            </a:graphic>
          </wp:inline>
        </w:drawing>
      </w:r>
    </w:p>
    <w:p w14:paraId="514B2649" w14:textId="521AD1CA" w:rsidR="00F4347D" w:rsidRPr="001F2DBD" w:rsidRDefault="00F4347D" w:rsidP="00E624FA">
      <w:pPr>
        <w:pStyle w:val="Lgende"/>
        <w:spacing w:after="0"/>
        <w:jc w:val="center"/>
      </w:pPr>
      <w:bookmarkStart w:id="22" w:name="_Toc16504746"/>
      <w:r w:rsidRPr="001F2DBD">
        <w:t xml:space="preserve">Figure </w:t>
      </w:r>
      <w:fldSimple w:instr=" SEQ Figure \* ARABIC ">
        <w:r w:rsidR="001E5FBB">
          <w:rPr>
            <w:noProof/>
          </w:rPr>
          <w:t>4</w:t>
        </w:r>
      </w:fldSimple>
      <w:r w:rsidRPr="001F2DBD">
        <w:t>: Directivité constante vs σ et τ</w:t>
      </w:r>
      <w:bookmarkEnd w:id="22"/>
    </w:p>
    <w:p w14:paraId="14323E2D" w14:textId="6A05DD0E" w:rsidR="00F4347D" w:rsidRPr="00243975" w:rsidRDefault="00E44508" w:rsidP="00E624FA">
      <w:pPr>
        <w:pStyle w:val="Lgende"/>
        <w:spacing w:after="0"/>
        <w:jc w:val="center"/>
        <w:rPr>
          <w:lang w:val="en-US"/>
        </w:rPr>
      </w:pPr>
      <w:r w:rsidRPr="00243975">
        <w:rPr>
          <w:lang w:val="en-US"/>
        </w:rPr>
        <w:t>Source:</w:t>
      </w:r>
      <w:r w:rsidR="00F4347D" w:rsidRPr="00243975">
        <w:rPr>
          <w:lang w:val="en-US"/>
        </w:rPr>
        <w:t xml:space="preserve"> journal of microwave engineering &amp; technologies</w:t>
      </w:r>
    </w:p>
    <w:p w14:paraId="4424225D" w14:textId="7659283E" w:rsidR="00FD7AD1" w:rsidRPr="00FD06E7" w:rsidRDefault="00F4347D" w:rsidP="00E624FA">
      <w:pPr>
        <w:pStyle w:val="Lgende"/>
        <w:spacing w:after="0"/>
        <w:jc w:val="center"/>
      </w:pPr>
      <w:proofErr w:type="gramStart"/>
      <w:r w:rsidRPr="00FD06E7">
        <w:t>ISSN:</w:t>
      </w:r>
      <w:proofErr w:type="gramEnd"/>
      <w:r w:rsidRPr="00FD06E7">
        <w:t xml:space="preserve"> 2349-9001</w:t>
      </w:r>
      <w:r w:rsidR="00EF41DB" w:rsidRPr="00FD06E7">
        <w:t xml:space="preserve"> © STM </w:t>
      </w:r>
      <w:proofErr w:type="spellStart"/>
      <w:r w:rsidR="00EF41DB" w:rsidRPr="00FD06E7">
        <w:t>Journals</w:t>
      </w:r>
      <w:proofErr w:type="spellEnd"/>
      <w:r w:rsidR="00EF41DB" w:rsidRPr="00FD06E7">
        <w:t xml:space="preserve"> 2017</w:t>
      </w:r>
    </w:p>
    <w:p w14:paraId="176A7212" w14:textId="60B8EC4F" w:rsidR="003827F7" w:rsidRPr="00FD06E7" w:rsidRDefault="003827F7" w:rsidP="00E624FA"/>
    <w:p w14:paraId="314E7A54" w14:textId="77777777" w:rsidR="00E44508" w:rsidRPr="00FD06E7" w:rsidRDefault="00E44508" w:rsidP="00E624FA"/>
    <w:p w14:paraId="4D0DA9F4" w14:textId="0EC358D5" w:rsidR="00036B28" w:rsidRPr="001F2DBD" w:rsidRDefault="00DB5DB3" w:rsidP="00E624FA">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E624FA"/>
    <w:p w14:paraId="494E7163" w14:textId="672F7426" w:rsidR="00F133A8" w:rsidRPr="001F2DBD" w:rsidRDefault="00036B28" w:rsidP="00E624FA">
      <w:r w:rsidRPr="001F2DBD">
        <w:t>Ces valeurs pourront être modifiées si les résultats des simulations ne correspondent pas aux résultats attendus.</w:t>
      </w:r>
    </w:p>
    <w:p w14:paraId="6B8AA36C" w14:textId="19AA1D54" w:rsidR="00A8164F" w:rsidRPr="001F2DBD" w:rsidRDefault="00A8164F" w:rsidP="00E624FA">
      <w:pPr>
        <w:rPr>
          <w:noProof/>
        </w:rPr>
      </w:pPr>
    </w:p>
    <w:p w14:paraId="21F7829F" w14:textId="530DB311" w:rsidR="00A8164F" w:rsidRPr="001F2DBD" w:rsidRDefault="00FD7AD1" w:rsidP="00E624FA">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E624FA">
      <w:pPr>
        <w:rPr>
          <w:noProof/>
        </w:rPr>
      </w:pPr>
    </w:p>
    <w:p w14:paraId="3EE360D7" w14:textId="2428D196" w:rsidR="00A11C0D" w:rsidRPr="001F2DBD" w:rsidRDefault="00A11C0D" w:rsidP="00E624FA">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E624FA">
      <w:pPr>
        <w:rPr>
          <w:noProof/>
        </w:rPr>
      </w:pPr>
    </w:p>
    <w:p w14:paraId="404B58B2" w14:textId="35A6C370" w:rsidR="003827F7" w:rsidRDefault="00767BE2" w:rsidP="00E624FA">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E624FA">
      <w:pPr>
        <w:rPr>
          <w:noProof/>
        </w:rPr>
      </w:pPr>
      <w:r>
        <w:rPr>
          <w:noProof/>
        </w:rPr>
        <w:br w:type="page"/>
      </w:r>
    </w:p>
    <w:p w14:paraId="6DE3A072" w14:textId="3FF0AFEA" w:rsidR="000B330A" w:rsidRPr="001F2DBD" w:rsidRDefault="000B330A" w:rsidP="00E624FA">
      <w:pPr>
        <w:rPr>
          <w:noProof/>
        </w:rPr>
      </w:pPr>
    </w:p>
    <w:p w14:paraId="59FDAD12" w14:textId="6B36FE6B" w:rsidR="00CC2CA6" w:rsidRDefault="00EF41DB" w:rsidP="00E624FA">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37CB4256" w14:textId="1589A8F1" w:rsidR="00F10FED" w:rsidRDefault="00F10FED" w:rsidP="00E624FA">
      <w:pPr>
        <w:rPr>
          <w:noProof/>
        </w:rPr>
      </w:pPr>
    </w:p>
    <w:p w14:paraId="5D22EFA7" w14:textId="77777777" w:rsidR="00F10FED" w:rsidRPr="001F2DBD" w:rsidRDefault="00F10FED" w:rsidP="00E624FA">
      <w:pPr>
        <w:rPr>
          <w:noProof/>
        </w:rPr>
      </w:pPr>
    </w:p>
    <w:p w14:paraId="1CA649F4" w14:textId="77777777" w:rsidR="005C77F4" w:rsidRPr="001F2DBD" w:rsidRDefault="005C77F4" w:rsidP="00E624FA">
      <w:pPr>
        <w:rPr>
          <w:noProof/>
        </w:rPr>
      </w:pPr>
    </w:p>
    <w:p w14:paraId="134E55B1" w14:textId="24850A45" w:rsidR="00CC2CA6" w:rsidRPr="00422096" w:rsidRDefault="00CC2CA6" w:rsidP="00E624FA">
      <w:pPr>
        <w:pStyle w:val="Lgende"/>
      </w:pPr>
      <w:r w:rsidRPr="00422096">
        <w:tab/>
      </w:r>
      <m:oMath>
        <m:r>
          <w:rPr>
            <w:rFonts w:ascii="Cambria Math" w:hAnsi="Cambria Math"/>
          </w:rPr>
          <m:t xml:space="preserve"> </m:t>
        </m:r>
        <w:bookmarkStart w:id="23" w:name="_Ref13127307"/>
        <m:func>
          <m:funcPr>
            <m:ctrlPr>
              <w:rPr>
                <w:rFonts w:ascii="Cambria Math" w:hAnsi="Cambria Math"/>
              </w:rPr>
            </m:ctrlPr>
          </m:funcPr>
          <m:fName>
            <m:r>
              <w:rPr>
                <w:rFonts w:ascii="Cambria Math" w:hAnsi="Cambria Math"/>
              </w:rPr>
              <m:t>cot</m:t>
            </m:r>
          </m:fName>
          <m:e>
            <m:r>
              <w:rPr>
                <w:rFonts w:ascii="Cambria Math" w:hAnsi="Cambria Math"/>
              </w:rPr>
              <m:t xml:space="preserve">α= </m:t>
            </m:r>
            <m:box>
              <m:boxPr>
                <m:ctrlPr>
                  <w:rPr>
                    <w:rFonts w:ascii="Cambria Math" w:hAnsi="Cambria Math"/>
                  </w:rPr>
                </m:ctrlPr>
              </m:boxPr>
              <m:e>
                <m:argPr>
                  <m:argSz m:val="-1"/>
                </m:argPr>
                <m:f>
                  <m:fPr>
                    <m:ctrlPr>
                      <w:rPr>
                        <w:rFonts w:ascii="Cambria Math" w:hAnsi="Cambria Math"/>
                      </w:rPr>
                    </m:ctrlPr>
                  </m:fPr>
                  <m:num>
                    <m:r>
                      <w:rPr>
                        <w:rFonts w:ascii="Cambria Math" w:hAnsi="Cambria Math"/>
                      </w:rPr>
                      <m:t>4σ</m:t>
                    </m:r>
                  </m:num>
                  <m:den>
                    <m:r>
                      <w:rPr>
                        <w:rFonts w:ascii="Cambria Math" w:hAnsi="Cambria Math"/>
                      </w:rPr>
                      <m:t>1- τ</m:t>
                    </m:r>
                  </m:den>
                </m:f>
              </m:e>
            </m:box>
            <m:r>
              <w:rPr>
                <w:rFonts w:ascii="Cambria Math" w:hAnsi="Cambria Math"/>
              </w:rPr>
              <m:t xml:space="preserve"> </m:t>
            </m:r>
          </m:e>
        </m:func>
      </m:oMath>
      <w:r w:rsidRPr="00422096">
        <w:t xml:space="preserve"> </w:t>
      </w:r>
      <w:r w:rsidRPr="00422096">
        <w:tab/>
        <w:t xml:space="preserve">( </w:t>
      </w:r>
      <w:fldSimple w:instr=" SEQ ( \* ARABIC ">
        <w:r w:rsidR="007A0A3D">
          <w:rPr>
            <w:noProof/>
          </w:rPr>
          <w:t>1</w:t>
        </w:r>
      </w:fldSimple>
      <w:r w:rsidRPr="00422096">
        <w:t xml:space="preserve"> )</w:t>
      </w:r>
      <w:bookmarkEnd w:id="23"/>
    </w:p>
    <w:p w14:paraId="3F3A203F" w14:textId="703DC50F" w:rsidR="00CC2CA6" w:rsidRPr="001F2DBD" w:rsidRDefault="00CC2CA6" w:rsidP="00E624FA">
      <w:pPr>
        <w:pStyle w:val="Lgende"/>
      </w:pPr>
      <w:r w:rsidRPr="001F2DBD">
        <w:tab/>
      </w:r>
      <m:oMath>
        <m:r>
          <w:rPr>
            <w:rFonts w:ascii="Cambria Math" w:hAnsi="Cambria Math"/>
          </w:rPr>
          <m:t xml:space="preserve"> </m:t>
        </m:r>
        <w:bookmarkStart w:id="24" w:name="_Ref13127345"/>
        <m:r>
          <w:rPr>
            <w:rFonts w:ascii="Cambria Math" w:hAnsi="Cambria Math"/>
          </w:rPr>
          <m:t>Bar=1.1+7.7</m:t>
        </m:r>
        <m:sSup>
          <m:sSupPr>
            <m:ctrlPr>
              <w:rPr>
                <w:rFonts w:ascii="Cambria Math" w:hAnsi="Cambria Math"/>
              </w:rPr>
            </m:ctrlPr>
          </m:sSupPr>
          <m:e>
            <m:r>
              <w:rPr>
                <w:rFonts w:ascii="Cambria Math" w:hAnsi="Cambria Math"/>
              </w:rPr>
              <m:t>(1-τ)</m:t>
            </m:r>
          </m:e>
          <m:sup>
            <m:r>
              <w:rPr>
                <w:rFonts w:ascii="Cambria Math" w:hAnsi="Cambria Math"/>
              </w:rPr>
              <m:t>2</m:t>
            </m:r>
          </m:sup>
        </m:sSup>
        <m:func>
          <m:funcPr>
            <m:ctrlPr>
              <w:rPr>
                <w:rFonts w:ascii="Cambria Math" w:hAnsi="Cambria Math"/>
              </w:rPr>
            </m:ctrlPr>
          </m:funcPr>
          <m:fName>
            <m:r>
              <w:rPr>
                <w:rFonts w:ascii="Cambria Math" w:hAnsi="Cambria Math"/>
              </w:rPr>
              <m:t>cot</m:t>
            </m:r>
          </m:fName>
          <m:e>
            <m:r>
              <w:rPr>
                <w:rFonts w:ascii="Cambria Math" w:hAnsi="Cambria Math"/>
              </w:rPr>
              <m:t>α</m:t>
            </m:r>
          </m:e>
        </m:func>
      </m:oMath>
      <w:r w:rsidRPr="001F2DBD">
        <w:t xml:space="preserve"> </w:t>
      </w:r>
      <w:r w:rsidRPr="001F2DBD">
        <w:tab/>
        <w:t xml:space="preserve">( </w:t>
      </w:r>
      <w:fldSimple w:instr=" SEQ ( \* ARABIC ">
        <w:r w:rsidR="007A0A3D">
          <w:rPr>
            <w:noProof/>
          </w:rPr>
          <w:t>2</w:t>
        </w:r>
      </w:fldSimple>
      <w:r w:rsidRPr="001F2DBD">
        <w:t xml:space="preserve"> )</w:t>
      </w:r>
      <w:bookmarkEnd w:id="24"/>
    </w:p>
    <w:p w14:paraId="33F3EC86" w14:textId="110F0325" w:rsidR="00CC2CA6" w:rsidRPr="001F2DBD" w:rsidRDefault="00CC2CA6" w:rsidP="00E624FA">
      <w:pPr>
        <w:pStyle w:val="Lgende"/>
      </w:pPr>
      <w:r w:rsidRPr="001F2DBD">
        <w:tab/>
      </w:r>
      <m:oMath>
        <m:r>
          <w:rPr>
            <w:rFonts w:ascii="Cambria Math" w:hAnsi="Cambria Math"/>
          </w:rPr>
          <m:t xml:space="preserve"> </m:t>
        </m:r>
        <w:bookmarkStart w:id="25" w:name="_Ref13127376"/>
        <m:r>
          <w:rPr>
            <w:rFonts w:ascii="Cambria Math" w:hAnsi="Cambria Math"/>
          </w:rPr>
          <m:t>BS=B⋅Bar</m:t>
        </m:r>
      </m:oMath>
      <w:r w:rsidRPr="001F2DBD">
        <w:tab/>
        <w:t xml:space="preserve">( </w:t>
      </w:r>
      <w:fldSimple w:instr=" SEQ ( \* ARABIC ">
        <w:r w:rsidR="007A0A3D">
          <w:rPr>
            <w:noProof/>
          </w:rPr>
          <w:t>3</w:t>
        </w:r>
      </w:fldSimple>
      <w:r w:rsidRPr="001F2DBD">
        <w:t xml:space="preserve"> )</w:t>
      </w:r>
      <w:bookmarkEnd w:id="25"/>
    </w:p>
    <w:p w14:paraId="7919BD2D" w14:textId="2B97A677" w:rsidR="00FD7AD1" w:rsidRPr="001F2DBD" w:rsidRDefault="00CC2CA6" w:rsidP="00E624FA">
      <w:pPr>
        <w:pStyle w:val="Lgende"/>
      </w:pPr>
      <w:r w:rsidRPr="001F2DBD">
        <w:rPr>
          <w:noProof/>
        </w:rPr>
        <w:tab/>
      </w:r>
      <w:bookmarkStart w:id="26" w:name="_Ref13127397"/>
      <m:oMath>
        <m:r>
          <w:rPr>
            <w:rFonts w:ascii="Cambria Math" w:hAnsi="Cambria Math" w:cs="Cambria Math"/>
          </w:rPr>
          <m:t>N=</m:t>
        </m:r>
        <m:f>
          <m:fPr>
            <m:ctrlPr>
              <w:rPr>
                <w:rFonts w:ascii="Cambria Math" w:hAnsi="Cambria Math" w:cs="Cambria Math"/>
              </w:rPr>
            </m:ctrlPr>
          </m:fPr>
          <m:num>
            <m:r>
              <w:rPr>
                <w:rFonts w:ascii="Cambria Math" w:hAnsi="Cambria Math" w:cs="Cambria Math"/>
              </w:rPr>
              <m:t>ln⁡(Bs)</m:t>
            </m:r>
          </m:num>
          <m:den>
            <m:r>
              <w:rPr>
                <w:rFonts w:ascii="Cambria Math" w:hAnsi="Cambria Math" w:cs="Cambria Math"/>
              </w:rPr>
              <m:t>ln⁡(</m:t>
            </m:r>
            <m:f>
              <m:fPr>
                <m:ctrlPr>
                  <w:rPr>
                    <w:rFonts w:ascii="Cambria Math" w:hAnsi="Cambria Math" w:cs="Cambria Math"/>
                  </w:rPr>
                </m:ctrlPr>
              </m:fPr>
              <m:num>
                <m:r>
                  <w:rPr>
                    <w:rFonts w:ascii="Cambria Math" w:hAnsi="Cambria Math" w:cs="Cambria Math"/>
                  </w:rPr>
                  <m:t>1</m:t>
                </m:r>
              </m:num>
              <m:den>
                <m:r>
                  <w:rPr>
                    <w:rFonts w:ascii="Cambria Math" w:hAnsi="Cambria Math"/>
                    <w:noProof/>
                  </w:rPr>
                  <m:t>τ</m:t>
                </m:r>
              </m:den>
            </m:f>
            <m:r>
              <w:rPr>
                <w:rFonts w:ascii="Cambria Math" w:hAnsi="Cambria Math" w:cs="Cambria Math"/>
              </w:rPr>
              <m:t>)</m:t>
            </m:r>
          </m:den>
        </m:f>
      </m:oMath>
      <w:r w:rsidRPr="001F2DBD">
        <w:tab/>
        <w:t xml:space="preserve">( </w:t>
      </w:r>
      <w:fldSimple w:instr=" SEQ ( \* ARABIC ">
        <w:r w:rsidR="007A0A3D">
          <w:rPr>
            <w:noProof/>
          </w:rPr>
          <w:t>4</w:t>
        </w:r>
      </w:fldSimple>
      <w:r w:rsidRPr="001F2DBD">
        <w:t xml:space="preserve"> )</w:t>
      </w:r>
      <w:bookmarkEnd w:id="26"/>
    </w:p>
    <w:p w14:paraId="0E83D53F" w14:textId="5BEA4EAF" w:rsidR="00A34509" w:rsidRPr="001F2DBD" w:rsidRDefault="00166F79" w:rsidP="00E624FA">
      <w:pPr>
        <w:pStyle w:val="Lgende"/>
        <w:rPr>
          <w:noProof/>
        </w:rPr>
      </w:pPr>
      <w:r w:rsidRPr="001F2DBD">
        <w:rPr>
          <w:noProof/>
          <w:color w:val="auto"/>
        </w:rPr>
        <w:tab/>
      </w:r>
      <w:bookmarkStart w:id="27" w:name="_Ref13127421"/>
      <m:oMath>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r>
          <w:rPr>
            <w:rFonts w:ascii="Cambria Math" w:hAnsi="Cambria Math"/>
            <w:noProof/>
          </w:rPr>
          <m:t xml:space="preserve">=F- </m:t>
        </m:r>
        <m:f>
          <m:fPr>
            <m:ctrlPr>
              <w:rPr>
                <w:rFonts w:ascii="Cambria Math" w:hAnsi="Cambria Math"/>
                <w:noProof/>
                <w:color w:val="auto"/>
              </w:rPr>
            </m:ctrlPr>
          </m:fPr>
          <m:num>
            <m:r>
              <w:rPr>
                <w:rFonts w:ascii="Cambria Math" w:hAnsi="Cambria Math"/>
                <w:noProof/>
              </w:rPr>
              <m:t>B</m:t>
            </m:r>
          </m:num>
          <m:den>
            <m:r>
              <w:rPr>
                <w:rFonts w:ascii="Cambria Math" w:hAnsi="Cambria Math"/>
                <w:noProof/>
              </w:rPr>
              <m:t>2</m:t>
            </m:r>
          </m:den>
        </m:f>
        <m:r>
          <w:rPr>
            <w:rFonts w:ascii="Cambria Math" w:hAnsi="Cambria Math"/>
            <w:noProof/>
            <w:color w:val="auto"/>
          </w:rPr>
          <m:t xml:space="preserve"> </m:t>
        </m:r>
      </m:oMath>
      <w:r w:rsidRPr="001F2DBD">
        <w:rPr>
          <w:color w:val="auto"/>
        </w:rPr>
        <w:tab/>
      </w:r>
      <w:r w:rsidR="002A79A9" w:rsidRPr="001F2DBD">
        <w:t xml:space="preserve">( </w:t>
      </w:r>
      <w:fldSimple w:instr=" SEQ ( \* ARABIC ">
        <w:r w:rsidR="007A0A3D">
          <w:rPr>
            <w:noProof/>
          </w:rPr>
          <w:t>5</w:t>
        </w:r>
      </w:fldSimple>
      <w:r w:rsidR="002A79A9" w:rsidRPr="001F2DBD">
        <w:t xml:space="preserve"> )</w:t>
      </w:r>
      <w:bookmarkEnd w:id="27"/>
    </w:p>
    <w:p w14:paraId="4F838E42" w14:textId="5D47C190" w:rsidR="00166F79" w:rsidRPr="001F2DBD" w:rsidRDefault="00166F79" w:rsidP="00E624FA">
      <w:pPr>
        <w:pStyle w:val="Lgende"/>
        <w:rPr>
          <w:noProof/>
        </w:rPr>
      </w:pPr>
      <w:r w:rsidRPr="001F2DBD">
        <w:rPr>
          <w:noProof/>
          <w:color w:val="auto"/>
        </w:rPr>
        <w:tab/>
      </w:r>
      <w:bookmarkStart w:id="28" w:name="_Ref13127443"/>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0</m:t>
            </m:r>
          </m:sub>
        </m:sSub>
        <m:r>
          <w:rPr>
            <w:rFonts w:ascii="Cambria Math" w:hAnsi="Cambria Math"/>
            <w:noProof/>
          </w:rPr>
          <m:t xml:space="preserve">= </m:t>
        </m:r>
        <m:f>
          <m:fPr>
            <m:ctrlPr>
              <w:rPr>
                <w:rFonts w:ascii="Cambria Math" w:hAnsi="Cambria Math"/>
                <w:noProof/>
                <w:color w:val="auto"/>
              </w:rPr>
            </m:ctrlPr>
          </m:fPr>
          <m:num>
            <m:sSub>
              <m:sSubPr>
                <m:ctrlPr>
                  <w:rPr>
                    <w:rFonts w:ascii="Cambria Math" w:hAnsi="Cambria Math" w:cs="Cambria Math"/>
                    <w:noProof/>
                    <w:color w:val="auto"/>
                  </w:rPr>
                </m:ctrlPr>
              </m:sSubPr>
              <m:e>
                <m:r>
                  <w:rPr>
                    <w:rFonts w:ascii="Cambria Math" w:hAnsi="Cambria Math" w:cs="Cambria Math"/>
                    <w:noProof/>
                  </w:rPr>
                  <m:t>λ</m:t>
                </m:r>
              </m:e>
              <m:sub>
                <m:r>
                  <w:rPr>
                    <w:rFonts w:ascii="Cambria Math" w:hAnsi="Cambria Math" w:cs="Cambria Math"/>
                    <w:noProof/>
                  </w:rPr>
                  <m:t>l</m:t>
                </m:r>
              </m:sub>
            </m:sSub>
          </m:num>
          <m:den>
            <m:r>
              <w:rPr>
                <w:rFonts w:ascii="Cambria Math" w:hAnsi="Cambria Math"/>
                <w:noProof/>
              </w:rPr>
              <m:t>2</m:t>
            </m:r>
          </m:den>
        </m:f>
        <m:r>
          <w:rPr>
            <w:rFonts w:ascii="Cambria Math" w:hAnsi="Cambria Math"/>
            <w:noProof/>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2</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rPr>
          <w:noProof/>
          <w:color w:val="auto"/>
        </w:rPr>
        <w:tab/>
      </w:r>
      <w:r w:rsidRPr="001F2DBD">
        <w:t xml:space="preserve">( </w:t>
      </w:r>
      <w:fldSimple w:instr=" SEQ ( \* ARABIC ">
        <w:r w:rsidR="007A0A3D">
          <w:rPr>
            <w:noProof/>
          </w:rPr>
          <w:t>6</w:t>
        </w:r>
      </w:fldSimple>
      <w:r w:rsidRPr="001F2DBD">
        <w:t xml:space="preserve"> )</w:t>
      </w:r>
      <w:bookmarkEnd w:id="28"/>
    </w:p>
    <w:p w14:paraId="0263660D" w14:textId="6862807C" w:rsidR="00BA5821" w:rsidRPr="001F2DBD" w:rsidRDefault="00A34509" w:rsidP="00E624FA">
      <w:pPr>
        <w:pStyle w:val="Lgende"/>
      </w:pPr>
      <w:r w:rsidRPr="001F2DBD">
        <w:rPr>
          <w:noProof/>
        </w:rPr>
        <w:tab/>
      </w:r>
      <w:bookmarkStart w:id="29" w:name="_Ref13127460"/>
      <m:oMath>
        <m:sSub>
          <m:sSubPr>
            <m:ctrlPr>
              <w:rPr>
                <w:rFonts w:ascii="Cambria Math" w:hAnsi="Cambria Math"/>
                <w:noProof/>
                <w:color w:val="auto"/>
              </w:rPr>
            </m:ctrlPr>
          </m:sSubPr>
          <m:e>
            <m:r>
              <w:rPr>
                <w:rFonts w:ascii="Cambria Math" w:hAnsi="Cambria Math"/>
                <w:noProof/>
              </w:rPr>
              <m:t>l</m:t>
            </m:r>
          </m:e>
          <m:sub>
            <m:r>
              <w:rPr>
                <w:rFonts w:ascii="Cambria Math" w:hAnsi="Cambria Math"/>
                <w:noProof/>
              </w:rPr>
              <m:t>i</m:t>
            </m:r>
          </m:sub>
        </m:sSub>
        <m:r>
          <w:rPr>
            <w:rFonts w:ascii="Cambria Math" w:hAnsi="Cambria Math"/>
            <w:noProof/>
          </w:rPr>
          <m:t>= τ</m:t>
        </m:r>
        <m:r>
          <w:rPr>
            <w:rFonts w:ascii="Cambria Math" w:hAnsi="Cambria Math"/>
          </w:rPr>
          <m:t>⋅</m:t>
        </m:r>
        <m:r>
          <w:rPr>
            <w:rFonts w:ascii="Cambria Math" w:hAnsi="Cambria Math" w:cs="Cambria Math"/>
            <w:noProof/>
          </w:rPr>
          <m:t xml:space="preserve"> </m:t>
        </m:r>
        <m:sSub>
          <m:sSubPr>
            <m:ctrlPr>
              <w:rPr>
                <w:rFonts w:ascii="Cambria Math" w:hAnsi="Cambria Math"/>
                <w:noProof/>
                <w:color w:val="auto"/>
              </w:rPr>
            </m:ctrlPr>
          </m:sSubPr>
          <m:e>
            <m:r>
              <w:rPr>
                <w:rFonts w:ascii="Cambria Math" w:hAnsi="Cambria Math"/>
                <w:noProof/>
              </w:rPr>
              <m:t>l</m:t>
            </m:r>
          </m:e>
          <m:sub>
            <m:r>
              <w:rPr>
                <w:rFonts w:ascii="Cambria Math" w:hAnsi="Cambria Math"/>
                <w:noProof/>
              </w:rPr>
              <m:t>i-1</m:t>
            </m:r>
          </m:sub>
        </m:sSub>
      </m:oMath>
      <w:r w:rsidR="00166F79" w:rsidRPr="001F2DBD">
        <w:rPr>
          <w:noProof/>
          <w:color w:val="auto"/>
        </w:rPr>
        <w:tab/>
      </w:r>
      <w:r w:rsidR="00166F79" w:rsidRPr="001F2DBD">
        <w:t xml:space="preserve">( </w:t>
      </w:r>
      <w:fldSimple w:instr=" SEQ ( \* ARABIC ">
        <w:r w:rsidR="007A0A3D">
          <w:rPr>
            <w:noProof/>
          </w:rPr>
          <w:t>7</w:t>
        </w:r>
      </w:fldSimple>
      <w:r w:rsidR="00166F79" w:rsidRPr="001F2DBD">
        <w:t xml:space="preserve"> )</w:t>
      </w:r>
      <w:bookmarkEnd w:id="29"/>
    </w:p>
    <w:p w14:paraId="39D09D4C" w14:textId="26449A76" w:rsidR="00661F11" w:rsidRPr="001F2DBD" w:rsidRDefault="00661F11" w:rsidP="00E624FA">
      <w:pPr>
        <w:pStyle w:val="Lgende"/>
      </w:pPr>
      <w:r w:rsidRPr="001F2DBD">
        <w:rPr>
          <w:noProof/>
        </w:rPr>
        <w:tab/>
      </w:r>
      <w:bookmarkStart w:id="30" w:name="_Ref13127486"/>
      <m:oMath>
        <m:r>
          <w:rPr>
            <w:rFonts w:ascii="Cambria Math" w:hAnsi="Cambria Math" w:cs="Cambria Math"/>
          </w:rPr>
          <m:t>di,i+1=2</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r>
          <w:rPr>
            <w:rFonts w:ascii="Cambria Math" w:hAnsi="Cambria Math"/>
            <w:noProof/>
          </w:rPr>
          <m:t>σ</m:t>
        </m:r>
      </m:oMath>
      <w:r w:rsidRPr="001F2DBD">
        <w:rPr>
          <w:rFonts w:ascii="Cambria Math" w:hAnsi="Cambria Math"/>
        </w:rPr>
        <w:tab/>
      </w:r>
      <w:r w:rsidRPr="001F2DBD">
        <w:t xml:space="preserve">( </w:t>
      </w:r>
      <w:fldSimple w:instr=" SEQ ( \* ARABIC ">
        <w:r w:rsidR="007A0A3D">
          <w:rPr>
            <w:noProof/>
          </w:rPr>
          <w:t>8</w:t>
        </w:r>
      </w:fldSimple>
      <w:r w:rsidRPr="001F2DBD">
        <w:t xml:space="preserve"> )</w:t>
      </w:r>
      <w:bookmarkEnd w:id="30"/>
    </w:p>
    <w:p w14:paraId="6B2B3DA4" w14:textId="2EBF5455" w:rsidR="005C77F4" w:rsidRPr="00854773" w:rsidRDefault="005C77F4" w:rsidP="009F702A">
      <w:pPr>
        <w:jc w:val="right"/>
        <w:rPr>
          <w:i/>
          <w:iCs/>
          <w:color w:val="44546A" w:themeColor="text2"/>
          <w:sz w:val="20"/>
          <w:szCs w:val="20"/>
          <w:lang w:val="en-US"/>
        </w:rPr>
      </w:pPr>
      <w:r w:rsidRPr="00854773">
        <w:rPr>
          <w:i/>
          <w:iCs/>
          <w:color w:val="44546A" w:themeColor="text2"/>
          <w:sz w:val="20"/>
          <w:szCs w:val="20"/>
          <w:lang w:val="en-US"/>
        </w:rPr>
        <w:t>Source: the 21st edition of The ARRL Antenna Handbook</w:t>
      </w:r>
    </w:p>
    <w:p w14:paraId="7D131A6A" w14:textId="6472BA15" w:rsidR="00F10FED" w:rsidRDefault="00F10FED" w:rsidP="00E624FA">
      <w:pPr>
        <w:rPr>
          <w:lang w:val="en-US"/>
        </w:rPr>
      </w:pPr>
    </w:p>
    <w:p w14:paraId="52F64FBE" w14:textId="3B3DCC47" w:rsidR="005C77F4" w:rsidRPr="00243975" w:rsidRDefault="005C77F4" w:rsidP="00E624FA">
      <w:pPr>
        <w:rPr>
          <w:lang w:val="en-US"/>
        </w:rPr>
      </w:pPr>
    </w:p>
    <w:p w14:paraId="60A69F14" w14:textId="2C590F68" w:rsidR="001A2281" w:rsidRPr="001F2DBD" w:rsidRDefault="001A2281" w:rsidP="00E624FA">
      <w:r w:rsidRPr="001F2DBD">
        <w:t xml:space="preserve">Voici le schéma 2D permettant </w:t>
      </w:r>
      <w:r w:rsidR="00744006" w:rsidRPr="001F2DBD">
        <w:t xml:space="preserve">la construction d’une LPDA avec les différents paramètres calculés plus haut </w:t>
      </w:r>
      <w:r w:rsidRPr="001F2DBD">
        <w:t>:</w:t>
      </w:r>
    </w:p>
    <w:p w14:paraId="70852587" w14:textId="195CAE3B" w:rsidR="00EF41DB" w:rsidRDefault="00EF41DB" w:rsidP="00E624FA">
      <w:pPr>
        <w:rPr>
          <w:noProof/>
        </w:rPr>
      </w:pPr>
    </w:p>
    <w:p w14:paraId="1394C51C" w14:textId="56CE9E64" w:rsidR="00F10FED" w:rsidRDefault="00F10FED" w:rsidP="00E624FA">
      <w:pPr>
        <w:rPr>
          <w:noProof/>
        </w:rPr>
      </w:pPr>
    </w:p>
    <w:p w14:paraId="4F9F521F" w14:textId="1FB7C5AB" w:rsidR="00F10FED" w:rsidRDefault="00F10FED" w:rsidP="00E624FA">
      <w:pPr>
        <w:rPr>
          <w:noProof/>
        </w:rPr>
      </w:pPr>
    </w:p>
    <w:p w14:paraId="02E58F0E" w14:textId="1C3ECA05" w:rsidR="00F10FED" w:rsidRPr="001F2DBD" w:rsidRDefault="00F10FED" w:rsidP="00E624FA">
      <w:pPr>
        <w:rPr>
          <w:noProof/>
        </w:rPr>
      </w:pPr>
    </w:p>
    <w:p w14:paraId="1490ECBE" w14:textId="6E631A3B" w:rsidR="00EF41DB" w:rsidRPr="001F2DBD" w:rsidRDefault="003602EB" w:rsidP="00E624FA">
      <w:pPr>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19" o:title="lpda"/>
          </v:shape>
        </w:pict>
      </w:r>
    </w:p>
    <w:p w14:paraId="573FB238" w14:textId="01821286" w:rsidR="00EF41DB" w:rsidRPr="001F2DBD" w:rsidRDefault="00EF41DB" w:rsidP="00E624FA">
      <w:pPr>
        <w:pStyle w:val="Lgende"/>
        <w:spacing w:after="0"/>
        <w:jc w:val="center"/>
      </w:pPr>
      <w:bookmarkStart w:id="31" w:name="_Toc16504747"/>
      <w:r w:rsidRPr="001F2DBD">
        <w:t xml:space="preserve">Figure </w:t>
      </w:r>
      <w:fldSimple w:instr=" SEQ Figure \* ARABIC ">
        <w:r w:rsidR="001E5FBB">
          <w:rPr>
            <w:noProof/>
          </w:rPr>
          <w:t>5</w:t>
        </w:r>
      </w:fldSimple>
      <w:r w:rsidRPr="001F2DBD">
        <w:t>: représentation d'un LPDA</w:t>
      </w:r>
      <w:bookmarkEnd w:id="31"/>
    </w:p>
    <w:p w14:paraId="7142FE7D" w14:textId="3BB8B2A0" w:rsidR="003827F7" w:rsidRPr="00854773" w:rsidRDefault="004A4A24" w:rsidP="00E624FA">
      <w:pPr>
        <w:pStyle w:val="Lgende"/>
        <w:spacing w:after="0"/>
        <w:jc w:val="center"/>
      </w:pPr>
      <w:proofErr w:type="gramStart"/>
      <w:r w:rsidRPr="00854773">
        <w:t>Source</w:t>
      </w:r>
      <w:r w:rsidR="00EF41DB" w:rsidRPr="00854773">
        <w:t>:</w:t>
      </w:r>
      <w:proofErr w:type="gramEnd"/>
      <w:r w:rsidR="00EF41DB" w:rsidRPr="00854773">
        <w:t xml:space="preserve"> </w:t>
      </w:r>
      <w:r w:rsidRPr="00854773">
        <w:t>Log</w:t>
      </w:r>
      <w:r w:rsidRPr="00854773">
        <w:rPr>
          <w:rFonts w:ascii="Cambria Math" w:hAnsi="Cambria Math" w:cs="Cambria Math"/>
        </w:rPr>
        <w:t>‑</w:t>
      </w:r>
      <w:proofErr w:type="spellStart"/>
      <w:r w:rsidRPr="00854773">
        <w:t>Periodic</w:t>
      </w:r>
      <w:proofErr w:type="spellEnd"/>
      <w:r w:rsidRPr="00854773">
        <w:t xml:space="preserve"> </w:t>
      </w:r>
      <w:proofErr w:type="spellStart"/>
      <w:r w:rsidRPr="00854773">
        <w:t>Dipole</w:t>
      </w:r>
      <w:proofErr w:type="spellEnd"/>
      <w:r w:rsidRPr="00854773">
        <w:t xml:space="preserve"> </w:t>
      </w:r>
      <w:proofErr w:type="spellStart"/>
      <w:r w:rsidRPr="00854773">
        <w:t>Array</w:t>
      </w:r>
      <w:proofErr w:type="spellEnd"/>
      <w:r w:rsidRPr="00854773">
        <w:t xml:space="preserve"> </w:t>
      </w:r>
      <w:proofErr w:type="spellStart"/>
      <w:r w:rsidRPr="00854773">
        <w:t>Calculator</w:t>
      </w:r>
      <w:proofErr w:type="spellEnd"/>
    </w:p>
    <w:p w14:paraId="4CF97E29" w14:textId="018E11B8" w:rsidR="00E624FA" w:rsidRPr="00854773" w:rsidRDefault="00E624FA" w:rsidP="00E624FA">
      <w:pPr>
        <w:spacing w:after="0"/>
        <w:jc w:val="left"/>
      </w:pPr>
      <w:r w:rsidRPr="00854773">
        <w:br w:type="page"/>
      </w:r>
    </w:p>
    <w:p w14:paraId="34FA8D12" w14:textId="080FB3C2" w:rsidR="006C5C56" w:rsidRPr="001F2DBD" w:rsidRDefault="006C5C56" w:rsidP="00E624FA">
      <w:r w:rsidRPr="001F2DBD">
        <w:lastRenderedPageBreak/>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E624FA"/>
    <w:p w14:paraId="053B21D4" w14:textId="41089FD7" w:rsidR="006C5C56" w:rsidRPr="001F2DBD" w:rsidRDefault="00987382" w:rsidP="00E624FA">
      <w:pPr>
        <w:pStyle w:val="Paragraphedeliste"/>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t>(</w:t>
      </w:r>
      <w:r w:rsidRPr="001F2DBD">
        <w:rPr>
          <w:noProof/>
        </w:rPr>
        <w:t>1</w:t>
      </w:r>
      <w:r w:rsidRPr="001F2DBD">
        <w:t>)</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E624FA">
      <w:pPr>
        <w:rPr>
          <w:noProof/>
        </w:rPr>
      </w:pPr>
    </w:p>
    <w:p w14:paraId="22B70B86" w14:textId="77777777" w:rsidR="00E76944" w:rsidRDefault="00CC2CA6" w:rsidP="00E624FA">
      <w:pPr>
        <w:pStyle w:val="Paragraphedeliste"/>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C25E85">
        <w:t>(</w:t>
      </w:r>
      <w:r w:rsidR="00C25E85" w:rsidRPr="001F2DBD">
        <w:rPr>
          <w:noProof/>
        </w:rPr>
        <w:t>2</w:t>
      </w:r>
      <w:r w:rsidR="00C25E85" w:rsidRPr="001F2DBD">
        <w:t>)</w:t>
      </w:r>
      <w:r w:rsidR="00C25E85">
        <w:rPr>
          <w:noProof/>
        </w:rPr>
        <w:fldChar w:fldCharType="end"/>
      </w:r>
      <w:r w:rsidR="006C5C56" w:rsidRPr="001F2DBD">
        <w:rPr>
          <w:noProof/>
        </w:rPr>
        <w:t>donne la valeur de Bar (relative bandwidth of the active region) la bande passant</w:t>
      </w:r>
      <w:r w:rsidR="00E76944">
        <w:rPr>
          <w:noProof/>
        </w:rPr>
        <w:t>e relative de la region active.</w:t>
      </w:r>
    </w:p>
    <w:p w14:paraId="3506DDA3" w14:textId="77777777" w:rsidR="00E76944" w:rsidRDefault="00E76944" w:rsidP="00E624FA">
      <w:pPr>
        <w:pStyle w:val="Paragraphedeliste"/>
        <w:rPr>
          <w:noProof/>
        </w:rPr>
      </w:pPr>
    </w:p>
    <w:p w14:paraId="73A24E4F" w14:textId="67542908" w:rsidR="006C5C56" w:rsidRPr="001F2DBD" w:rsidRDefault="006C5C56" w:rsidP="00E624FA">
      <w:pPr>
        <w:pStyle w:val="Paragraphedeliste"/>
        <w:numPr>
          <w:ilvl w:val="0"/>
          <w:numId w:val="20"/>
        </w:numPr>
        <w:rPr>
          <w:noProof/>
        </w:rPr>
      </w:pPr>
      <w:r w:rsidRPr="001F2DBD">
        <w:rPr>
          <w:noProof/>
        </w:rPr>
        <w:t>Le Bar permet de calculer Le Bs (relative bandwidth of the structure), la bande passante relative de la structure donné par l’é</w:t>
      </w:r>
      <w:r w:rsidR="00CC2CA6"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C25E85">
        <w:t>(</w:t>
      </w:r>
      <w:r w:rsidR="00C25E85" w:rsidRPr="001F2DBD">
        <w:rPr>
          <w:noProof/>
        </w:rPr>
        <w:t>3</w:t>
      </w:r>
      <w:r w:rsidR="00C25E85" w:rsidRPr="001F2DBD">
        <w:t>)</w:t>
      </w:r>
      <w:r w:rsidR="00C25E85">
        <w:rPr>
          <w:noProof/>
        </w:rPr>
        <w:fldChar w:fldCharType="end"/>
      </w:r>
      <w:r w:rsidR="00C25E85">
        <w:rPr>
          <w:noProof/>
        </w:rPr>
        <w:t>.</w:t>
      </w:r>
    </w:p>
    <w:p w14:paraId="34A318AC" w14:textId="77777777" w:rsidR="006C5C56" w:rsidRPr="001F2DBD" w:rsidRDefault="006C5C56" w:rsidP="00E624FA">
      <w:pPr>
        <w:pStyle w:val="Paragraphedeliste"/>
        <w:rPr>
          <w:noProof/>
        </w:rPr>
      </w:pPr>
    </w:p>
    <w:p w14:paraId="6FF64E95" w14:textId="7A7CE96A" w:rsidR="006C5C56" w:rsidRDefault="006C5C56" w:rsidP="00E624FA">
      <w:pPr>
        <w:pStyle w:val="Paragraphedeliste"/>
        <w:numPr>
          <w:ilvl w:val="0"/>
          <w:numId w:val="20"/>
        </w:numPr>
        <w:rPr>
          <w:noProof/>
        </w:rPr>
      </w:pPr>
      <w:r w:rsidRPr="001F2DBD">
        <w:rPr>
          <w:noProof/>
        </w:rPr>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C25E85">
        <w:t>(</w:t>
      </w:r>
      <w:r w:rsidR="00C25E85" w:rsidRPr="001F2DBD">
        <w:rPr>
          <w:noProof/>
        </w:rPr>
        <w:t>4</w:t>
      </w:r>
      <w:r w:rsidR="00C25E85"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5C41265B" w14:textId="77777777" w:rsidR="00F10FED" w:rsidRDefault="00F10FED" w:rsidP="00E624FA">
      <w:pPr>
        <w:pStyle w:val="Paragraphedeliste"/>
        <w:rPr>
          <w:noProof/>
        </w:rPr>
      </w:pPr>
    </w:p>
    <w:p w14:paraId="25139234" w14:textId="77777777" w:rsidR="00F10FED" w:rsidRPr="001F2DBD" w:rsidRDefault="00F10FED" w:rsidP="00E624FA">
      <w:pPr>
        <w:rPr>
          <w:noProof/>
        </w:rPr>
      </w:pPr>
    </w:p>
    <w:p w14:paraId="600FEAA6" w14:textId="407C7F2D" w:rsidR="00F10FED" w:rsidRPr="001F2DBD" w:rsidRDefault="00F10FED" w:rsidP="00E624FA">
      <w:pPr>
        <w:rPr>
          <w:noProof/>
        </w:rPr>
      </w:pPr>
    </w:p>
    <w:p w14:paraId="31861D27" w14:textId="66793654" w:rsidR="00ED0539" w:rsidRPr="001F2DBD" w:rsidRDefault="00ED0539" w:rsidP="00E624FA">
      <w:r w:rsidRPr="001F2DBD">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E624FA">
      <w:pPr>
        <w:rPr>
          <w:noProof/>
        </w:rPr>
      </w:pPr>
    </w:p>
    <w:p w14:paraId="556C5082" w14:textId="086FFB8C" w:rsidR="00A8164F" w:rsidRPr="001F2DBD" w:rsidRDefault="00C25E85" w:rsidP="00E624FA">
      <w:pPr>
        <w:pStyle w:val="Paragraphedeliste"/>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Pr>
          <w:sz w:val="20"/>
          <w:szCs w:val="20"/>
        </w:rPr>
        <w:t>(</w:t>
      </w:r>
      <w:r w:rsidRPr="001F2DBD">
        <w:rPr>
          <w:noProof/>
          <w:sz w:val="20"/>
          <w:szCs w:val="20"/>
        </w:rPr>
        <w:t>5</w:t>
      </w:r>
      <w:r w:rsidRPr="001F2DBD">
        <w:rPr>
          <w:sz w:val="20"/>
          <w:szCs w:val="20"/>
        </w:rPr>
        <w:t>)</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E624FA">
      <w:pPr>
        <w:rPr>
          <w:noProof/>
        </w:rPr>
      </w:pPr>
    </w:p>
    <w:p w14:paraId="017C9942" w14:textId="25F4FB21" w:rsidR="00BA5821" w:rsidRPr="001F2DBD" w:rsidRDefault="00CC2CA6" w:rsidP="00E624FA">
      <w:pPr>
        <w:pStyle w:val="Paragraphedeliste"/>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C25E85">
        <w:rPr>
          <w:sz w:val="20"/>
          <w:szCs w:val="20"/>
        </w:rPr>
        <w:t>(</w:t>
      </w:r>
      <w:r w:rsidR="00C25E85" w:rsidRPr="001F2DBD">
        <w:rPr>
          <w:noProof/>
          <w:sz w:val="20"/>
          <w:szCs w:val="20"/>
        </w:rPr>
        <w:t>6</w:t>
      </w:r>
      <w:r w:rsidR="00C25E85" w:rsidRPr="001F2DBD">
        <w:rPr>
          <w:sz w:val="20"/>
          <w:szCs w:val="20"/>
        </w:rPr>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E624FA">
      <w:pPr>
        <w:rPr>
          <w:noProof/>
        </w:rPr>
      </w:pPr>
    </w:p>
    <w:p w14:paraId="7FCF4E31" w14:textId="12A84E78" w:rsidR="00DB5DB3" w:rsidRPr="001F2DBD" w:rsidRDefault="00BA5821" w:rsidP="00E624FA">
      <w:pPr>
        <w:pStyle w:val="Paragraphedeliste"/>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C25E85">
        <w:rPr>
          <w:sz w:val="20"/>
          <w:szCs w:val="20"/>
        </w:rPr>
        <w:t>(</w:t>
      </w:r>
      <w:r w:rsidR="00C25E85" w:rsidRPr="001F2DBD">
        <w:rPr>
          <w:noProof/>
          <w:sz w:val="20"/>
          <w:szCs w:val="20"/>
        </w:rPr>
        <w:t>7</w:t>
      </w:r>
      <w:r w:rsidR="00C25E85" w:rsidRPr="001F2DBD">
        <w:rPr>
          <w:sz w:val="20"/>
          <w:szCs w:val="20"/>
        </w:rPr>
        <w:t>)</w:t>
      </w:r>
      <w:r w:rsidR="00C25E85">
        <w:rPr>
          <w:noProof/>
        </w:rPr>
        <w:fldChar w:fldCharType="end"/>
      </w:r>
      <w:r w:rsidR="00C25E85">
        <w:rPr>
          <w:noProof/>
        </w:rPr>
        <w:t>.</w:t>
      </w:r>
    </w:p>
    <w:p w14:paraId="6C999AF4" w14:textId="77777777" w:rsidR="00BA5821" w:rsidRPr="001F2DBD" w:rsidRDefault="00BA5821" w:rsidP="00E624FA">
      <w:pPr>
        <w:rPr>
          <w:noProof/>
        </w:rPr>
      </w:pPr>
    </w:p>
    <w:p w14:paraId="3FC32ED1" w14:textId="2A703FEF" w:rsidR="00DB5DB3" w:rsidRDefault="00036B28" w:rsidP="00E624FA">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F5177A3" w14:textId="77777777" w:rsidR="00F10FED" w:rsidRPr="001F2DBD" w:rsidRDefault="00F10FED" w:rsidP="00E624FA">
      <w:pPr>
        <w:rPr>
          <w:noProof/>
        </w:rPr>
      </w:pPr>
    </w:p>
    <w:p w14:paraId="25695E9A" w14:textId="199F4976" w:rsidR="00650ADC" w:rsidRPr="001F2DBD" w:rsidRDefault="00650ADC" w:rsidP="00E624FA">
      <w:pPr>
        <w:rPr>
          <w:noProof/>
        </w:rPr>
      </w:pPr>
    </w:p>
    <w:tbl>
      <w:tblPr>
        <w:tblW w:w="7211" w:type="dxa"/>
        <w:jc w:val="center"/>
        <w:tblCellMar>
          <w:left w:w="70" w:type="dxa"/>
          <w:right w:w="70" w:type="dxa"/>
        </w:tblCellMar>
        <w:tblLook w:val="04A0" w:firstRow="1" w:lastRow="0" w:firstColumn="1" w:lastColumn="0" w:noHBand="0" w:noVBand="1"/>
      </w:tblPr>
      <w:tblGrid>
        <w:gridCol w:w="3192"/>
        <w:gridCol w:w="1180"/>
        <w:gridCol w:w="1058"/>
        <w:gridCol w:w="1058"/>
        <w:gridCol w:w="1058"/>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E624FA">
            <w:pP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E624FA">
            <w:pPr>
              <w:rPr>
                <w:rFonts w:eastAsia="Times New Roman"/>
                <w:vertAlign w:val="subscript"/>
              </w:rPr>
            </w:pPr>
            <w:r w:rsidRPr="001F2DBD">
              <w:rPr>
                <w:rFonts w:eastAsia="Times New Roman"/>
              </w:rPr>
              <w:t>L</w:t>
            </w:r>
            <w:r w:rsidRPr="001F2DBD">
              <w:rPr>
                <w:rFonts w:eastAsia="Times New Roman"/>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E624FA">
            <w:pPr>
              <w:rPr>
                <w:rFonts w:eastAsia="Times New Roman"/>
                <w:lang w:val="en-US"/>
              </w:rPr>
            </w:pPr>
            <w:r w:rsidRPr="00243975">
              <w:rPr>
                <w:rFonts w:eastAsia="Times New Roman"/>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E624FA">
            <w:pPr>
              <w:rPr>
                <w:rFonts w:eastAsia="Times New Roman"/>
              </w:rPr>
            </w:pPr>
            <w:r w:rsidRPr="001F2DBD">
              <w:rPr>
                <w:rFonts w:eastAsia="Times New Roman"/>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E624FA">
            <w:pPr>
              <w:rPr>
                <w:rFonts w:eastAsia="Times New Roman"/>
              </w:rPr>
            </w:pPr>
            <w:r w:rsidRPr="001F2DBD">
              <w:rPr>
                <w:rFonts w:eastAsia="Times New Roman"/>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E624FA">
            <w:pPr>
              <w:rPr>
                <w:rFonts w:eastAsia="Times New Roman"/>
              </w:rPr>
            </w:pPr>
            <w:r w:rsidRPr="001F2DBD">
              <w:rPr>
                <w:rFonts w:eastAsia="Times New Roman"/>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E624FA">
            <w:pPr>
              <w:rPr>
                <w:rFonts w:eastAsia="Times New Roman"/>
              </w:rPr>
            </w:pPr>
            <w:r w:rsidRPr="001F2DBD">
              <w:rPr>
                <w:rFonts w:eastAsia="Times New Roman"/>
              </w:rPr>
              <w:t>182.7306</w:t>
            </w:r>
          </w:p>
        </w:tc>
      </w:tr>
    </w:tbl>
    <w:p w14:paraId="3B12B0D1" w14:textId="02D4C00A" w:rsidR="00650ADC" w:rsidRPr="001F2DBD" w:rsidRDefault="009F702A" w:rsidP="009F702A">
      <w:pPr>
        <w:pStyle w:val="Lgende"/>
        <w:jc w:val="center"/>
      </w:pPr>
      <w:bookmarkStart w:id="32" w:name="_Toc16504813"/>
      <w:r>
        <w:t xml:space="preserve">Tableau </w:t>
      </w:r>
      <w:fldSimple w:instr=" SEQ Tableau \* ARABIC ">
        <w:r>
          <w:rPr>
            <w:noProof/>
          </w:rPr>
          <w:t>1</w:t>
        </w:r>
      </w:fldSimple>
      <w:r>
        <w:t xml:space="preserve"> : </w:t>
      </w:r>
      <w:r w:rsidRPr="001F2DBD">
        <w:t>longueur des éléments de l'antenne</w:t>
      </w:r>
      <w:bookmarkEnd w:id="32"/>
    </w:p>
    <w:p w14:paraId="73319E56" w14:textId="353343C6" w:rsidR="00650ADC" w:rsidRPr="001F2DBD" w:rsidRDefault="00650ADC" w:rsidP="00E624FA"/>
    <w:p w14:paraId="73ED4875" w14:textId="50C7BBD5" w:rsidR="00BA5821" w:rsidRDefault="00BA5821" w:rsidP="00E624FA"/>
    <w:p w14:paraId="6D312596" w14:textId="6F3D5897" w:rsidR="00F10FED" w:rsidRPr="001F2DBD" w:rsidRDefault="00F10FED" w:rsidP="00E624FA"/>
    <w:p w14:paraId="25406EDF" w14:textId="13ED0AA3" w:rsidR="000F749A" w:rsidRPr="001F2DBD" w:rsidRDefault="000F749A" w:rsidP="00E624F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w:t>
      </w:r>
      <w:proofErr w:type="gramStart"/>
      <w:r w:rsidRPr="001F2DBD">
        <w:t>di,i</w:t>
      </w:r>
      <w:proofErr w:type="gramEnd"/>
      <w:r w:rsidRPr="001F2DBD">
        <w:t>+1.</w:t>
      </w:r>
    </w:p>
    <w:p w14:paraId="4D936A06" w14:textId="77777777" w:rsidR="000F749A" w:rsidRPr="001F2DBD" w:rsidRDefault="000F749A" w:rsidP="00E624FA"/>
    <w:p w14:paraId="355F63A5" w14:textId="7BF2E0C7" w:rsidR="006C5C56" w:rsidRPr="001F2DBD" w:rsidRDefault="00CC2CA6" w:rsidP="00E624FA">
      <w:pPr>
        <w:pStyle w:val="Paragraphedeliste"/>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C25E85">
        <w:t>(</w:t>
      </w:r>
      <w:r w:rsidR="00C25E85" w:rsidRPr="001F2DBD">
        <w:rPr>
          <w:noProof/>
        </w:rPr>
        <w:t>8</w:t>
      </w:r>
      <w:r w:rsidR="00C25E85"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E624FA">
      <w:pPr>
        <w:rPr>
          <w:noProof/>
        </w:rPr>
      </w:pPr>
    </w:p>
    <w:p w14:paraId="39E5E623" w14:textId="03D9A3C3" w:rsidR="00CC2CA6" w:rsidRPr="001F2DBD" w:rsidRDefault="006C5C56" w:rsidP="00E624FA">
      <w:pPr>
        <w:rPr>
          <w:noProof/>
        </w:rPr>
      </w:pPr>
      <w:r w:rsidRPr="001F2DBD">
        <w:rPr>
          <w:noProof/>
        </w:rPr>
        <w:t>Les resultats de ces calculs ont été consignés dans le tableau suivant et serviront de base pour la construction de l’antenne.</w:t>
      </w:r>
    </w:p>
    <w:p w14:paraId="60804134" w14:textId="5346AF9B" w:rsidR="00F10FED" w:rsidRPr="001F2DBD" w:rsidRDefault="00F10FED" w:rsidP="00E624FA">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1058"/>
        <w:gridCol w:w="1058"/>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E624FA">
            <w:pPr>
              <w:jc w:val="cente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E624FA">
            <w:pPr>
              <w:jc w:val="center"/>
              <w:rPr>
                <w:rFonts w:eastAsia="Times New Roman"/>
                <w:vertAlign w:val="subscript"/>
              </w:rPr>
            </w:pPr>
            <w:r w:rsidRPr="001F2DBD">
              <w:rPr>
                <w:rFonts w:eastAsia="Times New Roman"/>
              </w:rPr>
              <w:t>D</w:t>
            </w:r>
            <w:r w:rsidRPr="001F2DBD">
              <w:rPr>
                <w:rFonts w:eastAsia="Times New Roman"/>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E624FA">
            <w:pPr>
              <w:jc w:val="center"/>
              <w:rPr>
                <w:rFonts w:eastAsia="Times New Roman"/>
                <w:lang w:val="en-US"/>
              </w:rPr>
            </w:pPr>
            <w:r w:rsidRPr="00243975">
              <w:rPr>
                <w:rFonts w:eastAsia="Times New Roman"/>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E624FA">
            <w:pPr>
              <w:jc w:val="center"/>
              <w:rPr>
                <w:rFonts w:eastAsia="Times New Roman"/>
              </w:rPr>
            </w:pPr>
            <w:r w:rsidRPr="001F2DBD">
              <w:rPr>
                <w:rFonts w:eastAsia="Times New Roman"/>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E624FA">
            <w:pPr>
              <w:jc w:val="center"/>
              <w:rPr>
                <w:rFonts w:eastAsia="Times New Roman"/>
              </w:rPr>
            </w:pPr>
            <w:r w:rsidRPr="001F2DBD">
              <w:rPr>
                <w:rFonts w:eastAsia="Times New Roman"/>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E624FA">
            <w:pPr>
              <w:jc w:val="center"/>
              <w:rPr>
                <w:rFonts w:eastAsia="Times New Roman"/>
              </w:rPr>
            </w:pPr>
            <w:r w:rsidRPr="001F2DBD">
              <w:rPr>
                <w:rFonts w:eastAsia="Times New Roman"/>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E624FA">
            <w:pPr>
              <w:jc w:val="center"/>
              <w:rPr>
                <w:rFonts w:eastAsia="Times New Roman"/>
              </w:rPr>
            </w:pPr>
            <w:r w:rsidRPr="001F2DBD">
              <w:rPr>
                <w:rFonts w:eastAsia="Times New Roman"/>
              </w:rPr>
              <w:t>254.5052</w:t>
            </w:r>
          </w:p>
        </w:tc>
      </w:tr>
    </w:tbl>
    <w:p w14:paraId="369DED7F" w14:textId="0C6BBDF0" w:rsidR="00F10FED" w:rsidRDefault="00CC2CA6" w:rsidP="00E624FA">
      <w:pPr>
        <w:pStyle w:val="Lgende"/>
        <w:jc w:val="center"/>
      </w:pPr>
      <w:bookmarkStart w:id="33" w:name="_Toc16504814"/>
      <w:r w:rsidRPr="001F2DBD">
        <w:t xml:space="preserve">Tableau </w:t>
      </w:r>
      <w:fldSimple w:instr=" SEQ Tableau \* ARABIC ">
        <w:r w:rsidR="009F702A">
          <w:rPr>
            <w:noProof/>
          </w:rPr>
          <w:t>2</w:t>
        </w:r>
      </w:fldSimple>
      <w:r w:rsidRPr="001F2DBD">
        <w:t xml:space="preserve">: distance de chaque </w:t>
      </w:r>
      <w:proofErr w:type="gramStart"/>
      <w:r w:rsidRPr="001F2DBD">
        <w:t>éléments</w:t>
      </w:r>
      <w:proofErr w:type="gramEnd"/>
      <w:r w:rsidRPr="001F2DBD">
        <w:t xml:space="preserve"> de l'antenne (par rapport au point 0)</w:t>
      </w:r>
      <w:bookmarkEnd w:id="33"/>
    </w:p>
    <w:p w14:paraId="3386671B" w14:textId="14C75D80" w:rsidR="00CC2CA6" w:rsidRPr="00F10FED" w:rsidRDefault="00CC2CA6" w:rsidP="00E624FA">
      <w:pPr>
        <w:rPr>
          <w:color w:val="44546A" w:themeColor="text2"/>
          <w:sz w:val="20"/>
          <w:szCs w:val="20"/>
        </w:rPr>
      </w:pPr>
    </w:p>
    <w:p w14:paraId="4CC327AE" w14:textId="67EFF2F7" w:rsidR="00AE5BCE" w:rsidRPr="001F2DBD" w:rsidRDefault="00D1077B" w:rsidP="00E624FA">
      <w:r w:rsidRPr="001F2DBD">
        <w:t>Le</w:t>
      </w:r>
      <w:r w:rsidR="00AE5BCE" w:rsidRPr="001F2DBD">
        <w:t xml:space="preserve"> dernier paramètre à calculer est la longueur de la terminaison </w:t>
      </w:r>
      <w:proofErr w:type="spellStart"/>
      <w:r w:rsidR="00AE5BCE" w:rsidRPr="001F2DBD">
        <w:t>LzTerm</w:t>
      </w:r>
      <w:proofErr w:type="spellEnd"/>
      <w:r w:rsidR="00AE5BCE" w:rsidRPr="001F2DBD">
        <w:t xml:space="preserve"> est </w:t>
      </w:r>
      <w:proofErr w:type="gramStart"/>
      <w:r w:rsidR="00AE5BCE" w:rsidRPr="001F2DBD">
        <w:t>peut être</w:t>
      </w:r>
      <w:proofErr w:type="gramEnd"/>
      <w:r w:rsidR="00AE5BCE" w:rsidRPr="001F2DBD">
        <w:t xml:space="preserve"> trouvé avec l’équation suivante :</w:t>
      </w:r>
    </w:p>
    <w:p w14:paraId="1A6F1899" w14:textId="356E1E1D" w:rsidR="00AE5BCE" w:rsidRPr="001F2DBD" w:rsidRDefault="00AE5BCE" w:rsidP="00E624FA">
      <w:pPr>
        <w:pStyle w:val="Lgende"/>
      </w:pPr>
      <w:r w:rsidRPr="001F2DBD">
        <w:rPr>
          <w:noProof/>
        </w:rPr>
        <w:tab/>
      </w:r>
      <w:bookmarkStart w:id="34" w:name="_Ref1312762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1F2DBD">
        <w:tab/>
        <w:t xml:space="preserve">( </w:t>
      </w:r>
      <w:fldSimple w:instr=" SEQ ( \* ARABIC ">
        <w:r w:rsidR="007A0A3D">
          <w:rPr>
            <w:noProof/>
          </w:rPr>
          <w:t>9</w:t>
        </w:r>
      </w:fldSimple>
      <w:r w:rsidRPr="001F2DBD">
        <w:t xml:space="preserve"> )</w:t>
      </w:r>
      <w:bookmarkEnd w:id="34"/>
    </w:p>
    <w:p w14:paraId="4EA5A187" w14:textId="44580B03" w:rsidR="00D1077B" w:rsidRPr="001F2DBD" w:rsidRDefault="00D1077B" w:rsidP="00E624FA">
      <w:r w:rsidRPr="001F2DBD">
        <w:t xml:space="preserve">Le résultat de l’équation </w:t>
      </w:r>
      <w:r w:rsidR="00C25E85">
        <w:fldChar w:fldCharType="begin"/>
      </w:r>
      <w:r w:rsidR="00C25E85">
        <w:instrText xml:space="preserve"> REF _Ref13127622 \h </w:instrText>
      </w:r>
      <w:r w:rsidR="00C25E85">
        <w:fldChar w:fldCharType="separate"/>
      </w:r>
      <w:r w:rsidR="00C25E85">
        <w:t>(</w:t>
      </w:r>
      <w:r w:rsidR="00C25E85" w:rsidRPr="001F2DBD">
        <w:rPr>
          <w:noProof/>
        </w:rPr>
        <w:t>9</w:t>
      </w:r>
      <w:r w:rsidR="00C25E85" w:rsidRPr="001F2DBD">
        <w:t>)</w:t>
      </w:r>
      <w:r w:rsidR="00C25E85">
        <w:fldChar w:fldCharType="end"/>
      </w:r>
      <w:r w:rsidR="00C25E85">
        <w:t xml:space="preserve"> </w:t>
      </w:r>
      <w:r w:rsidRPr="001F2DBD">
        <w:t xml:space="preserve">donne comme valeur 89mm. </w:t>
      </w:r>
    </w:p>
    <w:p w14:paraId="6FDC6035" w14:textId="3B26A4D1" w:rsidR="00D1077B" w:rsidRPr="001F2DBD" w:rsidRDefault="00D1077B" w:rsidP="00E624FA">
      <w:r w:rsidRPr="001F2DBD">
        <w:t>Grâce à cette valeur, il est maintenant possible de calculer la longueur totale des 2 tiges verticales qui composent l’antenne.</w:t>
      </w:r>
    </w:p>
    <w:p w14:paraId="548DAF94" w14:textId="0146E88D" w:rsidR="00D1077B" w:rsidRPr="001F2DBD" w:rsidRDefault="00D1077B" w:rsidP="00E624FA"/>
    <w:p w14:paraId="18540985" w14:textId="3CB574DA" w:rsidR="00D1077B" w:rsidRPr="001F2DBD" w:rsidRDefault="00D1077B" w:rsidP="00E624FA">
      <w:r w:rsidRPr="001F2DBD">
        <w:t>Le calcul pour trouver la longueu</w:t>
      </w:r>
      <w:r w:rsidR="00C25E85">
        <w:t xml:space="preserve">r maximum de l’antenne sera </w:t>
      </w:r>
      <w:proofErr w:type="gramStart"/>
      <w:r w:rsidR="00C25E85">
        <w:t>donc</w:t>
      </w:r>
      <w:r w:rsidRPr="001F2DBD">
        <w:t>:</w:t>
      </w:r>
      <w:proofErr w:type="gramEnd"/>
    </w:p>
    <w:p w14:paraId="15B6298D" w14:textId="7A2FE21B" w:rsidR="00D1077B" w:rsidRPr="001F2DBD" w:rsidRDefault="00D1077B" w:rsidP="00E624FA"/>
    <w:p w14:paraId="1266A17F" w14:textId="578E2BB4" w:rsidR="00D1077B" w:rsidRPr="001F2DBD" w:rsidRDefault="00D1077B" w:rsidP="00E624FA">
      <w:pPr>
        <w:pStyle w:val="Lgende"/>
      </w:pPr>
      <w:r w:rsidRPr="001F2DBD">
        <w:rPr>
          <w:noProof/>
        </w:rPr>
        <w:tab/>
      </w:r>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1F2DBD">
        <w:rPr>
          <w:rFonts w:ascii="Cambria Math" w:hAnsi="Cambria Math"/>
        </w:rPr>
        <w:tab/>
      </w:r>
      <w:r w:rsidRPr="001F2DBD">
        <w:t xml:space="preserve">( </w:t>
      </w:r>
      <w:fldSimple w:instr=" SEQ ( \* ARABIC ">
        <w:r w:rsidR="007A0A3D">
          <w:rPr>
            <w:noProof/>
          </w:rPr>
          <w:t>10</w:t>
        </w:r>
      </w:fldSimple>
      <w:r w:rsidR="00422096">
        <w:rPr>
          <w:noProof/>
        </w:rPr>
        <w:t xml:space="preserve"> </w:t>
      </w:r>
      <w:r w:rsidRPr="001F2DBD">
        <w:t>)</w:t>
      </w:r>
    </w:p>
    <w:p w14:paraId="1A02220B" w14:textId="544A2E16" w:rsidR="00D1077B" w:rsidRPr="001F2DBD" w:rsidRDefault="00D1077B" w:rsidP="00E624FA">
      <w:r w:rsidRPr="001F2DBD">
        <w:t>Dans le cas de cette antenne, le résultat est </w:t>
      </w:r>
      <w:r w:rsidR="00E8360F" w:rsidRPr="001F2DBD">
        <w:t>de 256mm de long.</w:t>
      </w:r>
    </w:p>
    <w:p w14:paraId="1863D14A" w14:textId="77777777" w:rsidR="00E8360F" w:rsidRPr="001F2DBD" w:rsidRDefault="00E8360F" w:rsidP="00E624FA"/>
    <w:p w14:paraId="2B37042A" w14:textId="152E51CF" w:rsidR="0044021E" w:rsidRPr="001F2DBD" w:rsidRDefault="0044021E" w:rsidP="00E624FA">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6339EB52" w:rsidR="0044021E" w:rsidRDefault="0044021E" w:rsidP="00E624FA">
      <w:r w:rsidRPr="001F2DBD">
        <w:t>Cette distance permet de régler l’impédance finale de l’antenne ce qui permet d’éviter de devoir faire une adaptation si l’impédance ne correspond pas à l’impédance d’un câble coaxial (50Ohms).</w:t>
      </w:r>
    </w:p>
    <w:p w14:paraId="40058254" w14:textId="77777777" w:rsidR="00E624FA" w:rsidRPr="001F2DBD" w:rsidRDefault="00E624FA" w:rsidP="00E624FA"/>
    <w:p w14:paraId="7D7A1E37" w14:textId="03F6C39A" w:rsidR="00F10FED" w:rsidRDefault="00CC2CA6" w:rsidP="00E624FA">
      <w:r w:rsidRPr="001F2DBD">
        <w:t>Maintenant que les calculs sont faits, l’</w:t>
      </w:r>
      <w:r w:rsidR="005F5C3A" w:rsidRPr="001F2DBD">
        <w:t>antenne va pouvoir être dessinée</w:t>
      </w:r>
      <w:r w:rsidRPr="001F2DBD">
        <w:t xml:space="preserve"> et simulée grâce au logiciel </w:t>
      </w:r>
      <w:proofErr w:type="spellStart"/>
      <w:r w:rsidRPr="001F2DBD">
        <w:t>Ansys</w:t>
      </w:r>
      <w:proofErr w:type="spellEnd"/>
      <w:r w:rsidRPr="001F2DBD">
        <w:t>.</w:t>
      </w:r>
    </w:p>
    <w:p w14:paraId="065328E4" w14:textId="1EFF429E" w:rsidR="00AE5BCE" w:rsidRPr="001F2DBD" w:rsidRDefault="00F10FED" w:rsidP="00E624FA">
      <w:r>
        <w:br w:type="page"/>
      </w:r>
    </w:p>
    <w:p w14:paraId="73BC055A" w14:textId="2CA2A845" w:rsidR="00CC2CA6" w:rsidRPr="001F2DBD" w:rsidRDefault="00CC2CA6" w:rsidP="00E624FA">
      <w:r w:rsidRPr="001F2DBD">
        <w:lastRenderedPageBreak/>
        <w:t xml:space="preserve">Voici une représentation 3D de l’antenne finale : </w:t>
      </w:r>
    </w:p>
    <w:p w14:paraId="771E1D67" w14:textId="77777777" w:rsidR="00AE5BCE" w:rsidRPr="001F2DBD" w:rsidRDefault="00AE5BCE" w:rsidP="00E624FA"/>
    <w:p w14:paraId="0AE277F7" w14:textId="77777777" w:rsidR="004569CC" w:rsidRPr="001F2DBD" w:rsidRDefault="004569CC" w:rsidP="00E624FA"/>
    <w:p w14:paraId="6756B7CE" w14:textId="77777777" w:rsidR="001A2281" w:rsidRPr="001F2DBD" w:rsidRDefault="00FB4A1D" w:rsidP="009F702A">
      <w:pPr>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4368" cy="3882732"/>
                    </a:xfrm>
                    <a:prstGeom prst="rect">
                      <a:avLst/>
                    </a:prstGeom>
                  </pic:spPr>
                </pic:pic>
              </a:graphicData>
            </a:graphic>
          </wp:inline>
        </w:drawing>
      </w:r>
    </w:p>
    <w:p w14:paraId="3C9B6715" w14:textId="084328A0" w:rsidR="00E8360F" w:rsidRPr="001F2DBD" w:rsidRDefault="001A2281" w:rsidP="009F702A">
      <w:pPr>
        <w:pStyle w:val="Lgende"/>
        <w:jc w:val="center"/>
      </w:pPr>
      <w:bookmarkStart w:id="35" w:name="_Toc16504748"/>
      <w:r w:rsidRPr="001F2DBD">
        <w:t xml:space="preserve">Figure </w:t>
      </w:r>
      <w:fldSimple w:instr=" SEQ Figure \* ARABIC ">
        <w:r w:rsidR="001E5FBB">
          <w:rPr>
            <w:noProof/>
          </w:rPr>
          <w:t>6</w:t>
        </w:r>
      </w:fldSimple>
      <w:r w:rsidRPr="001F2DBD">
        <w:t>: design final de l'antenne LPDA</w:t>
      </w:r>
      <w:bookmarkEnd w:id="35"/>
    </w:p>
    <w:p w14:paraId="2E393E09" w14:textId="7E5976B1" w:rsidR="00AF5DA8" w:rsidRPr="001F2DBD" w:rsidRDefault="00AF5DA8" w:rsidP="00E624FA"/>
    <w:p w14:paraId="15E30092" w14:textId="3CC2279D" w:rsidR="0044021E" w:rsidRPr="001F2DBD" w:rsidRDefault="00AE5BCE" w:rsidP="00E624FA">
      <w:r w:rsidRPr="001F2DBD">
        <w:t>Les éléments perpendiculaires qui sont à la même hauteur sont croisés. C’est-à-dire qu’ils ne sont pas sur la même tige verticale.</w:t>
      </w:r>
    </w:p>
    <w:p w14:paraId="7F767ED5" w14:textId="56D289A4" w:rsidR="00AE5BCE" w:rsidRPr="001F2DBD" w:rsidRDefault="00AE5BCE" w:rsidP="00E624FA"/>
    <w:p w14:paraId="3DDACACF" w14:textId="7DB11954" w:rsidR="0044021E" w:rsidRPr="001F2DBD" w:rsidRDefault="0044021E" w:rsidP="00E624FA">
      <w:r w:rsidRPr="001F2DBD">
        <w:t>Il ne faut pas oublier que les 2 tiges doivent être connectés électriquement au fond de l’antenne pour fonctionner correctement</w:t>
      </w:r>
      <w:r w:rsidR="00AE5BCE" w:rsidRPr="001F2DBD">
        <w:t>.</w:t>
      </w:r>
    </w:p>
    <w:p w14:paraId="1716216F" w14:textId="4EBA4C5D" w:rsidR="00E8360F" w:rsidRPr="001F2DBD" w:rsidRDefault="00E8360F" w:rsidP="00E624FA"/>
    <w:p w14:paraId="13F09345" w14:textId="62CAC046" w:rsidR="004569CC" w:rsidRPr="001F2DBD" w:rsidRDefault="00F10FED" w:rsidP="00E624FA">
      <w:r>
        <w:br w:type="page"/>
      </w:r>
    </w:p>
    <w:p w14:paraId="19ADA7AF" w14:textId="4A878C92" w:rsidR="005F5C3A" w:rsidRPr="001F2DBD" w:rsidRDefault="00425EBB" w:rsidP="00E624FA">
      <w:pPr>
        <w:pStyle w:val="Titre3"/>
      </w:pPr>
      <w:bookmarkStart w:id="36" w:name="_Toc16504661"/>
      <w:r w:rsidRPr="001F2DBD">
        <w:lastRenderedPageBreak/>
        <w:t>Simulation</w:t>
      </w:r>
      <w:bookmarkEnd w:id="36"/>
    </w:p>
    <w:p w14:paraId="6BF4B9F9" w14:textId="77777777" w:rsidR="004D151C" w:rsidRPr="001F2DBD" w:rsidRDefault="004D151C" w:rsidP="00E624FA"/>
    <w:p w14:paraId="37520AF3" w14:textId="42F69F74" w:rsidR="00A91FFB" w:rsidRPr="001F2DBD" w:rsidRDefault="005F5C3A" w:rsidP="00E624FA">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E624FA">
      <w:r w:rsidRPr="001F2DBD">
        <w:t>Trois paramètres sont à vérifier :</w:t>
      </w:r>
    </w:p>
    <w:p w14:paraId="3A559FFA" w14:textId="3D859E97" w:rsidR="00A91FFB" w:rsidRPr="001F2DBD" w:rsidRDefault="00A91FFB" w:rsidP="00E624FA"/>
    <w:p w14:paraId="42C813D0" w14:textId="2FDFAAE9" w:rsidR="00045282" w:rsidRPr="001F2DBD" w:rsidRDefault="00045282" w:rsidP="00E624FA">
      <w:pPr>
        <w:pStyle w:val="Paragraphedeliste"/>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E624FA">
      <w:pPr>
        <w:pStyle w:val="Paragraphedeliste"/>
      </w:pPr>
    </w:p>
    <w:p w14:paraId="344CF9A4" w14:textId="5AC30BE7" w:rsidR="00045282" w:rsidRPr="001F2DBD" w:rsidRDefault="00045282" w:rsidP="00E624FA">
      <w:pPr>
        <w:pStyle w:val="Paragraphedeliste"/>
        <w:numPr>
          <w:ilvl w:val="0"/>
          <w:numId w:val="21"/>
        </w:numPr>
      </w:pPr>
      <w:r w:rsidRPr="001F2DBD">
        <w:t xml:space="preserve">L’impédance de l’antenne : </w:t>
      </w:r>
      <w:r w:rsidR="002C3388" w:rsidRPr="001F2DBD">
        <w:t xml:space="preserve">elle doit être le plus proche possible de l’impédance de la ligne de transmission (câble coaxial 50Ohm) ce que permet de d’éviter la réflexion. Si l‘impédance n’est pas bonne, il faudra </w:t>
      </w:r>
      <w:proofErr w:type="gramStart"/>
      <w:r w:rsidR="002C3388" w:rsidRPr="001F2DBD">
        <w:t>adapté</w:t>
      </w:r>
      <w:proofErr w:type="gramEnd"/>
      <w:r w:rsidR="002C3388" w:rsidRPr="001F2DBD">
        <w:t xml:space="preserve"> l’antenne pour correspondre avec la ligne de transmission.</w:t>
      </w:r>
    </w:p>
    <w:p w14:paraId="2007F98F" w14:textId="77777777" w:rsidR="002C3388" w:rsidRPr="001F2DBD" w:rsidRDefault="002C3388" w:rsidP="00E624FA">
      <w:pPr>
        <w:pStyle w:val="Paragraphedeliste"/>
      </w:pPr>
    </w:p>
    <w:p w14:paraId="07AC8299" w14:textId="76145655" w:rsidR="002C3388" w:rsidRPr="001F2DBD" w:rsidRDefault="002C3388" w:rsidP="00E624FA">
      <w:pPr>
        <w:pStyle w:val="Paragraphedeliste"/>
        <w:numPr>
          <w:ilvl w:val="0"/>
          <w:numId w:val="21"/>
        </w:numPr>
      </w:pPr>
      <w:r w:rsidRPr="001F2DBD">
        <w:t xml:space="preserve">La radiation : elle montre comment et avec quelle puissance sera transmise l’onde (en 3D). Si l’antenne n’a pas été </w:t>
      </w:r>
      <w:proofErr w:type="spellStart"/>
      <w:r w:rsidRPr="001F2DBD">
        <w:t>designée</w:t>
      </w:r>
      <w:proofErr w:type="spellEnd"/>
      <w:r w:rsidRPr="001F2DBD">
        <w:t xml:space="preserv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E624FA"/>
    <w:p w14:paraId="59F525A8" w14:textId="0A671AC5" w:rsidR="005F5C3A" w:rsidRDefault="004569CC" w:rsidP="00E624FA">
      <w:r w:rsidRPr="001F2DBD">
        <w:t xml:space="preserve">Ces informations seront données par le logiciel </w:t>
      </w:r>
      <w:proofErr w:type="spellStart"/>
      <w:r w:rsidRPr="001F2DBD">
        <w:t>Ansys</w:t>
      </w:r>
      <w:proofErr w:type="spellEnd"/>
      <w:r w:rsidRPr="001F2DBD">
        <w:t xml:space="preserve"> soit sous forme de graphe XY ou sous forme de </w:t>
      </w:r>
      <w:proofErr w:type="spellStart"/>
      <w:r w:rsidRPr="001F2DBD">
        <w:t>smith</w:t>
      </w:r>
      <w:proofErr w:type="spellEnd"/>
      <w:r w:rsidRPr="001F2DBD">
        <w:t xml:space="preserve"> chart ce qui permettra de vérifier le bon fonctionnent des antennes.</w:t>
      </w:r>
    </w:p>
    <w:p w14:paraId="307A9B29" w14:textId="740248C8" w:rsidR="009E684D" w:rsidRDefault="009E684D" w:rsidP="00E624FA"/>
    <w:p w14:paraId="47F5DE8E" w14:textId="1771ED20" w:rsidR="009E684D" w:rsidRPr="001F2DBD" w:rsidRDefault="003274A8" w:rsidP="00E624FA">
      <w:r>
        <w:t>**</w:t>
      </w:r>
      <w:r w:rsidR="009E684D">
        <w:t xml:space="preserve">Bien que les antennes soient faites pour la réception dans ce projet, </w:t>
      </w:r>
      <w:r w:rsidR="00B37703">
        <w:t>chaque valeur donnée par la simulation fera référence à une</w:t>
      </w:r>
      <w:r w:rsidR="009E684D">
        <w:t xml:space="preserve"> </w:t>
      </w:r>
      <w:r w:rsidR="00B37703">
        <w:t xml:space="preserve">émission. A noter qu’en RF, </w:t>
      </w:r>
      <w:r>
        <w:t xml:space="preserve">les résultats </w:t>
      </w:r>
      <w:r w:rsidR="00B37703">
        <w:t xml:space="preserve">pour une émission sont semblables à ceux d’une réception </w:t>
      </w:r>
    </w:p>
    <w:p w14:paraId="31A3D3CD" w14:textId="77777777" w:rsidR="005F5C3A" w:rsidRPr="001F2DBD" w:rsidRDefault="005F5C3A" w:rsidP="00E624FA"/>
    <w:p w14:paraId="7C43CE8A" w14:textId="6BFFC64C" w:rsidR="00BD6572" w:rsidRDefault="005F5C3A" w:rsidP="00E624FA">
      <w:r w:rsidRPr="001F2DBD">
        <w:t>Se référer au chapitre Annexe pour la démarche de simulation.</w:t>
      </w:r>
    </w:p>
    <w:p w14:paraId="6C1E6F14" w14:textId="00485B6C" w:rsidR="002E0922" w:rsidRDefault="009F702A" w:rsidP="009F702A">
      <w:pPr>
        <w:spacing w:after="0"/>
        <w:jc w:val="left"/>
      </w:pPr>
      <w:r>
        <w:br w:type="page"/>
      </w:r>
    </w:p>
    <w:p w14:paraId="39E4F9E8" w14:textId="39219A93" w:rsidR="00BD6572" w:rsidRPr="001F2DBD" w:rsidRDefault="00BD6572" w:rsidP="00E624FA">
      <w:pPr>
        <w:pStyle w:val="Titre4"/>
      </w:pPr>
      <w:bookmarkStart w:id="37" w:name="_Toc16504662"/>
      <w:r w:rsidRPr="001F2DBD">
        <w:lastRenderedPageBreak/>
        <w:t>Impédance</w:t>
      </w:r>
      <w:bookmarkEnd w:id="37"/>
    </w:p>
    <w:p w14:paraId="205406C2" w14:textId="77777777" w:rsidR="00BD6572" w:rsidRPr="001F2DBD" w:rsidRDefault="00BD6572" w:rsidP="00E624FA"/>
    <w:p w14:paraId="52941346" w14:textId="77777777" w:rsidR="00BD6572" w:rsidRPr="001F2DBD" w:rsidRDefault="00BD6572" w:rsidP="00E624FA">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E624FA"/>
    <w:p w14:paraId="3D1F21C0" w14:textId="77777777" w:rsidR="00BD6572" w:rsidRPr="001F2DBD" w:rsidRDefault="00BD6572" w:rsidP="009F702A">
      <w:pPr>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7F99DDA7" w14:textId="015D9D58" w:rsidR="00BD6572" w:rsidRDefault="00BD6572" w:rsidP="009F702A">
      <w:pPr>
        <w:pStyle w:val="Lgende"/>
        <w:jc w:val="center"/>
      </w:pPr>
      <w:bookmarkStart w:id="38" w:name="_Toc16504749"/>
      <w:r w:rsidRPr="001F2DBD">
        <w:t xml:space="preserve">Figure </w:t>
      </w:r>
      <w:fldSimple w:instr=" SEQ Figure \* ARABIC ">
        <w:r w:rsidR="001E5FBB">
          <w:rPr>
            <w:noProof/>
          </w:rPr>
          <w:t>7</w:t>
        </w:r>
      </w:fldSimple>
      <w:r w:rsidRPr="001F2DBD">
        <w:t xml:space="preserve"> : impédance de l'antenne LPDA</w:t>
      </w:r>
      <w:bookmarkEnd w:id="38"/>
    </w:p>
    <w:p w14:paraId="1EC7CC9E" w14:textId="3E2CF03D" w:rsidR="00A91FFB" w:rsidRPr="001F2DBD" w:rsidRDefault="00A91FFB" w:rsidP="00E624FA">
      <w:pPr>
        <w:pStyle w:val="Titre4"/>
      </w:pPr>
      <w:bookmarkStart w:id="39" w:name="_Toc16504663"/>
      <w:r w:rsidRPr="001F2DBD">
        <w:t>Réflexion</w:t>
      </w:r>
      <w:bookmarkEnd w:id="39"/>
    </w:p>
    <w:p w14:paraId="5988977E" w14:textId="58D0B027" w:rsidR="00A91FFB" w:rsidRPr="001F2DBD" w:rsidRDefault="00A91FFB" w:rsidP="00E624FA"/>
    <w:p w14:paraId="4A6296AC" w14:textId="77777777" w:rsidR="00A91FFB" w:rsidRPr="001F2DBD" w:rsidRDefault="00A91FFB" w:rsidP="00E624FA">
      <w:r w:rsidRPr="001F2DBD">
        <w:t>Sur le graphique ci-dessous, la réflexion est dessinée en fonction de la fréquence. Il est à observer que le point le plus bas est à 460MHz.</w:t>
      </w:r>
    </w:p>
    <w:p w14:paraId="5902B111" w14:textId="2A74143D" w:rsidR="00A91FFB" w:rsidRPr="001F2DBD" w:rsidRDefault="00A91FFB" w:rsidP="00E624FA">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E624FA"/>
    <w:p w14:paraId="10B702F0" w14:textId="77777777" w:rsidR="004D151C" w:rsidRPr="001F2DBD" w:rsidRDefault="004569CC" w:rsidP="009F702A">
      <w:pPr>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511" cy="3115752"/>
                    </a:xfrm>
                    <a:prstGeom prst="rect">
                      <a:avLst/>
                    </a:prstGeom>
                  </pic:spPr>
                </pic:pic>
              </a:graphicData>
            </a:graphic>
          </wp:inline>
        </w:drawing>
      </w:r>
    </w:p>
    <w:p w14:paraId="712BC4F7" w14:textId="0CEE7271" w:rsidR="004D151C" w:rsidRPr="001F2DBD" w:rsidRDefault="004D151C" w:rsidP="009F702A">
      <w:pPr>
        <w:pStyle w:val="Lgende"/>
        <w:jc w:val="center"/>
      </w:pPr>
      <w:bookmarkStart w:id="40" w:name="_Toc16504750"/>
      <w:r w:rsidRPr="001F2DBD">
        <w:t xml:space="preserve">Figure </w:t>
      </w:r>
      <w:fldSimple w:instr=" SEQ Figure \* ARABIC ">
        <w:r w:rsidR="001E5FBB">
          <w:rPr>
            <w:noProof/>
          </w:rPr>
          <w:t>8</w:t>
        </w:r>
      </w:fldSimple>
      <w:r w:rsidRPr="001F2DBD">
        <w:t xml:space="preserve"> : réflexion de l'antenne LPDA</w:t>
      </w:r>
      <w:bookmarkEnd w:id="40"/>
    </w:p>
    <w:p w14:paraId="1E2EB131" w14:textId="495CAC9C" w:rsidR="00C56EDE" w:rsidRPr="001F2DBD" w:rsidRDefault="00C56EDE" w:rsidP="00E624FA">
      <w:pPr>
        <w:pStyle w:val="Titre4"/>
      </w:pPr>
      <w:bookmarkStart w:id="41" w:name="_Toc16504664"/>
      <w:r w:rsidRPr="001F2DBD">
        <w:lastRenderedPageBreak/>
        <w:t>Radiation</w:t>
      </w:r>
      <w:bookmarkEnd w:id="41"/>
    </w:p>
    <w:p w14:paraId="1F7CAE9C" w14:textId="397D8A95" w:rsidR="00C56EDE" w:rsidRPr="001F2DBD" w:rsidRDefault="00C56EDE" w:rsidP="00E624FA"/>
    <w:p w14:paraId="63716E3B" w14:textId="23A5DA67" w:rsidR="00C56EDE" w:rsidRPr="001F2DBD" w:rsidRDefault="00C56EDE" w:rsidP="00E624FA">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w:t>
      </w:r>
      <w:proofErr w:type="gramStart"/>
      <w:r w:rsidR="00D073CA" w:rsidRPr="001F2DBD">
        <w:t>aux résultat attendus</w:t>
      </w:r>
      <w:proofErr w:type="gramEnd"/>
      <w:r w:rsidR="00D073CA" w:rsidRPr="001F2DBD">
        <w:t xml:space="preserve">.  </w:t>
      </w:r>
    </w:p>
    <w:p w14:paraId="203A3D8A" w14:textId="77777777" w:rsidR="00C56EDE" w:rsidRPr="001F2DBD" w:rsidRDefault="00C56EDE" w:rsidP="00E624FA"/>
    <w:p w14:paraId="265D58F8" w14:textId="77777777" w:rsidR="004D151C" w:rsidRPr="001F2DBD" w:rsidRDefault="00425EBB" w:rsidP="009F702A">
      <w:pPr>
        <w:jc w:val="center"/>
      </w:pPr>
      <w:r w:rsidRPr="001F2DBD">
        <w:rPr>
          <w:noProof/>
        </w:rPr>
        <w:drawing>
          <wp:inline distT="0" distB="0" distL="0" distR="0" wp14:anchorId="14566C99" wp14:editId="68DAA89C">
            <wp:extent cx="4998671"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8952" cy="3567240"/>
                    </a:xfrm>
                    <a:prstGeom prst="rect">
                      <a:avLst/>
                    </a:prstGeom>
                  </pic:spPr>
                </pic:pic>
              </a:graphicData>
            </a:graphic>
          </wp:inline>
        </w:drawing>
      </w:r>
    </w:p>
    <w:p w14:paraId="6DF9C4FD" w14:textId="0E003469" w:rsidR="00C56EDE" w:rsidRPr="001F2DBD" w:rsidRDefault="004D151C" w:rsidP="009F702A">
      <w:pPr>
        <w:pStyle w:val="Lgende"/>
        <w:jc w:val="center"/>
      </w:pPr>
      <w:bookmarkStart w:id="42" w:name="_Toc16504751"/>
      <w:r w:rsidRPr="001F2DBD">
        <w:t xml:space="preserve">Figure </w:t>
      </w:r>
      <w:fldSimple w:instr=" SEQ Figure \* ARABIC ">
        <w:r w:rsidR="001E5FBB">
          <w:rPr>
            <w:noProof/>
          </w:rPr>
          <w:t>9</w:t>
        </w:r>
      </w:fldSimple>
      <w:r w:rsidRPr="001F2DBD">
        <w:t xml:space="preserve"> : radiation de l'antenne LPDA</w:t>
      </w:r>
      <w:bookmarkEnd w:id="42"/>
    </w:p>
    <w:p w14:paraId="42F962C6" w14:textId="73C5C1DE" w:rsidR="003F48A5" w:rsidRPr="001F2DBD" w:rsidRDefault="003F48A5" w:rsidP="00E624FA"/>
    <w:p w14:paraId="04AB5677" w14:textId="77777777" w:rsidR="003F48A5" w:rsidRPr="001F2DBD" w:rsidRDefault="003F48A5" w:rsidP="00E624FA"/>
    <w:p w14:paraId="76CF95BB" w14:textId="00D466E8" w:rsidR="00D073CA" w:rsidRPr="001F2DBD" w:rsidRDefault="00D073CA" w:rsidP="00E624FA">
      <w:r w:rsidRPr="001F2DBD">
        <w:t xml:space="preserve">Si le graphe est superposé avec l’antenne, cela indique comment l’antenne devra être tenue pour pouvoir détecter au mieux les </w:t>
      </w:r>
      <w:proofErr w:type="spellStart"/>
      <w:r w:rsidRPr="001F2DBD">
        <w:t>sensorBalls</w:t>
      </w:r>
      <w:proofErr w:type="spellEnd"/>
      <w:r w:rsidRPr="001F2DBD">
        <w:t>.</w:t>
      </w:r>
    </w:p>
    <w:p w14:paraId="5807A102" w14:textId="238C969D" w:rsidR="00D073CA" w:rsidRPr="001F2DBD" w:rsidRDefault="00D073CA" w:rsidP="00E624FA">
      <w:r w:rsidRPr="001F2DBD">
        <w:t xml:space="preserve">L’image ci-dessous montre la position de l’antenne avec son graphe de radiation :  </w:t>
      </w:r>
    </w:p>
    <w:p w14:paraId="637AC818" w14:textId="68568CA7" w:rsidR="004D151C" w:rsidRPr="001F2DBD" w:rsidRDefault="004D151C" w:rsidP="00E624FA"/>
    <w:p w14:paraId="5B5ED8D4" w14:textId="77777777" w:rsidR="003F48A5" w:rsidRPr="001F2DBD" w:rsidRDefault="003F48A5" w:rsidP="00E624FA"/>
    <w:p w14:paraId="4515DC68" w14:textId="77777777" w:rsidR="004D151C" w:rsidRPr="001F2DBD" w:rsidRDefault="00C56EDE" w:rsidP="009F702A">
      <w:pPr>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7559" cy="2620605"/>
                    </a:xfrm>
                    <a:prstGeom prst="rect">
                      <a:avLst/>
                    </a:prstGeom>
                  </pic:spPr>
                </pic:pic>
              </a:graphicData>
            </a:graphic>
          </wp:inline>
        </w:drawing>
      </w:r>
    </w:p>
    <w:p w14:paraId="4C93E0B8" w14:textId="0B72DDCD" w:rsidR="001E28ED" w:rsidRPr="001F2DBD" w:rsidRDefault="004D151C" w:rsidP="009F702A">
      <w:pPr>
        <w:pStyle w:val="Lgende"/>
        <w:jc w:val="center"/>
      </w:pPr>
      <w:bookmarkStart w:id="43" w:name="_Toc16504752"/>
      <w:r w:rsidRPr="001F2DBD">
        <w:t xml:space="preserve">Figure </w:t>
      </w:r>
      <w:fldSimple w:instr=" SEQ Figure \* ARABIC ">
        <w:r w:rsidR="001E5FBB">
          <w:rPr>
            <w:noProof/>
          </w:rPr>
          <w:t>10</w:t>
        </w:r>
      </w:fldSimple>
      <w:r w:rsidRPr="001F2DBD">
        <w:t xml:space="preserve"> : radiation de l'antenne LPDA avec l'antenne</w:t>
      </w:r>
      <w:bookmarkEnd w:id="43"/>
    </w:p>
    <w:p w14:paraId="1D3DF26A" w14:textId="2E1AF225" w:rsidR="004569CC" w:rsidRPr="001F2DBD" w:rsidRDefault="004569CC" w:rsidP="00E624FA">
      <w:pPr>
        <w:pStyle w:val="Titre3"/>
      </w:pPr>
      <w:bookmarkStart w:id="44" w:name="_Toc16504665"/>
      <w:r w:rsidRPr="001F2DBD">
        <w:lastRenderedPageBreak/>
        <w:t xml:space="preserve">Tests et </w:t>
      </w:r>
      <w:proofErr w:type="spellStart"/>
      <w:r w:rsidRPr="001F2DBD">
        <w:t>résultats</w:t>
      </w:r>
      <w:bookmarkEnd w:id="44"/>
      <w:proofErr w:type="spellEnd"/>
    </w:p>
    <w:p w14:paraId="209B9F64" w14:textId="6D42F0BC" w:rsidR="00D073CA" w:rsidRPr="001F2DBD" w:rsidRDefault="00D073CA" w:rsidP="00E624FA"/>
    <w:p w14:paraId="3C1A5010" w14:textId="334F6205" w:rsidR="00D073CA" w:rsidRDefault="00A55018" w:rsidP="00E624FA">
      <w:r>
        <w:t>Dans cette partie, l’antenne LPDA</w:t>
      </w:r>
      <w:r w:rsidR="005F5C3A" w:rsidRPr="001F2DBD">
        <w:t xml:space="preserve"> ser</w:t>
      </w:r>
      <w:r>
        <w:t>a</w:t>
      </w:r>
      <w:r w:rsidR="005F5C3A" w:rsidRPr="001F2DBD">
        <w:t xml:space="preserve"> </w:t>
      </w:r>
      <w:r>
        <w:t>mesurée</w:t>
      </w:r>
      <w:r w:rsidR="005F5C3A" w:rsidRPr="001F2DBD">
        <w:t xml:space="preserve"> et </w:t>
      </w:r>
      <w:r>
        <w:t>son résultat</w:t>
      </w:r>
      <w:r w:rsidR="005F5C3A" w:rsidRPr="001F2DBD">
        <w:t xml:space="preserve"> ser</w:t>
      </w:r>
      <w:r>
        <w:t>a</w:t>
      </w:r>
      <w:r w:rsidR="005F5C3A" w:rsidRPr="001F2DBD">
        <w:t xml:space="preserve"> comparé avec les simulations précédentes pour vérifier</w:t>
      </w:r>
      <w:r>
        <w:t xml:space="preserve"> le bon fonctionnement de celle</w:t>
      </w:r>
      <w:r w:rsidR="005F5C3A" w:rsidRPr="001F2DBD">
        <w:t>-ci.</w:t>
      </w:r>
    </w:p>
    <w:p w14:paraId="07703994" w14:textId="62CC7003" w:rsidR="003274A8" w:rsidRDefault="003274A8" w:rsidP="00E624FA"/>
    <w:p w14:paraId="6BDCBE16" w14:textId="7E1AA01D" w:rsidR="003274A8" w:rsidRPr="001F2DBD" w:rsidRDefault="003274A8" w:rsidP="00E624FA">
      <w:r>
        <w:t>**Bien que les antennes soient faites pour la réception dans ce projet, les mesures seront toujours faites pour de la transmission mais les résultats seront les mêmes dans les 2 cas.</w:t>
      </w:r>
    </w:p>
    <w:p w14:paraId="57F21AAD" w14:textId="77777777" w:rsidR="003274A8" w:rsidRPr="001F2DBD" w:rsidRDefault="003274A8" w:rsidP="00E624FA"/>
    <w:p w14:paraId="028DE0FB" w14:textId="77777777" w:rsidR="005F5C3A" w:rsidRPr="001F2DBD" w:rsidRDefault="005F5C3A" w:rsidP="00E624FA"/>
    <w:p w14:paraId="6958550D" w14:textId="4CA6019A" w:rsidR="005F5C3A" w:rsidRPr="001F2DBD" w:rsidRDefault="00425EBB" w:rsidP="00E624FA">
      <w:pPr>
        <w:pStyle w:val="Titre4"/>
      </w:pPr>
      <w:bookmarkStart w:id="45" w:name="_Ref14682509"/>
      <w:bookmarkStart w:id="46" w:name="_Toc16504666"/>
      <w:r w:rsidRPr="001F2DBD">
        <w:t>PCB Test</w:t>
      </w:r>
      <w:bookmarkEnd w:id="45"/>
      <w:bookmarkEnd w:id="46"/>
    </w:p>
    <w:p w14:paraId="19C7BA51" w14:textId="77777777" w:rsidR="005F5C3A" w:rsidRPr="001F2DBD" w:rsidRDefault="005F5C3A" w:rsidP="00E624FA"/>
    <w:p w14:paraId="4E871B11" w14:textId="77777777" w:rsidR="005F5C3A" w:rsidRPr="001F2DBD" w:rsidRDefault="005F5C3A" w:rsidP="00E624FA">
      <w:r w:rsidRPr="001F2DBD">
        <w:t>Pour ce faire, un Analyseur de réseau (Network Analyser), un Agilent E5071C sera utilisé pour les mesures. Pour pouvoir connecter cet appareil avec l’antenne, un petit circuit va devoir être créer.</w:t>
      </w:r>
    </w:p>
    <w:p w14:paraId="02A956BE" w14:textId="77777777" w:rsidR="003A494F" w:rsidRPr="001F2DBD" w:rsidRDefault="005F5C3A" w:rsidP="00E624FA">
      <w:r w:rsidRPr="001F2DBD">
        <w:t>Celui-ci permettra de connecter la sortie de l’antenne</w:t>
      </w:r>
      <w:r w:rsidR="004D151C" w:rsidRPr="001F2DBD">
        <w:t xml:space="preserve"> sur les 2 port</w:t>
      </w:r>
      <w:r w:rsidR="003A494F" w:rsidRPr="001F2DBD">
        <w:t>s de l’Agilent.</w:t>
      </w:r>
    </w:p>
    <w:p w14:paraId="4E564400" w14:textId="277758EB" w:rsidR="003A494F" w:rsidRPr="001F2DBD" w:rsidRDefault="003A494F" w:rsidP="00E624FA"/>
    <w:p w14:paraId="289AE9AB" w14:textId="3C8D6E43" w:rsidR="003A494F" w:rsidRPr="001F2DBD" w:rsidRDefault="003A494F" w:rsidP="00E624FA">
      <w:r w:rsidRPr="001F2DBD">
        <w:t xml:space="preserve">L’antenne viendra se visser à l’entrée est sortira sur deux connecteur SMA qu’il faudra connecter sur l’Agilent au moyen d’un câble coaxial. </w:t>
      </w:r>
    </w:p>
    <w:p w14:paraId="18CBDEAD" w14:textId="77777777" w:rsidR="0044021E" w:rsidRPr="001F2DBD" w:rsidRDefault="0044021E" w:rsidP="00E624FA"/>
    <w:p w14:paraId="3F9F1F48" w14:textId="7B56E868" w:rsidR="003A494F" w:rsidRPr="001F2DBD" w:rsidRDefault="003A494F" w:rsidP="00E624FA"/>
    <w:p w14:paraId="31A670C7" w14:textId="77777777" w:rsidR="003A494F" w:rsidRPr="001F2DBD" w:rsidRDefault="003A494F" w:rsidP="009F702A">
      <w:pPr>
        <w:jc w:val="center"/>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2304415"/>
                    </a:xfrm>
                    <a:prstGeom prst="rect">
                      <a:avLst/>
                    </a:prstGeom>
                  </pic:spPr>
                </pic:pic>
              </a:graphicData>
            </a:graphic>
          </wp:inline>
        </w:drawing>
      </w:r>
    </w:p>
    <w:p w14:paraId="04665CC6" w14:textId="422112A7" w:rsidR="003A494F" w:rsidRPr="007E653F" w:rsidRDefault="003A494F" w:rsidP="009F702A">
      <w:pPr>
        <w:pStyle w:val="Lgende"/>
        <w:jc w:val="center"/>
      </w:pPr>
      <w:bookmarkStart w:id="47" w:name="_Toc16504753"/>
      <w:r w:rsidRPr="007E653F">
        <w:t xml:space="preserve">Figure </w:t>
      </w:r>
      <w:r w:rsidR="00243975">
        <w:fldChar w:fldCharType="begin"/>
      </w:r>
      <w:r w:rsidR="00243975" w:rsidRPr="007E653F">
        <w:instrText xml:space="preserve"> SEQ Figure \* ARABIC </w:instrText>
      </w:r>
      <w:r w:rsidR="00243975">
        <w:fldChar w:fldCharType="separate"/>
      </w:r>
      <w:r w:rsidR="001E5FBB">
        <w:rPr>
          <w:noProof/>
        </w:rPr>
        <w:t>11</w:t>
      </w:r>
      <w:r w:rsidR="00243975">
        <w:rPr>
          <w:noProof/>
        </w:rPr>
        <w:fldChar w:fldCharType="end"/>
      </w:r>
      <w:r w:rsidRPr="007E653F">
        <w:t xml:space="preserve"> : schéma PCB test LPDA</w:t>
      </w:r>
      <w:bookmarkEnd w:id="47"/>
    </w:p>
    <w:p w14:paraId="06D74EFC" w14:textId="208CED12" w:rsidR="00446F2A" w:rsidRPr="007E653F" w:rsidRDefault="003A494F" w:rsidP="00E624FA">
      <w:r w:rsidRPr="007E653F">
        <w:t xml:space="preserve"> </w:t>
      </w:r>
    </w:p>
    <w:p w14:paraId="596F9D36" w14:textId="6F4F2453" w:rsidR="0044021E" w:rsidRPr="001F2DBD" w:rsidRDefault="00E8360F" w:rsidP="00E624FA">
      <w:r w:rsidRPr="001F2DBD">
        <w:t xml:space="preserve">Il y a 2 vis par connexion sur l’antenne </w:t>
      </w:r>
      <w:r w:rsidR="00B37703">
        <w:t>ce qui</w:t>
      </w:r>
      <w:r w:rsidRPr="001F2DBD">
        <w:t xml:space="preserv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624FA"/>
    <w:p w14:paraId="3FE01C80" w14:textId="02DC4383" w:rsidR="00D857A9" w:rsidRPr="001F2DBD" w:rsidRDefault="0044021E" w:rsidP="00E624FA">
      <w:r w:rsidRPr="001F2DBD">
        <w:t>La partie routage du PCB sera donné en Annexe.</w:t>
      </w:r>
    </w:p>
    <w:p w14:paraId="3C7CFEE9" w14:textId="1506A876" w:rsidR="00D857A9" w:rsidRPr="001F2DBD" w:rsidRDefault="00D857A9" w:rsidP="00E624FA">
      <w:r w:rsidRPr="001F2DBD">
        <w:br w:type="page"/>
      </w:r>
    </w:p>
    <w:p w14:paraId="72E3C20D" w14:textId="05914FF0" w:rsidR="00DA029F" w:rsidRPr="001F2DBD" w:rsidRDefault="00DA029F" w:rsidP="00E624FA">
      <w:pPr>
        <w:pStyle w:val="Titre4"/>
      </w:pPr>
      <w:bookmarkStart w:id="48" w:name="_Toc16504667"/>
      <w:r w:rsidRPr="001F2DBD">
        <w:lastRenderedPageBreak/>
        <w:t>Mesures</w:t>
      </w:r>
      <w:bookmarkEnd w:id="48"/>
    </w:p>
    <w:p w14:paraId="2C47F3BA" w14:textId="78164561" w:rsidR="00060E2D" w:rsidRPr="001F2DBD" w:rsidRDefault="00060E2D" w:rsidP="00E624FA"/>
    <w:p w14:paraId="0970A0BD" w14:textId="27FEB88B" w:rsidR="00D857A9" w:rsidRDefault="00446F2A" w:rsidP="00E624FA">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71FA8655" w14:textId="55B4A140" w:rsidR="00EE5628" w:rsidRDefault="00EE5628" w:rsidP="00E624FA"/>
    <w:p w14:paraId="0D9AFF83" w14:textId="2DFD7F62" w:rsidR="00EE5628" w:rsidRPr="001F2DBD" w:rsidRDefault="00EE5628" w:rsidP="00E624FA">
      <w:proofErr w:type="gramStart"/>
      <w:r>
        <w:t>Les mesure</w:t>
      </w:r>
      <w:proofErr w:type="gramEnd"/>
      <w:r>
        <w:t xml:space="preserve"> sont faites sur une plage de fréquence de 283 à 583MHz</w:t>
      </w:r>
    </w:p>
    <w:p w14:paraId="2EB2AFC3" w14:textId="356B167E" w:rsidR="001F2DBD" w:rsidRPr="001F2DBD" w:rsidRDefault="001F2DBD" w:rsidP="00E624FA"/>
    <w:p w14:paraId="3A9A27BF" w14:textId="50DD375D" w:rsidR="00446F2A" w:rsidRPr="001F2DBD" w:rsidRDefault="00446F2A" w:rsidP="00E624FA"/>
    <w:p w14:paraId="37C9C90B" w14:textId="313E185C" w:rsidR="005055E8" w:rsidRPr="001F2DBD" w:rsidRDefault="005055E8" w:rsidP="00E624FA">
      <w:pPr>
        <w:pStyle w:val="Titre5"/>
      </w:pPr>
      <w:bookmarkStart w:id="49" w:name="_Toc16504668"/>
      <w:r w:rsidRPr="001F2DBD">
        <w:t>Impédance</w:t>
      </w:r>
      <w:bookmarkEnd w:id="49"/>
    </w:p>
    <w:p w14:paraId="61604765" w14:textId="0287491F" w:rsidR="005055E8" w:rsidRPr="001F2DBD" w:rsidRDefault="005055E8" w:rsidP="00E624FA"/>
    <w:p w14:paraId="0C5641DD" w14:textId="42448F5F" w:rsidR="00F30BE7" w:rsidRPr="001F2DBD" w:rsidRDefault="00F30BE7" w:rsidP="00E624FA">
      <w:r w:rsidRPr="001F2DBD">
        <w:t xml:space="preserve">L’impédance et, cette fois donnée sous forme d’un diagramme de Smith. Le marqueur 1 indique la fréquence 434Mhz. Pour éviter </w:t>
      </w:r>
      <w:proofErr w:type="gramStart"/>
      <w:r w:rsidRPr="001F2DBD">
        <w:t>un adaptation</w:t>
      </w:r>
      <w:proofErr w:type="gramEnd"/>
      <w:r w:rsidRPr="001F2DBD">
        <w:t xml:space="preserve"> d’impédance, le curseur doit être le plus près possible du centre du graphe qui indique 50Ohm et aucune valeur imaginaire.</w:t>
      </w:r>
    </w:p>
    <w:p w14:paraId="5B3CFF9C" w14:textId="77777777" w:rsidR="00F30BE7" w:rsidRPr="001F2DBD" w:rsidRDefault="00F30BE7" w:rsidP="00E624FA"/>
    <w:p w14:paraId="198A51BD" w14:textId="50707370" w:rsidR="00BB742D" w:rsidRDefault="00A968A5" w:rsidP="00E624FA">
      <w:r>
        <w:t>Ici, le point est à 34,4 + 8.4iΩ</w:t>
      </w:r>
      <w:r w:rsidR="00F30BE7" w:rsidRPr="001F2DBD">
        <w:t xml:space="preserve">. La valeur imaginaire est plutôt </w:t>
      </w:r>
      <w:proofErr w:type="gramStart"/>
      <w:r w:rsidR="00F30BE7" w:rsidRPr="001F2DBD">
        <w:t>correct</w:t>
      </w:r>
      <w:proofErr w:type="gramEnd"/>
      <w:r w:rsidR="00F30BE7" w:rsidRPr="001F2DBD">
        <w:t xml:space="preserve"> tandis que la valeur réelle est un peu basse</w:t>
      </w:r>
      <w:r w:rsidR="001F2DBD" w:rsidRPr="001F2DBD">
        <w:t xml:space="preserve"> mais reste encore valide c</w:t>
      </w:r>
      <w:r w:rsidR="00F30BE7" w:rsidRPr="001F2DBD">
        <w:t>ompte tenu de la précision de l’appareil de mesure</w:t>
      </w:r>
      <w:r w:rsidR="00BB742D">
        <w:t xml:space="preserve"> et qu’une antenne log-périodique est large en bande</w:t>
      </w:r>
      <w:r w:rsidR="001F2DBD" w:rsidRPr="001F2DBD">
        <w:t>.</w:t>
      </w:r>
    </w:p>
    <w:p w14:paraId="051C16A5" w14:textId="26396C05" w:rsidR="00F30BE7" w:rsidRDefault="00F30BE7" w:rsidP="00E624FA">
      <w:r w:rsidRPr="001F2DBD">
        <w:t xml:space="preserve"> </w:t>
      </w:r>
    </w:p>
    <w:p w14:paraId="294279D9" w14:textId="51179E1D" w:rsidR="00E4345B" w:rsidRDefault="00E4345B" w:rsidP="00E624FA"/>
    <w:p w14:paraId="12198E0A" w14:textId="77777777" w:rsidR="00E4345B" w:rsidRPr="001F2DBD" w:rsidRDefault="00E4345B" w:rsidP="00E624FA"/>
    <w:p w14:paraId="6B26154F" w14:textId="77777777" w:rsidR="005055E8" w:rsidRPr="001F2DBD" w:rsidRDefault="005055E8" w:rsidP="00E624FA"/>
    <w:p w14:paraId="3A8FDE80" w14:textId="77777777" w:rsidR="001F2DBD" w:rsidRPr="001F2DBD" w:rsidRDefault="003602EB" w:rsidP="009F702A">
      <w:pPr>
        <w:jc w:val="center"/>
      </w:pPr>
      <w:r>
        <w:rPr>
          <w:noProof/>
        </w:rPr>
        <w:pict w14:anchorId="07AC0708">
          <v:shape id="_x0000_i1026" type="#_x0000_t75" style="width:365.35pt;height:284.25pt">
            <v:imagedata r:id="rId26" o:title="lpda smith"/>
          </v:shape>
        </w:pict>
      </w:r>
    </w:p>
    <w:p w14:paraId="3DF987A6" w14:textId="51324C50" w:rsidR="006C2150" w:rsidRDefault="001F2DBD" w:rsidP="009F702A">
      <w:pPr>
        <w:pStyle w:val="Lgende"/>
        <w:jc w:val="center"/>
      </w:pPr>
      <w:bookmarkStart w:id="50" w:name="_Toc16504754"/>
      <w:r w:rsidRPr="001F2DBD">
        <w:t xml:space="preserve">Figure </w:t>
      </w:r>
      <w:fldSimple w:instr=" SEQ Figure \* ARABIC ">
        <w:r w:rsidR="001E5FBB">
          <w:rPr>
            <w:noProof/>
          </w:rPr>
          <w:t>12</w:t>
        </w:r>
      </w:fldSimple>
      <w:r w:rsidRPr="001F2DBD">
        <w:t xml:space="preserve"> : impédance de l'antenne LPDA</w:t>
      </w:r>
      <w:bookmarkEnd w:id="50"/>
    </w:p>
    <w:p w14:paraId="478CF563" w14:textId="77777777" w:rsidR="006C2150" w:rsidRDefault="006C2150" w:rsidP="00E624FA">
      <w:pPr>
        <w:rPr>
          <w:color w:val="44546A" w:themeColor="text2"/>
          <w:sz w:val="18"/>
          <w:szCs w:val="18"/>
        </w:rPr>
      </w:pPr>
      <w:r>
        <w:br w:type="page"/>
      </w:r>
    </w:p>
    <w:p w14:paraId="745F2A6E" w14:textId="77777777" w:rsidR="001F2DBD" w:rsidRPr="001F2DBD" w:rsidRDefault="001F2DBD" w:rsidP="00E624FA">
      <w:pPr>
        <w:pStyle w:val="Lgende"/>
      </w:pPr>
    </w:p>
    <w:p w14:paraId="3A98738D" w14:textId="111377CE" w:rsidR="0001781B" w:rsidRPr="001F2DBD" w:rsidRDefault="0001781B" w:rsidP="00E624FA">
      <w:pPr>
        <w:pStyle w:val="Titre5"/>
      </w:pPr>
      <w:bookmarkStart w:id="51" w:name="_Toc16504669"/>
      <w:r w:rsidRPr="001F2DBD">
        <w:t>Réflexion</w:t>
      </w:r>
      <w:bookmarkEnd w:id="51"/>
    </w:p>
    <w:p w14:paraId="0595B9C0" w14:textId="77777777" w:rsidR="0001781B" w:rsidRPr="001F2DBD" w:rsidRDefault="0001781B" w:rsidP="00E624FA"/>
    <w:p w14:paraId="5C039FD7" w14:textId="77777777" w:rsidR="0001781B" w:rsidRPr="001F2DBD" w:rsidRDefault="0001781B" w:rsidP="00E624FA">
      <w:r w:rsidRPr="001F2DBD">
        <w:t xml:space="preserve">Sur ce graphe, la réflexion est la plus basse à 434MHz. Ce qui indique que le transfert de puissance est le plus grand à cette fréquence et indique que l’antenne a été correctement </w:t>
      </w:r>
      <w:proofErr w:type="spellStart"/>
      <w:r w:rsidRPr="001F2DBD">
        <w:t>designée</w:t>
      </w:r>
      <w:proofErr w:type="spellEnd"/>
      <w:r w:rsidRPr="001F2DBD">
        <w:t>.</w:t>
      </w:r>
    </w:p>
    <w:p w14:paraId="1217D193" w14:textId="0CB89B26" w:rsidR="0001781B" w:rsidRDefault="0001781B" w:rsidP="00E624FA">
      <w:r w:rsidRPr="001F2DBD">
        <w:t>La valeur de la réflexion est de -13dB à 434MHz</w:t>
      </w:r>
      <w:r w:rsidR="00CA3DCB">
        <w:t xml:space="preserve"> (*)</w:t>
      </w:r>
      <w:r w:rsidRPr="001F2DBD">
        <w:t>. Cela est suffisant pour l’utilisation qui en est faite.</w:t>
      </w:r>
    </w:p>
    <w:p w14:paraId="36CFBF68" w14:textId="77777777" w:rsidR="0001781B" w:rsidRDefault="0001781B" w:rsidP="00E624FA"/>
    <w:p w14:paraId="5AEECBCD" w14:textId="77777777" w:rsidR="0001781B" w:rsidRDefault="0001781B" w:rsidP="00E624FA"/>
    <w:p w14:paraId="160D5B35" w14:textId="77777777" w:rsidR="0001781B" w:rsidRPr="001F2DBD" w:rsidRDefault="0001781B" w:rsidP="00E624FA"/>
    <w:p w14:paraId="1970AAAA" w14:textId="77777777" w:rsidR="0001781B" w:rsidRPr="001F2DBD" w:rsidRDefault="0001781B" w:rsidP="00E624FA"/>
    <w:p w14:paraId="12500E42" w14:textId="77777777" w:rsidR="0001781B" w:rsidRPr="001F2DBD" w:rsidRDefault="0001781B" w:rsidP="009F702A">
      <w:pPr>
        <w:jc w:val="center"/>
      </w:pPr>
      <w:r w:rsidRPr="001F2DBD">
        <w:rPr>
          <w:noProof/>
        </w:rPr>
        <w:drawing>
          <wp:inline distT="0" distB="0" distL="0" distR="0" wp14:anchorId="1A740D73" wp14:editId="7134B2E4">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243FACEE" w14:textId="689FB3CA" w:rsidR="0001781B" w:rsidRPr="001F2DBD" w:rsidRDefault="0001781B" w:rsidP="009F702A">
      <w:pPr>
        <w:pStyle w:val="Lgende"/>
        <w:jc w:val="center"/>
      </w:pPr>
      <w:bookmarkStart w:id="52" w:name="_Toc16504755"/>
      <w:r w:rsidRPr="001F2DBD">
        <w:t xml:space="preserve">Figure </w:t>
      </w:r>
      <w:fldSimple w:instr=" SEQ Figure \* ARABIC ">
        <w:r w:rsidR="001E5FBB">
          <w:rPr>
            <w:noProof/>
          </w:rPr>
          <w:t>13</w:t>
        </w:r>
      </w:fldSimple>
      <w:r w:rsidRPr="001F2DBD">
        <w:t xml:space="preserve"> : réflexion de l'antenne LPDA</w:t>
      </w:r>
      <w:bookmarkEnd w:id="52"/>
    </w:p>
    <w:p w14:paraId="39D9EDB8" w14:textId="77777777" w:rsidR="0001781B" w:rsidRPr="001F2DBD" w:rsidRDefault="0001781B" w:rsidP="00E624FA"/>
    <w:p w14:paraId="775ABEE7" w14:textId="77777777" w:rsidR="00CA3DCB" w:rsidRDefault="00CA3DCB" w:rsidP="00E624FA">
      <w:r>
        <w:t>Une réflexion de -13db correspond à a une réflexion d’environ 20% ce qui veut dire que la puissance transmise est de 80%. Il est possible de voir cela avec l’équation suivante :</w:t>
      </w:r>
    </w:p>
    <w:p w14:paraId="71C9F0A5" w14:textId="77777777" w:rsidR="00CA3DCB" w:rsidRDefault="00CA3DCB" w:rsidP="00E624FA"/>
    <w:p w14:paraId="7B18DA0A" w14:textId="7BD8A71E" w:rsidR="00B0198A" w:rsidRDefault="00CA3DCB" w:rsidP="00E624FA">
      <w:pPr>
        <w:pStyle w:val="Lgende"/>
      </w:pPr>
      <w:r>
        <w:tab/>
      </w:r>
      <w:bookmarkStart w:id="53" w:name="_Ref14677712"/>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tab/>
        <w:t xml:space="preserve">( </w:t>
      </w:r>
      <w:fldSimple w:instr=" SEQ ( \* ARABIC ">
        <w:r w:rsidR="007A0A3D">
          <w:rPr>
            <w:noProof/>
          </w:rPr>
          <w:t>11</w:t>
        </w:r>
      </w:fldSimple>
      <w:bookmarkEnd w:id="53"/>
      <w:r>
        <w:t xml:space="preserve"> )</w:t>
      </w:r>
    </w:p>
    <w:p w14:paraId="400677B7" w14:textId="77777777" w:rsidR="00B0198A" w:rsidRDefault="00B0198A" w:rsidP="00E624FA"/>
    <w:p w14:paraId="78817BB7" w14:textId="5F29A640" w:rsidR="0001781B" w:rsidRPr="001F2DBD" w:rsidRDefault="0001781B" w:rsidP="00E624FA">
      <w:r w:rsidRPr="001F2DBD">
        <w:br w:type="page"/>
      </w:r>
    </w:p>
    <w:p w14:paraId="2E3F0F18" w14:textId="72269010" w:rsidR="006C2150" w:rsidRDefault="00446F2A" w:rsidP="00E624FA">
      <w:pPr>
        <w:pStyle w:val="Titre4"/>
      </w:pPr>
      <w:bookmarkStart w:id="54" w:name="_Toc16504670"/>
      <w:r w:rsidRPr="001F2DBD">
        <w:lastRenderedPageBreak/>
        <w:t>Comparaison mesures simulation</w:t>
      </w:r>
      <w:bookmarkEnd w:id="54"/>
    </w:p>
    <w:p w14:paraId="65677436" w14:textId="1B0165F6" w:rsidR="0065101A" w:rsidRDefault="0065101A" w:rsidP="00E624FA"/>
    <w:p w14:paraId="1FB13C4D" w14:textId="620BE836" w:rsidR="0065101A" w:rsidRPr="0065101A" w:rsidRDefault="0065101A" w:rsidP="009F702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1895" cy="3421087"/>
                    </a:xfrm>
                    <a:prstGeom prst="rect">
                      <a:avLst/>
                    </a:prstGeom>
                  </pic:spPr>
                </pic:pic>
              </a:graphicData>
            </a:graphic>
          </wp:inline>
        </w:drawing>
      </w:r>
    </w:p>
    <w:p w14:paraId="71263C32" w14:textId="728D61AA" w:rsidR="0065101A" w:rsidRDefault="006C2150" w:rsidP="009F702A">
      <w:pPr>
        <w:pStyle w:val="Lgende"/>
        <w:jc w:val="center"/>
      </w:pPr>
      <w:bookmarkStart w:id="55" w:name="_Ref13126004"/>
      <w:bookmarkStart w:id="56" w:name="_Toc16504756"/>
      <w:r>
        <w:t xml:space="preserve">Figure </w:t>
      </w:r>
      <w:fldSimple w:instr=" SEQ Figure \* ARABIC ">
        <w:r w:rsidR="001E5FBB">
          <w:rPr>
            <w:noProof/>
          </w:rPr>
          <w:t>14</w:t>
        </w:r>
      </w:fldSimple>
      <w:r>
        <w:t xml:space="preserve"> : S</w:t>
      </w:r>
      <w:r w:rsidR="0065101A">
        <w:t>mith chart simulé de la LPD</w:t>
      </w:r>
      <w:bookmarkEnd w:id="55"/>
      <w:r w:rsidR="003E05F1">
        <w:t>A</w:t>
      </w:r>
      <w:bookmarkEnd w:id="56"/>
    </w:p>
    <w:p w14:paraId="7448DFA2" w14:textId="4B0A9C97" w:rsidR="006C2150" w:rsidRDefault="006C2150" w:rsidP="009F702A">
      <w:pPr>
        <w:pStyle w:val="Lgende"/>
        <w:jc w:val="center"/>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167881E8" w:rsidR="009F702A" w:rsidRDefault="006C2150" w:rsidP="009F702A">
      <w:pPr>
        <w:pStyle w:val="Lgende"/>
        <w:jc w:val="center"/>
      </w:pPr>
      <w:bookmarkStart w:id="57" w:name="_Ref13126066"/>
      <w:bookmarkStart w:id="58" w:name="_Toc16504757"/>
      <w:r>
        <w:t xml:space="preserve">Figure </w:t>
      </w:r>
      <w:fldSimple w:instr=" SEQ Figure \* ARABIC ">
        <w:r w:rsidR="001E5FBB">
          <w:rPr>
            <w:noProof/>
          </w:rPr>
          <w:t>15</w:t>
        </w:r>
      </w:fldSimple>
      <w:r>
        <w:t xml:space="preserve"> : Smith chart mesuré de la LPDA</w:t>
      </w:r>
      <w:bookmarkEnd w:id="57"/>
      <w:bookmarkEnd w:id="58"/>
    </w:p>
    <w:p w14:paraId="728C968D" w14:textId="794F9667" w:rsidR="001733EF" w:rsidRPr="009F702A" w:rsidRDefault="009F702A" w:rsidP="009F702A">
      <w:pPr>
        <w:spacing w:after="0"/>
        <w:jc w:val="left"/>
        <w:rPr>
          <w:i/>
          <w:iCs/>
          <w:color w:val="44546A" w:themeColor="text2"/>
          <w:sz w:val="20"/>
          <w:szCs w:val="20"/>
        </w:rPr>
      </w:pPr>
      <w:r>
        <w:br w:type="page"/>
      </w:r>
    </w:p>
    <w:p w14:paraId="27191B4C" w14:textId="77777777" w:rsidR="00C92F84" w:rsidRDefault="00C92F84" w:rsidP="00E624FA">
      <w:r>
        <w:lastRenderedPageBreak/>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E624FA">
      <w:r>
        <w:t>Les valeurs intéressantes se situent vers la fréquence de fonctionnement, soit 434MHz</w:t>
      </w:r>
      <w:r w:rsidR="00C75D67">
        <w:t>.</w:t>
      </w:r>
    </w:p>
    <w:p w14:paraId="6C7E64A4" w14:textId="33093488" w:rsidR="00C75D67" w:rsidRDefault="0065101A" w:rsidP="00E624FA">
      <w:r>
        <w:t xml:space="preserve">Sur la </w:t>
      </w:r>
      <w:r>
        <w:fldChar w:fldCharType="begin"/>
      </w:r>
      <w:r>
        <w:instrText xml:space="preserve"> REF _Ref13126004 \h </w:instrText>
      </w:r>
      <w:r>
        <w:fldChar w:fldCharType="separate"/>
      </w:r>
      <w:r>
        <w:t xml:space="preserve">Figure </w:t>
      </w:r>
      <w:r>
        <w:rPr>
          <w:noProof/>
        </w:rPr>
        <w:t>14</w:t>
      </w:r>
      <w:r>
        <w:fldChar w:fldCharType="end"/>
      </w:r>
      <w:r w:rsidR="00C75D67">
        <w:t xml:space="preserve"> </w:t>
      </w:r>
      <w:r>
        <w:t>(simulation)</w:t>
      </w:r>
      <w:r w:rsidR="00C75D67">
        <w:t>la fréquence 434MHz</w:t>
      </w:r>
      <w:r w:rsidR="00987382">
        <w:t xml:space="preserve"> et la plage de fréquence qui forme un cercle</w:t>
      </w:r>
      <w:proofErr w:type="gramStart"/>
      <w:r w:rsidR="00987382">
        <w:t xml:space="preserve"> </w:t>
      </w:r>
      <w:r w:rsidR="00C75D67">
        <w:t xml:space="preserve"> </w:t>
      </w:r>
      <w:r w:rsidR="00987382">
        <w:t xml:space="preserve"> (</w:t>
      </w:r>
      <w:proofErr w:type="gramEnd"/>
      <w:r w:rsidR="00987382">
        <w:t>rouge) sont</w:t>
      </w:r>
      <w:r w:rsidR="00C75D67">
        <w:t xml:space="preserve"> très près du centre du graphe ce qui est très bon</w:t>
      </w:r>
      <w:r w:rsidR="00987382">
        <w:t>.</w:t>
      </w:r>
    </w:p>
    <w:p w14:paraId="3B406F44" w14:textId="03673758" w:rsidR="0065101A" w:rsidRDefault="0065101A" w:rsidP="00E624FA">
      <w:r>
        <w:t xml:space="preserve">Mais sur </w:t>
      </w:r>
      <w:r>
        <w:fldChar w:fldCharType="begin"/>
      </w:r>
      <w:r>
        <w:instrText xml:space="preserve"> REF _Ref13126066 \h </w:instrText>
      </w:r>
      <w:r>
        <w:fldChar w:fldCharType="separate"/>
      </w:r>
      <w:r>
        <w:t xml:space="preserve">Figure </w:t>
      </w:r>
      <w:r>
        <w:rPr>
          <w:noProof/>
        </w:rPr>
        <w:t>15</w:t>
      </w:r>
      <w:r>
        <w:fldChar w:fldCharType="end"/>
      </w:r>
      <w:r w:rsidR="00987382">
        <w:t xml:space="preserve"> le cercle (bleu) lui est un peu décalé du centre. Il faut alors observer que l’antenne est une réalité un peu plus inductive que sur simulation.</w:t>
      </w:r>
    </w:p>
    <w:p w14:paraId="29C2CAE4" w14:textId="4C63AEE2" w:rsidR="00987382" w:rsidRDefault="00987382" w:rsidP="00E624FA">
      <w:r>
        <w:t xml:space="preserve">Vu que la différence entre les simulations et la réalité est faible, cette antenne sera conservée telle quelle. </w:t>
      </w:r>
    </w:p>
    <w:p w14:paraId="2738E314" w14:textId="019D3936" w:rsidR="009F702A" w:rsidRDefault="009F702A" w:rsidP="00E624FA"/>
    <w:p w14:paraId="07A8753B" w14:textId="77777777" w:rsidR="009F702A" w:rsidRDefault="009F702A" w:rsidP="00E624FA"/>
    <w:p w14:paraId="3191696B" w14:textId="70A97DAC" w:rsidR="00BD37CB" w:rsidRDefault="00BD37CB" w:rsidP="00E624FA">
      <w:pPr>
        <w:pStyle w:val="Titre4"/>
      </w:pPr>
      <w:bookmarkStart w:id="59" w:name="_Toc16504671"/>
      <w:r>
        <w:t>Résultats</w:t>
      </w:r>
      <w:bookmarkEnd w:id="59"/>
    </w:p>
    <w:p w14:paraId="0D4A8F51" w14:textId="72BFB3D6" w:rsidR="00BD37CB" w:rsidRDefault="00BD37CB" w:rsidP="00E624FA"/>
    <w:p w14:paraId="3F630829" w14:textId="69C4EF69" w:rsidR="00BD37CB" w:rsidRPr="00BD37CB" w:rsidRDefault="00BD37CB" w:rsidP="00E624FA">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E624FA"/>
    <w:p w14:paraId="68D3D809" w14:textId="77777777" w:rsidR="00FB04C6" w:rsidRDefault="00BD37CB" w:rsidP="009F702A">
      <w:pPr>
        <w:jc w:val="center"/>
      </w:pPr>
      <w:r w:rsidRPr="00BD37CB">
        <w:rPr>
          <w:noProof/>
        </w:rPr>
        <w:drawing>
          <wp:inline distT="0" distB="0" distL="0" distR="0" wp14:anchorId="0EC8F2D0" wp14:editId="1E348AF3">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30" cstate="print">
                      <a:extLst>
                        <a:ext uri="{BEBA8EAE-BF5A-486C-A8C5-ECC9F3942E4B}">
                          <a14:imgProps xmlns:a14="http://schemas.microsoft.com/office/drawing/2010/main">
                            <a14:imgLayer r:embed="rId31">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02D810DC" w:rsidR="00F10FED" w:rsidRDefault="00FB04C6" w:rsidP="009F702A">
      <w:pPr>
        <w:pStyle w:val="Lgende"/>
        <w:jc w:val="center"/>
      </w:pPr>
      <w:bookmarkStart w:id="60" w:name="_Toc16504758"/>
      <w:r>
        <w:t xml:space="preserve">Figure </w:t>
      </w:r>
      <w:fldSimple w:instr=" SEQ Figure \* ARABIC ">
        <w:r w:rsidR="001E5FBB">
          <w:rPr>
            <w:noProof/>
          </w:rPr>
          <w:t>16</w:t>
        </w:r>
      </w:fldSimple>
      <w:r>
        <w:t xml:space="preserve"> : Antenne </w:t>
      </w:r>
      <w:r w:rsidR="00176E71">
        <w:t xml:space="preserve">LPDA </w:t>
      </w:r>
      <w:r>
        <w:t>finale</w:t>
      </w:r>
      <w:bookmarkEnd w:id="60"/>
    </w:p>
    <w:p w14:paraId="4EFBBDEE" w14:textId="21B705C5" w:rsidR="00FB04C6" w:rsidRPr="00F10FED" w:rsidRDefault="00F10FED" w:rsidP="00E624FA">
      <w:pPr>
        <w:rPr>
          <w:color w:val="44546A" w:themeColor="text2"/>
          <w:sz w:val="20"/>
          <w:szCs w:val="20"/>
        </w:rPr>
      </w:pPr>
      <w:r>
        <w:br w:type="page"/>
      </w:r>
    </w:p>
    <w:p w14:paraId="215E705D" w14:textId="70DFD638" w:rsidR="006C4933" w:rsidRPr="001F2DBD" w:rsidRDefault="00524082" w:rsidP="00E624FA">
      <w:pPr>
        <w:pStyle w:val="Titre2"/>
      </w:pPr>
      <w:bookmarkStart w:id="61" w:name="_Toc16504672"/>
      <w:r w:rsidRPr="001F2DBD">
        <w:lastRenderedPageBreak/>
        <w:t xml:space="preserve">Antenne en boucle (Loop </w:t>
      </w:r>
      <w:proofErr w:type="spellStart"/>
      <w:r w:rsidRPr="001F2DBD">
        <w:t>Antenna</w:t>
      </w:r>
      <w:proofErr w:type="spellEnd"/>
      <w:r w:rsidRPr="001F2DBD">
        <w:t>)</w:t>
      </w:r>
      <w:bookmarkEnd w:id="61"/>
    </w:p>
    <w:p w14:paraId="4E357BB1" w14:textId="451C910E" w:rsidR="00524082" w:rsidRPr="001F2DBD" w:rsidRDefault="00524082" w:rsidP="00E624FA"/>
    <w:p w14:paraId="2FCFCF83" w14:textId="5BA6D3FE" w:rsidR="00D90FD7" w:rsidRPr="001F2DBD" w:rsidRDefault="00567659" w:rsidP="00E624FA">
      <w:pPr>
        <w:pStyle w:val="Titre3"/>
      </w:pPr>
      <w:bookmarkStart w:id="62" w:name="_Toc16504673"/>
      <w:proofErr w:type="spellStart"/>
      <w:r w:rsidRPr="001F2DBD">
        <w:t>Définition</w:t>
      </w:r>
      <w:bookmarkEnd w:id="62"/>
      <w:proofErr w:type="spellEnd"/>
      <w:r w:rsidR="00524082" w:rsidRPr="001F2DBD">
        <w:t xml:space="preserve"> </w:t>
      </w:r>
    </w:p>
    <w:p w14:paraId="0CB88F3B" w14:textId="77777777" w:rsidR="00D90FD7" w:rsidRPr="001F2DBD" w:rsidRDefault="00D90FD7" w:rsidP="00E624FA"/>
    <w:p w14:paraId="18975318" w14:textId="6DB9D1F5" w:rsidR="00524082" w:rsidRPr="001F2DBD" w:rsidRDefault="00D90FD7" w:rsidP="00E624FA">
      <w:r w:rsidRPr="001F2DBD">
        <w:rPr>
          <w:noProof/>
        </w:rPr>
        <w:drawing>
          <wp:anchor distT="0" distB="0" distL="114300" distR="114300" simplePos="0" relativeHeight="251664384" behindDoc="0" locked="0" layoutInCell="1" allowOverlap="1" wp14:anchorId="675D8332" wp14:editId="3050DA5E">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798343B2" w:rsidR="00524082" w:rsidRPr="001F2DBD" w:rsidRDefault="00A3091B" w:rsidP="00E624FA">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3"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4" w:tooltip="Longueur d'onde" w:history="1">
        <w:r w:rsidR="00D90FD7" w:rsidRPr="001F2DBD">
          <w:t>longueur</w:t>
        </w:r>
      </w:hyperlink>
      <w:r w:rsidR="00D90FD7" w:rsidRPr="001F2DBD">
        <w:t xml:space="preserve"> d'</w:t>
      </w:r>
      <w:hyperlink r:id="rId35" w:tooltip="Wavelength" w:history="1">
        <w:r w:rsidR="00D90FD7" w:rsidRPr="001F2DBD">
          <w:t>onde</w:t>
        </w:r>
      </w:hyperlink>
      <w:r w:rsidR="00D90FD7" w:rsidRPr="001F2DBD">
        <w:t xml:space="preserve"> de la </w:t>
      </w:r>
      <w:hyperlink r:id="rId36" w:tooltip="La fréquence" w:history="1">
        <w:r w:rsidR="00D90FD7" w:rsidRPr="001F2DBD">
          <w:t>fréquence de</w:t>
        </w:r>
      </w:hyperlink>
      <w:r w:rsidR="00D90FD7" w:rsidRPr="001F2DBD">
        <w:t xml:space="preserve"> fonctionnement et est donc </w:t>
      </w:r>
      <w:hyperlink r:id="rId37" w:tooltip="Résonnant" w:history="1">
        <w:r w:rsidR="00D90FD7" w:rsidRPr="001F2DBD">
          <w:t>résonante</w:t>
        </w:r>
      </w:hyperlink>
      <w:r w:rsidR="00D90FD7" w:rsidRPr="001F2DBD">
        <w:t xml:space="preserve"> à cette fréquence.</w:t>
      </w:r>
      <w:sdt>
        <w:sdtPr>
          <w:id w:val="1605152126"/>
          <w:citation/>
        </w:sdtPr>
        <w:sdtContent>
          <w:r w:rsidR="006767E5">
            <w:fldChar w:fldCharType="begin"/>
          </w:r>
          <w:r w:rsidR="006767E5">
            <w:instrText xml:space="preserve"> CITATION Wik \l 4108 </w:instrText>
          </w:r>
          <w:r w:rsidR="006767E5">
            <w:fldChar w:fldCharType="separate"/>
          </w:r>
          <w:r w:rsidR="006767E5">
            <w:rPr>
              <w:noProof/>
            </w:rPr>
            <w:t xml:space="preserve"> </w:t>
          </w:r>
          <w:r w:rsidR="006767E5" w:rsidRPr="006767E5">
            <w:rPr>
              <w:noProof/>
            </w:rPr>
            <w:t>(Wikipedia, s.d.)</w:t>
          </w:r>
          <w:r w:rsidR="006767E5">
            <w:fldChar w:fldCharType="end"/>
          </w:r>
        </w:sdtContent>
      </w:sdt>
    </w:p>
    <w:p w14:paraId="3F097607" w14:textId="2D3FA97B" w:rsidR="006C4933" w:rsidRPr="001F2DBD" w:rsidRDefault="006C4933" w:rsidP="00E624FA"/>
    <w:p w14:paraId="7E55A4C1" w14:textId="179E89FE" w:rsidR="00D90FD7" w:rsidRPr="001F2DBD" w:rsidRDefault="00D90FD7" w:rsidP="00E624FA"/>
    <w:p w14:paraId="382088C0" w14:textId="31565C39" w:rsidR="00D90FD7" w:rsidRPr="001F2DBD" w:rsidRDefault="00D90FD7" w:rsidP="00E624FA"/>
    <w:p w14:paraId="591CBABE" w14:textId="7C1BF7CC" w:rsidR="00D90FD7" w:rsidRDefault="00D90FD7" w:rsidP="00E624FA"/>
    <w:p w14:paraId="0AF5055B" w14:textId="495DB302" w:rsidR="00360172" w:rsidRPr="001630AC" w:rsidRDefault="00360172" w:rsidP="00E624FA">
      <w:pPr>
        <w:pStyle w:val="Lgende"/>
        <w:rPr>
          <w:noProof/>
          <w:color w:val="auto"/>
        </w:rPr>
      </w:pPr>
      <w:bookmarkStart w:id="63" w:name="_Toc16504759"/>
      <w:r>
        <w:t xml:space="preserve">Figure </w:t>
      </w:r>
      <w:fldSimple w:instr=" SEQ Figure \* ARABIC ">
        <w:r w:rsidR="001E5FBB">
          <w:rPr>
            <w:noProof/>
          </w:rPr>
          <w:t>17</w:t>
        </w:r>
      </w:fldSimple>
      <w:r>
        <w:t xml:space="preserve">: </w:t>
      </w:r>
      <w:r w:rsidR="00F10FED">
        <w:t>antenne en boucle</w:t>
      </w:r>
      <w:bookmarkEnd w:id="63"/>
    </w:p>
    <w:p w14:paraId="57FE55C7" w14:textId="77777777" w:rsidR="00360172" w:rsidRDefault="00360172" w:rsidP="00E624FA"/>
    <w:p w14:paraId="7E9FDB0C" w14:textId="7291C4FC" w:rsidR="009073F0" w:rsidRDefault="009073F0" w:rsidP="00E624FA">
      <w:pPr>
        <w:pStyle w:val="Titre3"/>
      </w:pPr>
      <w:bookmarkStart w:id="64" w:name="_Toc16504674"/>
      <w:r>
        <w:t>Analyse</w:t>
      </w:r>
      <w:bookmarkEnd w:id="64"/>
    </w:p>
    <w:p w14:paraId="0F3195C3" w14:textId="726519C6" w:rsidR="00E4345B" w:rsidRDefault="00E4345B" w:rsidP="00E624FA">
      <w:pPr>
        <w:rPr>
          <w:lang w:val="de-CH"/>
        </w:rPr>
      </w:pPr>
    </w:p>
    <w:p w14:paraId="40FC8090" w14:textId="1E2217CF" w:rsidR="002E0922" w:rsidRDefault="00E4345B" w:rsidP="00E624FA">
      <w:r w:rsidRPr="001F2DBD">
        <w:t>Cette antenne</w:t>
      </w:r>
      <w:r>
        <w:t xml:space="preserve"> a été choisie car son pattern de radiation complète très bien celui de la première antenne, ce qui permettra d’être </w:t>
      </w:r>
      <w:r w:rsidR="00B37703">
        <w:t>plus</w:t>
      </w:r>
      <w:r>
        <w:t xml:space="preserve"> précis pour la détection des balles </w:t>
      </w:r>
    </w:p>
    <w:p w14:paraId="7540B2AA" w14:textId="77777777" w:rsidR="002E0922" w:rsidRDefault="002E0922" w:rsidP="00E624FA"/>
    <w:p w14:paraId="5D92EBC1" w14:textId="14D83BA9" w:rsidR="00FB18D7" w:rsidRDefault="00FB18D7" w:rsidP="009F702A">
      <w:pPr>
        <w:jc w:val="center"/>
      </w:pPr>
      <w:r>
        <w:rPr>
          <w:noProof/>
        </w:rPr>
        <w:drawing>
          <wp:inline distT="0" distB="0" distL="0" distR="0" wp14:anchorId="467586F4" wp14:editId="25C72033">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050" cy="2752725"/>
                    </a:xfrm>
                    <a:prstGeom prst="rect">
                      <a:avLst/>
                    </a:prstGeom>
                  </pic:spPr>
                </pic:pic>
              </a:graphicData>
            </a:graphic>
          </wp:inline>
        </w:drawing>
      </w:r>
    </w:p>
    <w:p w14:paraId="2A35B1AF" w14:textId="4F1B0098" w:rsidR="00FB18D7" w:rsidRDefault="00FB18D7" w:rsidP="009F702A">
      <w:pPr>
        <w:pStyle w:val="Lgende"/>
        <w:jc w:val="center"/>
      </w:pPr>
      <w:bookmarkStart w:id="65" w:name="_Toc16504760"/>
      <w:r>
        <w:t xml:space="preserve">Figure </w:t>
      </w:r>
      <w:fldSimple w:instr=" SEQ Figure \* ARABIC ">
        <w:r w:rsidR="001E5FBB">
          <w:rPr>
            <w:noProof/>
          </w:rPr>
          <w:t>18</w:t>
        </w:r>
      </w:fldSimple>
      <w:r>
        <w:t xml:space="preserve"> : radiation de l'antenne LPDA</w:t>
      </w:r>
      <w:bookmarkEnd w:id="65"/>
    </w:p>
    <w:p w14:paraId="354D7910" w14:textId="35A0BFD2" w:rsidR="00FB18D7" w:rsidRDefault="00FB18D7" w:rsidP="00E624FA"/>
    <w:p w14:paraId="5CE02DAE" w14:textId="2900ADC3" w:rsidR="00A55018" w:rsidRDefault="00FB18D7" w:rsidP="00E624FA">
      <w:r>
        <w:t xml:space="preserve">Ce qui est </w:t>
      </w:r>
      <w:r w:rsidR="00B37703">
        <w:t>intéressant avec ce pattern ce n</w:t>
      </w:r>
      <w:r>
        <w:t>’est pas l’endroit où l’antenne irradie le plus mais où elle irradie le moins. Le but sera de mettre cette antenne de façon à ce que lorsqu’on est en face de l’émetteur</w:t>
      </w:r>
      <w:r w:rsidR="00A55018">
        <w:t>, elle ne capte plus rien.</w:t>
      </w:r>
    </w:p>
    <w:p w14:paraId="72EBBD11" w14:textId="71E02C90" w:rsidR="00F10FED" w:rsidRDefault="00A55018" w:rsidP="00E624FA">
      <w:r>
        <w:t>C</w:t>
      </w:r>
      <w:r w:rsidR="00FB18D7">
        <w:t xml:space="preserve">omme </w:t>
      </w:r>
      <w:r>
        <w:t>la pente</w:t>
      </w:r>
      <w:r w:rsidR="00FB18D7">
        <w:t xml:space="preserve"> </w:t>
      </w:r>
      <w:r>
        <w:t xml:space="preserve">sera très raide, l’antenne sera d’une bonne </w:t>
      </w:r>
      <w:r w:rsidR="00F10FED">
        <w:t>précision</w:t>
      </w:r>
      <w:r>
        <w:t>.</w:t>
      </w:r>
    </w:p>
    <w:p w14:paraId="2B9AA7BC" w14:textId="60F0E3FB" w:rsidR="00E4345B" w:rsidRPr="00E4345B" w:rsidRDefault="00F10FED" w:rsidP="00E624FA">
      <w:r>
        <w:br w:type="page"/>
      </w:r>
    </w:p>
    <w:p w14:paraId="627626A5" w14:textId="30757952" w:rsidR="001E28ED" w:rsidRPr="001F2DBD" w:rsidRDefault="00EA09A4" w:rsidP="00E624FA">
      <w:pPr>
        <w:pStyle w:val="Titre3"/>
      </w:pPr>
      <w:bookmarkStart w:id="66" w:name="_Toc16504675"/>
      <w:r w:rsidRPr="001F2DBD">
        <w:lastRenderedPageBreak/>
        <w:t>Design</w:t>
      </w:r>
      <w:bookmarkEnd w:id="66"/>
    </w:p>
    <w:p w14:paraId="09FAEC0E" w14:textId="3DCA4EF6" w:rsidR="00EA09A4" w:rsidRPr="001F2DBD" w:rsidRDefault="00EA09A4" w:rsidP="00E624FA"/>
    <w:p w14:paraId="6E5EFC4A" w14:textId="77777777" w:rsidR="003D51E3" w:rsidRPr="001F2DBD" w:rsidRDefault="003D51E3" w:rsidP="00E624FA">
      <w:r w:rsidRPr="001F2DBD">
        <w:t>Pour le design de cette antenne, la fréquence est la même que précédemment, soit 434MHz.</w:t>
      </w:r>
    </w:p>
    <w:p w14:paraId="15440664" w14:textId="0360FB84" w:rsidR="003D51E3" w:rsidRPr="001F2DBD" w:rsidRDefault="00A40A37" w:rsidP="00E624FA">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E624FA"/>
    <w:p w14:paraId="25BC7B98" w14:textId="3B7DC72A" w:rsidR="001E28ED" w:rsidRPr="001F2DBD" w:rsidRDefault="00EA09A4" w:rsidP="00E624FA">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E624FA"/>
    <w:p w14:paraId="524C352C" w14:textId="57E0F3C2" w:rsidR="00EA09A4" w:rsidRPr="001F2DBD" w:rsidRDefault="00EA09A4" w:rsidP="00E624FA">
      <w:pPr>
        <w:pStyle w:val="Lgende"/>
      </w:pPr>
      <w:r w:rsidRPr="001F2DBD">
        <w:rPr>
          <w:rFonts w:ascii="Cambria Math" w:hAnsi="Cambria Math"/>
          <w:noProof/>
        </w:rPr>
        <w:tab/>
      </w:r>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1F2DBD">
        <w:rPr>
          <w:rFonts w:ascii="Cambria Math" w:hAnsi="Cambria Math"/>
          <w:noProof/>
        </w:rPr>
        <w:tab/>
      </w:r>
      <w:r w:rsidRPr="001F2DBD">
        <w:t xml:space="preserve">( </w:t>
      </w:r>
      <w:fldSimple w:instr=" SEQ ( \* ARABIC ">
        <w:r w:rsidR="007A0A3D">
          <w:rPr>
            <w:noProof/>
          </w:rPr>
          <w:t>12</w:t>
        </w:r>
      </w:fldSimple>
      <w:r w:rsidRPr="001F2DBD">
        <w:t xml:space="preserve"> )</w:t>
      </w:r>
    </w:p>
    <w:p w14:paraId="20FC2848" w14:textId="6B66751A" w:rsidR="0029679C" w:rsidRDefault="003D51E3" w:rsidP="00E624FA">
      <w:pPr>
        <w:pStyle w:val="Lgende"/>
        <w:rPr>
          <w:noProof/>
        </w:rPr>
      </w:pPr>
      <w:r w:rsidRPr="001F2DBD">
        <w:tab/>
      </w:r>
      <w:bookmarkStart w:id="67" w:name="_Ref13129883"/>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fldSimple w:instr=" SEQ ( \* ARABIC ">
        <w:r w:rsidR="007A0A3D">
          <w:rPr>
            <w:noProof/>
          </w:rPr>
          <w:t>13</w:t>
        </w:r>
      </w:fldSimple>
      <w:r w:rsidRPr="001F2DBD">
        <w:t xml:space="preserve"> )</w:t>
      </w:r>
      <w:bookmarkEnd w:id="67"/>
      <w:r w:rsidR="0029679C" w:rsidRPr="001F2DBD">
        <w:rPr>
          <w:noProof/>
        </w:rPr>
        <w:t xml:space="preserve"> </w:t>
      </w:r>
    </w:p>
    <w:p w14:paraId="12175314" w14:textId="610C9F07" w:rsidR="00977DF6" w:rsidRDefault="00977DF6" w:rsidP="00E624FA">
      <w:r>
        <w:t xml:space="preserve">Avec l’équation </w:t>
      </w:r>
      <w:r>
        <w:fldChar w:fldCharType="begin"/>
      </w:r>
      <w:r>
        <w:instrText xml:space="preserve"> REF _Ref13129883 \h </w:instrText>
      </w:r>
      <w:r>
        <w:fldChar w:fldCharType="separate"/>
      </w:r>
      <w:r>
        <w:t>(</w:t>
      </w:r>
      <w:r>
        <w:rPr>
          <w:noProof/>
        </w:rPr>
        <w:t>12</w:t>
      </w:r>
      <w:r w:rsidRPr="001F2DBD">
        <w:t>)</w:t>
      </w:r>
      <w:r>
        <w:fldChar w:fldCharType="end"/>
      </w:r>
      <w:r>
        <w:t xml:space="preserve">, il est </w:t>
      </w:r>
      <w:r w:rsidR="00193E13">
        <w:t>donc</w:t>
      </w:r>
      <w:r>
        <w:t xml:space="preserve"> possible de calculer le rayon</w:t>
      </w:r>
      <w:r w:rsidR="00193E13">
        <w:t xml:space="preserve"> de la boucle</w:t>
      </w:r>
      <w:r>
        <w:t>.</w:t>
      </w:r>
    </w:p>
    <w:p w14:paraId="497D8A87" w14:textId="3A8A15A3" w:rsidR="00A55018" w:rsidRDefault="009073F0" w:rsidP="00E624FA">
      <w:r>
        <w:t>Avec C la vitesse de la lumière et F 434MH, le résultat de l’équation est de 0.110m soit 110cm.</w:t>
      </w:r>
    </w:p>
    <w:p w14:paraId="0C27071A" w14:textId="46B0CFFE" w:rsidR="00193E13" w:rsidRDefault="00193E13" w:rsidP="00E624FA"/>
    <w:p w14:paraId="0828279B" w14:textId="79D8E358" w:rsidR="00F10FED" w:rsidRDefault="00F10FED" w:rsidP="00E624FA"/>
    <w:p w14:paraId="1096AD18" w14:textId="77777777" w:rsidR="00F10FED" w:rsidRDefault="00F10FED" w:rsidP="00E624FA"/>
    <w:p w14:paraId="494A164E" w14:textId="77777777" w:rsidR="00193E13" w:rsidRPr="001F2DBD" w:rsidRDefault="00193E13" w:rsidP="00E624FA">
      <w:r w:rsidRPr="001F2DBD">
        <w:t xml:space="preserve">Voici une représentation 3D de l’antenne finale : </w:t>
      </w:r>
    </w:p>
    <w:p w14:paraId="3A469583" w14:textId="77777777" w:rsidR="00193E13" w:rsidRPr="001F2DBD" w:rsidRDefault="00193E13" w:rsidP="00E624FA"/>
    <w:p w14:paraId="40E2A100" w14:textId="77777777" w:rsidR="00193E13" w:rsidRPr="001F2DBD" w:rsidRDefault="00193E13" w:rsidP="00E624FA"/>
    <w:p w14:paraId="514751BE" w14:textId="496898C4" w:rsidR="00193E13" w:rsidRPr="00193E13" w:rsidRDefault="00193E13" w:rsidP="009F702A">
      <w:pPr>
        <w:jc w:val="cente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2713" cy="3551669"/>
                    </a:xfrm>
                    <a:prstGeom prst="rect">
                      <a:avLst/>
                    </a:prstGeom>
                  </pic:spPr>
                </pic:pic>
              </a:graphicData>
            </a:graphic>
          </wp:inline>
        </w:drawing>
      </w:r>
    </w:p>
    <w:p w14:paraId="3817D093" w14:textId="7DE411F5" w:rsidR="00193E13" w:rsidRPr="001F2DBD" w:rsidRDefault="00193E13" w:rsidP="009F702A">
      <w:pPr>
        <w:pStyle w:val="Lgende"/>
        <w:jc w:val="center"/>
      </w:pPr>
      <w:bookmarkStart w:id="68" w:name="_Ref13143339"/>
      <w:bookmarkStart w:id="69" w:name="_Toc16504761"/>
      <w:r w:rsidRPr="001F2DBD">
        <w:t xml:space="preserve">Figure </w:t>
      </w:r>
      <w:fldSimple w:instr=" SEQ Figure \* ARABIC ">
        <w:r w:rsidR="001E5FBB">
          <w:rPr>
            <w:noProof/>
          </w:rPr>
          <w:t>19</w:t>
        </w:r>
      </w:fldSimple>
      <w:r>
        <w:t>: design final de l'antenne LOOP</w:t>
      </w:r>
      <w:bookmarkEnd w:id="68"/>
      <w:bookmarkEnd w:id="69"/>
    </w:p>
    <w:p w14:paraId="6E8473D6" w14:textId="77777777" w:rsidR="00193E13" w:rsidRPr="00977DF6" w:rsidRDefault="00193E13" w:rsidP="00E624FA"/>
    <w:p w14:paraId="48058514" w14:textId="1FA12FE8" w:rsidR="00F05715" w:rsidRDefault="00193E13" w:rsidP="00E624FA">
      <w:r>
        <w:t xml:space="preserve">Sur </w:t>
      </w:r>
      <w:proofErr w:type="spellStart"/>
      <w:r>
        <w:t>AnSys</w:t>
      </w:r>
      <w:proofErr w:type="spellEnd"/>
      <w:r>
        <w:t>, le socle ou passe le fil n’est pas dessiné car il n’est pas important pour simuler l’antenne.</w:t>
      </w:r>
    </w:p>
    <w:p w14:paraId="0D895504" w14:textId="592CDA7A" w:rsidR="0060038D" w:rsidRDefault="00F05715" w:rsidP="00E624FA">
      <w:r>
        <w:br w:type="page"/>
      </w:r>
    </w:p>
    <w:p w14:paraId="6003F036" w14:textId="2F222860" w:rsidR="0029679C" w:rsidRDefault="0060038D" w:rsidP="00E624FA">
      <w:pPr>
        <w:pStyle w:val="Titre3"/>
      </w:pPr>
      <w:bookmarkStart w:id="70" w:name="_Toc16504676"/>
      <w:r>
        <w:lastRenderedPageBreak/>
        <w:t>Simulation</w:t>
      </w:r>
      <w:bookmarkEnd w:id="70"/>
    </w:p>
    <w:p w14:paraId="5D2A796C" w14:textId="77777777" w:rsidR="00F05715" w:rsidRPr="00F05715" w:rsidRDefault="00F05715" w:rsidP="00E624FA">
      <w:pPr>
        <w:rPr>
          <w:lang w:val="de-CH"/>
        </w:rPr>
      </w:pPr>
    </w:p>
    <w:p w14:paraId="36500938" w14:textId="7CCC82C0" w:rsidR="0060038D" w:rsidRDefault="0060038D" w:rsidP="00E624FA">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E624FA">
      <w:r>
        <w:t xml:space="preserve">Les 3 même paramètres que précédemment seront testés </w:t>
      </w:r>
    </w:p>
    <w:p w14:paraId="475EB9A1" w14:textId="60524C56" w:rsidR="0060038D" w:rsidRDefault="0060038D" w:rsidP="00E624FA"/>
    <w:p w14:paraId="504760CC" w14:textId="5D1A2208" w:rsidR="00BD6572" w:rsidRDefault="00BD6572" w:rsidP="00E624FA"/>
    <w:p w14:paraId="4E9870C9" w14:textId="6E509CE9" w:rsidR="00BD6572" w:rsidRDefault="00BD6572" w:rsidP="00E624FA">
      <w:pPr>
        <w:pStyle w:val="Titre4"/>
      </w:pPr>
      <w:bookmarkStart w:id="71" w:name="_Toc16504677"/>
      <w:r>
        <w:t>Impédance</w:t>
      </w:r>
      <w:bookmarkEnd w:id="71"/>
    </w:p>
    <w:p w14:paraId="3DF2CFF5" w14:textId="74BCA27A" w:rsidR="00BD6572" w:rsidRDefault="00BD6572" w:rsidP="00E624FA"/>
    <w:p w14:paraId="03B210EB" w14:textId="389653A9" w:rsidR="00BD6572" w:rsidRDefault="00BD6572" w:rsidP="00E624FA">
      <w:r>
        <w:t>Sur le graphe ci-dessous, l’impédance à la fréquence de travail est de 122Ohms. Cela indique que l’antenne aura besoin d’une adaptation d’impédance pour pouvoir travailler à 50Ohms.</w:t>
      </w:r>
    </w:p>
    <w:p w14:paraId="7BBB1156" w14:textId="1E7EA042" w:rsidR="00BD6572" w:rsidRDefault="00BD6572" w:rsidP="00E624FA">
      <w:r>
        <w:t xml:space="preserve">La valeur imaginaire vaut, elle, -84Ohms. Cela montre que l’antenne peut être </w:t>
      </w:r>
      <w:proofErr w:type="spellStart"/>
      <w:r>
        <w:t>tunnée</w:t>
      </w:r>
      <w:proofErr w:type="spellEnd"/>
      <w:r>
        <w:t xml:space="preserve"> pour obtenir un meilleur résultat.</w:t>
      </w:r>
    </w:p>
    <w:p w14:paraId="7A1450DC" w14:textId="71CA5F68" w:rsidR="00BD6572" w:rsidRDefault="00BD6572" w:rsidP="00E624FA">
      <w:r>
        <w:t xml:space="preserve"> </w:t>
      </w:r>
    </w:p>
    <w:p w14:paraId="3894BC86" w14:textId="77777777" w:rsidR="008A0A87" w:rsidRDefault="00BD6572" w:rsidP="009F702A">
      <w:pPr>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4796" cy="4251686"/>
                    </a:xfrm>
                    <a:prstGeom prst="rect">
                      <a:avLst/>
                    </a:prstGeom>
                  </pic:spPr>
                </pic:pic>
              </a:graphicData>
            </a:graphic>
          </wp:inline>
        </w:drawing>
      </w:r>
    </w:p>
    <w:p w14:paraId="4CECFBD2" w14:textId="3BA8993D" w:rsidR="008A0A87" w:rsidRDefault="008A0A87" w:rsidP="009F702A">
      <w:pPr>
        <w:pStyle w:val="Lgende"/>
        <w:jc w:val="center"/>
      </w:pPr>
      <w:bookmarkStart w:id="72" w:name="_Ref13143653"/>
      <w:bookmarkStart w:id="73" w:name="_Toc16504762"/>
      <w:r>
        <w:t xml:space="preserve">Figure </w:t>
      </w:r>
      <w:fldSimple w:instr=" SEQ Figure \* ARABIC ">
        <w:r w:rsidR="001E5FBB">
          <w:rPr>
            <w:noProof/>
          </w:rPr>
          <w:t>20</w:t>
        </w:r>
      </w:fldSimple>
      <w:r>
        <w:t xml:space="preserve"> : impédance</w:t>
      </w:r>
      <w:r w:rsidRPr="00C523B9">
        <w:t xml:space="preserve"> de l'antenne L</w:t>
      </w:r>
      <w:r>
        <w:t>OOP</w:t>
      </w:r>
      <w:bookmarkEnd w:id="72"/>
      <w:bookmarkEnd w:id="73"/>
    </w:p>
    <w:p w14:paraId="36FA5FA1" w14:textId="3C48C91E" w:rsidR="00BD6572" w:rsidRPr="00BD6572" w:rsidRDefault="008A0A87" w:rsidP="00E624FA">
      <w:r>
        <w:br w:type="page"/>
      </w:r>
    </w:p>
    <w:p w14:paraId="0F3A8A04" w14:textId="74890038" w:rsidR="0060038D" w:rsidRDefault="0060038D" w:rsidP="00E624FA">
      <w:pPr>
        <w:pStyle w:val="Titre4"/>
      </w:pPr>
      <w:bookmarkStart w:id="74" w:name="_Toc16504678"/>
      <w:r>
        <w:lastRenderedPageBreak/>
        <w:t>Réflexion</w:t>
      </w:r>
      <w:bookmarkEnd w:id="74"/>
    </w:p>
    <w:p w14:paraId="0CBE36D9" w14:textId="77777777" w:rsidR="0060038D" w:rsidRPr="0060038D" w:rsidRDefault="0060038D" w:rsidP="00E624FA"/>
    <w:p w14:paraId="6B7919AA" w14:textId="77777777" w:rsidR="008A0A87" w:rsidRDefault="00F05715" w:rsidP="00E624FA">
      <w:r w:rsidRPr="001F2DBD">
        <w:t xml:space="preserve">Sur le graphique ci-dessous, </w:t>
      </w:r>
      <w:r w:rsidR="008A0A87">
        <w:t xml:space="preserve">le point m1 soit 434Mhz est très haut par rapport au creux donc il va falloir </w:t>
      </w:r>
      <w:proofErr w:type="spellStart"/>
      <w:r w:rsidR="008A0A87">
        <w:t>tunner</w:t>
      </w:r>
      <w:proofErr w:type="spellEnd"/>
      <w:r w:rsidR="008A0A87">
        <w:t xml:space="preserve"> l’antenne pour avoir un meilleur résultat.</w:t>
      </w:r>
    </w:p>
    <w:p w14:paraId="4CEF574C" w14:textId="35968BAC" w:rsidR="00F05715" w:rsidRPr="001F2DBD" w:rsidRDefault="008A0A87" w:rsidP="00E624FA">
      <w:r>
        <w:t xml:space="preserve"> </w:t>
      </w:r>
    </w:p>
    <w:p w14:paraId="14F4D8C0" w14:textId="77777777" w:rsidR="00F05715" w:rsidRPr="001F2DBD" w:rsidRDefault="00F05715" w:rsidP="00E624FA"/>
    <w:p w14:paraId="3748E0E2" w14:textId="77777777" w:rsidR="008A0A87" w:rsidRDefault="008A0A87" w:rsidP="009F702A">
      <w:pPr>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0675" cy="3370724"/>
                    </a:xfrm>
                    <a:prstGeom prst="rect">
                      <a:avLst/>
                    </a:prstGeom>
                  </pic:spPr>
                </pic:pic>
              </a:graphicData>
            </a:graphic>
          </wp:inline>
        </w:drawing>
      </w:r>
    </w:p>
    <w:p w14:paraId="102C04EF" w14:textId="1835A4BB" w:rsidR="00F05715" w:rsidRDefault="008A0A87" w:rsidP="009F702A">
      <w:pPr>
        <w:pStyle w:val="Lgende"/>
        <w:jc w:val="center"/>
      </w:pPr>
      <w:bookmarkStart w:id="75" w:name="_Toc16504763"/>
      <w:r>
        <w:t xml:space="preserve">Figure </w:t>
      </w:r>
      <w:fldSimple w:instr=" SEQ Figure \* ARABIC ">
        <w:r w:rsidR="001E5FBB">
          <w:rPr>
            <w:noProof/>
          </w:rPr>
          <w:t>21</w:t>
        </w:r>
      </w:fldSimple>
      <w:r>
        <w:t xml:space="preserve"> : </w:t>
      </w:r>
      <w:r w:rsidRPr="00657E6F">
        <w:t>réflexion de l'antenne L</w:t>
      </w:r>
      <w:r>
        <w:t>OOP</w:t>
      </w:r>
      <w:bookmarkEnd w:id="75"/>
    </w:p>
    <w:p w14:paraId="0BBA4615" w14:textId="3A6716AE" w:rsidR="00B763BD" w:rsidRDefault="00B763BD" w:rsidP="00E624FA"/>
    <w:p w14:paraId="1FDDD519" w14:textId="77777777" w:rsidR="009F702A" w:rsidRPr="00B763BD" w:rsidRDefault="009F702A" w:rsidP="00E624FA"/>
    <w:p w14:paraId="4FBAB092" w14:textId="2F93F77B" w:rsidR="008A0A87" w:rsidRDefault="008A0A87" w:rsidP="00E624FA">
      <w:pPr>
        <w:pStyle w:val="Titre4"/>
      </w:pPr>
      <w:bookmarkStart w:id="76" w:name="_Toc16504679"/>
      <w:proofErr w:type="spellStart"/>
      <w:r>
        <w:t>Tunning</w:t>
      </w:r>
      <w:bookmarkEnd w:id="76"/>
      <w:proofErr w:type="spellEnd"/>
    </w:p>
    <w:p w14:paraId="550731AE" w14:textId="6377A530" w:rsidR="008A0A87" w:rsidRDefault="008A0A87" w:rsidP="00E624FA"/>
    <w:p w14:paraId="000904F9" w14:textId="228B320F" w:rsidR="008A0A87" w:rsidRDefault="008A0A87" w:rsidP="00E624FA">
      <w:r>
        <w:t xml:space="preserve">La première façon de </w:t>
      </w:r>
      <w:proofErr w:type="spellStart"/>
      <w:r>
        <w:t>tunner</w:t>
      </w:r>
      <w:proofErr w:type="spellEnd"/>
      <w:r>
        <w:t xml:space="preserve"> l’antenne est de changer l’ouverture des deux câbles. La </w:t>
      </w:r>
      <w:r>
        <w:fldChar w:fldCharType="begin"/>
      </w:r>
      <w:r>
        <w:instrText xml:space="preserve"> REF _Ref13143339 \h </w:instrText>
      </w:r>
      <w:r>
        <w:fldChar w:fldCharType="separate"/>
      </w:r>
      <w:r w:rsidRPr="001F2DBD">
        <w:t xml:space="preserve">Figure </w:t>
      </w:r>
      <w:r>
        <w:rPr>
          <w:noProof/>
        </w:rPr>
        <w:t xml:space="preserve">16 </w:t>
      </w:r>
      <w:r>
        <w:fldChar w:fldCharType="end"/>
      </w:r>
      <w:r>
        <w:t>montre cette ouverture. (Petite partie verte vers le bas de la boucle).</w:t>
      </w:r>
    </w:p>
    <w:p w14:paraId="4DCD17B3" w14:textId="15D54652" w:rsidR="008A0A87" w:rsidRDefault="008A0A87" w:rsidP="00E624FA"/>
    <w:p w14:paraId="31F77BC0" w14:textId="687ACE73" w:rsidR="008A0A87" w:rsidRPr="008A0A87" w:rsidRDefault="008A0A87" w:rsidP="00E624FA">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B80F7F">
        <w:t xml:space="preserve">Figure </w:t>
      </w:r>
      <w:r w:rsidR="00B80F7F">
        <w:rPr>
          <w:noProof/>
        </w:rPr>
        <w:t>17</w:t>
      </w:r>
      <w:r w:rsidR="00B80F7F">
        <w:fldChar w:fldCharType="end"/>
      </w:r>
      <w:r w:rsidR="00B80F7F">
        <w:t xml:space="preserve">. </w:t>
      </w:r>
    </w:p>
    <w:p w14:paraId="7477E3A7" w14:textId="47211A23" w:rsidR="00D90FD7" w:rsidRDefault="00D90FD7" w:rsidP="00E624FA">
      <w:pPr>
        <w:pStyle w:val="Lgende"/>
      </w:pPr>
    </w:p>
    <w:p w14:paraId="5BF490B2" w14:textId="5409FBB0" w:rsidR="00B763BD" w:rsidRDefault="00B80F7F" w:rsidP="00E624FA">
      <w:r>
        <w:t xml:space="preserve">Le rapport sera donc de </w:t>
      </w:r>
      <w:r w:rsidR="002E31AF">
        <w:t>457</w:t>
      </w:r>
      <w:r>
        <w:t>/434. Ce qui donne comme résultat 1.0</w:t>
      </w:r>
      <w:r w:rsidR="002E31AF">
        <w:t>53</w:t>
      </w:r>
      <w:r>
        <w:t>.</w:t>
      </w:r>
    </w:p>
    <w:p w14:paraId="3153ADCA" w14:textId="2EF9B430" w:rsidR="002E31AF" w:rsidRDefault="00B763BD" w:rsidP="00E624FA">
      <w:r>
        <w:br w:type="page"/>
      </w:r>
    </w:p>
    <w:p w14:paraId="182DC57A" w14:textId="2AE405E3" w:rsidR="002E31AF" w:rsidRDefault="002E31AF" w:rsidP="00E624FA">
      <w:pPr>
        <w:pStyle w:val="Titre4"/>
      </w:pPr>
      <w:bookmarkStart w:id="77" w:name="_Toc16504680"/>
      <w:r>
        <w:lastRenderedPageBreak/>
        <w:t>Impédance corrigée</w:t>
      </w:r>
      <w:bookmarkEnd w:id="77"/>
    </w:p>
    <w:p w14:paraId="11B2DCFA" w14:textId="6707260B" w:rsidR="00B763BD" w:rsidRDefault="00B763BD" w:rsidP="00E624FA"/>
    <w:p w14:paraId="184B733A" w14:textId="0A95FFD3" w:rsidR="00B763BD" w:rsidRPr="00B763BD" w:rsidRDefault="00B763BD" w:rsidP="00E624FA">
      <w:r>
        <w:t xml:space="preserve">Avec le tuning, l’impédance est maintenant </w:t>
      </w:r>
      <w:proofErr w:type="gramStart"/>
      <w:r>
        <w:t>correct</w:t>
      </w:r>
      <w:proofErr w:type="gramEnd"/>
      <w:r>
        <w:t xml:space="preserve"> pour la partie imaginaire elle atteint presque 0. Par Contre la partie réelle est encore grande et il faudra quand même penser à adapter cette antenne pour avoir une valeur correcte. </w:t>
      </w:r>
    </w:p>
    <w:p w14:paraId="1A698575" w14:textId="363BDBC9" w:rsidR="00B763BD" w:rsidRDefault="00B763BD" w:rsidP="00E624FA"/>
    <w:p w14:paraId="1D89D07A" w14:textId="77777777" w:rsidR="00B763BD" w:rsidRDefault="00B763BD" w:rsidP="009F702A">
      <w:pPr>
        <w:jc w:val="center"/>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2999105"/>
                    </a:xfrm>
                    <a:prstGeom prst="rect">
                      <a:avLst/>
                    </a:prstGeom>
                  </pic:spPr>
                </pic:pic>
              </a:graphicData>
            </a:graphic>
          </wp:inline>
        </w:drawing>
      </w:r>
    </w:p>
    <w:p w14:paraId="316B8AC8" w14:textId="0C1CC9F9" w:rsidR="00B763BD" w:rsidRDefault="00B763BD" w:rsidP="009F702A">
      <w:pPr>
        <w:pStyle w:val="Lgende"/>
        <w:jc w:val="center"/>
      </w:pPr>
      <w:bookmarkStart w:id="78" w:name="_Toc16504764"/>
      <w:r>
        <w:t xml:space="preserve">Figure </w:t>
      </w:r>
      <w:fldSimple w:instr=" SEQ Figure \* ARABIC ">
        <w:r w:rsidR="001E5FBB">
          <w:rPr>
            <w:noProof/>
          </w:rPr>
          <w:t>22</w:t>
        </w:r>
      </w:fldSimple>
      <w:r>
        <w:t> : impédance</w:t>
      </w:r>
      <w:r w:rsidRPr="00C523B9">
        <w:t xml:space="preserve"> de l'antenne L</w:t>
      </w:r>
      <w:r>
        <w:t>OOP après tuning</w:t>
      </w:r>
      <w:bookmarkEnd w:id="78"/>
    </w:p>
    <w:p w14:paraId="5F870FAD" w14:textId="77777777" w:rsidR="00B763BD" w:rsidRPr="00B763BD" w:rsidRDefault="00B763BD" w:rsidP="00E624FA"/>
    <w:p w14:paraId="3A632A32" w14:textId="76C7CBE3" w:rsidR="00B80F7F" w:rsidRDefault="00B763BD" w:rsidP="00E624FA">
      <w:pPr>
        <w:pStyle w:val="Titre4"/>
      </w:pPr>
      <w:bookmarkStart w:id="79" w:name="_Toc16504681"/>
      <w:r>
        <w:t>Réflexion corrigée</w:t>
      </w:r>
      <w:bookmarkEnd w:id="79"/>
    </w:p>
    <w:p w14:paraId="252D7853" w14:textId="5CF59C40" w:rsidR="00B763BD" w:rsidRDefault="00B763BD" w:rsidP="00E624FA"/>
    <w:p w14:paraId="557824CE" w14:textId="70A05756" w:rsidR="00B763BD" w:rsidRDefault="00B763BD" w:rsidP="00E624FA">
      <w:r>
        <w:t>Pour la réflexion, les résultats sont plus que corrects. A la fréquence de travail, la réflexion est pratiquement la plus faible.</w:t>
      </w:r>
    </w:p>
    <w:p w14:paraId="798FDC79" w14:textId="664389D3" w:rsidR="00B763BD" w:rsidRDefault="00B763BD" w:rsidP="00E624FA"/>
    <w:p w14:paraId="209D0D61" w14:textId="77777777" w:rsidR="00B763BD" w:rsidRDefault="00B763BD" w:rsidP="009F702A">
      <w:pPr>
        <w:jc w:val="center"/>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3002915"/>
                    </a:xfrm>
                    <a:prstGeom prst="rect">
                      <a:avLst/>
                    </a:prstGeom>
                  </pic:spPr>
                </pic:pic>
              </a:graphicData>
            </a:graphic>
          </wp:inline>
        </w:drawing>
      </w:r>
    </w:p>
    <w:p w14:paraId="480B4E80" w14:textId="7CAB576B" w:rsidR="00B763BD" w:rsidRDefault="00B763BD" w:rsidP="009F702A">
      <w:pPr>
        <w:pStyle w:val="Lgende"/>
        <w:jc w:val="center"/>
      </w:pPr>
      <w:bookmarkStart w:id="80" w:name="_Toc16504765"/>
      <w:r>
        <w:t xml:space="preserve">Figure </w:t>
      </w:r>
      <w:fldSimple w:instr=" SEQ Figure \* ARABIC ">
        <w:r w:rsidR="001E5FBB">
          <w:rPr>
            <w:noProof/>
          </w:rPr>
          <w:t>23</w:t>
        </w:r>
      </w:fldSimple>
      <w:r>
        <w:t xml:space="preserve"> : réflexion</w:t>
      </w:r>
      <w:r w:rsidRPr="0040454D">
        <w:t xml:space="preserve"> de l'antenne LOOP après tuning</w:t>
      </w:r>
      <w:bookmarkEnd w:id="80"/>
    </w:p>
    <w:p w14:paraId="54355034" w14:textId="778323D9" w:rsidR="00BD37CB" w:rsidRPr="00BD37CB" w:rsidRDefault="00B763BD" w:rsidP="00E624FA">
      <w:pPr>
        <w:pStyle w:val="Titre3"/>
      </w:pPr>
      <w:r w:rsidRPr="00FB04C6">
        <w:rPr>
          <w:lang w:val="fr-CH"/>
        </w:rPr>
        <w:br w:type="page"/>
      </w:r>
      <w:bookmarkStart w:id="81" w:name="_Toc16504682"/>
      <w:r w:rsidR="00BD37CB">
        <w:lastRenderedPageBreak/>
        <w:t xml:space="preserve">Tests et </w:t>
      </w:r>
      <w:proofErr w:type="spellStart"/>
      <w:r w:rsidR="00BD37CB">
        <w:t>résultas</w:t>
      </w:r>
      <w:bookmarkEnd w:id="81"/>
      <w:proofErr w:type="spellEnd"/>
    </w:p>
    <w:p w14:paraId="31DA248C" w14:textId="7606F9C6" w:rsidR="00B763BD" w:rsidRDefault="00B763BD" w:rsidP="00E624FA"/>
    <w:p w14:paraId="1AF12C20" w14:textId="5DF22E4D" w:rsidR="00A55018" w:rsidRDefault="00A55018" w:rsidP="00E624FA">
      <w:r>
        <w:t>Comme défini plus haut, cette</w:t>
      </w:r>
      <w:r w:rsidRPr="001F2DBD">
        <w:t xml:space="preserve"> partie</w:t>
      </w:r>
      <w:r>
        <w:t xml:space="preserve"> sera consacrée aux mesures de</w:t>
      </w:r>
      <w:r w:rsidRPr="001F2DBD">
        <w:t xml:space="preserve"> l</w:t>
      </w:r>
      <w:r>
        <w:t xml:space="preserve">’antenne LOOP </w:t>
      </w:r>
      <w:r w:rsidRPr="001F2DBD">
        <w:t>pour vérifier</w:t>
      </w:r>
      <w:r>
        <w:t xml:space="preserve"> le bon fonctionnement de celle</w:t>
      </w:r>
      <w:r w:rsidRPr="001F2DBD">
        <w:t>-ci.</w:t>
      </w:r>
    </w:p>
    <w:p w14:paraId="2EE72367" w14:textId="77777777" w:rsidR="00125D0A" w:rsidRDefault="00125D0A" w:rsidP="00E624FA"/>
    <w:p w14:paraId="748D1826" w14:textId="061385E2" w:rsidR="00A55018" w:rsidRDefault="00A55018" w:rsidP="00E624FA">
      <w:pPr>
        <w:pStyle w:val="Titre4"/>
      </w:pPr>
      <w:bookmarkStart w:id="82" w:name="_Toc16504683"/>
      <w:r>
        <w:t>PCB Test</w:t>
      </w:r>
      <w:bookmarkEnd w:id="82"/>
    </w:p>
    <w:p w14:paraId="103A4416" w14:textId="2B413F7A" w:rsidR="00A55018" w:rsidRDefault="00A55018" w:rsidP="00E624FA"/>
    <w:p w14:paraId="4B34149C" w14:textId="27D30914" w:rsidR="00125D0A" w:rsidRPr="001F2DBD" w:rsidRDefault="00125D0A" w:rsidP="00E624FA">
      <w:r>
        <w:t>Comme précédemment, c</w:t>
      </w:r>
      <w:r w:rsidRPr="001F2DBD">
        <w:t>elui-ci permettra de connecter la sortie de l’antenne sur les 2 ports de l’Agilent.</w:t>
      </w:r>
    </w:p>
    <w:p w14:paraId="28078DB9" w14:textId="77777777" w:rsidR="00125D0A" w:rsidRPr="001F2DBD" w:rsidRDefault="00125D0A" w:rsidP="00E624FA"/>
    <w:p w14:paraId="44D4BF02" w14:textId="3A69C0AE" w:rsidR="00125D0A" w:rsidRPr="001F2DBD" w:rsidRDefault="00125D0A" w:rsidP="00E624FA">
      <w:r w:rsidRPr="001F2DBD">
        <w:t xml:space="preserve">L’antenne viendra se </w:t>
      </w:r>
      <w:r>
        <w:t>souder dans les trous M5, M6</w:t>
      </w:r>
      <w:r w:rsidRPr="001F2DBD">
        <w:t xml:space="preserve"> à l’entrée est sortira sur deux connecteur SMA qu’il faudra connecter sur l’Agilent au moyen d’un câble coaxial. </w:t>
      </w:r>
    </w:p>
    <w:p w14:paraId="012CFF2B" w14:textId="77777777" w:rsidR="00125D0A" w:rsidRDefault="00125D0A" w:rsidP="00E624FA"/>
    <w:p w14:paraId="393E126F" w14:textId="77777777" w:rsidR="00A55018" w:rsidRDefault="00A55018" w:rsidP="009F702A">
      <w:pPr>
        <w:jc w:val="center"/>
      </w:pPr>
      <w:r>
        <w:rPr>
          <w:noProof/>
        </w:rPr>
        <w:drawing>
          <wp:inline distT="0" distB="0" distL="0" distR="0" wp14:anchorId="0A02CFA7" wp14:editId="632E1B59">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8599" cy="2533207"/>
                    </a:xfrm>
                    <a:prstGeom prst="rect">
                      <a:avLst/>
                    </a:prstGeom>
                  </pic:spPr>
                </pic:pic>
              </a:graphicData>
            </a:graphic>
          </wp:inline>
        </w:drawing>
      </w:r>
    </w:p>
    <w:p w14:paraId="652DE291" w14:textId="3A61CEFD" w:rsidR="00A55018" w:rsidRPr="007E653F" w:rsidRDefault="00A55018" w:rsidP="009F702A">
      <w:pPr>
        <w:pStyle w:val="Lgende"/>
        <w:jc w:val="center"/>
      </w:pPr>
      <w:bookmarkStart w:id="83" w:name="_Toc16504766"/>
      <w:r w:rsidRPr="007E653F">
        <w:t xml:space="preserve">Figure </w:t>
      </w:r>
      <w:r>
        <w:fldChar w:fldCharType="begin"/>
      </w:r>
      <w:r w:rsidRPr="007E653F">
        <w:instrText xml:space="preserve"> SEQ Figure \* ARABIC </w:instrText>
      </w:r>
      <w:r>
        <w:fldChar w:fldCharType="separate"/>
      </w:r>
      <w:r w:rsidR="001E5FBB">
        <w:rPr>
          <w:noProof/>
        </w:rPr>
        <w:t>24</w:t>
      </w:r>
      <w:r>
        <w:fldChar w:fldCharType="end"/>
      </w:r>
      <w:r w:rsidRPr="007E653F">
        <w:t xml:space="preserve"> : schéma PCB test LOOP</w:t>
      </w:r>
      <w:bookmarkEnd w:id="83"/>
    </w:p>
    <w:p w14:paraId="6A0D4294" w14:textId="77777777" w:rsidR="0001781B" w:rsidRPr="007E653F" w:rsidRDefault="0001781B" w:rsidP="00E624FA"/>
    <w:p w14:paraId="3D1F2452" w14:textId="77777777" w:rsidR="00125D0A" w:rsidRDefault="00125D0A" w:rsidP="00E624FA">
      <w:r>
        <w:t>Cette fois-ci il a aussi fallu ajouter 4 impédances quelconques pour pouvoir faire une adaptation si besoin.</w:t>
      </w:r>
    </w:p>
    <w:p w14:paraId="04A91D8A" w14:textId="7A4A1463" w:rsidR="00A55018" w:rsidRDefault="00125D0A" w:rsidP="00E624FA">
      <w:r>
        <w:t>Il y en a 4 pour pouvoir mettre les impédances en parallèle/série ou en série/parallèle.</w:t>
      </w:r>
    </w:p>
    <w:p w14:paraId="50482773" w14:textId="1AFEE71B" w:rsidR="00125D0A" w:rsidRDefault="0001781B" w:rsidP="00E624FA">
      <w:r>
        <w:br w:type="page"/>
      </w:r>
    </w:p>
    <w:p w14:paraId="1ED09037" w14:textId="78AB5127" w:rsidR="0001781B" w:rsidRDefault="00125D0A" w:rsidP="00E624FA">
      <w:pPr>
        <w:pStyle w:val="Titre4"/>
      </w:pPr>
      <w:bookmarkStart w:id="84" w:name="_Toc16504684"/>
      <w:commentRangeStart w:id="85"/>
      <w:r>
        <w:lastRenderedPageBreak/>
        <w:t>Mesures</w:t>
      </w:r>
      <w:commentRangeEnd w:id="85"/>
      <w:r w:rsidR="00F10FED">
        <w:rPr>
          <w:rStyle w:val="Marquedecommentaire"/>
          <w:rFonts w:eastAsiaTheme="minorEastAsia" w:cs="Times New Roman"/>
          <w:i w:val="0"/>
          <w:iCs w:val="0"/>
        </w:rPr>
        <w:commentReference w:id="85"/>
      </w:r>
      <w:bookmarkEnd w:id="84"/>
    </w:p>
    <w:p w14:paraId="04C9A7C7" w14:textId="565AF7A4" w:rsidR="0001781B" w:rsidRDefault="0001781B" w:rsidP="00E624FA"/>
    <w:p w14:paraId="43537850" w14:textId="0ABBF459" w:rsidR="00EE5628" w:rsidRPr="001F2DBD" w:rsidRDefault="00EE5628" w:rsidP="00E624FA">
      <w:proofErr w:type="gramStart"/>
      <w:r>
        <w:t>Les mesure</w:t>
      </w:r>
      <w:proofErr w:type="gramEnd"/>
      <w:r>
        <w:t xml:space="preserve"> sont faites sur une plage de fréquence de 283 à 583MHz</w:t>
      </w:r>
    </w:p>
    <w:p w14:paraId="7ADB39A6" w14:textId="77777777" w:rsidR="00EE5628" w:rsidRPr="0001781B" w:rsidRDefault="00EE5628" w:rsidP="00E624FA"/>
    <w:p w14:paraId="22F3AAE4" w14:textId="1814A8D4" w:rsidR="0001781B" w:rsidRDefault="0001781B" w:rsidP="00E624FA">
      <w:pPr>
        <w:pStyle w:val="Titre5"/>
      </w:pPr>
      <w:bookmarkStart w:id="86" w:name="_Toc16504685"/>
      <w:r>
        <w:t>Impédance</w:t>
      </w:r>
      <w:bookmarkEnd w:id="86"/>
    </w:p>
    <w:p w14:paraId="0E9F2EEE" w14:textId="51DD4DE0" w:rsidR="0001781B" w:rsidRDefault="0001781B" w:rsidP="00E624FA"/>
    <w:p w14:paraId="54C30F76" w14:textId="77777777" w:rsidR="003E05F1" w:rsidRDefault="0001781B" w:rsidP="00E624FA">
      <w:r w:rsidRPr="001F2DBD">
        <w:t>L’impédance sous forme d’un diagramme de Smith</w:t>
      </w:r>
      <w:r w:rsidR="003E05F1">
        <w:t xml:space="preserve"> est très correcte pour cette antenne.</w:t>
      </w:r>
    </w:p>
    <w:p w14:paraId="6B2A7B24" w14:textId="24BD4FC5" w:rsidR="0001781B" w:rsidRDefault="003E05F1" w:rsidP="00E624FA">
      <w:r>
        <w:t>Le mar</w:t>
      </w:r>
      <w:r w:rsidR="0001781B" w:rsidRPr="001F2DBD">
        <w:t>queu</w:t>
      </w:r>
      <w:r>
        <w:t xml:space="preserve">r 1 à 434MHz indique que l’impédance est de 50Ohms  </w:t>
      </w:r>
      <w:r w:rsidR="0001781B" w:rsidRPr="001F2DBD">
        <w:t xml:space="preserve"> </w:t>
      </w:r>
    </w:p>
    <w:p w14:paraId="0DA9F975" w14:textId="77777777" w:rsidR="003E05F1" w:rsidRPr="001F2DBD" w:rsidRDefault="003E05F1" w:rsidP="00E624FA"/>
    <w:p w14:paraId="69545AFD" w14:textId="77777777" w:rsidR="00EE5628" w:rsidRDefault="00EE5628" w:rsidP="00E624FA"/>
    <w:p w14:paraId="4A916E28" w14:textId="77777777" w:rsidR="003E05F1" w:rsidRDefault="00EE5628" w:rsidP="009F702A">
      <w:pPr>
        <w:jc w:val="center"/>
      </w:pPr>
      <w:r>
        <w:rPr>
          <w:noProof/>
        </w:rPr>
        <w:drawing>
          <wp:inline distT="0" distB="0" distL="0" distR="0" wp14:anchorId="58AF955C" wp14:editId="42E6470B">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57C2F808" w14:textId="62551158" w:rsidR="0001781B" w:rsidRDefault="003E05F1" w:rsidP="009F702A">
      <w:pPr>
        <w:pStyle w:val="Lgende"/>
        <w:jc w:val="center"/>
      </w:pPr>
      <w:bookmarkStart w:id="87" w:name="_Toc16504767"/>
      <w:r>
        <w:t xml:space="preserve">Figure </w:t>
      </w:r>
      <w:fldSimple w:instr=" SEQ Figure \* ARABIC ">
        <w:r w:rsidR="001E5FBB">
          <w:rPr>
            <w:noProof/>
          </w:rPr>
          <w:t>25</w:t>
        </w:r>
      </w:fldSimple>
      <w:r>
        <w:t xml:space="preserve"> : impédance de l'antenne LOOP</w:t>
      </w:r>
      <w:bookmarkEnd w:id="87"/>
    </w:p>
    <w:p w14:paraId="22D6DDB8" w14:textId="615C6851" w:rsidR="003E05F1" w:rsidRDefault="003E05F1" w:rsidP="00E624FA">
      <w:r>
        <w:br/>
      </w:r>
    </w:p>
    <w:p w14:paraId="191F5068" w14:textId="69BF58EB" w:rsidR="003E05F1" w:rsidRPr="003E05F1" w:rsidRDefault="00BB742D" w:rsidP="00E624FA">
      <w:r>
        <w:t>Il faudra par la</w:t>
      </w:r>
      <w:r w:rsidR="006767E5">
        <w:t xml:space="preserve"> suite tester l’antenne avec </w:t>
      </w:r>
      <w:r>
        <w:t>le PCB final pour vérifier que l’impédance soit toujours valide</w:t>
      </w:r>
      <w:r w:rsidR="003E05F1">
        <w:br w:type="page"/>
      </w:r>
    </w:p>
    <w:p w14:paraId="320175E6" w14:textId="057F4466" w:rsidR="0001781B" w:rsidRDefault="003E05F1" w:rsidP="00E624FA">
      <w:pPr>
        <w:pStyle w:val="Titre5"/>
      </w:pPr>
      <w:bookmarkStart w:id="88" w:name="_Toc16504686"/>
      <w:r>
        <w:lastRenderedPageBreak/>
        <w:t>Réflexion</w:t>
      </w:r>
      <w:bookmarkEnd w:id="88"/>
    </w:p>
    <w:p w14:paraId="797D672A" w14:textId="67D74C5D" w:rsidR="00BB742D" w:rsidRDefault="00BB742D" w:rsidP="00E624FA"/>
    <w:p w14:paraId="499974E9" w14:textId="0DE93C2E" w:rsidR="00BB742D" w:rsidRPr="00BB742D" w:rsidRDefault="00BB742D" w:rsidP="00E624FA">
      <w:r>
        <w:t xml:space="preserve">La réflexion est comme l’image ci-dessous le montre, très faible. Cela montre que l’antenne fonctionne parfaitement </w:t>
      </w:r>
      <w:r w:rsidR="00B0198A">
        <w:t>à</w:t>
      </w:r>
      <w:r>
        <w:t xml:space="preserve"> la fréquence de travail.</w:t>
      </w:r>
    </w:p>
    <w:p w14:paraId="2D7BA985" w14:textId="77777777" w:rsidR="003E05F1" w:rsidRPr="003E05F1" w:rsidRDefault="003E05F1" w:rsidP="00E624FA"/>
    <w:p w14:paraId="31A12454" w14:textId="77777777" w:rsidR="003E05F1" w:rsidRDefault="003602EB" w:rsidP="009F702A">
      <w:pPr>
        <w:jc w:val="center"/>
      </w:pPr>
      <w:r>
        <w:pict w14:anchorId="5B2D50C8">
          <v:shape id="_x0000_i1027" type="#_x0000_t75" style="width:450.75pt;height:360.05pt">
            <v:imagedata r:id="rId46" o:title="loop"/>
          </v:shape>
        </w:pict>
      </w:r>
    </w:p>
    <w:p w14:paraId="4D0B96CB" w14:textId="6B4FC9BC" w:rsidR="003E05F1" w:rsidRPr="003E05F1" w:rsidRDefault="003E05F1" w:rsidP="009F702A">
      <w:pPr>
        <w:pStyle w:val="Lgende"/>
        <w:jc w:val="center"/>
      </w:pPr>
      <w:bookmarkStart w:id="89" w:name="_Toc16504768"/>
      <w:r>
        <w:t xml:space="preserve">Figure </w:t>
      </w:r>
      <w:fldSimple w:instr=" SEQ Figure \* ARABIC ">
        <w:r w:rsidR="001E5FBB">
          <w:rPr>
            <w:noProof/>
          </w:rPr>
          <w:t>26</w:t>
        </w:r>
      </w:fldSimple>
      <w:r>
        <w:t xml:space="preserve"> : Réflexion de l'antenne LOOP</w:t>
      </w:r>
      <w:bookmarkEnd w:id="89"/>
    </w:p>
    <w:p w14:paraId="7F80CC0A" w14:textId="2A3F61E2" w:rsidR="0001781B" w:rsidRDefault="0001781B" w:rsidP="00E624FA"/>
    <w:p w14:paraId="5C9AED72" w14:textId="7B0445ED" w:rsidR="00B0198A" w:rsidRDefault="00B0198A" w:rsidP="00E624FA">
      <w:r>
        <w:t xml:space="preserve">Si l’équation </w:t>
      </w:r>
      <w:r>
        <w:fldChar w:fldCharType="begin"/>
      </w:r>
      <w:r>
        <w:instrText xml:space="preserve"> REF _Ref14677712 \h </w:instrText>
      </w:r>
      <w:r>
        <w:fldChar w:fldCharType="separate"/>
      </w:r>
      <w:r w:rsidR="004A4A24">
        <w:t>(</w:t>
      </w:r>
      <w:r>
        <w:rPr>
          <w:noProof/>
        </w:rPr>
        <w:t>11</w:t>
      </w:r>
      <w:r>
        <w:fldChar w:fldCharType="end"/>
      </w:r>
      <w:r>
        <w:t>) est reprise, avec -24dB, la puissance réfléchie est en dessous des 10%.</w:t>
      </w:r>
    </w:p>
    <w:p w14:paraId="6858DEF2" w14:textId="77777777" w:rsidR="00B0198A" w:rsidRDefault="00B0198A" w:rsidP="00E624FA"/>
    <w:p w14:paraId="399B4F4E" w14:textId="0FA171E6" w:rsidR="0001781B" w:rsidRPr="0001781B" w:rsidRDefault="00B0198A" w:rsidP="00E624FA">
      <w:r>
        <w:br w:type="page"/>
      </w:r>
    </w:p>
    <w:p w14:paraId="43EF92B5" w14:textId="007714B5" w:rsidR="0001781B" w:rsidRDefault="003E05F1" w:rsidP="00E624FA">
      <w:pPr>
        <w:pStyle w:val="Titre4"/>
      </w:pPr>
      <w:bookmarkStart w:id="90" w:name="_Toc16504687"/>
      <w:r>
        <w:lastRenderedPageBreak/>
        <w:t>Comparaison mesures simulation</w:t>
      </w:r>
      <w:bookmarkEnd w:id="90"/>
    </w:p>
    <w:p w14:paraId="2642C977" w14:textId="77777777" w:rsidR="003E05F1" w:rsidRPr="003E05F1" w:rsidRDefault="003E05F1" w:rsidP="00E624FA"/>
    <w:p w14:paraId="471AC683" w14:textId="77777777" w:rsidR="000A3421" w:rsidRDefault="000A3421" w:rsidP="00E624FA">
      <w:pPr>
        <w:rPr>
          <w:noProof/>
        </w:rPr>
      </w:pPr>
    </w:p>
    <w:p w14:paraId="122E4E79" w14:textId="77777777" w:rsidR="000A3421" w:rsidRDefault="003E05F1" w:rsidP="009F702A">
      <w:pPr>
        <w:jc w:val="center"/>
      </w:pPr>
      <w:r>
        <w:rPr>
          <w:noProof/>
        </w:rPr>
        <w:drawing>
          <wp:inline distT="0" distB="0" distL="0" distR="0" wp14:anchorId="5310C451" wp14:editId="3E5E20D7">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14:paraId="2D9EC5D4" w14:textId="50A11376" w:rsidR="003E05F1" w:rsidRDefault="000A3421" w:rsidP="009F702A">
      <w:pPr>
        <w:pStyle w:val="Lgende"/>
        <w:jc w:val="center"/>
      </w:pPr>
      <w:bookmarkStart w:id="91" w:name="_Ref14677934"/>
      <w:bookmarkStart w:id="92" w:name="_Toc16504769"/>
      <w:r>
        <w:t xml:space="preserve">Figure </w:t>
      </w:r>
      <w:fldSimple w:instr=" SEQ Figure \* ARABIC ">
        <w:r w:rsidR="001E5FBB">
          <w:rPr>
            <w:noProof/>
          </w:rPr>
          <w:t>27</w:t>
        </w:r>
      </w:fldSimple>
      <w:r>
        <w:t xml:space="preserve"> : Smith chart simulé de la LOOP</w:t>
      </w:r>
      <w:bookmarkEnd w:id="91"/>
      <w:bookmarkEnd w:id="92"/>
    </w:p>
    <w:p w14:paraId="3083B8A8" w14:textId="77777777" w:rsidR="000A3421" w:rsidRPr="000A3421" w:rsidRDefault="000A3421" w:rsidP="009F702A">
      <w:pPr>
        <w:jc w:val="center"/>
      </w:pPr>
    </w:p>
    <w:p w14:paraId="08C1E1E3" w14:textId="77777777" w:rsidR="000A3421" w:rsidRDefault="003E05F1" w:rsidP="009F702A">
      <w:pPr>
        <w:jc w:val="center"/>
      </w:pPr>
      <w:r>
        <w:rPr>
          <w:noProof/>
        </w:rPr>
        <w:drawing>
          <wp:inline distT="0" distB="0" distL="0" distR="0" wp14:anchorId="6E3C2F34" wp14:editId="5DFAD345">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14:paraId="7E4E2D33" w14:textId="582239CD" w:rsidR="003E05F1" w:rsidRDefault="000A3421" w:rsidP="009F702A">
      <w:pPr>
        <w:pStyle w:val="Lgende"/>
        <w:jc w:val="center"/>
      </w:pPr>
      <w:bookmarkStart w:id="93" w:name="_Ref14678102"/>
      <w:bookmarkStart w:id="94" w:name="_Toc16504770"/>
      <w:r>
        <w:t xml:space="preserve">Figure </w:t>
      </w:r>
      <w:fldSimple w:instr=" SEQ Figure \* ARABIC ">
        <w:r w:rsidR="001E5FBB">
          <w:rPr>
            <w:noProof/>
          </w:rPr>
          <w:t>28</w:t>
        </w:r>
      </w:fldSimple>
      <w:bookmarkEnd w:id="93"/>
      <w:r>
        <w:t xml:space="preserve"> : </w:t>
      </w:r>
      <w:r w:rsidRPr="00204D2B">
        <w:t xml:space="preserve">Smith chart </w:t>
      </w:r>
      <w:r>
        <w:t>mesuré</w:t>
      </w:r>
      <w:r w:rsidRPr="00204D2B">
        <w:t xml:space="preserve"> de la LPDA</w:t>
      </w:r>
      <w:bookmarkEnd w:id="94"/>
    </w:p>
    <w:p w14:paraId="690AFB2F" w14:textId="4E5ADE80" w:rsidR="003E05F1" w:rsidRDefault="003E05F1" w:rsidP="00E624FA"/>
    <w:p w14:paraId="53F19C27" w14:textId="77777777" w:rsidR="00B0198A" w:rsidRDefault="00B0198A" w:rsidP="00E624FA">
      <w:r>
        <w:t>Les valeurs intéressantes se situent vers la fréquence de fonctionnement, soit 434MHz.</w:t>
      </w:r>
    </w:p>
    <w:p w14:paraId="770060B4" w14:textId="18601BF8" w:rsidR="00B0198A" w:rsidRDefault="00B0198A" w:rsidP="00E624FA">
      <w:r>
        <w:t xml:space="preserve">Sur la </w:t>
      </w:r>
      <w:r>
        <w:fldChar w:fldCharType="begin"/>
      </w:r>
      <w:r>
        <w:instrText xml:space="preserve"> REF _Ref14677934 \h </w:instrText>
      </w:r>
      <w:r>
        <w:fldChar w:fldCharType="separate"/>
      </w:r>
      <w:r>
        <w:t xml:space="preserve">Figure </w:t>
      </w:r>
      <w:r>
        <w:rPr>
          <w:noProof/>
        </w:rPr>
        <w:t>27</w:t>
      </w:r>
      <w:r>
        <w:fldChar w:fldCharType="end"/>
      </w:r>
      <w:r>
        <w:t xml:space="preserve"> (simulation)la fréquence 434MHz est vers u</w:t>
      </w:r>
      <w:r w:rsidR="006767E5">
        <w:t xml:space="preserve">ne impédance de 100Ohms, ce qu’il faudrait diviser l’impédance par 2 </w:t>
      </w:r>
      <w:r>
        <w:t>pour arriver à 50Ohms.</w:t>
      </w:r>
    </w:p>
    <w:p w14:paraId="648ABFBE" w14:textId="467B91AD" w:rsidR="00B0198A" w:rsidRDefault="00B0198A" w:rsidP="00E624FA">
      <w:r>
        <w:t xml:space="preserve">Mais sur la </w:t>
      </w:r>
      <w:r>
        <w:fldChar w:fldCharType="begin"/>
      </w:r>
      <w:r>
        <w:instrText xml:space="preserve"> REF _Ref14678102 \h </w:instrText>
      </w:r>
      <w:r>
        <w:fldChar w:fldCharType="separate"/>
      </w:r>
      <w:r>
        <w:t xml:space="preserve">Figure </w:t>
      </w:r>
      <w:r>
        <w:rPr>
          <w:noProof/>
        </w:rPr>
        <w:t>28</w:t>
      </w:r>
      <w:r>
        <w:fldChar w:fldCharType="end"/>
      </w:r>
      <w:r>
        <w:t xml:space="preserve"> le cercle (bleu) la fréquence de 434MHz est très près du 50Ohms</w:t>
      </w:r>
      <w:r w:rsidR="006767E5">
        <w:t xml:space="preserve"> ce qui montre une inutilité </w:t>
      </w:r>
      <w:r>
        <w:t xml:space="preserve">d’une adaptation dans ce cas. Il </w:t>
      </w:r>
      <w:r w:rsidR="006767E5">
        <w:t xml:space="preserve">faudra donc vérifier si une adaptation de l’antenne est nécessaire </w:t>
      </w:r>
      <w:r>
        <w:t xml:space="preserve">l’antenne avec le </w:t>
      </w:r>
      <w:r w:rsidR="004A4A24">
        <w:t>PCB</w:t>
      </w:r>
      <w:r>
        <w:t xml:space="preserve"> final. </w:t>
      </w:r>
    </w:p>
    <w:p w14:paraId="0C701612" w14:textId="4F866242" w:rsidR="00B0198A" w:rsidRDefault="00B0198A" w:rsidP="00E624FA">
      <w:r>
        <w:br w:type="page"/>
      </w:r>
    </w:p>
    <w:p w14:paraId="73972E81" w14:textId="47A028FA" w:rsidR="000A3421" w:rsidRDefault="000A3421" w:rsidP="00E624FA">
      <w:pPr>
        <w:pStyle w:val="Titre4"/>
      </w:pPr>
      <w:bookmarkStart w:id="95" w:name="_Toc16504688"/>
      <w:r>
        <w:lastRenderedPageBreak/>
        <w:t>Résultats</w:t>
      </w:r>
      <w:bookmarkEnd w:id="95"/>
    </w:p>
    <w:p w14:paraId="43206B7C" w14:textId="2CF6339A" w:rsidR="000A3421" w:rsidRDefault="000A3421" w:rsidP="00E624FA"/>
    <w:p w14:paraId="37BD6ED5" w14:textId="6D30BD91" w:rsidR="00B0198A" w:rsidRPr="00BD37CB" w:rsidRDefault="00B0198A" w:rsidP="00E624FA">
      <w:r>
        <w:t xml:space="preserve">Comme pour l’antenne LPDA, les mesures prisent plus haut, l’antenne est dans l’ensemble correcte. Il faudra ensuite tester le projet dans sa globalité pour pouvoir vérifier si l’antenne fonctionne va fonctionner correctement avec les autres composants. </w:t>
      </w:r>
    </w:p>
    <w:p w14:paraId="7C266C2A" w14:textId="77777777" w:rsidR="00B0198A" w:rsidRPr="000A3421" w:rsidRDefault="00B0198A" w:rsidP="00E624FA"/>
    <w:p w14:paraId="22060950" w14:textId="77777777" w:rsidR="00176E71" w:rsidRDefault="000A3421" w:rsidP="009F702A">
      <w:pPr>
        <w:jc w:val="center"/>
      </w:pPr>
      <w:r w:rsidRPr="000A3421">
        <w:rPr>
          <w:noProof/>
        </w:rPr>
        <w:drawing>
          <wp:inline distT="0" distB="0" distL="0" distR="0" wp14:anchorId="6CBADB0D" wp14:editId="35F4BD79">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8" cstate="print">
                      <a:extLst>
                        <a:ext uri="{BEBA8EAE-BF5A-486C-A8C5-ECC9F3942E4B}">
                          <a14:imgProps xmlns:a14="http://schemas.microsoft.com/office/drawing/2010/main">
                            <a14:imgLayer r:embed="rId49">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Mark x1="64201" y1="85100" x2="44296" y2="85519"/>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14:paraId="0AAC2842" w14:textId="601D238E" w:rsidR="000A3421" w:rsidRDefault="00176E71" w:rsidP="009F702A">
      <w:pPr>
        <w:pStyle w:val="Lgende"/>
        <w:jc w:val="center"/>
      </w:pPr>
      <w:bookmarkStart w:id="96" w:name="_Toc16504771"/>
      <w:r>
        <w:t xml:space="preserve">Figure </w:t>
      </w:r>
      <w:fldSimple w:instr=" SEQ Figure \* ARABIC ">
        <w:r w:rsidR="001E5FBB">
          <w:rPr>
            <w:noProof/>
          </w:rPr>
          <w:t>29</w:t>
        </w:r>
      </w:fldSimple>
      <w:r>
        <w:t xml:space="preserve"> : Antenne LOOP finale</w:t>
      </w:r>
      <w:bookmarkEnd w:id="96"/>
    </w:p>
    <w:p w14:paraId="58AD46D9" w14:textId="1A05BED8" w:rsidR="00955107" w:rsidRDefault="00955107" w:rsidP="00E624FA"/>
    <w:p w14:paraId="6977267A" w14:textId="77777777" w:rsidR="00955107" w:rsidRPr="00955107" w:rsidRDefault="00955107" w:rsidP="00E624FA"/>
    <w:p w14:paraId="74A0766B" w14:textId="4987ACF3" w:rsidR="00B763BD" w:rsidRPr="00B763BD" w:rsidRDefault="00B763BD" w:rsidP="00E624FA"/>
    <w:p w14:paraId="0AB4B77B" w14:textId="55F2D729" w:rsidR="0081751A" w:rsidRDefault="0081751A" w:rsidP="00E624FA">
      <w:pPr>
        <w:pStyle w:val="Titre2"/>
      </w:pPr>
      <w:bookmarkStart w:id="97" w:name="_Toc16504689"/>
      <w:r w:rsidRPr="001F2DBD">
        <w:t>Circuit d’interface</w:t>
      </w:r>
      <w:bookmarkEnd w:id="97"/>
    </w:p>
    <w:p w14:paraId="05643DCA" w14:textId="7FA33D8F" w:rsidR="00E536E2" w:rsidRDefault="00E536E2" w:rsidP="00E624FA"/>
    <w:p w14:paraId="347DA59D" w14:textId="3E708BD7" w:rsidR="00E536E2" w:rsidRDefault="00E536E2" w:rsidP="00E624FA">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624FA"/>
    <w:p w14:paraId="3FEEBBCD" w14:textId="303AEED4" w:rsidR="00E536E2" w:rsidRDefault="00E536E2" w:rsidP="00E624FA">
      <w:r>
        <w:t>Ces taches seront :</w:t>
      </w:r>
    </w:p>
    <w:p w14:paraId="5FE907AA" w14:textId="594A2E73" w:rsidR="00E536E2" w:rsidRDefault="00E536E2" w:rsidP="00E624FA"/>
    <w:p w14:paraId="0DE4CC38" w14:textId="698CDE62" w:rsidR="00E536E2" w:rsidRDefault="001E7276" w:rsidP="00E624FA">
      <w:pPr>
        <w:pStyle w:val="Paragraphedeliste"/>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E624FA">
      <w:pPr>
        <w:pStyle w:val="Paragraphedeliste"/>
      </w:pPr>
    </w:p>
    <w:p w14:paraId="35F92D1A" w14:textId="1EC3A70C" w:rsidR="00360172" w:rsidRDefault="001E7276" w:rsidP="00E624FA">
      <w:pPr>
        <w:pStyle w:val="Paragraphedeliste"/>
        <w:numPr>
          <w:ilvl w:val="0"/>
          <w:numId w:val="23"/>
        </w:numPr>
      </w:pPr>
      <w:r>
        <w:t xml:space="preserve">Démoduler le signal pour pouvoir recevoir </w:t>
      </w:r>
      <w:proofErr w:type="spellStart"/>
      <w:r>
        <w:t>l’id</w:t>
      </w:r>
      <w:proofErr w:type="spellEnd"/>
      <w:r>
        <w:t xml:space="preserve"> de la balle de manière sérielle puis d’envoyer ce signal aussi sur cette fois sur un port digital d’un microcontrôleur.</w:t>
      </w:r>
    </w:p>
    <w:p w14:paraId="5FBC2A8A" w14:textId="77777777" w:rsidR="00360172" w:rsidRDefault="00360172" w:rsidP="00E624FA"/>
    <w:p w14:paraId="3956CF48" w14:textId="7BCAD4B3" w:rsidR="00955107" w:rsidRDefault="00360172" w:rsidP="00E624FA">
      <w:r>
        <w:t xml:space="preserve">La schématique ainsi que les schémas du </w:t>
      </w:r>
      <w:r w:rsidR="006767E5">
        <w:t>PCB</w:t>
      </w:r>
      <w:r>
        <w:t xml:space="preserve"> seront donnés au complet en annexe. La partie si dessous donnera le seulement le schéma des parties les plus intéressantes. </w:t>
      </w:r>
    </w:p>
    <w:p w14:paraId="47009116" w14:textId="60634363" w:rsidR="00B0198A" w:rsidRDefault="00955107" w:rsidP="00E624FA">
      <w:r>
        <w:br w:type="page"/>
      </w:r>
    </w:p>
    <w:p w14:paraId="4C7A4AE9" w14:textId="3C13ECA9" w:rsidR="00B0198A" w:rsidRDefault="001E7276" w:rsidP="00E624FA">
      <w:pPr>
        <w:pStyle w:val="Titre3"/>
      </w:pPr>
      <w:bookmarkStart w:id="98" w:name="_Toc16504690"/>
      <w:proofErr w:type="spellStart"/>
      <w:r w:rsidRPr="001E7276">
        <w:lastRenderedPageBreak/>
        <w:t>Balun</w:t>
      </w:r>
      <w:bookmarkEnd w:id="98"/>
      <w:proofErr w:type="spellEnd"/>
    </w:p>
    <w:p w14:paraId="3D636D6C" w14:textId="77777777" w:rsidR="00B0198A" w:rsidRPr="00B0198A" w:rsidRDefault="00B0198A" w:rsidP="00E624FA"/>
    <w:p w14:paraId="0861CC38" w14:textId="634AC31D" w:rsidR="002E31AF" w:rsidRDefault="002E31AF" w:rsidP="00E624FA">
      <w:r>
        <w:t xml:space="preserve">Pour pouvoir passer </w:t>
      </w:r>
      <w:r w:rsidR="00334B0A">
        <w:t xml:space="preserve">d’une antenne à un câble coaxial ou d’un câble coaxial au PCB d’interface, il sera recommandé d’utiliser un </w:t>
      </w:r>
      <w:proofErr w:type="spellStart"/>
      <w:r w:rsidR="00334B0A">
        <w:t>Balun</w:t>
      </w:r>
      <w:proofErr w:type="spellEnd"/>
    </w:p>
    <w:p w14:paraId="368DFF7A" w14:textId="2BC54ABB" w:rsidR="00B0198A" w:rsidRPr="001E7276" w:rsidRDefault="00B0198A" w:rsidP="00E624FA"/>
    <w:p w14:paraId="5B8A2E63" w14:textId="4E146740" w:rsidR="00B0198A" w:rsidRDefault="002E31AF" w:rsidP="00E624FA">
      <w:pPr>
        <w:pStyle w:val="Titre4"/>
      </w:pPr>
      <w:bookmarkStart w:id="99" w:name="_Toc16504691"/>
      <w:r>
        <w:t>Définition</w:t>
      </w:r>
      <w:bookmarkEnd w:id="99"/>
    </w:p>
    <w:p w14:paraId="65720BD5" w14:textId="77777777" w:rsidR="00B0198A" w:rsidRPr="00B0198A" w:rsidRDefault="00B0198A" w:rsidP="00E624FA"/>
    <w:p w14:paraId="4645B85A" w14:textId="406B3621" w:rsidR="002E31AF" w:rsidRDefault="002E31AF" w:rsidP="00E624FA">
      <w:r w:rsidRPr="002E31AF">
        <w:t>Un </w:t>
      </w:r>
      <w:proofErr w:type="spellStart"/>
      <w:r w:rsidRPr="002E31AF">
        <w:t>balun</w:t>
      </w:r>
      <w:proofErr w:type="spellEnd"/>
      <w:r w:rsidRPr="002E31AF">
        <w:t> est un circuit électrique utilisé pour effectuer la liaison entre : une </w:t>
      </w:r>
      <w:hyperlink r:id="rId50" w:tooltip="Ligne de transmission" w:history="1">
        <w:r w:rsidRPr="002E31AF">
          <w:t>ligne de transmission</w:t>
        </w:r>
      </w:hyperlink>
      <w:r w:rsidRPr="002E31AF">
        <w:t> </w:t>
      </w:r>
      <w:hyperlink r:id="rId51" w:tooltip="Symétrie" w:history="1">
        <w:r w:rsidRPr="002E31AF">
          <w:t>symétrique</w:t>
        </w:r>
      </w:hyperlink>
      <w:r w:rsidRPr="002E31AF">
        <w:t> (</w:t>
      </w:r>
      <w:hyperlink r:id="rId52" w:tooltip="Ligne bifilaire" w:history="1">
        <w:r w:rsidRPr="002E31AF">
          <w:t>ligne bifilaire</w:t>
        </w:r>
      </w:hyperlink>
      <w:r w:rsidRPr="002E31AF">
        <w:t> ou lignes imprimées parallèles) et une ligne de transmission </w:t>
      </w:r>
      <w:hyperlink r:id="rId53" w:tooltip="Asymétrique" w:history="1">
        <w:r w:rsidRPr="002E31AF">
          <w:t>asymétrique</w:t>
        </w:r>
      </w:hyperlink>
      <w:r w:rsidRPr="002E31AF">
        <w:t> (</w:t>
      </w:r>
      <w:hyperlink r:id="rId54"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sidR="00C27A5D">
            <w:rPr>
              <w:noProof/>
            </w:rPr>
            <w:t xml:space="preserve"> </w:t>
          </w:r>
          <w:r w:rsidR="00C27A5D" w:rsidRPr="00C27A5D">
            <w:rPr>
              <w:noProof/>
            </w:rPr>
            <w:t>(wikipedia, s.d.)</w:t>
          </w:r>
          <w:r>
            <w:fldChar w:fldCharType="end"/>
          </w:r>
        </w:sdtContent>
      </w:sdt>
    </w:p>
    <w:p w14:paraId="6A681D7F" w14:textId="4B7838B0" w:rsidR="00176E71" w:rsidRDefault="00176E71" w:rsidP="00E624FA"/>
    <w:p w14:paraId="47981D6B" w14:textId="00F766CB" w:rsidR="00176E71" w:rsidRDefault="00176E71" w:rsidP="00E624FA">
      <w:pPr>
        <w:pStyle w:val="Titre4"/>
      </w:pPr>
      <w:bookmarkStart w:id="100" w:name="_Toc16504692"/>
      <w:r>
        <w:t>Schéma</w:t>
      </w:r>
      <w:bookmarkEnd w:id="100"/>
    </w:p>
    <w:p w14:paraId="4FADDAA5" w14:textId="470A213F" w:rsidR="00176E71" w:rsidRDefault="00176E71" w:rsidP="00E624FA"/>
    <w:p w14:paraId="3FCA6057" w14:textId="77777777" w:rsidR="00471F83" w:rsidRDefault="0048531E" w:rsidP="00E624FA">
      <w:r>
        <w:t xml:space="preserve">Le </w:t>
      </w:r>
      <w:proofErr w:type="spellStart"/>
      <w:r>
        <w:t>balun</w:t>
      </w:r>
      <w:proofErr w:type="spellEnd"/>
      <w:r>
        <w:t xml:space="preserve"> de l’antenne LPDA sera simplement branché entre l’antenne (M3, M4) et le connecteur J1 sur lequel sera branché un câble coaxial.</w:t>
      </w:r>
    </w:p>
    <w:p w14:paraId="47C86665" w14:textId="31B7AC5D" w:rsidR="0048531E" w:rsidRDefault="00471F83" w:rsidP="00E624FA">
      <w:r>
        <w:t xml:space="preserve">Ce </w:t>
      </w:r>
      <w:proofErr w:type="spellStart"/>
      <w:r>
        <w:t>balun</w:t>
      </w:r>
      <w:proofErr w:type="spellEnd"/>
      <w:r>
        <w:t xml:space="preserve"> est un </w:t>
      </w:r>
      <w:proofErr w:type="spellStart"/>
      <w:r>
        <w:t>balun</w:t>
      </w:r>
      <w:proofErr w:type="spellEnd"/>
      <w:r>
        <w:t xml:space="preserve"> </w:t>
      </w:r>
      <w:proofErr w:type="gramStart"/>
      <w:r>
        <w:t>1:</w:t>
      </w:r>
      <w:proofErr w:type="gramEnd"/>
      <w:r>
        <w:t xml:space="preserve">1 cela indique que l’impédance que voit le câble coaxial sera de la même valeur que celle de l’antenne.  </w:t>
      </w:r>
    </w:p>
    <w:p w14:paraId="6AAA38D0" w14:textId="45951670" w:rsidR="0048531E" w:rsidRDefault="0048531E" w:rsidP="00E624FA">
      <w:r>
        <w:t>Le câble coaxial reliera l’antenne au circuit d’interface</w:t>
      </w:r>
      <w:r w:rsidR="00955107">
        <w:t xml:space="preserve"> et viendra se connecter sur le détecteur RF qui sera traité au prochain point.</w:t>
      </w:r>
    </w:p>
    <w:p w14:paraId="634E3F8B" w14:textId="77777777" w:rsidR="00B0198A" w:rsidRDefault="00B0198A" w:rsidP="00E624FA"/>
    <w:p w14:paraId="2516A016" w14:textId="77777777" w:rsidR="0048531E" w:rsidRDefault="00176E71" w:rsidP="009F702A">
      <w:pPr>
        <w:jc w:val="center"/>
      </w:pPr>
      <w:r>
        <w:rPr>
          <w:noProof/>
        </w:rPr>
        <w:drawing>
          <wp:inline distT="0" distB="0" distL="0" distR="0" wp14:anchorId="5E584E90" wp14:editId="674B8745">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2789" cy="2213589"/>
                    </a:xfrm>
                    <a:prstGeom prst="rect">
                      <a:avLst/>
                    </a:prstGeom>
                  </pic:spPr>
                </pic:pic>
              </a:graphicData>
            </a:graphic>
          </wp:inline>
        </w:drawing>
      </w:r>
    </w:p>
    <w:p w14:paraId="02E195C4" w14:textId="3AADCD3E" w:rsidR="00B0198A" w:rsidRDefault="0048531E" w:rsidP="009F702A">
      <w:pPr>
        <w:pStyle w:val="Lgende"/>
        <w:jc w:val="center"/>
      </w:pPr>
      <w:bookmarkStart w:id="101" w:name="_Toc16504772"/>
      <w:r>
        <w:t xml:space="preserve">Figure </w:t>
      </w:r>
      <w:fldSimple w:instr=" SEQ Figure \* ARABIC ">
        <w:r w:rsidR="001E5FBB">
          <w:rPr>
            <w:noProof/>
          </w:rPr>
          <w:t>30</w:t>
        </w:r>
      </w:fldSimple>
      <w:r>
        <w:t xml:space="preserve"> : schéma </w:t>
      </w:r>
      <w:proofErr w:type="spellStart"/>
      <w:r>
        <w:t>Balun</w:t>
      </w:r>
      <w:proofErr w:type="spellEnd"/>
      <w:r>
        <w:t xml:space="preserve"> de l’antenne LPDA</w:t>
      </w:r>
      <w:bookmarkEnd w:id="101"/>
    </w:p>
    <w:p w14:paraId="0CD8F109" w14:textId="6D7B6653" w:rsidR="00176E71" w:rsidRPr="00B0198A" w:rsidRDefault="00176E71" w:rsidP="00E624FA"/>
    <w:p w14:paraId="6D2E34B8" w14:textId="77777777" w:rsidR="0048531E" w:rsidRDefault="0048531E" w:rsidP="00E624FA">
      <w:r>
        <w:t xml:space="preserve">Le </w:t>
      </w:r>
      <w:proofErr w:type="spellStart"/>
      <w:r>
        <w:t>balun</w:t>
      </w:r>
      <w:proofErr w:type="spellEnd"/>
      <w:r>
        <w:t xml:space="preserve"> de l’antenne LOOP remplis le même rôle que celui cité précédemment.</w:t>
      </w:r>
    </w:p>
    <w:p w14:paraId="752E52CC" w14:textId="400D5FC0" w:rsidR="0048531E" w:rsidRDefault="0048531E" w:rsidP="00E624FA">
      <w:r>
        <w:t>La seule différence est que ce circuit possède une « </w:t>
      </w:r>
      <w:proofErr w:type="spellStart"/>
      <w:r>
        <w:t>matching</w:t>
      </w:r>
      <w:proofErr w:type="spellEnd"/>
      <w:r>
        <w:t xml:space="preserve"> section » (les 4 impédances) pour permettre une adaptation de l’impédance de l’antenne si besoin.</w:t>
      </w:r>
    </w:p>
    <w:p w14:paraId="5C1F189F" w14:textId="1B66B5BD" w:rsidR="00471F83" w:rsidRDefault="00471F83" w:rsidP="00E624FA">
      <w:r>
        <w:t xml:space="preserve">Ce </w:t>
      </w:r>
      <w:proofErr w:type="spellStart"/>
      <w:r>
        <w:t>balun</w:t>
      </w:r>
      <w:proofErr w:type="spellEnd"/>
      <w:r>
        <w:t xml:space="preserve"> est un </w:t>
      </w:r>
      <w:proofErr w:type="spellStart"/>
      <w:r>
        <w:t>balun</w:t>
      </w:r>
      <w:proofErr w:type="spellEnd"/>
      <w:r>
        <w:t xml:space="preserve"> </w:t>
      </w:r>
      <w:proofErr w:type="gramStart"/>
      <w:r>
        <w:t>1:</w:t>
      </w:r>
      <w:proofErr w:type="gramEnd"/>
      <w:r>
        <w:t>2 cela indique que l’impédance que voit le câble coaxial sera de la deux fois plus grande que celle de l’antenne.</w:t>
      </w:r>
    </w:p>
    <w:p w14:paraId="1642D75D" w14:textId="77777777" w:rsidR="00471F83" w:rsidRDefault="00471F83" w:rsidP="00E624FA"/>
    <w:p w14:paraId="37F6C596" w14:textId="77777777" w:rsidR="0048531E" w:rsidRDefault="00176E71" w:rsidP="009F702A">
      <w:pPr>
        <w:jc w:val="center"/>
      </w:pPr>
      <w:r>
        <w:rPr>
          <w:noProof/>
        </w:rPr>
        <w:lastRenderedPageBreak/>
        <w:drawing>
          <wp:inline distT="0" distB="0" distL="0" distR="0" wp14:anchorId="694DF433" wp14:editId="2BD7F939">
            <wp:extent cx="5238750" cy="184607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1276"/>
                    <a:stretch/>
                  </pic:blipFill>
                  <pic:spPr bwMode="auto">
                    <a:xfrm>
                      <a:off x="0" y="0"/>
                      <a:ext cx="5249120" cy="1849726"/>
                    </a:xfrm>
                    <a:prstGeom prst="rect">
                      <a:avLst/>
                    </a:prstGeom>
                    <a:ln>
                      <a:noFill/>
                    </a:ln>
                    <a:extLst>
                      <a:ext uri="{53640926-AAD7-44D8-BBD7-CCE9431645EC}">
                        <a14:shadowObscured xmlns:a14="http://schemas.microsoft.com/office/drawing/2010/main"/>
                      </a:ext>
                    </a:extLst>
                  </pic:spPr>
                </pic:pic>
              </a:graphicData>
            </a:graphic>
          </wp:inline>
        </w:drawing>
      </w:r>
    </w:p>
    <w:p w14:paraId="6B2741D5" w14:textId="4DE2DC76" w:rsidR="00B0198A" w:rsidRPr="00B0198A" w:rsidRDefault="0048531E" w:rsidP="009F702A">
      <w:pPr>
        <w:pStyle w:val="Lgende"/>
        <w:jc w:val="center"/>
      </w:pPr>
      <w:bookmarkStart w:id="102" w:name="_Toc16504773"/>
      <w:r>
        <w:t xml:space="preserve">Figure </w:t>
      </w:r>
      <w:fldSimple w:instr=" SEQ Figure \* ARABIC ">
        <w:r w:rsidR="001E5FBB">
          <w:rPr>
            <w:noProof/>
          </w:rPr>
          <w:t>31</w:t>
        </w:r>
      </w:fldSimple>
      <w:r>
        <w:t xml:space="preserve"> : schéma </w:t>
      </w:r>
      <w:proofErr w:type="spellStart"/>
      <w:r>
        <w:t>Balun</w:t>
      </w:r>
      <w:proofErr w:type="spellEnd"/>
      <w:r>
        <w:t xml:space="preserve"> de l’antenne LOOP</w:t>
      </w:r>
      <w:bookmarkEnd w:id="102"/>
    </w:p>
    <w:p w14:paraId="4DB9488E" w14:textId="4FDEE2F9" w:rsidR="008A4F52" w:rsidRDefault="008A4F52" w:rsidP="00E624FA">
      <w:pPr>
        <w:pStyle w:val="Titre3"/>
      </w:pPr>
      <w:bookmarkStart w:id="103" w:name="_Toc16504693"/>
      <w:proofErr w:type="spellStart"/>
      <w:r w:rsidRPr="008A4F52">
        <w:t>Détecteur</w:t>
      </w:r>
      <w:proofErr w:type="spellEnd"/>
      <w:r>
        <w:t xml:space="preserve"> RF</w:t>
      </w:r>
      <w:bookmarkEnd w:id="103"/>
    </w:p>
    <w:p w14:paraId="08486169" w14:textId="30CED364" w:rsidR="0048531E" w:rsidRPr="00B102B7" w:rsidRDefault="0048531E" w:rsidP="00E624FA"/>
    <w:p w14:paraId="39F5542B" w14:textId="4A1C4BCD" w:rsidR="008A4F52" w:rsidRPr="00B102B7" w:rsidRDefault="0048531E" w:rsidP="00E624FA">
      <w:pPr>
        <w:pStyle w:val="Titre4"/>
      </w:pPr>
      <w:bookmarkStart w:id="104" w:name="_Toc16504694"/>
      <w:r w:rsidRPr="00B102B7">
        <w:t>Analyse</w:t>
      </w:r>
      <w:bookmarkEnd w:id="104"/>
    </w:p>
    <w:p w14:paraId="29640D5F" w14:textId="26CEF5AB" w:rsidR="00B102B7" w:rsidRPr="00B102B7" w:rsidRDefault="00B102B7" w:rsidP="00E624FA"/>
    <w:p w14:paraId="503DF0A3" w14:textId="115E05F1" w:rsidR="008E7E64" w:rsidRDefault="00B102B7" w:rsidP="00E624FA">
      <w:r w:rsidRPr="00B102B7">
        <w:t xml:space="preserve">La </w:t>
      </w:r>
      <w:proofErr w:type="spellStart"/>
      <w:r w:rsidRPr="00B102B7">
        <w:t>sensorBall</w:t>
      </w:r>
      <w:proofErr w:type="spellEnd"/>
      <w:r w:rsidRPr="00B102B7">
        <w:t xml:space="preserve"> qui a déjà été </w:t>
      </w:r>
      <w:proofErr w:type="spellStart"/>
      <w:r w:rsidRPr="00B102B7">
        <w:t>designée</w:t>
      </w:r>
      <w:proofErr w:type="spellEnd"/>
      <w:r w:rsidRPr="00B102B7">
        <w:t>, possède comme émetteur un MICRF113</w:t>
      </w:r>
      <w:r>
        <w:t>. Cet émetteur</w:t>
      </w:r>
      <w:r w:rsidR="00367EA5">
        <w:t xml:space="preserve"> est un fait un simple transmetteur ASK (</w:t>
      </w:r>
      <w:r w:rsidR="00367EA5" w:rsidRPr="00367EA5">
        <w:t xml:space="preserve">Amplitude-shift </w:t>
      </w:r>
      <w:proofErr w:type="spellStart"/>
      <w:r w:rsidR="00367EA5" w:rsidRPr="00367EA5">
        <w:t>keying</w:t>
      </w:r>
      <w:proofErr w:type="spellEnd"/>
      <w:r w:rsidR="00367EA5">
        <w:t>)</w:t>
      </w:r>
      <w:r w:rsidR="00C50148">
        <w:t>.</w:t>
      </w:r>
    </w:p>
    <w:p w14:paraId="5F16B415" w14:textId="040A7A81" w:rsidR="00C50148" w:rsidRDefault="00C50148" w:rsidP="00E624FA"/>
    <w:p w14:paraId="68275E55" w14:textId="78A7115E" w:rsidR="00C50148" w:rsidRDefault="00C50148" w:rsidP="00E624FA">
      <w:r>
        <w:t>L’ASK est un type de modulation AM. Lorsqu’un 0 doit être transmis, le signal émis sera de valeur nulle.</w:t>
      </w:r>
    </w:p>
    <w:p w14:paraId="210A697A" w14:textId="7B272617" w:rsidR="00C50148" w:rsidRDefault="00C50148" w:rsidP="00E624FA">
      <w:r>
        <w:t>Lorsqu’un 1 doit être transmis, les signal émis sera alors la porteuse</w:t>
      </w:r>
      <w:r w:rsidR="00C379A4">
        <w:t xml:space="preserve"> soit 434MHz</w:t>
      </w:r>
      <w:r>
        <w:t xml:space="preserve">. </w:t>
      </w:r>
    </w:p>
    <w:p w14:paraId="27ED3911" w14:textId="77777777" w:rsidR="00471F83" w:rsidRDefault="00471F83" w:rsidP="00E624FA"/>
    <w:p w14:paraId="6A57120D" w14:textId="605DB71E" w:rsidR="00D02E3E" w:rsidRDefault="00471F83" w:rsidP="00E624FA">
      <w:r>
        <w:t>Ce schéma montre comment fonctionne une modulation ASK :</w:t>
      </w:r>
    </w:p>
    <w:p w14:paraId="0646F3F6" w14:textId="77777777" w:rsidR="00471F83" w:rsidRDefault="00471F83" w:rsidP="00E624FA"/>
    <w:p w14:paraId="7E7BD84B" w14:textId="77777777" w:rsidR="00D02E3E" w:rsidRDefault="00D02E3E" w:rsidP="009F702A">
      <w:pPr>
        <w:jc w:val="center"/>
      </w:pPr>
      <w:r>
        <w:rPr>
          <w:noProof/>
        </w:rPr>
        <w:drawing>
          <wp:inline distT="0" distB="0" distL="0" distR="0" wp14:anchorId="599572C4" wp14:editId="06831D80">
            <wp:extent cx="5710555" cy="3390265"/>
            <wp:effectExtent l="0" t="0" r="4445" b="63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0555" cy="3390265"/>
                    </a:xfrm>
                    <a:prstGeom prst="rect">
                      <a:avLst/>
                    </a:prstGeom>
                    <a:noFill/>
                    <a:ln>
                      <a:noFill/>
                    </a:ln>
                  </pic:spPr>
                </pic:pic>
              </a:graphicData>
            </a:graphic>
          </wp:inline>
        </w:drawing>
      </w:r>
    </w:p>
    <w:p w14:paraId="2BE42B53" w14:textId="1D68D68B" w:rsidR="006767E5" w:rsidRDefault="00D02E3E" w:rsidP="009F702A">
      <w:pPr>
        <w:pStyle w:val="Lgende"/>
        <w:spacing w:after="0"/>
        <w:jc w:val="center"/>
        <w:rPr>
          <w:lang w:val="en-US"/>
        </w:rPr>
      </w:pPr>
      <w:bookmarkStart w:id="105" w:name="_Toc16504774"/>
      <w:r w:rsidRPr="006767E5">
        <w:rPr>
          <w:lang w:val="en-US"/>
        </w:rPr>
        <w:t xml:space="preserve">Figure </w:t>
      </w:r>
      <w:r w:rsidR="00FD06E7">
        <w:fldChar w:fldCharType="begin"/>
      </w:r>
      <w:r w:rsidR="00FD06E7" w:rsidRPr="006767E5">
        <w:rPr>
          <w:lang w:val="en-US"/>
        </w:rPr>
        <w:instrText xml:space="preserve"> SEQ Figure \* ARABIC </w:instrText>
      </w:r>
      <w:r w:rsidR="00FD06E7">
        <w:fldChar w:fldCharType="separate"/>
      </w:r>
      <w:r w:rsidR="001E5FBB">
        <w:rPr>
          <w:noProof/>
          <w:lang w:val="en-US"/>
        </w:rPr>
        <w:t>32</w:t>
      </w:r>
      <w:r w:rsidR="00FD06E7">
        <w:rPr>
          <w:noProof/>
        </w:rPr>
        <w:fldChar w:fldCharType="end"/>
      </w:r>
      <w:r w:rsidR="00C50148" w:rsidRPr="006767E5">
        <w:rPr>
          <w:lang w:val="en-US"/>
        </w:rPr>
        <w:t> : Amplitude-shift keying</w:t>
      </w:r>
      <w:bookmarkEnd w:id="105"/>
    </w:p>
    <w:p w14:paraId="7776E3B7" w14:textId="036DA65B" w:rsidR="006767E5" w:rsidRPr="006767E5" w:rsidRDefault="006767E5" w:rsidP="009F702A">
      <w:pPr>
        <w:pStyle w:val="Lgende"/>
        <w:spacing w:after="0"/>
        <w:jc w:val="center"/>
        <w:rPr>
          <w:lang w:val="en-US"/>
        </w:rPr>
      </w:pPr>
      <w:r w:rsidRPr="006767E5">
        <w:rPr>
          <w:lang w:val="en-US"/>
        </w:rPr>
        <w:t>Source:</w:t>
      </w:r>
      <w:r>
        <w:rPr>
          <w:lang w:val="en-US"/>
        </w:rPr>
        <w:t xml:space="preserve"> Datasheet LT5537</w:t>
      </w:r>
    </w:p>
    <w:p w14:paraId="5980E160" w14:textId="1400F4F7" w:rsidR="00C50148" w:rsidRPr="006767E5" w:rsidRDefault="00C50148" w:rsidP="00E624FA">
      <w:pPr>
        <w:rPr>
          <w:lang w:val="en-US"/>
        </w:rPr>
      </w:pPr>
    </w:p>
    <w:p w14:paraId="2D2D8897" w14:textId="77777777" w:rsidR="00C379A4" w:rsidRDefault="00C379A4" w:rsidP="00E624FA">
      <w:r>
        <w:t>La modulation et la fréquence porteuse sont connues, il reste donc à trouver un récepteur qui puisse remplir ces fonctions.</w:t>
      </w:r>
    </w:p>
    <w:p w14:paraId="03C273DD" w14:textId="60F9E0BA" w:rsidR="00C50148" w:rsidRDefault="00C379A4" w:rsidP="00E624FA">
      <w:r>
        <w:lastRenderedPageBreak/>
        <w:t xml:space="preserve">Le chip qui a été choisi est un lt5537. Il peut fonctionner de moins de 10MHz à 1Ghz avec une sensibilité de -76dBm à 200MHz et est un récepteur ASK. </w:t>
      </w:r>
    </w:p>
    <w:p w14:paraId="6D2F2F49" w14:textId="77777777" w:rsidR="00471F83" w:rsidRPr="00C50148" w:rsidRDefault="00471F83" w:rsidP="00E624FA"/>
    <w:p w14:paraId="23F23DD3" w14:textId="77777777" w:rsidR="00471F83" w:rsidRDefault="00471F83" w:rsidP="00E624FA">
      <w:pPr>
        <w:rPr>
          <w:noProof/>
        </w:rPr>
      </w:pPr>
    </w:p>
    <w:p w14:paraId="5ABE072C" w14:textId="19E93DBD" w:rsidR="00471F83" w:rsidRDefault="00471F83" w:rsidP="009F702A">
      <w:pPr>
        <w:jc w:val="center"/>
      </w:pPr>
      <w:r>
        <w:rPr>
          <w:noProof/>
        </w:rPr>
        <w:drawing>
          <wp:inline distT="0" distB="0" distL="0" distR="0" wp14:anchorId="378A2D44" wp14:editId="322D680B">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36455D3F" w14:textId="5D2E1944" w:rsidR="006767E5" w:rsidRDefault="00471F83" w:rsidP="009F702A">
      <w:pPr>
        <w:pStyle w:val="Lgende"/>
        <w:spacing w:after="0"/>
        <w:jc w:val="center"/>
      </w:pPr>
      <w:bookmarkStart w:id="106" w:name="_Toc16504775"/>
      <w:r>
        <w:t xml:space="preserve">Figure </w:t>
      </w:r>
      <w:fldSimple w:instr=" SEQ Figure \* ARABIC ">
        <w:r w:rsidR="001E5FBB">
          <w:rPr>
            <w:noProof/>
          </w:rPr>
          <w:t>33</w:t>
        </w:r>
      </w:fldSimple>
      <w:proofErr w:type="gramStart"/>
      <w:r w:rsidR="006767E5">
        <w:t xml:space="preserve"> :boitier</w:t>
      </w:r>
      <w:proofErr w:type="gramEnd"/>
      <w:r w:rsidR="006767E5">
        <w:t xml:space="preserve"> LT</w:t>
      </w:r>
      <w:r>
        <w:t>5537</w:t>
      </w:r>
      <w:bookmarkEnd w:id="106"/>
    </w:p>
    <w:p w14:paraId="72CD0BC1" w14:textId="4C8C2BE8" w:rsidR="006767E5" w:rsidRPr="006767E5" w:rsidRDefault="006767E5" w:rsidP="009F702A">
      <w:pPr>
        <w:pStyle w:val="Lgende"/>
        <w:spacing w:after="0"/>
        <w:jc w:val="center"/>
      </w:pPr>
      <w:proofErr w:type="gramStart"/>
      <w:r w:rsidRPr="006767E5">
        <w:t>Source:</w:t>
      </w:r>
      <w:proofErr w:type="gramEnd"/>
      <w:r w:rsidRPr="006767E5">
        <w:t xml:space="preserve"> Datasheet LT5537</w:t>
      </w:r>
    </w:p>
    <w:p w14:paraId="09424BEC" w14:textId="51F0EF49" w:rsidR="00471F83" w:rsidRDefault="00471F83" w:rsidP="00E624FA"/>
    <w:p w14:paraId="6F33D3D9" w14:textId="3D78F3F7" w:rsidR="00471F83" w:rsidRDefault="00471F83" w:rsidP="00E624FA">
      <w:pPr>
        <w:pStyle w:val="Titre4"/>
      </w:pPr>
      <w:bookmarkStart w:id="107" w:name="_Toc16504695"/>
      <w:proofErr w:type="spellStart"/>
      <w:r>
        <w:t>Balun</w:t>
      </w:r>
      <w:bookmarkEnd w:id="107"/>
      <w:proofErr w:type="spellEnd"/>
    </w:p>
    <w:p w14:paraId="12010468" w14:textId="77777777" w:rsidR="00471F83" w:rsidRPr="00471F83" w:rsidRDefault="00471F83" w:rsidP="00E624FA"/>
    <w:p w14:paraId="380D1A16" w14:textId="4B755467" w:rsidR="002A0233" w:rsidRDefault="00C379A4" w:rsidP="00E624FA">
      <w:r>
        <w:t xml:space="preserve">Il est conseillé de mettre un </w:t>
      </w:r>
      <w:proofErr w:type="spellStart"/>
      <w:r>
        <w:t>balun</w:t>
      </w:r>
      <w:proofErr w:type="spellEnd"/>
      <w:r>
        <w:t xml:space="preserve"> sur son entrée lorsque celle-ci vient d’un câble coaxial par exemple.</w:t>
      </w:r>
    </w:p>
    <w:p w14:paraId="3A91904D" w14:textId="77777777" w:rsidR="002A0233" w:rsidRPr="00B102B7" w:rsidRDefault="002A0233" w:rsidP="00E624FA"/>
    <w:p w14:paraId="7E645CE3" w14:textId="77777777" w:rsidR="00C379A4" w:rsidRDefault="008A4F52" w:rsidP="009F702A">
      <w:pPr>
        <w:jc w:val="center"/>
      </w:pPr>
      <w:r w:rsidRPr="00B102B7">
        <w:rPr>
          <w:noProof/>
        </w:rPr>
        <w:drawing>
          <wp:inline distT="0" distB="0" distL="0" distR="0" wp14:anchorId="651F967A" wp14:editId="07DCAB8D">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2350" cy="1504950"/>
                    </a:xfrm>
                    <a:prstGeom prst="rect">
                      <a:avLst/>
                    </a:prstGeom>
                  </pic:spPr>
                </pic:pic>
              </a:graphicData>
            </a:graphic>
          </wp:inline>
        </w:drawing>
      </w:r>
    </w:p>
    <w:p w14:paraId="49F97C04" w14:textId="260652C8" w:rsidR="008A4F52" w:rsidRDefault="00C379A4" w:rsidP="009F702A">
      <w:pPr>
        <w:pStyle w:val="Lgende"/>
        <w:spacing w:after="0"/>
        <w:jc w:val="center"/>
      </w:pPr>
      <w:bookmarkStart w:id="108" w:name="_Toc16504776"/>
      <w:r>
        <w:t xml:space="preserve">Figure </w:t>
      </w:r>
      <w:fldSimple w:instr=" SEQ Figure \* ARABIC ">
        <w:r w:rsidR="001E5FBB">
          <w:rPr>
            <w:noProof/>
          </w:rPr>
          <w:t>34</w:t>
        </w:r>
      </w:fldSimple>
      <w:r w:rsidR="006767E5">
        <w:t xml:space="preserve"> : LT</w:t>
      </w:r>
      <w:r>
        <w:t xml:space="preserve">5537 </w:t>
      </w:r>
      <w:proofErr w:type="spellStart"/>
      <w:r>
        <w:t>balun</w:t>
      </w:r>
      <w:proofErr w:type="spellEnd"/>
      <w:r>
        <w:t xml:space="preserve"> en entrée</w:t>
      </w:r>
      <w:bookmarkEnd w:id="108"/>
    </w:p>
    <w:p w14:paraId="4385394A" w14:textId="77777777" w:rsidR="006767E5" w:rsidRPr="006767E5" w:rsidRDefault="006767E5" w:rsidP="009F702A">
      <w:pPr>
        <w:pStyle w:val="Lgende"/>
        <w:spacing w:after="0"/>
        <w:jc w:val="center"/>
      </w:pPr>
      <w:proofErr w:type="gramStart"/>
      <w:r w:rsidRPr="006767E5">
        <w:t>Source:</w:t>
      </w:r>
      <w:proofErr w:type="gramEnd"/>
      <w:r w:rsidRPr="006767E5">
        <w:t xml:space="preserve"> Datasheet LT5537</w:t>
      </w:r>
    </w:p>
    <w:p w14:paraId="4AE0348A" w14:textId="77777777" w:rsidR="006767E5" w:rsidRPr="006767E5" w:rsidRDefault="006767E5" w:rsidP="00E624FA"/>
    <w:p w14:paraId="54F3AE26" w14:textId="52C63C70" w:rsidR="00334B0A" w:rsidRDefault="00471F83" w:rsidP="00E624FA">
      <w:r>
        <w:t xml:space="preserve">Sur ce schéma, c’est un </w:t>
      </w:r>
      <w:proofErr w:type="spellStart"/>
      <w:r>
        <w:t>balun</w:t>
      </w:r>
      <w:proofErr w:type="spellEnd"/>
      <w:r>
        <w:t xml:space="preserve"> </w:t>
      </w:r>
      <w:proofErr w:type="gramStart"/>
      <w:r>
        <w:t>1:</w:t>
      </w:r>
      <w:proofErr w:type="gramEnd"/>
      <w:r>
        <w:t>4 ce qui permet de faire passer une impédance de 50Ohms à 200Ohm. Cela permet de faire correspondre les impédances avec la résistance de 240Ohms.</w:t>
      </w:r>
    </w:p>
    <w:p w14:paraId="1A096FE1" w14:textId="01DBD396" w:rsidR="00471F83" w:rsidRDefault="00471F83" w:rsidP="00E624FA"/>
    <w:p w14:paraId="6950D81D" w14:textId="2ABCF08C" w:rsidR="00471F83" w:rsidRDefault="00471F83" w:rsidP="00E624FA">
      <w:r>
        <w:t>Les condensateurs C1 et C2 sont utilisés pour bloquer les tension DC.</w:t>
      </w:r>
    </w:p>
    <w:p w14:paraId="4A14ADF5" w14:textId="05C7D200" w:rsidR="00471F83" w:rsidRDefault="00471F83" w:rsidP="00E624FA"/>
    <w:p w14:paraId="1EC08CE5" w14:textId="502E55DF" w:rsidR="00F10FED" w:rsidRDefault="00F10FED" w:rsidP="00E624FA"/>
    <w:p w14:paraId="411284EE" w14:textId="77F39E03" w:rsidR="00471F83" w:rsidRDefault="00422096" w:rsidP="00E624FA">
      <w:pPr>
        <w:pStyle w:val="Titre4"/>
      </w:pPr>
      <w:bookmarkStart w:id="109" w:name="_Ref14157643"/>
      <w:bookmarkStart w:id="110" w:name="_Toc16504696"/>
      <w:r>
        <w:t>Sortie</w:t>
      </w:r>
      <w:bookmarkEnd w:id="109"/>
      <w:bookmarkEnd w:id="110"/>
    </w:p>
    <w:p w14:paraId="47394A26" w14:textId="5B18E54A" w:rsidR="00422096" w:rsidRDefault="00422096" w:rsidP="00E624FA"/>
    <w:p w14:paraId="7126CA5A" w14:textId="745A4868" w:rsidR="00422096" w:rsidRDefault="00422096" w:rsidP="00E624FA">
      <w:r>
        <w:t xml:space="preserve">La sortie Out du chip aura une tension propositionnelle à la puissance reçue en dB. Pour trouver la pente en mV/dB, le datasheet fourni cette formule : </w:t>
      </w:r>
    </w:p>
    <w:p w14:paraId="38B96B71" w14:textId="0A091433" w:rsidR="00422096" w:rsidRDefault="00422096" w:rsidP="00E624FA"/>
    <w:p w14:paraId="0E770E6A" w14:textId="33F62950" w:rsidR="00422096" w:rsidRDefault="00422096" w:rsidP="00E624FA">
      <w:pPr>
        <w:pStyle w:val="Lgende"/>
      </w:pPr>
      <w:r w:rsidRPr="00422096">
        <w:tab/>
      </w:r>
      <m:oMath>
        <m:r>
          <w:rPr>
            <w:rFonts w:ascii="Cambria Math" w:hAnsi="Cambria Math"/>
          </w:rPr>
          <m:t xml:space="preserve"> </m:t>
        </m:r>
        <w:bookmarkStart w:id="111" w:name="_Ref14769853"/>
        <w:bookmarkStart w:id="112" w:name="_Ref14769837"/>
        <m:r>
          <w:rPr>
            <w:rFonts w:ascii="Cambria Math" w:hAnsi="Cambria Math"/>
          </w:rPr>
          <m:t>Vslope=Islope*Rload</m:t>
        </m:r>
      </m:oMath>
      <w:r w:rsidRPr="00422096">
        <w:t xml:space="preserve"> </w:t>
      </w:r>
      <w:r w:rsidRPr="00422096">
        <w:tab/>
        <w:t xml:space="preserve">( </w:t>
      </w:r>
      <w:fldSimple w:instr=" SEQ ( \* ARABIC ">
        <w:r w:rsidR="007A0A3D">
          <w:rPr>
            <w:noProof/>
          </w:rPr>
          <w:t>14</w:t>
        </w:r>
      </w:fldSimple>
      <w:bookmarkEnd w:id="111"/>
      <w:r w:rsidRPr="00422096">
        <w:t xml:space="preserve"> </w:t>
      </w:r>
      <w:bookmarkStart w:id="113" w:name="_Ref14769847"/>
      <w:r w:rsidRPr="00422096">
        <w:t>)</w:t>
      </w:r>
      <w:bookmarkEnd w:id="112"/>
      <w:bookmarkEnd w:id="113"/>
    </w:p>
    <w:p w14:paraId="022C641E" w14:textId="2F5E7F42" w:rsidR="00422096" w:rsidRDefault="00422096" w:rsidP="00E624FA">
      <w:r>
        <w:t>Le courant à 200MHz et donné et est de 3.4</w:t>
      </w:r>
      <w:r w:rsidR="00A968A5">
        <w:t>µA.</w:t>
      </w:r>
    </w:p>
    <w:p w14:paraId="5744DD4B" w14:textId="65F19DD2" w:rsidR="00A968A5" w:rsidRDefault="00A968A5" w:rsidP="00E624FA">
      <w:r>
        <w:t>Grace au tableau ci-dessous, il est alors possible de trouver les courant à 434MHz :</w:t>
      </w:r>
    </w:p>
    <w:p w14:paraId="01406014" w14:textId="58F61FCB" w:rsidR="00A968A5" w:rsidRDefault="00A968A5" w:rsidP="00E624FA"/>
    <w:p w14:paraId="3A0D2A03" w14:textId="77777777" w:rsidR="00A968A5" w:rsidRDefault="00A968A5" w:rsidP="009F702A">
      <w:pPr>
        <w:jc w:val="center"/>
      </w:pPr>
      <w:r>
        <w:rPr>
          <w:noProof/>
        </w:rPr>
        <w:lastRenderedPageBreak/>
        <w:drawing>
          <wp:inline distT="0" distB="0" distL="0" distR="0" wp14:anchorId="67834E79" wp14:editId="33666162">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95650" cy="3067050"/>
                    </a:xfrm>
                    <a:prstGeom prst="rect">
                      <a:avLst/>
                    </a:prstGeom>
                  </pic:spPr>
                </pic:pic>
              </a:graphicData>
            </a:graphic>
          </wp:inline>
        </w:drawing>
      </w:r>
    </w:p>
    <w:p w14:paraId="0EA6E5A7" w14:textId="0C87DD8C" w:rsidR="00955107" w:rsidRDefault="00A968A5" w:rsidP="009F702A">
      <w:pPr>
        <w:pStyle w:val="Lgende"/>
        <w:spacing w:after="0"/>
        <w:jc w:val="center"/>
      </w:pPr>
      <w:bookmarkStart w:id="114" w:name="_Toc16504777"/>
      <w:r>
        <w:t xml:space="preserve">Figure </w:t>
      </w:r>
      <w:fldSimple w:instr=" SEQ Figure \* ARABIC ">
        <w:r w:rsidR="001E5FBB">
          <w:rPr>
            <w:noProof/>
          </w:rPr>
          <w:t>35</w:t>
        </w:r>
      </w:fldSimple>
      <w:r w:rsidR="00955107">
        <w:t xml:space="preserve"> : </w:t>
      </w:r>
      <w:proofErr w:type="spellStart"/>
      <w:r w:rsidR="00955107">
        <w:t>Islope</w:t>
      </w:r>
      <w:proofErr w:type="spellEnd"/>
      <w:r w:rsidR="00955107">
        <w:t xml:space="preserve"> en % LT</w:t>
      </w:r>
      <w:r>
        <w:t>5537</w:t>
      </w:r>
      <w:bookmarkEnd w:id="114"/>
    </w:p>
    <w:p w14:paraId="793E018B" w14:textId="62B32BDF" w:rsidR="00955107" w:rsidRPr="00955107" w:rsidRDefault="00955107" w:rsidP="009F702A">
      <w:pPr>
        <w:pStyle w:val="Lgende"/>
        <w:spacing w:after="0"/>
        <w:jc w:val="center"/>
      </w:pPr>
      <w:proofErr w:type="gramStart"/>
      <w:r w:rsidRPr="00955107">
        <w:t>Source:</w:t>
      </w:r>
      <w:proofErr w:type="gramEnd"/>
      <w:r w:rsidRPr="00955107">
        <w:t xml:space="preserve"> Datasheet LT5537</w:t>
      </w:r>
    </w:p>
    <w:p w14:paraId="752E9E16" w14:textId="53CCF39B" w:rsidR="00A968A5" w:rsidRDefault="00A968A5" w:rsidP="00E624FA">
      <w:pPr>
        <w:pStyle w:val="Lgende"/>
      </w:pPr>
    </w:p>
    <w:p w14:paraId="1486064A" w14:textId="0FB984D1" w:rsidR="00A968A5" w:rsidRDefault="00A968A5" w:rsidP="00E624FA"/>
    <w:p w14:paraId="5B290AA2" w14:textId="67CB32DE" w:rsidR="00A968A5" w:rsidRDefault="00A968A5" w:rsidP="00E624FA">
      <w:r>
        <w:t xml:space="preserve">Ce qui donne </w:t>
      </w:r>
      <w:proofErr w:type="gramStart"/>
      <w:r>
        <w:t>une valeurs</w:t>
      </w:r>
      <w:proofErr w:type="gramEnd"/>
      <w:r>
        <w:t xml:space="preserve"> d’environ 110% soit 3.74µA.</w:t>
      </w:r>
    </w:p>
    <w:p w14:paraId="0C8AD38D" w14:textId="2B84AE67" w:rsidR="00813F24" w:rsidRDefault="00A968A5" w:rsidP="00E624FA">
      <w:r>
        <w:t>Avec une résistance on-chip de 7.2KΩ, la valeur de la pente</w:t>
      </w:r>
      <w:r w:rsidR="000A2D84">
        <w:t xml:space="preserve"> calculée avec l’équation </w:t>
      </w:r>
      <w:r w:rsidR="000A2D84">
        <w:fldChar w:fldCharType="begin"/>
      </w:r>
      <w:r w:rsidR="000A2D84">
        <w:instrText xml:space="preserve"> REF _Ref14769837 \h </w:instrText>
      </w:r>
      <w:r w:rsidR="000A2D84">
        <w:fldChar w:fldCharType="separate"/>
      </w:r>
      <w:r w:rsidR="000A2D84" w:rsidRPr="00422096">
        <w:t xml:space="preserve">( </w:t>
      </w:r>
      <w:r w:rsidR="000A2D84">
        <w:rPr>
          <w:noProof/>
        </w:rPr>
        <w:t>14</w:t>
      </w:r>
      <w:r w:rsidR="000A2D84" w:rsidRPr="00422096">
        <w:t xml:space="preserve"> )</w:t>
      </w:r>
      <w:r w:rsidR="000A2D84">
        <w:fldChar w:fldCharType="end"/>
      </w:r>
      <w:r>
        <w:t xml:space="preserve"> sera de 26.9mV/dB. Ce qui veut dire que pour une augmentation de 1dB, la tension </w:t>
      </w:r>
      <w:r w:rsidR="000A2D84">
        <w:t>de sortie augmentera de 26.9mV.</w:t>
      </w:r>
    </w:p>
    <w:p w14:paraId="1C2361D0" w14:textId="77777777" w:rsidR="009F702A" w:rsidRDefault="009F702A" w:rsidP="00E624FA"/>
    <w:p w14:paraId="4305C6FB" w14:textId="77777777" w:rsidR="00813F24" w:rsidRDefault="00813F24" w:rsidP="009F702A">
      <w:pPr>
        <w:jc w:val="center"/>
      </w:pPr>
      <w:r>
        <w:rPr>
          <w:noProof/>
        </w:rPr>
        <w:drawing>
          <wp:inline distT="0" distB="0" distL="0" distR="0" wp14:anchorId="0B73C0D2" wp14:editId="7152E396">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27700" cy="1047750"/>
                    </a:xfrm>
                    <a:prstGeom prst="rect">
                      <a:avLst/>
                    </a:prstGeom>
                  </pic:spPr>
                </pic:pic>
              </a:graphicData>
            </a:graphic>
          </wp:inline>
        </w:drawing>
      </w:r>
    </w:p>
    <w:p w14:paraId="69D0BF20" w14:textId="01D249F3" w:rsidR="00955107" w:rsidRDefault="00813F24" w:rsidP="009F702A">
      <w:pPr>
        <w:pStyle w:val="Lgende"/>
        <w:spacing w:after="0"/>
        <w:jc w:val="center"/>
      </w:pPr>
      <w:bookmarkStart w:id="115" w:name="_Toc16504778"/>
      <w:r>
        <w:t xml:space="preserve">Figure </w:t>
      </w:r>
      <w:fldSimple w:instr=" SEQ Figure \* ARABIC ">
        <w:r w:rsidR="001E5FBB">
          <w:rPr>
            <w:noProof/>
          </w:rPr>
          <w:t>36</w:t>
        </w:r>
      </w:fldSimple>
      <w:r>
        <w:t xml:space="preserve"> : LT5537 à 400MHz</w:t>
      </w:r>
      <w:bookmarkEnd w:id="115"/>
    </w:p>
    <w:p w14:paraId="4B04A262" w14:textId="2DEFF683" w:rsidR="00955107" w:rsidRPr="00955107" w:rsidRDefault="00955107" w:rsidP="009F702A">
      <w:pPr>
        <w:pStyle w:val="Lgende"/>
        <w:spacing w:after="0"/>
        <w:jc w:val="center"/>
      </w:pPr>
      <w:proofErr w:type="gramStart"/>
      <w:r w:rsidRPr="00955107">
        <w:t>Source:</w:t>
      </w:r>
      <w:proofErr w:type="gramEnd"/>
      <w:r w:rsidRPr="00955107">
        <w:t xml:space="preserve"> Datasheet LT5537</w:t>
      </w:r>
    </w:p>
    <w:p w14:paraId="5CC06565" w14:textId="40DED0C7" w:rsidR="00813F24" w:rsidRDefault="00813F24" w:rsidP="00E624FA"/>
    <w:p w14:paraId="43193E56" w14:textId="74ED8577" w:rsidR="00625920" w:rsidRDefault="00813F24" w:rsidP="00E624FA">
      <w:r>
        <w:t>La figure ci-dessus montre le LT5537 fonctionnant à 400MHz. La sensibilité</w:t>
      </w:r>
      <w:r w:rsidR="00625920">
        <w:t xml:space="preserve"> S</w:t>
      </w:r>
      <w:r>
        <w:t xml:space="preserve"> du détecteur est donc de -75.3 dBm et l</w:t>
      </w:r>
      <w:r w:rsidR="00625920">
        <w:t>’interception I, donc lorsque la sortie est à</w:t>
      </w:r>
      <w:r>
        <w:t xml:space="preserve"> 0V </w:t>
      </w:r>
      <w:r w:rsidR="00625920">
        <w:t>se situe</w:t>
      </w:r>
      <w:r>
        <w:t xml:space="preserve"> à -91 dBm.</w:t>
      </w:r>
    </w:p>
    <w:p w14:paraId="57261220" w14:textId="77777777" w:rsidR="00625920" w:rsidRDefault="00625920" w:rsidP="00E624FA"/>
    <w:p w14:paraId="2EEC18BA" w14:textId="1DBEFDBF" w:rsidR="00813F24" w:rsidRDefault="00813F24" w:rsidP="00E624FA">
      <w:r>
        <w:t xml:space="preserve"> Avec ces deux informations, il est possible d’en déduire la tension DC que ce chip aura en sortie même lorsqu’il ne capte aucun signal grâce à l’équation suivante : </w:t>
      </w:r>
    </w:p>
    <w:p w14:paraId="4481BD08" w14:textId="4D6B58F7" w:rsidR="00813F24" w:rsidRDefault="00813F24" w:rsidP="00E624FA"/>
    <w:p w14:paraId="2A40E4DB" w14:textId="2AB64467" w:rsidR="00813F24" w:rsidRDefault="00813F24" w:rsidP="00E624FA">
      <w:pPr>
        <w:pStyle w:val="Lgende"/>
      </w:pPr>
      <w:r>
        <w:tab/>
      </w:r>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tab/>
        <w:t xml:space="preserve">( </w:t>
      </w:r>
      <w:fldSimple w:instr=" SEQ ( \* ARABIC ">
        <w:r w:rsidR="007A0A3D">
          <w:rPr>
            <w:noProof/>
          </w:rPr>
          <w:t>15</w:t>
        </w:r>
      </w:fldSimple>
      <w:r w:rsidR="00625920">
        <w:t xml:space="preserve"> )</w:t>
      </w:r>
    </w:p>
    <w:p w14:paraId="4618F2AE" w14:textId="1A87DEE4" w:rsidR="00625920" w:rsidRDefault="00625920" w:rsidP="00E624FA">
      <w:r>
        <w:t>Avec</w:t>
      </w:r>
      <w:r w:rsidR="00813F24">
        <w:t xml:space="preserve"> à la pente calculée précédemment,</w:t>
      </w:r>
      <w:r>
        <w:t xml:space="preserve"> soit 26.9mV,</w:t>
      </w:r>
      <w:r w:rsidR="00813F24">
        <w:t xml:space="preserve"> il est possible de </w:t>
      </w:r>
      <w:r>
        <w:t>trouver cette tension de sortie minimum.</w:t>
      </w:r>
    </w:p>
    <w:p w14:paraId="697EA07A" w14:textId="77777777" w:rsidR="00FD06E7" w:rsidRDefault="00FD06E7" w:rsidP="00E624FA"/>
    <w:p w14:paraId="0D2BD6A6" w14:textId="070C4539" w:rsidR="00813F24" w:rsidRDefault="00625920" w:rsidP="00E624FA">
      <w:r>
        <w:t xml:space="preserve">Le résultat sera de 432mV. Ce qui veut dire qu’à la sortie du détecteur, un 1 logique sera perçu à partir d’environ 0.5V voir 0.6V pour garder une marge. </w:t>
      </w:r>
    </w:p>
    <w:p w14:paraId="5A7CDEE1" w14:textId="6AD07DD7" w:rsidR="00F10FED" w:rsidRDefault="00F10FED" w:rsidP="00E624FA"/>
    <w:p w14:paraId="02CEFE66" w14:textId="1234EE73" w:rsidR="00A968A5" w:rsidRDefault="00A968A5" w:rsidP="00E624FA">
      <w:pPr>
        <w:pStyle w:val="Titre4"/>
      </w:pPr>
      <w:bookmarkStart w:id="116" w:name="_Toc16504697"/>
      <w:r>
        <w:lastRenderedPageBreak/>
        <w:t>Schéma</w:t>
      </w:r>
      <w:bookmarkEnd w:id="116"/>
    </w:p>
    <w:p w14:paraId="6E989C64" w14:textId="4C849014" w:rsidR="00A968A5" w:rsidRDefault="00A968A5" w:rsidP="00E624FA"/>
    <w:p w14:paraId="19D6B44D" w14:textId="086E8E9F" w:rsidR="008A4F52" w:rsidRPr="00B102B7" w:rsidRDefault="00A968A5" w:rsidP="00E624FA">
      <w:r>
        <w:t xml:space="preserve">Le lt5537 du côté </w:t>
      </w:r>
      <w:r w:rsidR="0062633C">
        <w:t>LPDA est donné ci-dessous :</w:t>
      </w:r>
    </w:p>
    <w:p w14:paraId="4AADEF5B" w14:textId="77777777" w:rsidR="00FD06E7" w:rsidRDefault="008A4F52" w:rsidP="009F702A">
      <w:pPr>
        <w:jc w:val="center"/>
      </w:pPr>
      <w:r w:rsidRPr="00B102B7">
        <w:rPr>
          <w:noProof/>
        </w:rPr>
        <w:drawing>
          <wp:inline distT="0" distB="0" distL="0" distR="0" wp14:anchorId="52094887" wp14:editId="28BDE03E">
            <wp:extent cx="3792772" cy="2210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53475" cy="2245391"/>
                    </a:xfrm>
                    <a:prstGeom prst="rect">
                      <a:avLst/>
                    </a:prstGeom>
                  </pic:spPr>
                </pic:pic>
              </a:graphicData>
            </a:graphic>
          </wp:inline>
        </w:drawing>
      </w:r>
    </w:p>
    <w:p w14:paraId="63E6C0F9" w14:textId="7EF93439" w:rsidR="0062633C" w:rsidRDefault="00F54B74" w:rsidP="009F702A">
      <w:pPr>
        <w:pStyle w:val="Lgende"/>
        <w:jc w:val="center"/>
      </w:pPr>
      <w:bookmarkStart w:id="117" w:name="_Toc16504779"/>
      <w:r>
        <w:t xml:space="preserve">Figure </w:t>
      </w:r>
      <w:fldSimple w:instr=" SEQ Figure \* ARABIC ">
        <w:r w:rsidR="001E5FBB">
          <w:rPr>
            <w:noProof/>
          </w:rPr>
          <w:t>37</w:t>
        </w:r>
      </w:fldSimple>
      <w:proofErr w:type="gramStart"/>
      <w:r>
        <w:t xml:space="preserve"> :</w:t>
      </w:r>
      <w:r w:rsidR="00955107">
        <w:t>schéma</w:t>
      </w:r>
      <w:proofErr w:type="gramEnd"/>
      <w:r w:rsidR="00955107">
        <w:t xml:space="preserve"> du</w:t>
      </w:r>
      <w:r>
        <w:t xml:space="preserve"> LT5537</w:t>
      </w:r>
      <w:bookmarkEnd w:id="117"/>
    </w:p>
    <w:p w14:paraId="2D27EBA1" w14:textId="77777777" w:rsidR="0062633C" w:rsidRDefault="0062633C" w:rsidP="00E624FA">
      <w:r>
        <w:t xml:space="preserve">Le </w:t>
      </w:r>
      <w:proofErr w:type="spellStart"/>
      <w:r>
        <w:t>balun</w:t>
      </w:r>
      <w:proofErr w:type="spellEnd"/>
      <w:r>
        <w:t xml:space="preserve"> étant un </w:t>
      </w:r>
      <w:proofErr w:type="spellStart"/>
      <w:r>
        <w:t>balun</w:t>
      </w:r>
      <w:proofErr w:type="spellEnd"/>
      <w:r>
        <w:t xml:space="preserve"> </w:t>
      </w:r>
      <w:proofErr w:type="gramStart"/>
      <w:r>
        <w:t>1:</w:t>
      </w:r>
      <w:proofErr w:type="gramEnd"/>
      <w:r>
        <w:t xml:space="preserve">1, la valeur de la R7 sera de 50Ohms. Les condensateurs C8, C9 auront la même valeur que proposé dans </w:t>
      </w:r>
      <w:proofErr w:type="gramStart"/>
      <w:r>
        <w:t>le datasheet</w:t>
      </w:r>
      <w:proofErr w:type="gramEnd"/>
      <w:r>
        <w:t>, soit 100pF.</w:t>
      </w:r>
    </w:p>
    <w:p w14:paraId="391B35EC" w14:textId="36992B89" w:rsidR="0062633C" w:rsidRPr="00B102B7" w:rsidRDefault="0062633C" w:rsidP="00E624FA">
      <w:r>
        <w:t xml:space="preserve">  </w:t>
      </w:r>
    </w:p>
    <w:p w14:paraId="1242DB16" w14:textId="247F980E" w:rsidR="00625920" w:rsidRDefault="0062633C" w:rsidP="00E624FA">
      <w:r>
        <w:t>Le condensateur C5 est utilisé pour baiss</w:t>
      </w:r>
      <w:r w:rsidR="00F54B74">
        <w:t>er</w:t>
      </w:r>
      <w:r>
        <w:t xml:space="preserve"> la fréquence minimum d’entrée. Il sera laissé </w:t>
      </w:r>
      <w:proofErr w:type="spellStart"/>
      <w:r w:rsidR="00D55A3B">
        <w:t>vide</w:t>
      </w:r>
      <w:proofErr w:type="spellEnd"/>
      <w:r>
        <w:t xml:space="preserve"> pour le moment.</w:t>
      </w:r>
    </w:p>
    <w:p w14:paraId="56F60FE9" w14:textId="5D240CD2" w:rsidR="0062633C" w:rsidRDefault="0062633C" w:rsidP="00E624FA"/>
    <w:p w14:paraId="0AC79142" w14:textId="6D5D01C0" w:rsidR="00F54B74" w:rsidRDefault="0062633C" w:rsidP="00E624FA">
      <w:r>
        <w:t xml:space="preserve">Le ENBL permet d’activer ou non le chip et sera connecté sur une sortie d’un </w:t>
      </w:r>
      <w:r w:rsidR="00F54B74">
        <w:t>microcontrôleur</w:t>
      </w:r>
      <w:r>
        <w:t>.</w:t>
      </w:r>
    </w:p>
    <w:p w14:paraId="24190A4E" w14:textId="77777777" w:rsidR="00FD06E7" w:rsidRDefault="00FD06E7" w:rsidP="00E624FA"/>
    <w:p w14:paraId="60B220B4" w14:textId="4C749798" w:rsidR="00955107" w:rsidRPr="00B102B7" w:rsidRDefault="00F54B74" w:rsidP="00E624FA">
      <w:r>
        <w:t xml:space="preserve">Pour la LOOP, </w:t>
      </w:r>
      <w:proofErr w:type="spellStart"/>
      <w:r>
        <w:t>balun</w:t>
      </w:r>
      <w:proofErr w:type="spellEnd"/>
      <w:r>
        <w:t xml:space="preserve"> </w:t>
      </w:r>
      <w:proofErr w:type="gramStart"/>
      <w:r>
        <w:t>1:</w:t>
      </w:r>
      <w:proofErr w:type="gramEnd"/>
      <w:r>
        <w:t>2 est utilisé. La résistance R7 sera donc des 100Ohms et les deux condensateurs C8, C9 auront la même valeur que précédemment.</w:t>
      </w:r>
    </w:p>
    <w:p w14:paraId="49C9F7E7" w14:textId="23264B1B" w:rsidR="0081751A" w:rsidRDefault="00091D71" w:rsidP="00E624FA">
      <w:pPr>
        <w:pStyle w:val="Titre3"/>
      </w:pPr>
      <w:bookmarkStart w:id="118" w:name="_Ref14945580"/>
      <w:bookmarkStart w:id="119" w:name="_Ref14945586"/>
      <w:bookmarkStart w:id="120" w:name="_Toc16504698"/>
      <w:r>
        <w:t>Signal digital</w:t>
      </w:r>
      <w:bookmarkEnd w:id="118"/>
      <w:bookmarkEnd w:id="119"/>
      <w:bookmarkEnd w:id="120"/>
    </w:p>
    <w:p w14:paraId="68B0F28D" w14:textId="49332BAF" w:rsidR="00091D71" w:rsidRPr="00091D71" w:rsidRDefault="00091D71" w:rsidP="00E624FA"/>
    <w:p w14:paraId="4B1FB51C" w14:textId="0010D31D" w:rsidR="00091D71" w:rsidRDefault="00625920" w:rsidP="00E624FA">
      <w:r>
        <w:t xml:space="preserve">Le circuit ci-dessous va permettre de pouvoir convertir la sortie du LT5537 qui peut varier de 500mV à quelques volts </w:t>
      </w:r>
      <w:r w:rsidR="001A0755">
        <w:t xml:space="preserve">suivant la puissance du signal reçu </w:t>
      </w:r>
      <w:r>
        <w:t>en un signal 0-3.3V qui pourra être lu par un microcontrôleur.</w:t>
      </w:r>
    </w:p>
    <w:p w14:paraId="207FAAFF" w14:textId="308F3625" w:rsidR="00B74CF4" w:rsidRDefault="00B74CF4" w:rsidP="00E624FA"/>
    <w:p w14:paraId="011CF0DA" w14:textId="538AD073" w:rsidR="00B74CF4" w:rsidRDefault="00B74CF4" w:rsidP="00E624FA">
      <w:r>
        <w:t xml:space="preserve">C’est avec ce signal que </w:t>
      </w:r>
      <w:proofErr w:type="spellStart"/>
      <w:r>
        <w:t>l’id</w:t>
      </w:r>
      <w:proofErr w:type="spellEnd"/>
      <w:r>
        <w:t xml:space="preserve"> de chaque </w:t>
      </w:r>
      <w:proofErr w:type="spellStart"/>
      <w:r>
        <w:t>SensorBall</w:t>
      </w:r>
      <w:proofErr w:type="spellEnd"/>
      <w:r>
        <w:t xml:space="preserve"> pourra être décodée.</w:t>
      </w:r>
    </w:p>
    <w:p w14:paraId="3BEC9168" w14:textId="194ACA97" w:rsidR="00091D71" w:rsidRDefault="00091D71" w:rsidP="00E624FA"/>
    <w:p w14:paraId="3F80C321" w14:textId="5BA360AE" w:rsidR="00091D71" w:rsidRDefault="00D55A3B" w:rsidP="009F702A">
      <w:pPr>
        <w:jc w:val="center"/>
      </w:pPr>
      <w:r>
        <w:rPr>
          <w:noProof/>
        </w:rPr>
        <w:lastRenderedPageBreak/>
        <w:drawing>
          <wp:inline distT="0" distB="0" distL="0" distR="0" wp14:anchorId="25C0E46E" wp14:editId="7408150B">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6425" cy="3162300"/>
                    </a:xfrm>
                    <a:prstGeom prst="rect">
                      <a:avLst/>
                    </a:prstGeom>
                  </pic:spPr>
                </pic:pic>
              </a:graphicData>
            </a:graphic>
          </wp:inline>
        </w:drawing>
      </w:r>
    </w:p>
    <w:p w14:paraId="654ABC79" w14:textId="5C0618A9" w:rsidR="00091D71" w:rsidRDefault="00091D71" w:rsidP="009F702A">
      <w:pPr>
        <w:pStyle w:val="Lgende"/>
        <w:jc w:val="center"/>
      </w:pPr>
      <w:bookmarkStart w:id="121" w:name="_Toc16504780"/>
      <w:r>
        <w:t xml:space="preserve">Figure </w:t>
      </w:r>
      <w:fldSimple w:instr=" SEQ Figure \* ARABIC ">
        <w:r w:rsidR="001E5FBB">
          <w:rPr>
            <w:noProof/>
          </w:rPr>
          <w:t>38</w:t>
        </w:r>
      </w:fldSimple>
      <w:r>
        <w:t xml:space="preserve"> : </w:t>
      </w:r>
      <w:r w:rsidR="007F12E2">
        <w:t>réception</w:t>
      </w:r>
      <w:r>
        <w:t xml:space="preserve"> du signal sous forme digitale</w:t>
      </w:r>
      <w:bookmarkEnd w:id="121"/>
    </w:p>
    <w:p w14:paraId="6C53A868" w14:textId="4E34E41E" w:rsidR="0098161D" w:rsidRDefault="0098161D" w:rsidP="00E624FA"/>
    <w:p w14:paraId="4FEE4FAC" w14:textId="02D4AE5E" w:rsidR="00813F24" w:rsidRDefault="00813F24" w:rsidP="00E624FA"/>
    <w:p w14:paraId="3432071E" w14:textId="460A11FB" w:rsidR="00813F24" w:rsidRDefault="007F12E2" w:rsidP="00E624FA">
      <w:r>
        <w:t>Le 1</w:t>
      </w:r>
      <w:r w:rsidRPr="007F12E2">
        <w:rPr>
          <w:vertAlign w:val="superscript"/>
        </w:rPr>
        <w:t>er</w:t>
      </w:r>
      <w:r>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0B6094F7" w14:textId="3D478D21" w:rsidR="007F12E2" w:rsidRDefault="00D92E6A" w:rsidP="00E624FA">
      <w:r>
        <w:t>Il est prévu d’appliquer un gain de 2 pour avoir tension un peu plus grande et être plus précis dans la suite du circuit.</w:t>
      </w:r>
    </w:p>
    <w:p w14:paraId="7CFE0D11" w14:textId="6C83E44A" w:rsidR="00D92E6A" w:rsidRDefault="00D92E6A" w:rsidP="00E624FA">
      <w:r>
        <w:t xml:space="preserve">L’équation suivante permet de trouver les valeurs des résistances pour un gain de 2 : </w:t>
      </w:r>
    </w:p>
    <w:p w14:paraId="1AD9DB6D" w14:textId="77777777" w:rsidR="00D92E6A" w:rsidRPr="00813F24" w:rsidRDefault="00D92E6A" w:rsidP="00E624FA"/>
    <w:p w14:paraId="37A9F707" w14:textId="1AA0CD6F" w:rsidR="007F12E2" w:rsidRDefault="007F12E2" w:rsidP="00E624FA">
      <w:pPr>
        <w:pStyle w:val="Lgende"/>
      </w:pPr>
      <w:r>
        <w:tab/>
      </w:r>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t>)</w:t>
      </w:r>
      <w:r>
        <w:tab/>
        <w:t xml:space="preserve">( </w:t>
      </w:r>
      <w:fldSimple w:instr=" SEQ ( \* ARABIC ">
        <w:r w:rsidR="007A0A3D">
          <w:rPr>
            <w:noProof/>
          </w:rPr>
          <w:t>16</w:t>
        </w:r>
      </w:fldSimple>
      <w:r>
        <w:t xml:space="preserve"> )</w:t>
      </w:r>
    </w:p>
    <w:p w14:paraId="48A1114D" w14:textId="77777777" w:rsidR="00B74CF4" w:rsidRPr="00B74CF4" w:rsidRDefault="00B74CF4" w:rsidP="00E624FA"/>
    <w:p w14:paraId="0613D74F" w14:textId="449249B3" w:rsidR="00D92E6A" w:rsidRPr="00367110" w:rsidRDefault="00D92E6A" w:rsidP="00E624FA">
      <w:r>
        <w:t>Si le R1 est à</w:t>
      </w:r>
      <w:r w:rsidR="00B74CF4">
        <w:t xml:space="preserve"> 10kOhms, la résistance R2 devra elle aussi être de 10kOhms pour un gain de 2.</w:t>
      </w:r>
    </w:p>
    <w:p w14:paraId="701DE2F2" w14:textId="2ECC11FB" w:rsidR="00B74CF4" w:rsidRDefault="00B74CF4" w:rsidP="00E624FA">
      <w:r>
        <w:br w:type="page"/>
      </w:r>
    </w:p>
    <w:p w14:paraId="65DAA43C" w14:textId="3CE18B8D" w:rsidR="00091D71" w:rsidRDefault="00B74CF4" w:rsidP="00E624FA">
      <w:r>
        <w:lastRenderedPageBreak/>
        <w:t>Le 2</w:t>
      </w:r>
      <w:r w:rsidRPr="00B74CF4">
        <w:rPr>
          <w:vertAlign w:val="superscript"/>
        </w:rPr>
        <w:t>ème</w:t>
      </w:r>
      <w:r>
        <w:t xml:space="preserve"> amplificateur fonctionne en comparateur. (Il est aussi prévu pour fonctionner en trigger de Schmidt). </w:t>
      </w:r>
    </w:p>
    <w:p w14:paraId="33B372CB" w14:textId="178C18A5" w:rsidR="00B74CF4" w:rsidRDefault="00B74CF4" w:rsidP="00E624FA">
      <w:r>
        <w:t>Il est utilisé pour pouvoir supprimer le bruit lors d’un 0 logique car l’antenne pourra être perturbée par d’autres signaux ou si le premier amplificateur n’est pas utilisé, de pouvoir supprimer la tension DC dont il est question plus haut.</w:t>
      </w:r>
    </w:p>
    <w:p w14:paraId="749A3201" w14:textId="5FE1406B" w:rsidR="00B74CF4" w:rsidRDefault="00B74CF4" w:rsidP="00E624FA">
      <w:r>
        <w:t>Il permet aussi de fixer le niveau logique 1 à la tension d’alimentation pour qu’elle soit reconnaissable par un microcontrôleur.</w:t>
      </w:r>
    </w:p>
    <w:p w14:paraId="5F711FB6" w14:textId="77777777" w:rsidR="00272B96" w:rsidRDefault="00272B96" w:rsidP="00E624FA"/>
    <w:p w14:paraId="37A40C1A" w14:textId="77777777" w:rsidR="00B74CF4" w:rsidRDefault="00B74CF4" w:rsidP="00E624FA"/>
    <w:p w14:paraId="04628345" w14:textId="2AD1A9D1" w:rsidR="00367110" w:rsidRDefault="00226FFB" w:rsidP="009F702A">
      <w:pPr>
        <w:jc w:val="center"/>
      </w:pPr>
      <w:r>
        <w:rPr>
          <w:noProof/>
        </w:rPr>
        <w:drawing>
          <wp:inline distT="0" distB="0" distL="0" distR="0" wp14:anchorId="486C811B" wp14:editId="05A1BBE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6500" cy="2743200"/>
                    </a:xfrm>
                    <a:prstGeom prst="rect">
                      <a:avLst/>
                    </a:prstGeom>
                  </pic:spPr>
                </pic:pic>
              </a:graphicData>
            </a:graphic>
          </wp:inline>
        </w:drawing>
      </w:r>
    </w:p>
    <w:p w14:paraId="65C7DE70" w14:textId="76C72772" w:rsidR="00367110" w:rsidRPr="00226FFB" w:rsidRDefault="00367110" w:rsidP="009F702A">
      <w:pPr>
        <w:jc w:val="center"/>
      </w:pPr>
    </w:p>
    <w:p w14:paraId="4EA5DB1A" w14:textId="77777777" w:rsidR="009F702A" w:rsidRDefault="00367110" w:rsidP="009F702A">
      <w:pPr>
        <w:pStyle w:val="Lgende"/>
        <w:spacing w:after="0"/>
        <w:jc w:val="center"/>
      </w:pPr>
      <w:bookmarkStart w:id="122" w:name="_Toc16504781"/>
      <w:r>
        <w:t xml:space="preserve">Figure </w:t>
      </w:r>
      <w:fldSimple w:instr=" SEQ Figure \* ARABIC ">
        <w:r w:rsidR="001E5FBB">
          <w:rPr>
            <w:noProof/>
          </w:rPr>
          <w:t>39</w:t>
        </w:r>
      </w:fldSimple>
      <w:r>
        <w:t xml:space="preserve"> : schéma comparateur datasheet</w:t>
      </w:r>
      <w:r w:rsidR="00D55A3B">
        <w:t xml:space="preserve"> LMV331</w:t>
      </w:r>
      <w:bookmarkEnd w:id="122"/>
    </w:p>
    <w:p w14:paraId="137CC5EF" w14:textId="4CF390A9" w:rsidR="009F702A" w:rsidRPr="009F702A" w:rsidRDefault="009F702A" w:rsidP="009F702A">
      <w:pPr>
        <w:pStyle w:val="Lgende"/>
        <w:spacing w:after="0"/>
        <w:jc w:val="center"/>
      </w:pPr>
      <w:r>
        <w:t xml:space="preserve"> Source : Datasheet LMV331</w:t>
      </w:r>
    </w:p>
    <w:p w14:paraId="02A919B4" w14:textId="3EF12CF5" w:rsidR="00226FFB" w:rsidRDefault="00226FFB" w:rsidP="00E624FA"/>
    <w:p w14:paraId="5B268D0A" w14:textId="77777777" w:rsidR="00226FFB" w:rsidRDefault="00226FFB" w:rsidP="00E624FA"/>
    <w:p w14:paraId="0EF3B2EE" w14:textId="339C65FC" w:rsidR="000F0D92" w:rsidRDefault="000F0D92" w:rsidP="00E624FA">
      <w:r>
        <w:t xml:space="preserve">Avec </w:t>
      </w:r>
      <w:proofErr w:type="gramStart"/>
      <w:r>
        <w:t>un tension</w:t>
      </w:r>
      <w:proofErr w:type="gramEnd"/>
      <w:r>
        <w:t xml:space="preserve"> </w:t>
      </w:r>
      <w:proofErr w:type="spellStart"/>
      <w:r>
        <w:t>Vref</w:t>
      </w:r>
      <w:proofErr w:type="spellEnd"/>
      <w:r>
        <w:t xml:space="preserve"> qui veut être de 0.6V, pour garder une certaine marge sur les 0.432V calculés au point </w:t>
      </w:r>
      <w:r>
        <w:fldChar w:fldCharType="begin"/>
      </w:r>
      <w:r>
        <w:instrText xml:space="preserve"> REF _Ref14157643 \r \h </w:instrText>
      </w:r>
      <w:r>
        <w:fldChar w:fldCharType="separate"/>
      </w:r>
      <w:r>
        <w:t>2.4.2.3</w:t>
      </w:r>
      <w:r>
        <w:fldChar w:fldCharType="end"/>
      </w:r>
      <w:r>
        <w:t xml:space="preserve"> et une résistance R5 choisie de 1</w:t>
      </w:r>
      <w:r w:rsidR="00D55A3B">
        <w:t>5</w:t>
      </w:r>
      <w:r>
        <w:t xml:space="preserve">0KOhms, il est possible de trouver la résistance R6 avec un pont diviseur : </w:t>
      </w:r>
    </w:p>
    <w:p w14:paraId="23B90A88" w14:textId="77777777" w:rsidR="000F0D92" w:rsidRDefault="000F0D92" w:rsidP="00E624FA"/>
    <w:p w14:paraId="3EEEE946" w14:textId="7A3D49FD" w:rsidR="00226FFB" w:rsidRDefault="000F0D92" w:rsidP="00E624FA">
      <w:pPr>
        <w:pStyle w:val="Lgende"/>
      </w:pPr>
      <w:r>
        <w:tab/>
      </w:r>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D55A3B">
        <w:t xml:space="preserve"> </w:t>
      </w:r>
      <w:r w:rsidR="00D55A3B" w:rsidRPr="00D55A3B">
        <w:tab/>
      </w:r>
      <w:r w:rsidR="00D55A3B">
        <w:t xml:space="preserve">( </w:t>
      </w:r>
      <w:fldSimple w:instr=" SEQ ( \* ARABIC ">
        <w:r w:rsidR="007A0A3D">
          <w:rPr>
            <w:noProof/>
          </w:rPr>
          <w:t>17</w:t>
        </w:r>
      </w:fldSimple>
      <w:r w:rsidR="00D55A3B">
        <w:t xml:space="preserve"> )</w:t>
      </w:r>
    </w:p>
    <w:p w14:paraId="5B071A80" w14:textId="50166EB4" w:rsidR="00272B96" w:rsidRDefault="00272B96" w:rsidP="00E624FA"/>
    <w:p w14:paraId="4B10017A" w14:textId="65C3A4DB" w:rsidR="00272B96" w:rsidRDefault="00272B96" w:rsidP="00E624FA">
      <w:r w:rsidRPr="00272B96">
        <w:t xml:space="preserve">Le résultat pour la R6 est </w:t>
      </w:r>
      <w:r w:rsidRPr="00272B96">
        <w:rPr>
          <w:rFonts w:cs="Arial"/>
          <w:color w:val="303030"/>
          <w:shd w:val="clear" w:color="auto" w:fill="FFFFFF"/>
        </w:rPr>
        <w:t>≈</w:t>
      </w:r>
      <w:r w:rsidRPr="00272B96">
        <w:t>560K.</w:t>
      </w:r>
    </w:p>
    <w:p w14:paraId="1D98550E" w14:textId="15F1C04A" w:rsidR="00272B96" w:rsidRDefault="00272B96" w:rsidP="00E624FA"/>
    <w:p w14:paraId="766AA508" w14:textId="3A90EFAB" w:rsidR="00272B96" w:rsidRPr="00272B96" w:rsidRDefault="00272B96" w:rsidP="00E624FA">
      <w:r>
        <w:t xml:space="preserve">Le signal de sortie sera ensuite directement envoyé sur </w:t>
      </w:r>
      <w:proofErr w:type="gramStart"/>
      <w:r>
        <w:t>une pin</w:t>
      </w:r>
      <w:proofErr w:type="gramEnd"/>
      <w:r>
        <w:t xml:space="preserve"> du microcontrôleur.</w:t>
      </w:r>
    </w:p>
    <w:p w14:paraId="4237EFA2" w14:textId="541EE44A" w:rsidR="00272B96" w:rsidRPr="00272B96" w:rsidRDefault="00272B96" w:rsidP="00E624FA">
      <w:r>
        <w:br w:type="page"/>
      </w:r>
    </w:p>
    <w:p w14:paraId="4F849024" w14:textId="542F4453" w:rsidR="00272B96" w:rsidRDefault="00272B96" w:rsidP="00E624FA">
      <w:pPr>
        <w:pStyle w:val="Titre3"/>
      </w:pPr>
      <w:bookmarkStart w:id="123" w:name="_Toc16504699"/>
      <w:r>
        <w:lastRenderedPageBreak/>
        <w:t>Boutons</w:t>
      </w:r>
      <w:bookmarkEnd w:id="123"/>
    </w:p>
    <w:p w14:paraId="18979138" w14:textId="1D7164F0" w:rsidR="00272B96" w:rsidRDefault="00272B96" w:rsidP="00E624FA">
      <w:pPr>
        <w:rPr>
          <w:lang w:val="de-CH"/>
        </w:rPr>
      </w:pPr>
    </w:p>
    <w:p w14:paraId="223A1B5D" w14:textId="3921BDE2" w:rsidR="00272B96" w:rsidRDefault="00272B96" w:rsidP="00E624FA">
      <w:r w:rsidRPr="00272B96">
        <w:t xml:space="preserve">Pour pouvoir </w:t>
      </w:r>
      <w:r>
        <w:t xml:space="preserve">faciliter l’utilisation de l’appareil qui sera surement avec des gants en montagne, des boutons Hard ont été placés sur le PCB. Ces boutons auront la même utilité que les boutons software sur l’écran LCD qui et sont expliqués plus en détail dans le point </w:t>
      </w:r>
      <w:r>
        <w:fldChar w:fldCharType="begin"/>
      </w:r>
      <w:r>
        <w:instrText xml:space="preserve"> PAGEREF _Ref14159811 \h </w:instrText>
      </w:r>
      <w:r>
        <w:fldChar w:fldCharType="separate"/>
      </w:r>
      <w:r>
        <w:rPr>
          <w:noProof/>
        </w:rPr>
        <w:t>3  Programmation</w:t>
      </w:r>
      <w:r>
        <w:fldChar w:fldCharType="end"/>
      </w:r>
      <w:r>
        <w:t>.</w:t>
      </w:r>
    </w:p>
    <w:p w14:paraId="5E7E6330" w14:textId="0DC4F7C5" w:rsidR="0040443D" w:rsidRDefault="0040443D" w:rsidP="00E624FA"/>
    <w:p w14:paraId="0B4E6907" w14:textId="77777777" w:rsidR="0040443D" w:rsidRDefault="0040443D" w:rsidP="009F702A">
      <w:pPr>
        <w:jc w:val="center"/>
      </w:pPr>
      <w:r>
        <w:rPr>
          <w:noProof/>
        </w:rPr>
        <w:drawing>
          <wp:inline distT="0" distB="0" distL="0" distR="0" wp14:anchorId="1A43C374" wp14:editId="57E6FCE5">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01000" cy="2148710"/>
                    </a:xfrm>
                    <a:prstGeom prst="rect">
                      <a:avLst/>
                    </a:prstGeom>
                  </pic:spPr>
                </pic:pic>
              </a:graphicData>
            </a:graphic>
          </wp:inline>
        </w:drawing>
      </w:r>
    </w:p>
    <w:p w14:paraId="5861F8E9" w14:textId="6CCF2B33" w:rsidR="0040443D" w:rsidRDefault="0040443D" w:rsidP="009F702A">
      <w:pPr>
        <w:pStyle w:val="Lgende"/>
        <w:jc w:val="center"/>
      </w:pPr>
      <w:bookmarkStart w:id="124" w:name="_Toc16504782"/>
      <w:r>
        <w:t xml:space="preserve">Figure </w:t>
      </w:r>
      <w:fldSimple w:instr=" SEQ Figure \* ARABIC ">
        <w:r w:rsidR="001E5FBB">
          <w:rPr>
            <w:noProof/>
          </w:rPr>
          <w:t>40</w:t>
        </w:r>
      </w:fldSimple>
      <w:r>
        <w:t xml:space="preserve"> : Boutons Hardware</w:t>
      </w:r>
      <w:bookmarkEnd w:id="124"/>
    </w:p>
    <w:p w14:paraId="48FA2846" w14:textId="77777777" w:rsidR="0040443D" w:rsidRPr="0040443D" w:rsidRDefault="0040443D" w:rsidP="00E624FA"/>
    <w:p w14:paraId="38290B68" w14:textId="2C9820D3" w:rsidR="0040443D" w:rsidRDefault="0040443D" w:rsidP="00E624FA">
      <w:r>
        <w:t>Les résistances de pull-up seront placées de manière software, ainsi que l’</w:t>
      </w:r>
      <w:proofErr w:type="spellStart"/>
      <w:r>
        <w:t>anti-rebond</w:t>
      </w:r>
      <w:proofErr w:type="spellEnd"/>
      <w:r>
        <w:t>.</w:t>
      </w:r>
    </w:p>
    <w:p w14:paraId="7D3A6D23" w14:textId="0C121C37" w:rsidR="00F10FED" w:rsidRDefault="00F10FED" w:rsidP="00E624FA"/>
    <w:p w14:paraId="362DD734" w14:textId="76AFA62C" w:rsidR="0040443D" w:rsidRPr="00F10FED" w:rsidRDefault="0040443D" w:rsidP="00E624FA">
      <w:pPr>
        <w:pStyle w:val="Titre3"/>
      </w:pPr>
      <w:bookmarkStart w:id="125" w:name="_Toc16504700"/>
      <w:r w:rsidRPr="00F10FED">
        <w:t xml:space="preserve">Connection à la </w:t>
      </w:r>
      <w:proofErr w:type="spellStart"/>
      <w:r w:rsidRPr="00F10FED">
        <w:t>board</w:t>
      </w:r>
      <w:proofErr w:type="spellEnd"/>
      <w:r w:rsidRPr="00F10FED">
        <w:t xml:space="preserve"> STM</w:t>
      </w:r>
      <w:bookmarkEnd w:id="125"/>
    </w:p>
    <w:p w14:paraId="362199CA" w14:textId="5FD51D5D" w:rsidR="0040443D" w:rsidRPr="00F10FED" w:rsidRDefault="0040443D" w:rsidP="00E624FA"/>
    <w:p w14:paraId="0DD462AA" w14:textId="68E87578" w:rsidR="0040443D" w:rsidRDefault="0040443D" w:rsidP="00E624FA">
      <w:r w:rsidRPr="0040443D">
        <w:t xml:space="preserve">La plaque </w:t>
      </w:r>
      <w:r>
        <w:t>STM32f possède de connecteur 2x32 pins sur le dos sur lequel, le circuit d’interface viendra se connecter.</w:t>
      </w:r>
    </w:p>
    <w:p w14:paraId="2A7104E8" w14:textId="32D4D577" w:rsidR="00F10FED" w:rsidRDefault="00F10FED" w:rsidP="00E624FA"/>
    <w:p w14:paraId="62DA71BE" w14:textId="377BE02D" w:rsidR="0040443D" w:rsidRDefault="0040443D" w:rsidP="00E624FA">
      <w:pPr>
        <w:pStyle w:val="Titre3"/>
      </w:pPr>
      <w:bookmarkStart w:id="126" w:name="_Toc16504701"/>
      <w:r>
        <w:t>Alimentation</w:t>
      </w:r>
      <w:bookmarkEnd w:id="126"/>
    </w:p>
    <w:p w14:paraId="74C5C191" w14:textId="1D8AFD77" w:rsidR="0040443D" w:rsidRDefault="0040443D" w:rsidP="00E624FA">
      <w:pPr>
        <w:rPr>
          <w:lang w:val="de-CH"/>
        </w:rPr>
      </w:pPr>
    </w:p>
    <w:p w14:paraId="782A833C" w14:textId="46F34EDE" w:rsidR="0040443D" w:rsidRDefault="0040443D" w:rsidP="00E624FA">
      <w:r w:rsidRPr="0040443D">
        <w:t xml:space="preserve">L’alimentation se fait via 4 piles </w:t>
      </w:r>
      <w:r>
        <w:t>AA car l’écran LCD consomme beaucoup de courant. C</w:t>
      </w:r>
      <w:r w:rsidR="00360172">
        <w:t>ela afin que le circuit rester allumé plus longtemps si la recherche des balles dure plus que prévu.</w:t>
      </w:r>
    </w:p>
    <w:p w14:paraId="2CCB35B7" w14:textId="4BA0CAB0" w:rsidR="00360172" w:rsidRDefault="00360172" w:rsidP="00E624FA"/>
    <w:p w14:paraId="7C31187A" w14:textId="77777777" w:rsidR="00360172" w:rsidRDefault="00360172" w:rsidP="009F702A">
      <w:pPr>
        <w:jc w:val="center"/>
      </w:pPr>
      <w:r>
        <w:rPr>
          <w:noProof/>
        </w:rPr>
        <w:drawing>
          <wp:inline distT="0" distB="0" distL="0" distR="0" wp14:anchorId="71AC4014" wp14:editId="6228BE11">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9444" cy="2014472"/>
                    </a:xfrm>
                    <a:prstGeom prst="rect">
                      <a:avLst/>
                    </a:prstGeom>
                  </pic:spPr>
                </pic:pic>
              </a:graphicData>
            </a:graphic>
          </wp:inline>
        </w:drawing>
      </w:r>
    </w:p>
    <w:p w14:paraId="728C9FD2" w14:textId="022C1D77" w:rsidR="00360172" w:rsidRDefault="00360172" w:rsidP="009F702A">
      <w:pPr>
        <w:pStyle w:val="Lgende"/>
        <w:jc w:val="center"/>
      </w:pPr>
      <w:bookmarkStart w:id="127" w:name="_Toc16504783"/>
      <w:r>
        <w:t xml:space="preserve">Figure </w:t>
      </w:r>
      <w:fldSimple w:instr=" SEQ Figure \* ARABIC ">
        <w:r w:rsidR="001E5FBB">
          <w:rPr>
            <w:noProof/>
          </w:rPr>
          <w:t>41</w:t>
        </w:r>
      </w:fldSimple>
      <w:r>
        <w:t xml:space="preserve"> : Alimentation 5V du circuit</w:t>
      </w:r>
      <w:bookmarkEnd w:id="127"/>
    </w:p>
    <w:p w14:paraId="67B92B57" w14:textId="77777777" w:rsidR="00360172" w:rsidRPr="00360172" w:rsidRDefault="00360172" w:rsidP="00E624FA"/>
    <w:p w14:paraId="6524A3DB" w14:textId="3C9DBBD8" w:rsidR="00360172" w:rsidRPr="00360172" w:rsidRDefault="00360172" w:rsidP="00E624FA">
      <w:r>
        <w:t>La diode D1 est utilisée pour éviter les inversions de courant lorsque l’utilisateur insert les piles à l’envers ce qui pourrait résulter par une destruction du matériel.</w:t>
      </w:r>
      <w:r w:rsidR="00F10FED">
        <w:t xml:space="preserve"> </w:t>
      </w:r>
    </w:p>
    <w:p w14:paraId="34D7D60F" w14:textId="342F79B9" w:rsidR="0040443D" w:rsidRPr="0040443D" w:rsidRDefault="0040443D" w:rsidP="00E624FA"/>
    <w:p w14:paraId="1C5D728B" w14:textId="28798807" w:rsidR="0040443D" w:rsidRPr="0040443D" w:rsidRDefault="001C448E" w:rsidP="00E624FA">
      <w:r>
        <w:t xml:space="preserve">Pour la partie 3V, il n’y a pas de schéma car la plaque STM32f fourni déjà un régulateur fonctionnant en 3V. </w:t>
      </w:r>
    </w:p>
    <w:p w14:paraId="42E75942" w14:textId="215112F3" w:rsidR="00281500" w:rsidRDefault="00281500" w:rsidP="00E624FA"/>
    <w:p w14:paraId="3E50A5A8" w14:textId="1FB494B7" w:rsidR="00C41BD9" w:rsidRDefault="00C41BD9" w:rsidP="00E624FA">
      <w:pPr>
        <w:pStyle w:val="Titre2"/>
      </w:pPr>
      <w:bookmarkStart w:id="128" w:name="_Toc16504702"/>
      <w:commentRangeStart w:id="129"/>
      <w:r w:rsidRPr="0040443D">
        <w:t>Test</w:t>
      </w:r>
      <w:r>
        <w:t xml:space="preserve"> est résultats </w:t>
      </w:r>
      <w:proofErr w:type="spellStart"/>
      <w:r>
        <w:t>Baluns</w:t>
      </w:r>
      <w:commentRangeEnd w:id="129"/>
      <w:proofErr w:type="spellEnd"/>
      <w:r w:rsidR="00FB6D41">
        <w:rPr>
          <w:rStyle w:val="Marquedecommentaire"/>
          <w:rFonts w:eastAsiaTheme="minorEastAsia" w:cs="Times New Roman"/>
        </w:rPr>
        <w:commentReference w:id="129"/>
      </w:r>
      <w:bookmarkEnd w:id="128"/>
    </w:p>
    <w:p w14:paraId="54E669A6" w14:textId="294D80B5" w:rsidR="009A5A2A" w:rsidRDefault="009A5A2A" w:rsidP="00E624FA"/>
    <w:p w14:paraId="1D4F6FA1" w14:textId="53330FB6" w:rsidR="009A5A2A" w:rsidRDefault="009A5A2A" w:rsidP="00E624FA">
      <w:r>
        <w:t xml:space="preserve">Cette partie test le bon fonctionnement des antennes avec leurs </w:t>
      </w:r>
      <w:proofErr w:type="spellStart"/>
      <w:r>
        <w:t>baluns</w:t>
      </w:r>
      <w:proofErr w:type="spellEnd"/>
      <w:r>
        <w:t xml:space="preserve"> et permet de vérifier si une adaptation doit être faite. </w:t>
      </w:r>
    </w:p>
    <w:p w14:paraId="6DB156F9" w14:textId="1A3AB560" w:rsidR="009A5A2A" w:rsidRDefault="009A5A2A" w:rsidP="00E624FA"/>
    <w:p w14:paraId="594CD58D" w14:textId="6AE6CE99" w:rsidR="009A5A2A" w:rsidRDefault="009A5A2A" w:rsidP="00E624FA">
      <w:pPr>
        <w:pStyle w:val="Titre3"/>
      </w:pPr>
      <w:bookmarkStart w:id="130" w:name="_Toc16504703"/>
      <w:r>
        <w:t xml:space="preserve">Test </w:t>
      </w:r>
      <w:proofErr w:type="spellStart"/>
      <w:r>
        <w:t>Balun</w:t>
      </w:r>
      <w:proofErr w:type="spellEnd"/>
      <w:r>
        <w:t xml:space="preserve"> </w:t>
      </w:r>
      <w:r w:rsidR="00CA4870">
        <w:t xml:space="preserve">de </w:t>
      </w:r>
      <w:proofErr w:type="spellStart"/>
      <w:r w:rsidR="00CA4870">
        <w:t>l’</w:t>
      </w:r>
      <w:r>
        <w:t>antenne</w:t>
      </w:r>
      <w:proofErr w:type="spellEnd"/>
      <w:r>
        <w:t xml:space="preserve"> LPDA</w:t>
      </w:r>
      <w:bookmarkEnd w:id="130"/>
    </w:p>
    <w:p w14:paraId="1B42DB3F" w14:textId="198986BB" w:rsidR="00617BEB" w:rsidRDefault="00617BEB" w:rsidP="00E624FA"/>
    <w:p w14:paraId="4C027C9D" w14:textId="7BC39FD8" w:rsidR="00617BEB" w:rsidRDefault="00617BEB" w:rsidP="00E624FA">
      <w:r>
        <w:t xml:space="preserve">Sur le digramme de Smith ci-dessous, L’impédance à la fréquence de travail est relativement près du centre du cercle. Cela montre qu’avec le </w:t>
      </w:r>
      <w:proofErr w:type="spellStart"/>
      <w:r>
        <w:t>balun</w:t>
      </w:r>
      <w:proofErr w:type="spellEnd"/>
      <w:r>
        <w:t xml:space="preserve">, l’antenne n’aura pas besoin d’être adaptée. </w:t>
      </w:r>
    </w:p>
    <w:p w14:paraId="1AD82AE4" w14:textId="7D128068" w:rsidR="00617BEB" w:rsidRDefault="00617BEB" w:rsidP="00E624FA"/>
    <w:p w14:paraId="49D5184E" w14:textId="11761BBD" w:rsidR="00617BEB" w:rsidRPr="00617BEB" w:rsidRDefault="00D424A8" w:rsidP="00E624FA">
      <w:pPr>
        <w:pStyle w:val="Titre3"/>
      </w:pPr>
      <w:bookmarkStart w:id="131" w:name="_Toc16504704"/>
      <w:r>
        <w:t>Diagramme de Smith</w:t>
      </w:r>
      <w:bookmarkEnd w:id="131"/>
    </w:p>
    <w:p w14:paraId="5A6CCE93" w14:textId="02F1D13D" w:rsidR="00955107" w:rsidRDefault="00955107" w:rsidP="00E624FA"/>
    <w:p w14:paraId="331F3CF3" w14:textId="57612FB9" w:rsidR="00617BEB" w:rsidRDefault="00617BEB" w:rsidP="009F702A">
      <w:pPr>
        <w:jc w:val="center"/>
      </w:pPr>
      <w:r w:rsidRPr="00617BEB">
        <w:rPr>
          <w:noProof/>
        </w:rPr>
        <w:drawing>
          <wp:inline distT="0" distB="0" distL="0" distR="0" wp14:anchorId="795D4375" wp14:editId="3015682E">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7">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7A5866A1" w14:textId="6FB5823D" w:rsidR="00CA4870" w:rsidRDefault="009A5A2A" w:rsidP="009F702A">
      <w:pPr>
        <w:pStyle w:val="Lgende"/>
        <w:jc w:val="center"/>
      </w:pPr>
      <w:bookmarkStart w:id="132" w:name="_Toc16504784"/>
      <w:r>
        <w:t xml:space="preserve">Figure </w:t>
      </w:r>
      <w:fldSimple w:instr=" SEQ Figure \* ARABIC ">
        <w:r w:rsidR="001E5FBB">
          <w:rPr>
            <w:noProof/>
          </w:rPr>
          <w:t>42</w:t>
        </w:r>
      </w:fldSimple>
      <w:r>
        <w:t xml:space="preserve"> : </w:t>
      </w:r>
      <w:r w:rsidR="00D424A8">
        <w:t xml:space="preserve">Diagramme de Smith de </w:t>
      </w:r>
      <w:r w:rsidR="00617BEB">
        <w:t>l’</w:t>
      </w:r>
      <w:r>
        <w:t>antenne LPDA</w:t>
      </w:r>
      <w:r w:rsidR="00D424A8">
        <w:t xml:space="preserve"> avec </w:t>
      </w:r>
      <w:proofErr w:type="spellStart"/>
      <w:r w:rsidR="00D424A8">
        <w:t>balun</w:t>
      </w:r>
      <w:bookmarkEnd w:id="132"/>
      <w:proofErr w:type="spellEnd"/>
    </w:p>
    <w:p w14:paraId="47B9AB36" w14:textId="735BAE31" w:rsidR="00617BEB" w:rsidRDefault="00617BEB" w:rsidP="00E624FA">
      <w:r>
        <w:br w:type="page"/>
      </w:r>
    </w:p>
    <w:p w14:paraId="610968D7" w14:textId="20144B90" w:rsidR="00D424A8" w:rsidRPr="00617BEB" w:rsidRDefault="00D424A8" w:rsidP="00E624FA">
      <w:pPr>
        <w:pStyle w:val="Titre4"/>
      </w:pPr>
      <w:bookmarkStart w:id="133" w:name="_Toc16504705"/>
      <w:r>
        <w:lastRenderedPageBreak/>
        <w:t>Diagramme de Réflexion</w:t>
      </w:r>
      <w:bookmarkEnd w:id="133"/>
    </w:p>
    <w:p w14:paraId="1F367714" w14:textId="77777777" w:rsidR="00D424A8" w:rsidRDefault="00D424A8" w:rsidP="00E624FA"/>
    <w:p w14:paraId="08E7278B" w14:textId="77777777" w:rsidR="00617BEB" w:rsidRDefault="00617BEB" w:rsidP="00E624FA">
      <w:r>
        <w:t>Sur le digramme de réflexion ci-dessous, la valeur la plus basse est 434Mhz ce qui correspond Parfaitement aux attentes.</w:t>
      </w:r>
    </w:p>
    <w:p w14:paraId="4DEA865E" w14:textId="740CF459" w:rsidR="00617BEB" w:rsidRPr="00617BEB" w:rsidRDefault="00617BEB" w:rsidP="00E624FA">
      <w:r>
        <w:t>Avec une valeur de -20dB, la puissance transmise est de 90% de la puissance totale, ce qui fait que l’antenne fonctionnera très bien.</w:t>
      </w:r>
    </w:p>
    <w:p w14:paraId="31C9CF36" w14:textId="3C2063A3" w:rsidR="00617BEB" w:rsidRDefault="00617BEB" w:rsidP="00E624FA">
      <w:pPr>
        <w:rPr>
          <w:noProof/>
        </w:rPr>
      </w:pPr>
    </w:p>
    <w:p w14:paraId="47A0D69C" w14:textId="77777777" w:rsidR="00D424A8" w:rsidRDefault="00617BEB" w:rsidP="009F702A">
      <w:pPr>
        <w:jc w:val="center"/>
      </w:pPr>
      <w:r w:rsidRPr="00617BEB">
        <w:rPr>
          <w:noProof/>
        </w:rPr>
        <w:drawing>
          <wp:inline distT="0" distB="0" distL="0" distR="0" wp14:anchorId="1D424563" wp14:editId="78C998C6">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8">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4EF158B4" w14:textId="63D90EAC" w:rsidR="00617BEB" w:rsidRDefault="00D424A8" w:rsidP="009F702A">
      <w:pPr>
        <w:pStyle w:val="Lgende"/>
        <w:jc w:val="center"/>
      </w:pPr>
      <w:bookmarkStart w:id="134" w:name="_Toc16504785"/>
      <w:r>
        <w:t xml:space="preserve">Figure </w:t>
      </w:r>
      <w:fldSimple w:instr=" SEQ Figure \* ARABIC ">
        <w:r w:rsidR="001E5FBB">
          <w:rPr>
            <w:noProof/>
          </w:rPr>
          <w:t>43</w:t>
        </w:r>
      </w:fldSimple>
      <w:r>
        <w:t xml:space="preserve"> : Diagramme de réflexion de l'antenne LPDA avec </w:t>
      </w:r>
      <w:proofErr w:type="spellStart"/>
      <w:r>
        <w:t>balun</w:t>
      </w:r>
      <w:bookmarkEnd w:id="134"/>
      <w:proofErr w:type="spellEnd"/>
    </w:p>
    <w:p w14:paraId="7E6AAECF" w14:textId="6F8E58BC" w:rsidR="00CA4870" w:rsidRPr="00CA4870" w:rsidRDefault="00617BEB" w:rsidP="00E624FA">
      <w:r>
        <w:br w:type="page"/>
      </w:r>
    </w:p>
    <w:p w14:paraId="7E95780F" w14:textId="13579F82" w:rsidR="009A5A2A" w:rsidRDefault="009A5A2A" w:rsidP="00E624FA">
      <w:pPr>
        <w:pStyle w:val="Titre3"/>
      </w:pPr>
      <w:bookmarkStart w:id="135" w:name="_Toc16504706"/>
      <w:r>
        <w:lastRenderedPageBreak/>
        <w:t xml:space="preserve">Test </w:t>
      </w:r>
      <w:proofErr w:type="spellStart"/>
      <w:r>
        <w:t>Balun</w:t>
      </w:r>
      <w:proofErr w:type="spellEnd"/>
      <w:r>
        <w:t xml:space="preserve"> </w:t>
      </w:r>
      <w:r w:rsidR="00CA4870">
        <w:t xml:space="preserve">de </w:t>
      </w:r>
      <w:proofErr w:type="spellStart"/>
      <w:r w:rsidR="00CA4870">
        <w:t>l’</w:t>
      </w:r>
      <w:r>
        <w:t>antenne</w:t>
      </w:r>
      <w:proofErr w:type="spellEnd"/>
      <w:r>
        <w:t xml:space="preserve"> LOOP</w:t>
      </w:r>
      <w:bookmarkEnd w:id="135"/>
    </w:p>
    <w:p w14:paraId="60CCA444" w14:textId="4630CFDF" w:rsidR="00D424A8" w:rsidRDefault="00D424A8" w:rsidP="00E624FA"/>
    <w:p w14:paraId="59A36591" w14:textId="538E8ECD" w:rsidR="00D424A8" w:rsidRPr="00D424A8" w:rsidRDefault="00D424A8" w:rsidP="00E624FA">
      <w:pPr>
        <w:pStyle w:val="Titre4"/>
      </w:pPr>
      <w:bookmarkStart w:id="136" w:name="_Toc16504707"/>
      <w:r>
        <w:t>Diagramme de Smith</w:t>
      </w:r>
      <w:bookmarkEnd w:id="136"/>
    </w:p>
    <w:p w14:paraId="49FDF02F" w14:textId="12811A39" w:rsidR="00D424A8" w:rsidRDefault="00D424A8" w:rsidP="00E624FA"/>
    <w:p w14:paraId="5F0529AA" w14:textId="35F9A2C6" w:rsidR="00D424A8" w:rsidRDefault="00D424A8" w:rsidP="00E624FA">
      <w:r>
        <w:t>Sur le digramme de Smith ci-dessous, L’impédance est plutôt faible (31Ohms) avec une composante imaginaire de 8Ohms.</w:t>
      </w:r>
    </w:p>
    <w:p w14:paraId="0BDD62A4" w14:textId="566F9B7F" w:rsidR="00D424A8" w:rsidRDefault="00D424A8" w:rsidP="00E624FA">
      <w:r>
        <w:t>Cela indique qu’il va falloir adapter l’antenne.</w:t>
      </w:r>
    </w:p>
    <w:p w14:paraId="12AD38D9" w14:textId="77777777" w:rsidR="003274A8" w:rsidRDefault="003274A8" w:rsidP="00E624FA"/>
    <w:p w14:paraId="7DD7C502" w14:textId="77777777" w:rsidR="00D424A8" w:rsidRPr="00D424A8" w:rsidRDefault="00D424A8" w:rsidP="00E624FA"/>
    <w:p w14:paraId="07A8FF2F" w14:textId="4476C7EF" w:rsidR="009A5A2A" w:rsidRDefault="00D424A8" w:rsidP="009F702A">
      <w:pPr>
        <w:jc w:val="center"/>
      </w:pPr>
      <w:r w:rsidRPr="00CA4870">
        <w:rPr>
          <w:noProof/>
        </w:rPr>
        <w:drawing>
          <wp:inline distT="0" distB="0" distL="0" distR="0" wp14:anchorId="036D1DBC" wp14:editId="0C1A6E9F">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9">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7D719501" w14:textId="1E71F1D7" w:rsidR="009A5A2A" w:rsidRDefault="009A5A2A" w:rsidP="009F702A">
      <w:pPr>
        <w:pStyle w:val="Lgende"/>
        <w:jc w:val="center"/>
      </w:pPr>
      <w:bookmarkStart w:id="137" w:name="_Toc16504786"/>
      <w:r>
        <w:t xml:space="preserve">Figure </w:t>
      </w:r>
      <w:fldSimple w:instr=" SEQ Figure \* ARABIC ">
        <w:r w:rsidR="001E5FBB">
          <w:rPr>
            <w:noProof/>
          </w:rPr>
          <w:t>44</w:t>
        </w:r>
      </w:fldSimple>
      <w:r>
        <w:t xml:space="preserve"> : </w:t>
      </w:r>
      <w:r w:rsidR="00D424A8">
        <w:t xml:space="preserve">Diagramme de Smith de l’antenne LPDA avec </w:t>
      </w:r>
      <w:proofErr w:type="spellStart"/>
      <w:r w:rsidR="00D424A8">
        <w:t>balun</w:t>
      </w:r>
      <w:bookmarkEnd w:id="137"/>
      <w:proofErr w:type="spellEnd"/>
    </w:p>
    <w:p w14:paraId="2312ADED" w14:textId="22BF513A" w:rsidR="00D424A8" w:rsidRDefault="00D424A8" w:rsidP="00E624FA">
      <w:r>
        <w:br w:type="page"/>
      </w:r>
    </w:p>
    <w:p w14:paraId="209BE9E6" w14:textId="77777777" w:rsidR="00D424A8" w:rsidRDefault="00D424A8" w:rsidP="00E624FA"/>
    <w:p w14:paraId="436A2802" w14:textId="2108163F" w:rsidR="00D424A8" w:rsidRDefault="00D424A8" w:rsidP="00E624FA"/>
    <w:p w14:paraId="4E4A4308" w14:textId="77B53794" w:rsidR="00D424A8" w:rsidRDefault="00D424A8" w:rsidP="00E624FA"/>
    <w:p w14:paraId="7E221914" w14:textId="0493E1EB" w:rsidR="00D424A8" w:rsidRDefault="00D424A8" w:rsidP="00E624FA">
      <w:pPr>
        <w:pStyle w:val="Titre4"/>
      </w:pPr>
      <w:bookmarkStart w:id="138" w:name="_Toc16504708"/>
      <w:r>
        <w:t>Diagramme de réflexion</w:t>
      </w:r>
      <w:bookmarkEnd w:id="138"/>
      <w:r>
        <w:t xml:space="preserve"> </w:t>
      </w:r>
    </w:p>
    <w:p w14:paraId="12594E96" w14:textId="0879F609" w:rsidR="009E684D" w:rsidRPr="009E684D" w:rsidRDefault="009E684D" w:rsidP="00E624FA"/>
    <w:p w14:paraId="3EC7B342" w14:textId="0E3F29FA" w:rsidR="00D424A8" w:rsidRDefault="009E684D" w:rsidP="00E624FA">
      <w:r>
        <w:t>La réflexion de l’antenne, malgré qu’elle ne soit pas adaptée reste plutôt correcte. Avec une valeur de -13dB, la puissance transmise se situe dans les 80% de la puissance totale ce qui est plutôt correct.</w:t>
      </w:r>
    </w:p>
    <w:p w14:paraId="283A154B" w14:textId="77777777" w:rsidR="003274A8" w:rsidRDefault="003274A8" w:rsidP="00E624FA"/>
    <w:p w14:paraId="5E00D901" w14:textId="77777777" w:rsidR="003274A8" w:rsidRDefault="003274A8" w:rsidP="00E624FA"/>
    <w:p w14:paraId="53D6BF87" w14:textId="77777777" w:rsidR="003274A8" w:rsidRDefault="00D424A8" w:rsidP="009F702A">
      <w:pPr>
        <w:jc w:val="center"/>
      </w:pPr>
      <w:r w:rsidRPr="00D424A8">
        <w:rPr>
          <w:noProof/>
        </w:rPr>
        <w:drawing>
          <wp:inline distT="0" distB="0" distL="0" distR="0" wp14:anchorId="64AF9923" wp14:editId="3F92BBA4">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70">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1877B501" w14:textId="07A5BE9B" w:rsidR="00CA4870" w:rsidRDefault="003274A8" w:rsidP="009F702A">
      <w:pPr>
        <w:pStyle w:val="Lgende"/>
        <w:jc w:val="center"/>
      </w:pPr>
      <w:bookmarkStart w:id="139" w:name="_Toc16504787"/>
      <w:r>
        <w:t xml:space="preserve">Figure </w:t>
      </w:r>
      <w:fldSimple w:instr=" SEQ Figure \* ARABIC ">
        <w:r w:rsidR="001E5FBB">
          <w:rPr>
            <w:noProof/>
          </w:rPr>
          <w:t>45</w:t>
        </w:r>
      </w:fldSimple>
      <w:r>
        <w:t xml:space="preserve">: Diagramme de réflexion de l'antenne LOOP avec </w:t>
      </w:r>
      <w:proofErr w:type="spellStart"/>
      <w:r>
        <w:t>balun</w:t>
      </w:r>
      <w:bookmarkEnd w:id="139"/>
      <w:proofErr w:type="spellEnd"/>
    </w:p>
    <w:p w14:paraId="4367AB8C" w14:textId="1278C65B" w:rsidR="00CA4870" w:rsidRDefault="00CA4870" w:rsidP="00E624FA"/>
    <w:p w14:paraId="57AC0BC5" w14:textId="4BC96906" w:rsidR="00CA4870" w:rsidRDefault="00CA4870" w:rsidP="00E624FA">
      <w:pPr>
        <w:rPr>
          <w:noProof/>
        </w:rPr>
      </w:pPr>
      <w:r>
        <w:br w:type="page"/>
      </w:r>
    </w:p>
    <w:p w14:paraId="505BD7D0" w14:textId="7783AF52" w:rsidR="00CA4870" w:rsidRDefault="00CA4870" w:rsidP="00E624FA">
      <w:pPr>
        <w:pStyle w:val="Titre4"/>
      </w:pPr>
      <w:bookmarkStart w:id="140" w:name="_Toc16504709"/>
      <w:commentRangeStart w:id="141"/>
      <w:r>
        <w:lastRenderedPageBreak/>
        <w:t>Adaptation de l’antenne LOOP</w:t>
      </w:r>
      <w:commentRangeEnd w:id="141"/>
      <w:r w:rsidR="00667885">
        <w:rPr>
          <w:rStyle w:val="Marquedecommentaire"/>
          <w:rFonts w:eastAsiaTheme="minorEastAsia" w:cs="Times New Roman"/>
          <w:i w:val="0"/>
          <w:iCs w:val="0"/>
        </w:rPr>
        <w:commentReference w:id="141"/>
      </w:r>
      <w:bookmarkEnd w:id="140"/>
    </w:p>
    <w:p w14:paraId="32163DDB" w14:textId="2FB95C30" w:rsidR="009136E0" w:rsidRDefault="009136E0" w:rsidP="00E624FA"/>
    <w:p w14:paraId="626CB0BE" w14:textId="77777777" w:rsidR="00667885" w:rsidRDefault="009136E0" w:rsidP="00E624FA">
      <w:r>
        <w:t xml:space="preserve">Comme il y a un </w:t>
      </w:r>
      <w:proofErr w:type="spellStart"/>
      <w:r>
        <w:t>balun</w:t>
      </w:r>
      <w:proofErr w:type="spellEnd"/>
      <w:r>
        <w:t xml:space="preserve"> devant la sortie de l’antenne, l’adaptation ne peut plus s</w:t>
      </w:r>
      <w:r w:rsidR="00667885">
        <w:t>e faire simplement par calculs.</w:t>
      </w:r>
    </w:p>
    <w:p w14:paraId="67C89230" w14:textId="67A31EA0" w:rsidR="000F18F7" w:rsidRDefault="009136E0" w:rsidP="00E624FA">
      <w:r>
        <w:t xml:space="preserve">Pour ce faire, il va falloir calculer un condensateur ou une bobine d’unité normalisée 1 puis mettre à différents emplacements sur la « Matching Section » </w:t>
      </w:r>
    </w:p>
    <w:p w14:paraId="77DAC5A6" w14:textId="415186D5" w:rsidR="000F18F7" w:rsidRDefault="000F18F7" w:rsidP="00E624FA"/>
    <w:p w14:paraId="6FAE7670" w14:textId="3D3C2264" w:rsidR="000F18F7" w:rsidRDefault="000F18F7" w:rsidP="00E624FA">
      <w:r>
        <w:t xml:space="preserve">Cela </w:t>
      </w:r>
      <w:proofErr w:type="spellStart"/>
      <w:r>
        <w:t>permettera</w:t>
      </w:r>
      <w:proofErr w:type="spellEnd"/>
      <w:r>
        <w:t xml:space="preserve"> de savoir dans quel sens se déplace la courbe suivant le composant est sa position sur la « Matching Section ».</w:t>
      </w:r>
    </w:p>
    <w:p w14:paraId="47001CD6" w14:textId="63D30CF9" w:rsidR="000F18F7" w:rsidRDefault="000F18F7" w:rsidP="00E624FA"/>
    <w:p w14:paraId="32A586C0" w14:textId="13C88FCC" w:rsidR="000F18F7" w:rsidRDefault="000F18F7" w:rsidP="00E624FA">
      <w:r>
        <w:t>Après plusieurs essais, les composants qui correspondent le mieux sont :</w:t>
      </w:r>
    </w:p>
    <w:p w14:paraId="10414314" w14:textId="33C9176D" w:rsidR="000F18F7" w:rsidRDefault="000F18F7" w:rsidP="00E624FA"/>
    <w:p w14:paraId="449489FD" w14:textId="743C89EF" w:rsidR="000F18F7" w:rsidRDefault="000F18F7" w:rsidP="00E624FA">
      <w:pPr>
        <w:pStyle w:val="Paragraphedeliste"/>
        <w:numPr>
          <w:ilvl w:val="0"/>
          <w:numId w:val="28"/>
        </w:numPr>
      </w:pPr>
      <w:r>
        <w:t>Une bobine de 36nH en parallèle (Z1).</w:t>
      </w:r>
    </w:p>
    <w:p w14:paraId="19D1A378" w14:textId="63EC1BBB" w:rsidR="000F18F7" w:rsidRDefault="000F18F7" w:rsidP="00E624FA">
      <w:pPr>
        <w:pStyle w:val="Paragraphedeliste"/>
        <w:numPr>
          <w:ilvl w:val="0"/>
          <w:numId w:val="28"/>
        </w:numPr>
      </w:pPr>
      <w:r>
        <w:t>Un pont sur les 2 impédances en série (Z2, Z3).</w:t>
      </w:r>
    </w:p>
    <w:p w14:paraId="481FD7C4" w14:textId="3D96AB98" w:rsidR="000F18F7" w:rsidRDefault="000F18F7" w:rsidP="00E624FA">
      <w:pPr>
        <w:pStyle w:val="Paragraphedeliste"/>
        <w:numPr>
          <w:ilvl w:val="0"/>
          <w:numId w:val="28"/>
        </w:numPr>
      </w:pPr>
      <w:r>
        <w:t>Un Condensateur de 3.6pF en parallèle (Z4).</w:t>
      </w:r>
    </w:p>
    <w:p w14:paraId="18EFF00D" w14:textId="022B67B1" w:rsidR="00667885" w:rsidRDefault="00667885" w:rsidP="00E624FA"/>
    <w:p w14:paraId="56359288" w14:textId="2DC51D71" w:rsidR="00667885" w:rsidRDefault="00667885" w:rsidP="00E624FA"/>
    <w:p w14:paraId="539C9656" w14:textId="0B8E5A9E" w:rsidR="000F18F7" w:rsidRDefault="000F18F7" w:rsidP="00E624FA">
      <w:r>
        <w:t>Les composants cités plus haut donne comme résultats 42.8Ohms avec une composante imaginaire de -3Ohms ce qui est très proche du 50Ohms qui montre que l’antenne est plutôt bien adaptée comme le montre le digramme de Smith ci-dessous.</w:t>
      </w:r>
    </w:p>
    <w:p w14:paraId="7E073E68" w14:textId="03759709" w:rsidR="000F18F7" w:rsidRDefault="000F18F7" w:rsidP="00E624FA">
      <w:r>
        <w:t xml:space="preserve"> </w:t>
      </w:r>
    </w:p>
    <w:p w14:paraId="512FEEA3" w14:textId="77777777" w:rsidR="000F18F7" w:rsidRDefault="000F18F7" w:rsidP="00E624FA"/>
    <w:p w14:paraId="321D7F25" w14:textId="24ECA40D" w:rsidR="00667885" w:rsidRDefault="003602EB" w:rsidP="009F702A">
      <w:pPr>
        <w:jc w:val="center"/>
      </w:pPr>
      <w:r>
        <w:pict w14:anchorId="72888D54">
          <v:shape id="_x0000_i1028" type="#_x0000_t75" style="width:384pt;height:308.75pt">
            <v:imagedata r:id="rId71" o:title="loopbadsmith" croptop="3487f" cropbottom="2180f" cropleft="436f" cropright="9269f"/>
          </v:shape>
        </w:pict>
      </w:r>
    </w:p>
    <w:p w14:paraId="1A86F30B" w14:textId="7C05BD32" w:rsidR="000F18F7" w:rsidRDefault="00667885" w:rsidP="009F702A">
      <w:pPr>
        <w:pStyle w:val="Lgende"/>
        <w:jc w:val="center"/>
      </w:pPr>
      <w:bookmarkStart w:id="142" w:name="_Toc16504788"/>
      <w:r>
        <w:t xml:space="preserve">Figure </w:t>
      </w:r>
      <w:fldSimple w:instr=" SEQ Figure \* ARABIC ">
        <w:r w:rsidR="001E5FBB">
          <w:rPr>
            <w:noProof/>
          </w:rPr>
          <w:t>46</w:t>
        </w:r>
      </w:fldSimple>
      <w:r>
        <w:t xml:space="preserve">: </w:t>
      </w:r>
      <w:r w:rsidRPr="00E9797C">
        <w:t>Diagramme de Sm</w:t>
      </w:r>
      <w:r>
        <w:t>ith de l’antenne LPDA adaptée</w:t>
      </w:r>
      <w:bookmarkEnd w:id="142"/>
    </w:p>
    <w:p w14:paraId="331C5CEB" w14:textId="77777777" w:rsidR="000F18F7" w:rsidRDefault="000F18F7" w:rsidP="00E624FA">
      <w:pPr>
        <w:rPr>
          <w:color w:val="44546A" w:themeColor="text2"/>
          <w:sz w:val="20"/>
          <w:szCs w:val="20"/>
        </w:rPr>
      </w:pPr>
      <w:r>
        <w:br w:type="page"/>
      </w:r>
    </w:p>
    <w:p w14:paraId="43BE4B8E" w14:textId="77777777" w:rsidR="000F18F7" w:rsidRDefault="000F18F7" w:rsidP="00E624FA">
      <w:r>
        <w:lastRenderedPageBreak/>
        <w:t>Sur le digramme de réflexion ci-dessous, la valeur la plus basse est 434Mhz ce qui correspond Parfaitement aux attentes.</w:t>
      </w:r>
    </w:p>
    <w:p w14:paraId="76656C69" w14:textId="40907E3E" w:rsidR="000F18F7" w:rsidRPr="00617BEB" w:rsidRDefault="000F18F7" w:rsidP="00E624FA">
      <w:r>
        <w:t>Avec une valeur de -20</w:t>
      </w:r>
      <w:r w:rsidR="00C41072">
        <w:t>.5</w:t>
      </w:r>
      <w:r>
        <w:t>dB, la puissance transmise est de</w:t>
      </w:r>
      <w:r w:rsidR="00C41072">
        <w:t xml:space="preserve"> plus de</w:t>
      </w:r>
      <w:r>
        <w:t xml:space="preserve"> 90% de la puissance totale, ce qui fait que</w:t>
      </w:r>
      <w:r w:rsidR="00C41072">
        <w:t xml:space="preserve"> cette antenne fonctionnera aussi très bien.</w:t>
      </w:r>
    </w:p>
    <w:p w14:paraId="3E18777E" w14:textId="448BAAD1" w:rsidR="000F18F7" w:rsidRDefault="000F18F7" w:rsidP="00E624FA"/>
    <w:p w14:paraId="3D24E4A0" w14:textId="77777777" w:rsidR="000F18F7" w:rsidRPr="000F18F7" w:rsidRDefault="000F18F7" w:rsidP="00E624FA"/>
    <w:p w14:paraId="34B881AD" w14:textId="77777777" w:rsidR="00667885" w:rsidRDefault="003602EB" w:rsidP="009F702A">
      <w:pPr>
        <w:jc w:val="center"/>
      </w:pPr>
      <w:r>
        <w:pict w14:anchorId="4F456743">
          <v:shape id="_x0000_i1029" type="#_x0000_t75" style="width:384.75pt;height:308.15pt">
            <v:imagedata r:id="rId72" o:title="loopbad" croptop="3632f" cropbottom="2180f" cropleft="327f" cropright="9269f"/>
          </v:shape>
        </w:pict>
      </w:r>
    </w:p>
    <w:p w14:paraId="4D62159D" w14:textId="4509697C" w:rsidR="00ED521C" w:rsidRDefault="00667885" w:rsidP="009F702A">
      <w:pPr>
        <w:pStyle w:val="Lgende"/>
        <w:jc w:val="center"/>
      </w:pPr>
      <w:bookmarkStart w:id="143" w:name="_Toc16504789"/>
      <w:r>
        <w:t xml:space="preserve">Figure </w:t>
      </w:r>
      <w:fldSimple w:instr=" SEQ Figure \* ARABIC ">
        <w:r w:rsidR="001E5FBB">
          <w:rPr>
            <w:noProof/>
          </w:rPr>
          <w:t>47</w:t>
        </w:r>
      </w:fldSimple>
      <w:r>
        <w:t xml:space="preserve">: </w:t>
      </w:r>
      <w:r w:rsidRPr="00026FB8">
        <w:t xml:space="preserve">Diagramme de </w:t>
      </w:r>
      <w:r>
        <w:t>réflexion de l’antenne LPDA adaptée</w:t>
      </w:r>
      <w:bookmarkEnd w:id="143"/>
    </w:p>
    <w:p w14:paraId="5853EBB0" w14:textId="77777777" w:rsidR="00667885" w:rsidRPr="00667885" w:rsidRDefault="00667885" w:rsidP="00E624FA"/>
    <w:p w14:paraId="0BB1D484" w14:textId="77777777" w:rsidR="00CA4870" w:rsidRDefault="00CA4870" w:rsidP="00E624FA">
      <w:r>
        <w:br w:type="page"/>
      </w:r>
    </w:p>
    <w:p w14:paraId="1C4D03CC" w14:textId="4EA2922C" w:rsidR="009A5A2A" w:rsidRPr="009A5A2A" w:rsidRDefault="009A5A2A" w:rsidP="00E624FA"/>
    <w:p w14:paraId="31C0A16A" w14:textId="536E491B" w:rsidR="00281500" w:rsidRDefault="002F04EB" w:rsidP="00E624FA">
      <w:pPr>
        <w:pStyle w:val="Titre2"/>
      </w:pPr>
      <w:bookmarkStart w:id="144" w:name="_Toc16504710"/>
      <w:r w:rsidRPr="0040443D">
        <w:t>Test</w:t>
      </w:r>
      <w:r w:rsidR="00CB3DE6">
        <w:t xml:space="preserve"> est résultats</w:t>
      </w:r>
      <w:r w:rsidR="00C41BD9">
        <w:t xml:space="preserve"> circuit d’interface</w:t>
      </w:r>
      <w:bookmarkEnd w:id="144"/>
    </w:p>
    <w:p w14:paraId="47FB6A1A" w14:textId="50F80DA9" w:rsidR="00F10FED" w:rsidRDefault="00F10FED" w:rsidP="00E624FA"/>
    <w:p w14:paraId="5730E555" w14:textId="6768D72D" w:rsidR="00F10FED" w:rsidRDefault="00CB3DE6" w:rsidP="00E624FA">
      <w:r>
        <w:t xml:space="preserve">Cette partie est consacrée </w:t>
      </w:r>
      <w:proofErr w:type="gramStart"/>
      <w:r>
        <w:t>aux test</w:t>
      </w:r>
      <w:proofErr w:type="gramEnd"/>
      <w:r>
        <w:t xml:space="preserve"> du circuit d’interface pour vérifier le bon fonctionnement de celui-ci. C’est aussi ici que seront conscrit les résultats de cette carte afin de vérifier si les valeurs mesurées sont celles souhaitées.</w:t>
      </w:r>
    </w:p>
    <w:p w14:paraId="3C13C612" w14:textId="12EF6560" w:rsidR="00CB3DE6" w:rsidRDefault="00CB3DE6" w:rsidP="00E624FA"/>
    <w:p w14:paraId="0510CE8C" w14:textId="3A09D92E" w:rsidR="00CB3DE6" w:rsidRDefault="00CB3DE6" w:rsidP="00E624FA">
      <w:r>
        <w:t xml:space="preserve">Un tableau récapitulatif des tests est disponible à la fin de cette section. </w:t>
      </w:r>
    </w:p>
    <w:p w14:paraId="4001607C" w14:textId="4A8FCE97" w:rsidR="00CB3DE6" w:rsidRDefault="00CB3DE6" w:rsidP="00E624FA"/>
    <w:p w14:paraId="09F56574" w14:textId="77777777" w:rsidR="007E653F" w:rsidRDefault="007E653F" w:rsidP="00E624FA"/>
    <w:p w14:paraId="22E1AEC9" w14:textId="28856641" w:rsidR="00CB3DE6" w:rsidRDefault="00CB3DE6" w:rsidP="00E624FA">
      <w:pPr>
        <w:pStyle w:val="Titre4"/>
      </w:pPr>
      <w:bookmarkStart w:id="145" w:name="_Toc16504711"/>
      <w:r>
        <w:t>5V-3V</w:t>
      </w:r>
      <w:bookmarkEnd w:id="145"/>
    </w:p>
    <w:p w14:paraId="3F28CE9C" w14:textId="1F2EA391" w:rsidR="00CB3DE6" w:rsidRDefault="00CB3DE6" w:rsidP="00E624FA"/>
    <w:p w14:paraId="5B45BE7A" w14:textId="5F89E7EF" w:rsidR="00CB3DE6" w:rsidRDefault="00CB3DE6" w:rsidP="00E624FA">
      <w:r>
        <w:t xml:space="preserve">Ce test vérifie si tous les composants fonctionnant en 5V-3V sont alimentés et </w:t>
      </w:r>
      <w:r w:rsidR="000A6489">
        <w:t>s’il n’y a pas de</w:t>
      </w:r>
      <w:r>
        <w:t xml:space="preserve"> court-circuit sur la plaque.</w:t>
      </w:r>
    </w:p>
    <w:p w14:paraId="3D80D5F9" w14:textId="3D44BFAC" w:rsidR="00CB3DE6" w:rsidRDefault="00CB3DE6" w:rsidP="00E624FA"/>
    <w:p w14:paraId="1179EECC" w14:textId="1F75C5DD" w:rsidR="00CB3DE6" w:rsidRDefault="001C448E" w:rsidP="00E624FA">
      <w:r>
        <w:t>Résultats</w:t>
      </w:r>
      <w:r w:rsidR="00CB3DE6">
        <w:t> :</w:t>
      </w:r>
    </w:p>
    <w:p w14:paraId="6ED3597D" w14:textId="518202B9" w:rsidR="00CB3DE6" w:rsidRDefault="00CB3DE6" w:rsidP="00E624FA"/>
    <w:p w14:paraId="03AF5BE3" w14:textId="5B725E85" w:rsidR="00CB3DE6" w:rsidRDefault="001C448E" w:rsidP="00E624FA">
      <w:pPr>
        <w:pStyle w:val="Paragraphedeliste"/>
        <w:numPr>
          <w:ilvl w:val="0"/>
          <w:numId w:val="25"/>
        </w:numPr>
      </w:pPr>
      <w:r>
        <w:t>L’alimentation n’est pas en court-circuit et l</w:t>
      </w:r>
      <w:r w:rsidR="00CB3DE6">
        <w:t>e</w:t>
      </w:r>
      <w:r>
        <w:t xml:space="preserve"> 5V est bien présent sur le circuit.</w:t>
      </w:r>
    </w:p>
    <w:p w14:paraId="4DA107EE" w14:textId="57B18CD7" w:rsidR="001C448E" w:rsidRDefault="001C448E" w:rsidP="00E624FA">
      <w:pPr>
        <w:pStyle w:val="Paragraphedeliste"/>
        <w:numPr>
          <w:ilvl w:val="0"/>
          <w:numId w:val="25"/>
        </w:numPr>
      </w:pPr>
      <w:r>
        <w:t>Le 3V est présent sur le circuit ce qui indique un bon fonctionnement du circuit</w:t>
      </w:r>
    </w:p>
    <w:p w14:paraId="5174F5E3" w14:textId="77777777" w:rsidR="007E653F" w:rsidRPr="00CB3DE6" w:rsidRDefault="007E653F" w:rsidP="00E624FA">
      <w:pPr>
        <w:pStyle w:val="Paragraphedeliste"/>
      </w:pPr>
    </w:p>
    <w:p w14:paraId="0F0DCD2C" w14:textId="77777777" w:rsidR="00CB3DE6" w:rsidRPr="00CB3DE6" w:rsidRDefault="00CB3DE6" w:rsidP="00E624FA"/>
    <w:p w14:paraId="71FC164B" w14:textId="77777777" w:rsidR="007E653F" w:rsidRDefault="007E653F" w:rsidP="009F702A">
      <w:pPr>
        <w:jc w:val="center"/>
      </w:pPr>
      <w:r>
        <w:rPr>
          <w:noProof/>
        </w:rPr>
        <w:drawing>
          <wp:inline distT="0" distB="0" distL="0" distR="0" wp14:anchorId="22654280" wp14:editId="48611BA9">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73">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540D1428" w14:textId="3A06CE8E" w:rsidR="002F04EB" w:rsidRDefault="007E653F" w:rsidP="009F702A">
      <w:pPr>
        <w:pStyle w:val="Lgende"/>
        <w:jc w:val="center"/>
      </w:pPr>
      <w:bookmarkStart w:id="146" w:name="_Toc16504790"/>
      <w:r>
        <w:t xml:space="preserve">Figure </w:t>
      </w:r>
      <w:fldSimple w:instr=" SEQ Figure \* ARABIC ">
        <w:r w:rsidR="001E5FBB">
          <w:rPr>
            <w:noProof/>
          </w:rPr>
          <w:t>48</w:t>
        </w:r>
      </w:fldSimple>
      <w:r>
        <w:t>: 5V et 3V</w:t>
      </w:r>
      <w:bookmarkEnd w:id="146"/>
    </w:p>
    <w:p w14:paraId="39EACEC8" w14:textId="77777777" w:rsidR="00174DBC" w:rsidRPr="00174DBC" w:rsidRDefault="00174DBC" w:rsidP="00E624FA"/>
    <w:p w14:paraId="31E0D15D" w14:textId="4FEC5951" w:rsidR="007E653F" w:rsidRDefault="00174DBC" w:rsidP="00E624FA">
      <w:r>
        <w:t>Le courant maximum (lorsque tout est allumé) est d’environ 186mA. Cela implique qu’avec 4 piles d’environ 1200mAh, il est possible de tenir environ 24h sans avoir besoin de les changer</w:t>
      </w:r>
    </w:p>
    <w:p w14:paraId="2577A693" w14:textId="65EDAF8E" w:rsidR="007E653F" w:rsidRPr="0040443D" w:rsidRDefault="007E653F" w:rsidP="00E624FA">
      <w:r>
        <w:br w:type="page"/>
      </w:r>
    </w:p>
    <w:p w14:paraId="48DD8E1D" w14:textId="6C89AF88" w:rsidR="002F04EB" w:rsidRDefault="000A2D84" w:rsidP="00E624FA">
      <w:pPr>
        <w:pStyle w:val="Titre4"/>
      </w:pPr>
      <w:bookmarkStart w:id="147" w:name="_Ref16059394"/>
      <w:bookmarkStart w:id="148" w:name="_Toc16504712"/>
      <w:r>
        <w:lastRenderedPageBreak/>
        <w:t>Détecteur RF</w:t>
      </w:r>
      <w:bookmarkEnd w:id="147"/>
      <w:bookmarkEnd w:id="148"/>
    </w:p>
    <w:p w14:paraId="51C50ACE" w14:textId="53BDE24A" w:rsidR="00644745" w:rsidRDefault="00644745" w:rsidP="00E624FA"/>
    <w:p w14:paraId="7696508F" w14:textId="02F3313C" w:rsidR="00644745" w:rsidRDefault="00644745" w:rsidP="00E624FA">
      <w:r>
        <w:t>Ce test vérifie le bon fonctionnement des 2 LT5537 du circuit.</w:t>
      </w:r>
    </w:p>
    <w:p w14:paraId="46B479ED" w14:textId="7BD6C1D0" w:rsidR="00644745" w:rsidRDefault="00644745" w:rsidP="00E624FA"/>
    <w:p w14:paraId="78D63A60" w14:textId="7C808180" w:rsidR="00644745" w:rsidRDefault="00644745" w:rsidP="00E624FA">
      <w:r>
        <w:t>Résultat :</w:t>
      </w:r>
    </w:p>
    <w:p w14:paraId="2CC04F53" w14:textId="5AF76512" w:rsidR="00644745" w:rsidRDefault="00644745" w:rsidP="00E624FA"/>
    <w:p w14:paraId="71239330" w14:textId="36A3EE99" w:rsidR="00644745" w:rsidRDefault="00644745" w:rsidP="00E624FA">
      <w:pPr>
        <w:pStyle w:val="Paragraphedeliste"/>
        <w:numPr>
          <w:ilvl w:val="0"/>
          <w:numId w:val="26"/>
        </w:numPr>
      </w:pPr>
      <w:r>
        <w:t xml:space="preserve">La pin ENBL qui permet d’allumer le chip fonctionne correctement. </w:t>
      </w:r>
      <w:proofErr w:type="gramStart"/>
      <w:r>
        <w:t>la</w:t>
      </w:r>
      <w:proofErr w:type="gramEnd"/>
      <w:r>
        <w:t xml:space="preserve"> tension en sortie correspond aux 0.5V prévus</w:t>
      </w:r>
    </w:p>
    <w:p w14:paraId="4A053C39" w14:textId="77777777" w:rsidR="00667885" w:rsidRDefault="00667885" w:rsidP="00E624FA">
      <w:pPr>
        <w:pStyle w:val="Paragraphedeliste"/>
      </w:pPr>
    </w:p>
    <w:p w14:paraId="5FED3882" w14:textId="715CB2F3" w:rsidR="00644745" w:rsidRDefault="00644745" w:rsidP="00E624FA">
      <w:pPr>
        <w:pStyle w:val="Paragraphedeliste"/>
        <w:numPr>
          <w:ilvl w:val="0"/>
          <w:numId w:val="26"/>
        </w:numPr>
      </w:pPr>
      <w:r>
        <w:t>La démodulation ASK fonctionne. Lorsqu’un signal modulé arrive en entrée du chip, la porteuse est supprimée et il ne reste que les données.</w:t>
      </w:r>
    </w:p>
    <w:p w14:paraId="0C4A13E2" w14:textId="64B9D2CB" w:rsidR="00667885" w:rsidRDefault="00667885" w:rsidP="00E624FA"/>
    <w:p w14:paraId="2B48F37C" w14:textId="455D408F" w:rsidR="00667885" w:rsidRDefault="007E653F" w:rsidP="009F702A">
      <w:pPr>
        <w:jc w:val="center"/>
      </w:pPr>
      <w:r>
        <w:rPr>
          <w:noProof/>
        </w:rPr>
        <w:drawing>
          <wp:inline distT="0" distB="0" distL="0" distR="0" wp14:anchorId="7D2C1833" wp14:editId="2C5ED41E">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4">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14:paraId="5FD4AE2E" w14:textId="72D9B71B" w:rsidR="00667885" w:rsidRDefault="00667885" w:rsidP="009F702A">
      <w:pPr>
        <w:pStyle w:val="Lgende"/>
        <w:jc w:val="center"/>
      </w:pPr>
      <w:bookmarkStart w:id="149" w:name="_Toc16504791"/>
      <w:r>
        <w:t xml:space="preserve">Figure </w:t>
      </w:r>
      <w:fldSimple w:instr=" SEQ Figure \* ARABIC ">
        <w:r w:rsidR="001E5FBB">
          <w:rPr>
            <w:noProof/>
          </w:rPr>
          <w:t>49</w:t>
        </w:r>
      </w:fldSimple>
      <w:r>
        <w:t xml:space="preserve"> : réception du signal de la </w:t>
      </w:r>
      <w:proofErr w:type="spellStart"/>
      <w:r>
        <w:t>SensorBall</w:t>
      </w:r>
      <w:bookmarkEnd w:id="149"/>
      <w:proofErr w:type="spellEnd"/>
    </w:p>
    <w:p w14:paraId="7D2B0C26" w14:textId="77777777" w:rsidR="00667885" w:rsidRDefault="00667885" w:rsidP="00E624FA"/>
    <w:p w14:paraId="777E0E27" w14:textId="21D1F008" w:rsidR="00667885" w:rsidRDefault="00667885" w:rsidP="00E624FA">
      <w:r w:rsidRPr="00667885">
        <w:t xml:space="preserve">Come le 0 logique </w:t>
      </w:r>
      <w:r>
        <w:t xml:space="preserve">est très bruité, il va falloir mettre un filtre en sortie du LT5537. Ce filtre sera </w:t>
      </w:r>
      <w:r w:rsidR="007E653F">
        <w:t>dans ce cas un filtre passif de type RC car plus facile à rajouter sur un PCB déjà tiré.</w:t>
      </w:r>
    </w:p>
    <w:p w14:paraId="0DF21DBA" w14:textId="339623D3" w:rsidR="007E653F" w:rsidRDefault="007E653F" w:rsidP="00E624FA"/>
    <w:p w14:paraId="21E931E4" w14:textId="6D35C9F3" w:rsidR="007E653F" w:rsidRDefault="007E653F" w:rsidP="00E624FA">
      <w:r>
        <w:t>Avec une fréquence de coupure d</w:t>
      </w:r>
      <w:r w:rsidR="00056D5E">
        <w:t>e 50KHz et un condensateur de 1</w:t>
      </w:r>
      <w:r>
        <w:t xml:space="preserve">nF il est possible de connaitre la résistance de ce filtre avec l’équation </w:t>
      </w:r>
      <w:proofErr w:type="spellStart"/>
      <w:r>
        <w:t>ci-desous</w:t>
      </w:r>
      <w:proofErr w:type="spellEnd"/>
      <w:r>
        <w:t> :</w:t>
      </w:r>
    </w:p>
    <w:p w14:paraId="65B43B7E" w14:textId="77777777" w:rsidR="007E653F" w:rsidRPr="00667885" w:rsidRDefault="007E653F" w:rsidP="00E624FA"/>
    <w:p w14:paraId="5201CD66" w14:textId="0844625A" w:rsidR="007E653F" w:rsidRDefault="00667885" w:rsidP="00E624FA">
      <w:pPr>
        <w:pStyle w:val="Lgende"/>
      </w:pPr>
      <w:r w:rsidRPr="00667885">
        <w:tab/>
      </w:r>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667885">
        <w:t xml:space="preserve"> </w:t>
      </w:r>
      <w:r w:rsidRPr="00667885">
        <w:tab/>
        <w:t xml:space="preserve">( </w:t>
      </w:r>
      <w:fldSimple w:instr=" SEQ ( \* ARABIC ">
        <w:r w:rsidR="007A0A3D">
          <w:rPr>
            <w:noProof/>
          </w:rPr>
          <w:t>18</w:t>
        </w:r>
      </w:fldSimple>
      <w:r w:rsidRPr="00667885">
        <w:t xml:space="preserve"> )</w:t>
      </w:r>
    </w:p>
    <w:p w14:paraId="2EF4491F" w14:textId="0CAE0618" w:rsidR="007E653F" w:rsidRDefault="007E653F" w:rsidP="00E624FA">
      <w:r>
        <w:t>Ce qui donne comme résultat : R = 3.1KOhms</w:t>
      </w:r>
    </w:p>
    <w:p w14:paraId="0B2C6BE3" w14:textId="11C38531" w:rsidR="004C5AC1" w:rsidRDefault="004C5AC1" w:rsidP="00E624FA"/>
    <w:p w14:paraId="32535F87" w14:textId="77777777" w:rsidR="004C5AC1" w:rsidRDefault="004C5AC1" w:rsidP="009F702A">
      <w:pPr>
        <w:jc w:val="center"/>
      </w:pPr>
      <w:r>
        <w:rPr>
          <w:noProof/>
        </w:rPr>
        <w:drawing>
          <wp:inline distT="0" distB="0" distL="0" distR="0" wp14:anchorId="1C69D2E6" wp14:editId="11A91E88">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5">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14:paraId="14D9595B" w14:textId="376E1EDB" w:rsidR="004C5AC1" w:rsidRDefault="004C5AC1" w:rsidP="009F702A">
      <w:pPr>
        <w:pStyle w:val="Lgende"/>
        <w:jc w:val="center"/>
      </w:pPr>
      <w:bookmarkStart w:id="150" w:name="_Toc16504792"/>
      <w:r>
        <w:t xml:space="preserve">Figure </w:t>
      </w:r>
      <w:fldSimple w:instr=" SEQ Figure \* ARABIC ">
        <w:r w:rsidR="001E5FBB">
          <w:rPr>
            <w:noProof/>
          </w:rPr>
          <w:t>50</w:t>
        </w:r>
      </w:fldSimple>
      <w:r>
        <w:t xml:space="preserve">: réception du signal de la </w:t>
      </w:r>
      <w:proofErr w:type="spellStart"/>
      <w:r>
        <w:t>sensorBall</w:t>
      </w:r>
      <w:proofErr w:type="spellEnd"/>
      <w:r>
        <w:t xml:space="preserve"> avec filtre</w:t>
      </w:r>
      <w:bookmarkEnd w:id="150"/>
    </w:p>
    <w:p w14:paraId="60FC036B" w14:textId="38C2251E" w:rsidR="004C5AC1" w:rsidRPr="004C5AC1" w:rsidRDefault="004C5AC1" w:rsidP="00E624FA">
      <w:r>
        <w:lastRenderedPageBreak/>
        <w:t>Le signal avec le filtre est beaucoup moins bruité. Les bords du signal se sont quand même arrondis mais cela ne pose pas de problème car le signal va être traité par le comparateur.</w:t>
      </w:r>
    </w:p>
    <w:p w14:paraId="49B70403" w14:textId="77777777" w:rsidR="004C5AC1" w:rsidRPr="007E653F" w:rsidRDefault="004C5AC1" w:rsidP="00E624FA"/>
    <w:p w14:paraId="6EEC4C5E" w14:textId="6910969C" w:rsidR="00644745" w:rsidRPr="00667885" w:rsidRDefault="00644745" w:rsidP="00E624FA"/>
    <w:p w14:paraId="3C6EDC1A" w14:textId="7C87CCE1" w:rsidR="00644745" w:rsidRDefault="006A19A9" w:rsidP="00E624FA">
      <w:pPr>
        <w:pStyle w:val="Titre4"/>
      </w:pPr>
      <w:bookmarkStart w:id="151" w:name="_Toc16504713"/>
      <w:r>
        <w:t>Signal digital</w:t>
      </w:r>
      <w:bookmarkEnd w:id="151"/>
    </w:p>
    <w:p w14:paraId="73C7A9DC" w14:textId="0290F7F1" w:rsidR="006A19A9" w:rsidRDefault="006A19A9" w:rsidP="00E624FA"/>
    <w:p w14:paraId="00FFC4F5" w14:textId="77777777" w:rsidR="006A19A9" w:rsidRDefault="006A19A9" w:rsidP="00E624FA">
      <w:r>
        <w:t>Ce test vérifie le bon fonctionnement de la partie qui transforme les données en digital.</w:t>
      </w:r>
    </w:p>
    <w:p w14:paraId="1F69F724" w14:textId="77777777" w:rsidR="006A19A9" w:rsidRDefault="006A19A9" w:rsidP="00E624FA"/>
    <w:p w14:paraId="0E848E5A" w14:textId="3EF0CD81" w:rsidR="006A19A9" w:rsidRDefault="006A19A9" w:rsidP="00E624FA">
      <w:r>
        <w:t xml:space="preserve">Résultat : </w:t>
      </w:r>
    </w:p>
    <w:p w14:paraId="3708B3D7" w14:textId="79288E08" w:rsidR="006A19A9" w:rsidRDefault="006A19A9" w:rsidP="00E624FA"/>
    <w:p w14:paraId="3FEE0E15" w14:textId="00D4D7DB" w:rsidR="00A3050D" w:rsidRDefault="00B417B0" w:rsidP="00E624FA">
      <w:pPr>
        <w:pStyle w:val="Paragraphedeliste"/>
        <w:numPr>
          <w:ilvl w:val="0"/>
          <w:numId w:val="27"/>
        </w:numPr>
      </w:pPr>
      <w:r>
        <w:t>La tension de référence est d’approximativement 0.65mV, ce qui est correct.</w:t>
      </w:r>
    </w:p>
    <w:p w14:paraId="3EF341C5" w14:textId="2C0DBB59" w:rsidR="00A3050D" w:rsidRDefault="00A3050D" w:rsidP="00E624FA"/>
    <w:p w14:paraId="25D91309" w14:textId="06970BD6" w:rsidR="00A3050D" w:rsidRDefault="00A3050D" w:rsidP="009F702A">
      <w:pPr>
        <w:jc w:val="center"/>
      </w:pPr>
      <w:r>
        <w:rPr>
          <w:noProof/>
        </w:rPr>
        <w:drawing>
          <wp:inline distT="0" distB="0" distL="0" distR="0" wp14:anchorId="6BADD381" wp14:editId="7AEFEFF5">
            <wp:extent cx="4595015"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6">
                      <a:extLst>
                        <a:ext uri="{28A0092B-C50C-407E-A947-70E740481C1C}">
                          <a14:useLocalDpi xmlns:a14="http://schemas.microsoft.com/office/drawing/2010/main" val="0"/>
                        </a:ext>
                      </a:extLst>
                    </a:blip>
                    <a:srcRect t="4497" r="17804" b="11906"/>
                    <a:stretch/>
                  </pic:blipFill>
                  <pic:spPr bwMode="auto">
                    <a:xfrm>
                      <a:off x="0" y="0"/>
                      <a:ext cx="4616802" cy="2679645"/>
                    </a:xfrm>
                    <a:prstGeom prst="rect">
                      <a:avLst/>
                    </a:prstGeom>
                    <a:noFill/>
                    <a:ln>
                      <a:noFill/>
                    </a:ln>
                    <a:extLst>
                      <a:ext uri="{53640926-AAD7-44D8-BBD7-CCE9431645EC}">
                        <a14:shadowObscured xmlns:a14="http://schemas.microsoft.com/office/drawing/2010/main"/>
                      </a:ext>
                    </a:extLst>
                  </pic:spPr>
                </pic:pic>
              </a:graphicData>
            </a:graphic>
          </wp:inline>
        </w:drawing>
      </w:r>
    </w:p>
    <w:p w14:paraId="68AACC1F" w14:textId="591D12DF" w:rsidR="00B417B0" w:rsidRDefault="00B417B0" w:rsidP="009F702A">
      <w:pPr>
        <w:pStyle w:val="Lgende"/>
        <w:jc w:val="center"/>
      </w:pPr>
      <w:bookmarkStart w:id="152" w:name="_Toc16504793"/>
      <w:r>
        <w:t xml:space="preserve">Figure </w:t>
      </w:r>
      <w:fldSimple w:instr=" SEQ Figure \* ARABIC ">
        <w:r w:rsidR="001E5FBB">
          <w:rPr>
            <w:noProof/>
          </w:rPr>
          <w:t>51</w:t>
        </w:r>
      </w:fldSimple>
      <w:r>
        <w:t xml:space="preserve"> : tension de référence</w:t>
      </w:r>
      <w:bookmarkEnd w:id="152"/>
    </w:p>
    <w:p w14:paraId="52FC88EA" w14:textId="26B9EA1A" w:rsidR="00B417B0" w:rsidRDefault="00B417B0" w:rsidP="00E624FA">
      <w:pPr>
        <w:pStyle w:val="Paragraphedeliste"/>
        <w:numPr>
          <w:ilvl w:val="0"/>
          <w:numId w:val="27"/>
        </w:numPr>
      </w:pPr>
      <w:r>
        <w:t>La comparaison s’effectue correctement et la sortie du comparateur varie entre 0 et 3V comme prévu. (</w:t>
      </w:r>
      <w:r w:rsidR="00C41072">
        <w:t>Signal</w:t>
      </w:r>
      <w:r>
        <w:t xml:space="preserve"> bleu)</w:t>
      </w:r>
    </w:p>
    <w:p w14:paraId="20AAAB81" w14:textId="6D2D3587" w:rsidR="00A3050D" w:rsidRDefault="00A3050D" w:rsidP="00E624FA"/>
    <w:p w14:paraId="7A6B68D6" w14:textId="57E85A8C" w:rsidR="00A3050D" w:rsidRDefault="00A3050D" w:rsidP="009F702A">
      <w:pPr>
        <w:jc w:val="center"/>
      </w:pPr>
      <w:r>
        <w:rPr>
          <w:noProof/>
        </w:rPr>
        <w:drawing>
          <wp:inline distT="0" distB="0" distL="0" distR="0" wp14:anchorId="07E68607" wp14:editId="28E2B57D">
            <wp:extent cx="4819650" cy="299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7">
                      <a:extLst>
                        <a:ext uri="{28A0092B-C50C-407E-A947-70E740481C1C}">
                          <a14:useLocalDpi xmlns:a14="http://schemas.microsoft.com/office/drawing/2010/main" val="0"/>
                        </a:ext>
                      </a:extLst>
                    </a:blip>
                    <a:srcRect t="4762" r="17637" b="11640"/>
                    <a:stretch/>
                  </pic:blipFill>
                  <pic:spPr bwMode="auto">
                    <a:xfrm>
                      <a:off x="0" y="0"/>
                      <a:ext cx="4828759" cy="3003716"/>
                    </a:xfrm>
                    <a:prstGeom prst="rect">
                      <a:avLst/>
                    </a:prstGeom>
                    <a:noFill/>
                    <a:ln>
                      <a:noFill/>
                    </a:ln>
                    <a:extLst>
                      <a:ext uri="{53640926-AAD7-44D8-BBD7-CCE9431645EC}">
                        <a14:shadowObscured xmlns:a14="http://schemas.microsoft.com/office/drawing/2010/main"/>
                      </a:ext>
                    </a:extLst>
                  </pic:spPr>
                </pic:pic>
              </a:graphicData>
            </a:graphic>
          </wp:inline>
        </w:drawing>
      </w:r>
    </w:p>
    <w:p w14:paraId="08EA79B2" w14:textId="4D45AA94" w:rsidR="00B417B0" w:rsidRPr="00174DBC" w:rsidRDefault="00B417B0" w:rsidP="009F702A">
      <w:pPr>
        <w:pStyle w:val="Lgende"/>
        <w:jc w:val="center"/>
      </w:pPr>
      <w:bookmarkStart w:id="153" w:name="_Toc16504794"/>
      <w:r>
        <w:t xml:space="preserve">Figure </w:t>
      </w:r>
      <w:fldSimple w:instr=" SEQ Figure \* ARABIC ">
        <w:r w:rsidR="001E5FBB">
          <w:rPr>
            <w:noProof/>
          </w:rPr>
          <w:t>52</w:t>
        </w:r>
      </w:fldSimple>
      <w:r>
        <w:t>: Comparaison du signal reçu du LT5537</w:t>
      </w:r>
      <w:bookmarkEnd w:id="153"/>
    </w:p>
    <w:p w14:paraId="29924339" w14:textId="18FF093A" w:rsidR="00174DBC" w:rsidRDefault="00174DBC" w:rsidP="00E624FA">
      <w:r>
        <w:lastRenderedPageBreak/>
        <w:t>Comme le comparateur fonctionne sans étage amplificateur, il a été décidé de changer le schéma pour supprimer un IC superflu.</w:t>
      </w:r>
    </w:p>
    <w:p w14:paraId="0B11BB15" w14:textId="40B7C074" w:rsidR="00174DBC" w:rsidRDefault="00174DBC" w:rsidP="00E624FA"/>
    <w:p w14:paraId="645EFDB3" w14:textId="0A0F6CCB" w:rsidR="00174DBC" w:rsidRDefault="00174DBC" w:rsidP="00E624FA">
      <w:r>
        <w:t xml:space="preserve">Le signal de sortie du LT5537 viendra toujours directement sur le comparateur mais la correction de la tension de référence ne se fera plus de manière hardware avec un pont diviseur, mais </w:t>
      </w:r>
      <w:r w:rsidR="00414E46">
        <w:t>se fera de manière software. La tension de référence sera donc directement reliée avec un DAC.</w:t>
      </w:r>
    </w:p>
    <w:p w14:paraId="346463CE" w14:textId="6F337CAA" w:rsidR="00174DBC" w:rsidRDefault="00174DBC" w:rsidP="00E624FA"/>
    <w:p w14:paraId="4DFA1A1A" w14:textId="77777777" w:rsidR="00414E46" w:rsidRDefault="00174DBC" w:rsidP="009F702A">
      <w:pPr>
        <w:jc w:val="center"/>
      </w:pPr>
      <w:r>
        <w:rPr>
          <w:noProof/>
        </w:rPr>
        <w:drawing>
          <wp:inline distT="0" distB="0" distL="0" distR="0" wp14:anchorId="58729CDD" wp14:editId="3FF8A77F">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91100" cy="2628900"/>
                    </a:xfrm>
                    <a:prstGeom prst="rect">
                      <a:avLst/>
                    </a:prstGeom>
                  </pic:spPr>
                </pic:pic>
              </a:graphicData>
            </a:graphic>
          </wp:inline>
        </w:drawing>
      </w:r>
    </w:p>
    <w:p w14:paraId="25428763" w14:textId="55B205BF" w:rsidR="00174DBC" w:rsidRDefault="00414E46" w:rsidP="009F702A">
      <w:pPr>
        <w:pStyle w:val="Lgende"/>
        <w:jc w:val="center"/>
      </w:pPr>
      <w:bookmarkStart w:id="154" w:name="_Toc16504795"/>
      <w:r>
        <w:t xml:space="preserve">Figure </w:t>
      </w:r>
      <w:fldSimple w:instr=" SEQ Figure \* ARABIC ">
        <w:r w:rsidR="001E5FBB">
          <w:rPr>
            <w:noProof/>
          </w:rPr>
          <w:t>53</w:t>
        </w:r>
      </w:fldSimple>
      <w:r>
        <w:t>: schéma du comparateur remis à jour</w:t>
      </w:r>
      <w:bookmarkEnd w:id="154"/>
    </w:p>
    <w:p w14:paraId="26909D38" w14:textId="343961C3" w:rsidR="00414E46" w:rsidRDefault="00414E46" w:rsidP="00E624FA"/>
    <w:p w14:paraId="18683502" w14:textId="77777777" w:rsidR="00414E46" w:rsidRPr="00414E46" w:rsidRDefault="00414E46" w:rsidP="00E624FA"/>
    <w:p w14:paraId="3E6BDB13" w14:textId="31DE9275" w:rsidR="00644745" w:rsidRDefault="00644745" w:rsidP="00E624FA"/>
    <w:p w14:paraId="4521726D" w14:textId="72E74DD2" w:rsidR="00A3050D" w:rsidRDefault="00A3050D" w:rsidP="00E624FA">
      <w:pPr>
        <w:pStyle w:val="Titre4"/>
      </w:pPr>
      <w:bookmarkStart w:id="155" w:name="_Toc16504714"/>
      <w:r>
        <w:t>Boutons</w:t>
      </w:r>
      <w:bookmarkEnd w:id="155"/>
    </w:p>
    <w:p w14:paraId="54052470" w14:textId="2D72980B" w:rsidR="00A3050D" w:rsidRDefault="00A3050D" w:rsidP="00E624FA"/>
    <w:p w14:paraId="0E204A57" w14:textId="1AABD8CF" w:rsidR="00A3050D" w:rsidRDefault="00A3050D" w:rsidP="00E624FA">
      <w:pPr>
        <w:rPr>
          <w:noProof/>
        </w:rPr>
      </w:pPr>
      <w:r>
        <w:rPr>
          <w:noProof/>
        </w:rPr>
        <w:t>Ce test vérifie si les boutons passent à 0 losqu’ils sont pressés.</w:t>
      </w:r>
    </w:p>
    <w:p w14:paraId="4DA92DD4" w14:textId="530D6A23" w:rsidR="00A3050D" w:rsidRDefault="00A3050D" w:rsidP="00E624FA">
      <w:pPr>
        <w:rPr>
          <w:noProof/>
        </w:rPr>
      </w:pPr>
    </w:p>
    <w:p w14:paraId="44ADA771" w14:textId="77777777" w:rsidR="00414E46" w:rsidRDefault="00414E46" w:rsidP="00E624FA">
      <w:pPr>
        <w:rPr>
          <w:noProof/>
        </w:rPr>
      </w:pPr>
    </w:p>
    <w:p w14:paraId="052CA2F8" w14:textId="77777777" w:rsidR="00174DBC" w:rsidRDefault="00174DBC" w:rsidP="00E624FA">
      <w:r>
        <w:t xml:space="preserve">Résultat : </w:t>
      </w:r>
    </w:p>
    <w:p w14:paraId="082E142F" w14:textId="23ED0D1E" w:rsidR="00A3050D" w:rsidRDefault="00A3050D" w:rsidP="00E624FA">
      <w:pPr>
        <w:rPr>
          <w:noProof/>
        </w:rPr>
      </w:pPr>
    </w:p>
    <w:p w14:paraId="581CFCAF" w14:textId="63C14995" w:rsidR="00174DBC" w:rsidRDefault="00174DBC" w:rsidP="00E624FA">
      <w:pPr>
        <w:pStyle w:val="Paragraphedeliste"/>
        <w:numPr>
          <w:ilvl w:val="0"/>
          <w:numId w:val="27"/>
        </w:numPr>
        <w:rPr>
          <w:noProof/>
        </w:rPr>
      </w:pPr>
      <w:r>
        <w:rPr>
          <w:noProof/>
        </w:rPr>
        <w:t>Le bouton 1 fonctionne.</w:t>
      </w:r>
    </w:p>
    <w:p w14:paraId="020985DB" w14:textId="77777777" w:rsidR="00174DBC" w:rsidRDefault="00174DBC" w:rsidP="00E624FA">
      <w:pPr>
        <w:pStyle w:val="Paragraphedeliste"/>
        <w:rPr>
          <w:noProof/>
        </w:rPr>
      </w:pPr>
    </w:p>
    <w:p w14:paraId="653033C6" w14:textId="77777777" w:rsidR="00414E46" w:rsidRDefault="00A3050D" w:rsidP="009F702A">
      <w:pPr>
        <w:jc w:val="center"/>
      </w:pPr>
      <w:r>
        <w:rPr>
          <w:noProof/>
        </w:rPr>
        <w:drawing>
          <wp:inline distT="0" distB="0" distL="0" distR="0" wp14:anchorId="1E8B4C6C" wp14:editId="16EF2DC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9">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14:paraId="46F81626" w14:textId="7FD3BB94" w:rsidR="00414E46" w:rsidRDefault="00414E46" w:rsidP="009F702A">
      <w:pPr>
        <w:pStyle w:val="Lgende"/>
        <w:jc w:val="center"/>
        <w:rPr>
          <w:noProof/>
        </w:rPr>
      </w:pPr>
      <w:bookmarkStart w:id="156" w:name="_Toc16504796"/>
      <w:r>
        <w:t xml:space="preserve">Figure </w:t>
      </w:r>
      <w:fldSimple w:instr=" SEQ Figure \* ARABIC ">
        <w:r w:rsidR="001E5FBB">
          <w:rPr>
            <w:noProof/>
          </w:rPr>
          <w:t>54</w:t>
        </w:r>
      </w:fldSimple>
      <w:r>
        <w:t>: test du bouton 1</w:t>
      </w:r>
      <w:bookmarkEnd w:id="156"/>
    </w:p>
    <w:p w14:paraId="6DACE323" w14:textId="0E34D3B9" w:rsidR="00174DBC" w:rsidRDefault="00414E46" w:rsidP="00E624FA">
      <w:pPr>
        <w:rPr>
          <w:noProof/>
        </w:rPr>
      </w:pPr>
      <w:r>
        <w:rPr>
          <w:noProof/>
        </w:rPr>
        <w:br w:type="page"/>
      </w:r>
    </w:p>
    <w:p w14:paraId="43022B6D" w14:textId="5E24CDC1" w:rsidR="00174DBC" w:rsidRDefault="00174DBC" w:rsidP="00E624FA">
      <w:pPr>
        <w:pStyle w:val="Paragraphedeliste"/>
        <w:numPr>
          <w:ilvl w:val="0"/>
          <w:numId w:val="27"/>
        </w:numPr>
        <w:rPr>
          <w:noProof/>
        </w:rPr>
      </w:pPr>
      <w:r>
        <w:rPr>
          <w:noProof/>
        </w:rPr>
        <w:lastRenderedPageBreak/>
        <w:t>Le bouton 2 fonctionne</w:t>
      </w:r>
    </w:p>
    <w:p w14:paraId="2F45E2C7" w14:textId="77777777" w:rsidR="00174DBC" w:rsidRDefault="00174DBC" w:rsidP="00E624FA">
      <w:pPr>
        <w:pStyle w:val="Paragraphedeliste"/>
        <w:rPr>
          <w:noProof/>
        </w:rPr>
      </w:pPr>
    </w:p>
    <w:p w14:paraId="3F16DCB1" w14:textId="77777777" w:rsidR="00414E46" w:rsidRDefault="00A3050D" w:rsidP="009F702A">
      <w:pPr>
        <w:jc w:val="center"/>
      </w:pPr>
      <w:r>
        <w:rPr>
          <w:noProof/>
        </w:rPr>
        <w:drawing>
          <wp:inline distT="0" distB="0" distL="0" distR="0" wp14:anchorId="5B492050" wp14:editId="0091A5C9">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80">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14:paraId="56162FD3" w14:textId="2FB7C5FC" w:rsidR="00A3050D" w:rsidRDefault="00414E46" w:rsidP="009F702A">
      <w:pPr>
        <w:pStyle w:val="Lgende"/>
        <w:jc w:val="center"/>
        <w:rPr>
          <w:noProof/>
        </w:rPr>
      </w:pPr>
      <w:bookmarkStart w:id="157" w:name="_Toc16504797"/>
      <w:r>
        <w:t xml:space="preserve">Figure </w:t>
      </w:r>
      <w:fldSimple w:instr=" SEQ Figure \* ARABIC ">
        <w:r w:rsidR="001E5FBB">
          <w:rPr>
            <w:noProof/>
          </w:rPr>
          <w:t>55</w:t>
        </w:r>
      </w:fldSimple>
      <w:r>
        <w:t>: test du bouton 2</w:t>
      </w:r>
      <w:bookmarkEnd w:id="157"/>
    </w:p>
    <w:p w14:paraId="581B7C5E" w14:textId="3D645795" w:rsidR="00174DBC" w:rsidRDefault="00174DBC" w:rsidP="00E624FA">
      <w:pPr>
        <w:rPr>
          <w:noProof/>
        </w:rPr>
      </w:pPr>
    </w:p>
    <w:p w14:paraId="4D80B6C3" w14:textId="3B20C43E" w:rsidR="00174DBC" w:rsidRDefault="00174DBC" w:rsidP="00E624FA">
      <w:pPr>
        <w:rPr>
          <w:noProof/>
        </w:rPr>
      </w:pPr>
      <w:r>
        <w:rPr>
          <w:noProof/>
        </w:rPr>
        <w:t>Il reste la partie anti-rebond qui sera traitée de manière software.</w:t>
      </w:r>
    </w:p>
    <w:p w14:paraId="203FADB9" w14:textId="7E58472D" w:rsidR="00A3050D" w:rsidRDefault="00A3050D" w:rsidP="00E624FA"/>
    <w:p w14:paraId="5F2913D8" w14:textId="728F4490" w:rsidR="00414E46" w:rsidRPr="00A3050D" w:rsidRDefault="00414E46" w:rsidP="00E624FA"/>
    <w:p w14:paraId="1EF53E34" w14:textId="03565CA8" w:rsidR="008A5828" w:rsidRDefault="00644745" w:rsidP="00E624FA">
      <w:pPr>
        <w:pStyle w:val="Titre4"/>
      </w:pPr>
      <w:bookmarkStart w:id="158" w:name="_Toc16504715"/>
      <w:r>
        <w:t>Tableau récapitulatif</w:t>
      </w:r>
      <w:bookmarkEnd w:id="158"/>
    </w:p>
    <w:p w14:paraId="55647CFB" w14:textId="42AC9459" w:rsidR="00A3050D" w:rsidRDefault="00A3050D" w:rsidP="00E624FA"/>
    <w:p w14:paraId="71C3E662" w14:textId="77777777" w:rsidR="00C41072" w:rsidRDefault="00C41072" w:rsidP="00E624FA"/>
    <w:p w14:paraId="4D7F4C74" w14:textId="05F62FCF" w:rsidR="00414E46" w:rsidRDefault="00414E46" w:rsidP="00E624FA">
      <w:r>
        <w:t>Voici un tableau récapitulatif des différents tests effectués plus haut :</w:t>
      </w:r>
    </w:p>
    <w:p w14:paraId="5094C348" w14:textId="77777777" w:rsidR="00C41072" w:rsidRDefault="00C41072" w:rsidP="00E624FA"/>
    <w:p w14:paraId="4990B29E" w14:textId="64E0AAFB" w:rsidR="00414E46" w:rsidRDefault="00414E46" w:rsidP="00E624FA"/>
    <w:p w14:paraId="1A0C544D" w14:textId="434F72FA" w:rsidR="00414E46" w:rsidRPr="00A3050D" w:rsidRDefault="00414E46" w:rsidP="009F702A">
      <w:pPr>
        <w:jc w:val="center"/>
      </w:pPr>
      <w:r>
        <w:rPr>
          <w:noProof/>
        </w:rPr>
        <w:drawing>
          <wp:inline distT="0" distB="0" distL="0" distR="0" wp14:anchorId="59FAC287" wp14:editId="589B3C09">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1906" cy="2549686"/>
                    </a:xfrm>
                    <a:prstGeom prst="rect">
                      <a:avLst/>
                    </a:prstGeom>
                  </pic:spPr>
                </pic:pic>
              </a:graphicData>
            </a:graphic>
          </wp:inline>
        </w:drawing>
      </w:r>
    </w:p>
    <w:p w14:paraId="249DA92D" w14:textId="5D5119AA" w:rsidR="00414E46" w:rsidRDefault="00414E46" w:rsidP="009F702A">
      <w:pPr>
        <w:pStyle w:val="Lgende"/>
        <w:jc w:val="center"/>
      </w:pPr>
      <w:bookmarkStart w:id="159" w:name="_Toc16504815"/>
      <w:r>
        <w:t xml:space="preserve">Tableau </w:t>
      </w:r>
      <w:fldSimple w:instr=" SEQ Tableau \* ARABIC ">
        <w:r w:rsidR="009F702A">
          <w:rPr>
            <w:noProof/>
          </w:rPr>
          <w:t>3</w:t>
        </w:r>
      </w:fldSimple>
      <w:r>
        <w:t>: récapitulatif des tests</w:t>
      </w:r>
      <w:bookmarkEnd w:id="159"/>
    </w:p>
    <w:p w14:paraId="38F4D131" w14:textId="572C71C7" w:rsidR="002F04EB" w:rsidRPr="0040443D" w:rsidRDefault="00414E46" w:rsidP="00E624FA">
      <w:r>
        <w:br w:type="page"/>
      </w:r>
    </w:p>
    <w:p w14:paraId="6901C701" w14:textId="10239592" w:rsidR="006C4933" w:rsidRDefault="0081751A" w:rsidP="00E624FA">
      <w:pPr>
        <w:pStyle w:val="Titre1"/>
      </w:pPr>
      <w:bookmarkStart w:id="160" w:name="_Ref14159811"/>
      <w:bookmarkStart w:id="161" w:name="_Toc16504716"/>
      <w:r w:rsidRPr="0040443D">
        <w:lastRenderedPageBreak/>
        <w:t>Programmation</w:t>
      </w:r>
      <w:bookmarkEnd w:id="160"/>
      <w:bookmarkEnd w:id="161"/>
    </w:p>
    <w:p w14:paraId="1EE4ADCF" w14:textId="21D4184B" w:rsidR="0095018D" w:rsidRDefault="0095018D" w:rsidP="00E624FA"/>
    <w:p w14:paraId="439A5B57" w14:textId="3BB8C9A7" w:rsidR="0095018D" w:rsidRDefault="0095018D" w:rsidP="00E624FA">
      <w:r>
        <w:t>Il y aura essentiellement 2 points</w:t>
      </w:r>
      <w:r w:rsidR="00B42CA9">
        <w:t xml:space="preserve"> dans la partie programmation</w:t>
      </w:r>
      <w:r>
        <w:t xml:space="preserve">, la transmission et </w:t>
      </w:r>
      <w:r w:rsidR="00B42CA9">
        <w:t>la réception.</w:t>
      </w:r>
    </w:p>
    <w:p w14:paraId="687CA22D" w14:textId="77777777" w:rsidR="00B42CA9" w:rsidRDefault="00B42CA9" w:rsidP="00E624FA"/>
    <w:p w14:paraId="0F89962B" w14:textId="7F75C8A7" w:rsidR="0095018D" w:rsidRDefault="0095018D" w:rsidP="00E624FA">
      <w:pPr>
        <w:pStyle w:val="Titre2"/>
      </w:pPr>
      <w:bookmarkStart w:id="162" w:name="_Toc16504717"/>
      <w:r>
        <w:t>Transmission</w:t>
      </w:r>
      <w:bookmarkEnd w:id="162"/>
    </w:p>
    <w:p w14:paraId="543FABB8" w14:textId="5CE789AF" w:rsidR="0095018D" w:rsidRDefault="0095018D" w:rsidP="00E624FA"/>
    <w:p w14:paraId="3999D438" w14:textId="6CE69B29" w:rsidR="00B42CA9" w:rsidRDefault="00B42CA9" w:rsidP="00E624FA">
      <w:r>
        <w:t xml:space="preserve">La transmission des données se fait depuis les </w:t>
      </w:r>
      <w:proofErr w:type="spellStart"/>
      <w:r>
        <w:t>SensorBalls</w:t>
      </w:r>
      <w:proofErr w:type="spellEnd"/>
      <w:r>
        <w:t xml:space="preserve">. Le code pour le stockage des données des capteurs lui a déjà été implémenté auparavant. Il ne reste donc plus qu’à envoyer </w:t>
      </w:r>
      <w:proofErr w:type="spellStart"/>
      <w:r>
        <w:t>l’id</w:t>
      </w:r>
      <w:proofErr w:type="spellEnd"/>
      <w:r>
        <w:t xml:space="preserve"> des balles sur leurs antennes.</w:t>
      </w:r>
    </w:p>
    <w:p w14:paraId="65DB55D3" w14:textId="77777777" w:rsidR="00B42CA9" w:rsidRPr="0095018D" w:rsidRDefault="00B42CA9" w:rsidP="00E624FA"/>
    <w:p w14:paraId="27952B1A" w14:textId="38613D29" w:rsidR="0095018D" w:rsidRDefault="0095018D" w:rsidP="00E624FA">
      <w:pPr>
        <w:pStyle w:val="Titre3"/>
      </w:pPr>
      <w:bookmarkStart w:id="163" w:name="_Toc16504718"/>
      <w:proofErr w:type="spellStart"/>
      <w:r w:rsidRPr="00B42CA9">
        <w:t>Configuration</w:t>
      </w:r>
      <w:bookmarkEnd w:id="163"/>
      <w:proofErr w:type="spellEnd"/>
    </w:p>
    <w:p w14:paraId="3CC7C35E" w14:textId="6F01C291" w:rsidR="00B42CA9" w:rsidRDefault="00B42CA9" w:rsidP="00E624FA"/>
    <w:p w14:paraId="73F46F66" w14:textId="77777777" w:rsidR="00C829FE" w:rsidRDefault="00C829FE" w:rsidP="00E624FA">
      <w:r>
        <w:t xml:space="preserve">Le code qui a déjà été implémenté est en C sur le logiciel </w:t>
      </w:r>
      <w:proofErr w:type="spellStart"/>
      <w:r>
        <w:t>Keil</w:t>
      </w:r>
      <w:proofErr w:type="spellEnd"/>
      <w:r>
        <w:t>. Il est alors normal de continuer la partie transmission sur ce même logiciel.</w:t>
      </w:r>
    </w:p>
    <w:p w14:paraId="01280EC3" w14:textId="77777777" w:rsidR="00C829FE" w:rsidRDefault="00C829FE" w:rsidP="00E624FA"/>
    <w:p w14:paraId="3192169C" w14:textId="0B60F4F9" w:rsidR="00B42CA9" w:rsidRDefault="00C829FE" w:rsidP="00E624FA">
      <w:r>
        <w:t xml:space="preserve">L’envoi des données se fera grâce à un protocole spi. Cela permettra de ne pas avoir besoin de gérer des </w:t>
      </w:r>
      <w:proofErr w:type="spellStart"/>
      <w:r>
        <w:t>timers</w:t>
      </w:r>
      <w:proofErr w:type="spellEnd"/>
      <w:r>
        <w:t xml:space="preserve"> puisque le protocole gère l’envoi de données depuis un </w:t>
      </w:r>
      <w:proofErr w:type="spellStart"/>
      <w:r>
        <w:t>clock</w:t>
      </w:r>
      <w:proofErr w:type="spellEnd"/>
      <w:r>
        <w:t xml:space="preserve"> interne.</w:t>
      </w:r>
    </w:p>
    <w:p w14:paraId="21A2BE6A" w14:textId="26314F59" w:rsidR="00C829FE" w:rsidRDefault="00C829FE" w:rsidP="00E624FA"/>
    <w:p w14:paraId="76C3B8E1" w14:textId="7AA2D453" w:rsidR="00C829FE" w:rsidRDefault="00C829FE" w:rsidP="00E624FA"/>
    <w:p w14:paraId="53B8673E" w14:textId="2E31C79C" w:rsidR="00C829FE" w:rsidRDefault="00C829FE" w:rsidP="00E624FA"/>
    <w:p w14:paraId="3E2D87EA" w14:textId="1DAC200D" w:rsidR="00C829FE" w:rsidRDefault="00C829FE" w:rsidP="00E624FA">
      <w:pPr>
        <w:pStyle w:val="Titre3"/>
      </w:pPr>
      <w:bookmarkStart w:id="164" w:name="_Ref14945695"/>
      <w:bookmarkStart w:id="165" w:name="_Toc16504719"/>
      <w:r>
        <w:t>SPI</w:t>
      </w:r>
      <w:bookmarkEnd w:id="164"/>
      <w:bookmarkEnd w:id="165"/>
    </w:p>
    <w:p w14:paraId="74215387" w14:textId="4D5E6895" w:rsidR="009830F2" w:rsidRDefault="009830F2" w:rsidP="00E624FA">
      <w:pPr>
        <w:rPr>
          <w:lang w:val="de-CH"/>
        </w:rPr>
      </w:pPr>
    </w:p>
    <w:p w14:paraId="27A4D1FE" w14:textId="7DAE8444" w:rsidR="009830F2" w:rsidRDefault="009830F2" w:rsidP="00E624FA">
      <w:r w:rsidRPr="009830F2">
        <w:t>La transmission SPI se fait au moyen d’un tableau</w:t>
      </w:r>
      <w:r>
        <w:t xml:space="preserve">. La trame aura la forme d’une trame UART (figure ci-dessous). Le but étant du coté réception de pouvoir recevoir </w:t>
      </w:r>
      <w:proofErr w:type="spellStart"/>
      <w:r>
        <w:t>l’id</w:t>
      </w:r>
      <w:proofErr w:type="spellEnd"/>
      <w:r>
        <w:t xml:space="preserve"> de la balle sur une entrée UART du microcontrôleur ce qui permet </w:t>
      </w:r>
      <w:r w:rsidR="009F702A">
        <w:t>traiter les données facilement.</w:t>
      </w:r>
    </w:p>
    <w:p w14:paraId="7D7F00F5" w14:textId="4B8DA164" w:rsidR="00C829FE" w:rsidRPr="009830F2" w:rsidRDefault="009830F2" w:rsidP="009F702A">
      <w:pPr>
        <w:jc w:val="center"/>
      </w:pPr>
      <w:r>
        <w:rPr>
          <w:noProof/>
        </w:rPr>
        <w:drawing>
          <wp:inline distT="0" distB="0" distL="0" distR="0" wp14:anchorId="137544B6" wp14:editId="14D9A341">
            <wp:extent cx="3697357" cy="596719"/>
            <wp:effectExtent l="0" t="0" r="0" b="0"/>
            <wp:docPr id="2" name="Picture 2" descr="https://upload.wikimedia.org/wikipedia/commons/thumb/0/0e/Constitution_trame_uart.png/600px-Constitution_tram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0/0e/Constitution_trame_uart.png/600px-Constitution_trame_uar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21286" cy="600581"/>
                    </a:xfrm>
                    <a:prstGeom prst="rect">
                      <a:avLst/>
                    </a:prstGeom>
                    <a:noFill/>
                    <a:ln>
                      <a:noFill/>
                    </a:ln>
                  </pic:spPr>
                </pic:pic>
              </a:graphicData>
            </a:graphic>
          </wp:inline>
        </w:drawing>
      </w:r>
    </w:p>
    <w:p w14:paraId="1C6BD162" w14:textId="0452FB4F" w:rsidR="009830F2" w:rsidRDefault="009830F2" w:rsidP="009F702A">
      <w:pPr>
        <w:pStyle w:val="Lgende"/>
        <w:spacing w:after="0"/>
        <w:jc w:val="center"/>
      </w:pPr>
      <w:bookmarkStart w:id="166" w:name="_Ref14938456"/>
      <w:bookmarkStart w:id="167" w:name="_Toc16504798"/>
      <w:r>
        <w:t xml:space="preserve">Figure </w:t>
      </w:r>
      <w:fldSimple w:instr=" SEQ Figure \* ARABIC ">
        <w:r w:rsidR="001E5FBB">
          <w:rPr>
            <w:noProof/>
          </w:rPr>
          <w:t>56</w:t>
        </w:r>
      </w:fldSimple>
      <w:r>
        <w:t xml:space="preserve"> : trame UART</w:t>
      </w:r>
      <w:bookmarkEnd w:id="166"/>
      <w:bookmarkEnd w:id="167"/>
    </w:p>
    <w:p w14:paraId="6F4C62BB" w14:textId="255AFAAB" w:rsidR="009830F2" w:rsidRDefault="009830F2" w:rsidP="009F702A">
      <w:pPr>
        <w:pStyle w:val="Lgende"/>
        <w:spacing w:after="0"/>
        <w:jc w:val="center"/>
      </w:pPr>
      <w:r>
        <w:t>Source : UART</w:t>
      </w:r>
    </w:p>
    <w:p w14:paraId="0CA2E96C" w14:textId="5C8F5D7C" w:rsidR="007731C8" w:rsidRDefault="007731C8" w:rsidP="00E624FA">
      <w:pPr>
        <w:pStyle w:val="Titre4"/>
      </w:pPr>
      <w:bookmarkStart w:id="168" w:name="_Toc16504720"/>
      <w:r>
        <w:t>Trame</w:t>
      </w:r>
      <w:bookmarkEnd w:id="168"/>
    </w:p>
    <w:p w14:paraId="46D47B87" w14:textId="77777777" w:rsidR="007731C8" w:rsidRPr="007731C8" w:rsidRDefault="007731C8" w:rsidP="00E624FA"/>
    <w:p w14:paraId="2430DDA4" w14:textId="20EBBAE5" w:rsidR="007731C8" w:rsidRDefault="009830F2" w:rsidP="00E624FA">
      <w:r>
        <w:t>Le tableau, pour correspondre à la trame</w:t>
      </w:r>
      <w:r w:rsidR="009F702A">
        <w:t xml:space="preserve"> UART aura la forme suivante : </w:t>
      </w:r>
    </w:p>
    <w:p w14:paraId="45D61966" w14:textId="77777777" w:rsidR="009830F2" w:rsidRPr="009830F2" w:rsidRDefault="009830F2" w:rsidP="00E624FA"/>
    <w:p w14:paraId="1E142810" w14:textId="3F7D96B1" w:rsidR="009830F2" w:rsidRDefault="007731C8" w:rsidP="009F702A">
      <w:pPr>
        <w:jc w:val="center"/>
      </w:pPr>
      <w:r>
        <w:rPr>
          <w:noProof/>
        </w:rPr>
        <w:drawing>
          <wp:inline distT="0" distB="0" distL="0" distR="0" wp14:anchorId="500ADD17" wp14:editId="1ACEC1D4">
            <wp:extent cx="1898946" cy="2486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18007" cy="2510979"/>
                    </a:xfrm>
                    <a:prstGeom prst="rect">
                      <a:avLst/>
                    </a:prstGeom>
                  </pic:spPr>
                </pic:pic>
              </a:graphicData>
            </a:graphic>
          </wp:inline>
        </w:drawing>
      </w:r>
    </w:p>
    <w:p w14:paraId="1D212F11" w14:textId="0E6E1130" w:rsidR="009830F2" w:rsidRDefault="009830F2" w:rsidP="009F702A">
      <w:pPr>
        <w:pStyle w:val="Lgende"/>
        <w:jc w:val="center"/>
      </w:pPr>
      <w:bookmarkStart w:id="169" w:name="_Toc16504799"/>
      <w:r>
        <w:t xml:space="preserve">Figure </w:t>
      </w:r>
      <w:fldSimple w:instr=" SEQ Figure \* ARABIC ">
        <w:r w:rsidR="001E5FBB">
          <w:rPr>
            <w:noProof/>
          </w:rPr>
          <w:t>57</w:t>
        </w:r>
      </w:fldSimple>
      <w:r>
        <w:t>: tableau pour la transmission</w:t>
      </w:r>
      <w:bookmarkEnd w:id="169"/>
    </w:p>
    <w:p w14:paraId="6A258E34" w14:textId="6BA0E6DA" w:rsidR="009830F2" w:rsidRDefault="009830F2" w:rsidP="00E624FA">
      <w:r>
        <w:lastRenderedPageBreak/>
        <w:t xml:space="preserve">Pour éviter que toutes les antennes émettent tout le temps, la ligne est forcée à 0. Ce qui empêchera </w:t>
      </w:r>
      <w:proofErr w:type="spellStart"/>
      <w:r>
        <w:t>l’id</w:t>
      </w:r>
      <w:proofErr w:type="spellEnd"/>
      <w:r>
        <w:t xml:space="preserve"> 0x0 d’être utilisé car toujours valide.</w:t>
      </w:r>
    </w:p>
    <w:p w14:paraId="16C53C79" w14:textId="236A6BBD" w:rsidR="009830F2" w:rsidRDefault="009830F2" w:rsidP="00E624FA"/>
    <w:p w14:paraId="44B3F399" w14:textId="601D9813" w:rsidR="009830F2" w:rsidRDefault="009830F2" w:rsidP="00E624FA">
      <w:r>
        <w:t xml:space="preserve">La première chose à faire est d’activer la réception en mettant la ligne à 1. Cela produira une interruption côté </w:t>
      </w:r>
      <w:r w:rsidR="007731C8">
        <w:t>réception et permettra à l’ADC de lire la valeur de puissance.</w:t>
      </w:r>
    </w:p>
    <w:p w14:paraId="6A5FF049" w14:textId="1E0FD2EA" w:rsidR="007731C8" w:rsidRDefault="007731C8" w:rsidP="00E624FA"/>
    <w:p w14:paraId="601B0A83" w14:textId="101ADBE8" w:rsidR="007731C8" w:rsidRDefault="007731C8" w:rsidP="00E624FA">
      <w:r>
        <w:t>Ensuite, la trame UART est envoyée en correspondance avec la trame UART (</w:t>
      </w:r>
      <w:r>
        <w:fldChar w:fldCharType="begin"/>
      </w:r>
      <w:r>
        <w:instrText xml:space="preserve"> REF _Ref14938456 \h </w:instrText>
      </w:r>
      <w:r>
        <w:fldChar w:fldCharType="separate"/>
      </w:r>
      <w:r>
        <w:t xml:space="preserve">Figure </w:t>
      </w:r>
      <w:r>
        <w:rPr>
          <w:noProof/>
        </w:rPr>
        <w:t>56</w:t>
      </w:r>
      <w:r>
        <w:t>)</w:t>
      </w:r>
      <w:r>
        <w:fldChar w:fldCharType="end"/>
      </w:r>
    </w:p>
    <w:p w14:paraId="717318E3" w14:textId="13473DA8" w:rsidR="007731C8" w:rsidRDefault="007731C8" w:rsidP="00E624FA"/>
    <w:p w14:paraId="2F1522D6" w14:textId="65E9E647" w:rsidR="007731C8" w:rsidRDefault="007731C8" w:rsidP="00E624FA">
      <w:r>
        <w:t xml:space="preserve">Puis la ligne est repassée a 0. </w:t>
      </w:r>
    </w:p>
    <w:p w14:paraId="5934105A" w14:textId="3C9F0346" w:rsidR="007731C8" w:rsidRDefault="007731C8" w:rsidP="00E624FA"/>
    <w:p w14:paraId="0E47D258" w14:textId="1079DCC2" w:rsidR="00C829FE" w:rsidRDefault="007731C8" w:rsidP="00E624FA">
      <w:pPr>
        <w:pStyle w:val="Titre4"/>
      </w:pPr>
      <w:bookmarkStart w:id="170" w:name="_Ref14946074"/>
      <w:bookmarkStart w:id="171" w:name="_Toc16504721"/>
      <w:r w:rsidRPr="007731C8">
        <w:t>Débit en bauds</w:t>
      </w:r>
      <w:bookmarkEnd w:id="170"/>
      <w:bookmarkEnd w:id="171"/>
    </w:p>
    <w:p w14:paraId="492DE9D6" w14:textId="3D15D5A7" w:rsidR="007731C8" w:rsidRDefault="007731C8" w:rsidP="00E624FA"/>
    <w:p w14:paraId="09B24375" w14:textId="2FACF951" w:rsidR="007731C8" w:rsidRDefault="007731C8" w:rsidP="00E624FA">
      <w:r>
        <w:t xml:space="preserve">La vitesse de transmission du SPI calculé avec </w:t>
      </w:r>
      <w:proofErr w:type="spellStart"/>
      <w:r>
        <w:t>CubeMX</w:t>
      </w:r>
      <w:proofErr w:type="spellEnd"/>
      <w:r>
        <w:t xml:space="preserve"> est de 312.5Kbits/s. Comme la transmission ne peut pas se faire en dessus de 20kbits/s, le même caractère est envoyé 32</w:t>
      </w:r>
      <w:r w:rsidR="00687435">
        <w:t xml:space="preserve"> </w:t>
      </w:r>
      <w:r>
        <w:t>fois</w:t>
      </w:r>
      <w:r w:rsidR="00687435">
        <w:t xml:space="preserve"> de suite</w:t>
      </w:r>
      <w:r>
        <w:t>.</w:t>
      </w:r>
    </w:p>
    <w:p w14:paraId="04083788" w14:textId="041455C4" w:rsidR="007731C8" w:rsidRDefault="007731C8" w:rsidP="00E624FA"/>
    <w:p w14:paraId="1B2AE3B9" w14:textId="71885D9A" w:rsidR="007731C8" w:rsidRDefault="007731C8" w:rsidP="00E624FA">
      <w:r>
        <w:t xml:space="preserve">Si qui donne finalement une vitesse de </w:t>
      </w:r>
      <w:r w:rsidR="00687435">
        <w:t>9.75kbits/s.</w:t>
      </w:r>
    </w:p>
    <w:p w14:paraId="177BC8C5" w14:textId="71400447" w:rsidR="00687435" w:rsidRDefault="00687435" w:rsidP="00E624FA"/>
    <w:p w14:paraId="3FF0FED2" w14:textId="4170949C" w:rsidR="00687435" w:rsidRPr="00687435" w:rsidRDefault="00687435" w:rsidP="00E624FA">
      <w:pPr>
        <w:pStyle w:val="Titre3"/>
      </w:pPr>
      <w:bookmarkStart w:id="172" w:name="_Toc16504722"/>
      <w:proofErr w:type="spellStart"/>
      <w:r w:rsidRPr="00687435">
        <w:t>Machine</w:t>
      </w:r>
      <w:proofErr w:type="spellEnd"/>
      <w:r w:rsidRPr="00687435">
        <w:t xml:space="preserve"> </w:t>
      </w:r>
      <w:proofErr w:type="spellStart"/>
      <w:r w:rsidRPr="00687435">
        <w:t>d’état</w:t>
      </w:r>
      <w:bookmarkEnd w:id="172"/>
      <w:proofErr w:type="spellEnd"/>
    </w:p>
    <w:p w14:paraId="7978A86B" w14:textId="7E09E888" w:rsidR="00687435" w:rsidRPr="00687435" w:rsidRDefault="00687435" w:rsidP="00E624FA"/>
    <w:p w14:paraId="5D2A9AC5" w14:textId="2BDFB5A3" w:rsidR="00687435" w:rsidRDefault="00687435" w:rsidP="00E624FA">
      <w:r w:rsidRPr="00687435">
        <w:t>Pour l’envoi des donn</w:t>
      </w:r>
      <w:r>
        <w:t xml:space="preserve">ée, une simple machine d’état transitions est utilisée. Elle se </w:t>
      </w:r>
      <w:proofErr w:type="spellStart"/>
      <w:r>
        <w:t>presente</w:t>
      </w:r>
      <w:proofErr w:type="spellEnd"/>
      <w:r>
        <w:t xml:space="preserve"> comme suit : </w:t>
      </w:r>
    </w:p>
    <w:p w14:paraId="40480B80" w14:textId="401872B1" w:rsidR="00687435" w:rsidRDefault="00687435" w:rsidP="00E624FA"/>
    <w:p w14:paraId="3DABD191" w14:textId="77777777" w:rsidR="00687435" w:rsidRDefault="00687435" w:rsidP="009F702A">
      <w:pPr>
        <w:jc w:val="center"/>
      </w:pPr>
      <w:r>
        <w:rPr>
          <w:noProof/>
        </w:rPr>
        <w:drawing>
          <wp:inline distT="0" distB="0" distL="0" distR="0" wp14:anchorId="463EBF3F" wp14:editId="28BBD611">
            <wp:extent cx="2871912" cy="204290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1368" cy="2049633"/>
                    </a:xfrm>
                    <a:prstGeom prst="rect">
                      <a:avLst/>
                    </a:prstGeom>
                  </pic:spPr>
                </pic:pic>
              </a:graphicData>
            </a:graphic>
          </wp:inline>
        </w:drawing>
      </w:r>
    </w:p>
    <w:p w14:paraId="04F4C4C0" w14:textId="6BF98F58" w:rsidR="00687435" w:rsidRDefault="00687435" w:rsidP="009F702A">
      <w:pPr>
        <w:pStyle w:val="Lgende"/>
        <w:jc w:val="center"/>
      </w:pPr>
      <w:bookmarkStart w:id="173" w:name="_Toc16504800"/>
      <w:r>
        <w:t xml:space="preserve">Figure </w:t>
      </w:r>
      <w:fldSimple w:instr=" SEQ Figure \* ARABIC ">
        <w:r w:rsidR="001E5FBB">
          <w:rPr>
            <w:noProof/>
          </w:rPr>
          <w:t>58</w:t>
        </w:r>
      </w:fldSimple>
      <w:r>
        <w:t>: machine d'état pour la transmission</w:t>
      </w:r>
      <w:bookmarkEnd w:id="173"/>
    </w:p>
    <w:p w14:paraId="174949AB" w14:textId="79BE38F9" w:rsidR="00687435" w:rsidRDefault="00687435" w:rsidP="00E624FA"/>
    <w:p w14:paraId="119C8E70" w14:textId="2D516DF4" w:rsidR="00687435" w:rsidRDefault="00687435" w:rsidP="00E624FA">
      <w:r>
        <w:t xml:space="preserve">États : </w:t>
      </w:r>
    </w:p>
    <w:p w14:paraId="27F3FFA9" w14:textId="088B8277" w:rsidR="00687435" w:rsidRDefault="00687435" w:rsidP="00E624FA"/>
    <w:p w14:paraId="1B22EC6B" w14:textId="2B3FC3D8" w:rsidR="00687435" w:rsidRDefault="00687435" w:rsidP="00E624FA">
      <w:pPr>
        <w:pStyle w:val="Paragraphedeliste"/>
        <w:numPr>
          <w:ilvl w:val="0"/>
          <w:numId w:val="27"/>
        </w:numPr>
      </w:pPr>
      <w:r>
        <w:t xml:space="preserve">L’état RADIO_WAIT_TO_SEND permet en fait d’attendre un temps </w:t>
      </w:r>
      <w:proofErr w:type="spellStart"/>
      <w:r>
        <w:t>random</w:t>
      </w:r>
      <w:proofErr w:type="spellEnd"/>
      <w:r>
        <w:t xml:space="preserve"> entre 0 et 1 seconde. Cela dans le but d’éviter au maximum que les balles émettent en même temps.</w:t>
      </w:r>
    </w:p>
    <w:p w14:paraId="4848FF20" w14:textId="77777777" w:rsidR="00687435" w:rsidRDefault="00687435" w:rsidP="00E624FA">
      <w:pPr>
        <w:pStyle w:val="Paragraphedeliste"/>
      </w:pPr>
    </w:p>
    <w:p w14:paraId="265E92E1" w14:textId="59D70531" w:rsidR="00687435" w:rsidRDefault="00687435" w:rsidP="00E624FA">
      <w:pPr>
        <w:pStyle w:val="Paragraphedeliste"/>
        <w:numPr>
          <w:ilvl w:val="0"/>
          <w:numId w:val="27"/>
        </w:numPr>
      </w:pPr>
      <w:r>
        <w:t xml:space="preserve">L’état RADIO_POWER démarre le chip de transmission et attend 1ms qu’il soit allumé </w:t>
      </w:r>
      <w:proofErr w:type="spellStart"/>
      <w:r>
        <w:t>corectement</w:t>
      </w:r>
      <w:proofErr w:type="spellEnd"/>
      <w:r>
        <w:t>.</w:t>
      </w:r>
    </w:p>
    <w:p w14:paraId="28EF1F6A" w14:textId="77777777" w:rsidR="00687435" w:rsidRDefault="00687435" w:rsidP="00E624FA">
      <w:pPr>
        <w:pStyle w:val="Paragraphedeliste"/>
      </w:pPr>
    </w:p>
    <w:p w14:paraId="6B18BD4F" w14:textId="04839CC4" w:rsidR="00687435" w:rsidRPr="00687435" w:rsidRDefault="00687435" w:rsidP="00E624FA">
      <w:pPr>
        <w:pStyle w:val="Paragraphedeliste"/>
        <w:numPr>
          <w:ilvl w:val="0"/>
          <w:numId w:val="27"/>
        </w:numPr>
      </w:pPr>
      <w:r>
        <w:t>L’état RADIO_</w:t>
      </w:r>
      <w:r w:rsidR="00441889">
        <w:t>SEND transmet le</w:t>
      </w:r>
      <w:r>
        <w:t xml:space="preserve"> tableau contenant </w:t>
      </w:r>
      <w:proofErr w:type="spellStart"/>
      <w:r>
        <w:t>l’id</w:t>
      </w:r>
      <w:proofErr w:type="spellEnd"/>
      <w:r>
        <w:t xml:space="preserve"> de la balle grâce au protocole SPI.</w:t>
      </w:r>
    </w:p>
    <w:p w14:paraId="28642F06" w14:textId="5556C271" w:rsidR="00687435" w:rsidRPr="00687435" w:rsidRDefault="00DA74DE" w:rsidP="00E624FA">
      <w:r>
        <w:br w:type="page"/>
      </w:r>
    </w:p>
    <w:p w14:paraId="676BB684" w14:textId="6FDCBB43" w:rsidR="00C829FE" w:rsidRPr="00687435" w:rsidRDefault="00E76944" w:rsidP="00E624FA">
      <w:pPr>
        <w:pStyle w:val="Titre2"/>
      </w:pPr>
      <w:bookmarkStart w:id="174" w:name="_Toc16504723"/>
      <w:r w:rsidRPr="00687435">
        <w:lastRenderedPageBreak/>
        <w:t>Réception</w:t>
      </w:r>
      <w:bookmarkEnd w:id="174"/>
    </w:p>
    <w:p w14:paraId="3C69E01C" w14:textId="560DEF4A" w:rsidR="00C829FE" w:rsidRPr="00687435" w:rsidRDefault="00C829FE" w:rsidP="00E624FA"/>
    <w:p w14:paraId="7F7C1C92" w14:textId="23BD7FB1" w:rsidR="00C829FE" w:rsidRPr="00687435" w:rsidRDefault="00B80942" w:rsidP="00E624FA">
      <w:r>
        <w:t xml:space="preserve">La transmission des données se fait grâce aux antennes </w:t>
      </w:r>
      <w:proofErr w:type="spellStart"/>
      <w:r>
        <w:t>designées</w:t>
      </w:r>
      <w:proofErr w:type="spellEnd"/>
      <w:r>
        <w:t xml:space="preserve"> dans ce projet. Le code sera implémenté sur une plaque additionnelle qui viendra s’attacher sur le circuit d’interface.</w:t>
      </w:r>
    </w:p>
    <w:p w14:paraId="2D7E5D52" w14:textId="64083F50" w:rsidR="0095018D" w:rsidRPr="00687435" w:rsidRDefault="0095018D" w:rsidP="00E624FA"/>
    <w:p w14:paraId="2B71C01F" w14:textId="0C3C9F38" w:rsidR="0095018D" w:rsidRDefault="0095018D" w:rsidP="00E624FA">
      <w:pPr>
        <w:pStyle w:val="Titre3"/>
      </w:pPr>
      <w:bookmarkStart w:id="175" w:name="_Toc16504724"/>
      <w:proofErr w:type="spellStart"/>
      <w:r w:rsidRPr="00687435">
        <w:t>Configuration</w:t>
      </w:r>
      <w:bookmarkEnd w:id="175"/>
      <w:proofErr w:type="spellEnd"/>
    </w:p>
    <w:p w14:paraId="1CE02D01" w14:textId="63BB21D3" w:rsidR="00B80942" w:rsidRDefault="00B80942" w:rsidP="00E624FA"/>
    <w:p w14:paraId="10F298C0" w14:textId="77777777" w:rsidR="00B80942" w:rsidRDefault="00B80942" w:rsidP="00E624FA">
      <w:r>
        <w:t xml:space="preserve">La plaque choisie pour ce travail est une </w:t>
      </w:r>
      <w:proofErr w:type="spellStart"/>
      <w:r>
        <w:t>board</w:t>
      </w:r>
      <w:proofErr w:type="spellEnd"/>
      <w:r>
        <w:t xml:space="preserve"> de démonstration de chez STM. Ce sera la platine STM32F429-i Discovery.</w:t>
      </w:r>
    </w:p>
    <w:p w14:paraId="1D0D94E4" w14:textId="24A7A189" w:rsidR="00B80942" w:rsidRDefault="00B80942" w:rsidP="00E624FA">
      <w:r>
        <w:t xml:space="preserve">Elle possède en outre, des ADC, </w:t>
      </w:r>
      <w:proofErr w:type="gramStart"/>
      <w:r>
        <w:t>un ADC</w:t>
      </w:r>
      <w:proofErr w:type="gramEnd"/>
      <w:r>
        <w:t xml:space="preserve">, un périphérique UART et un écran LDC de type résistif qui sera utile pour créer une interface utilisateur. </w:t>
      </w:r>
    </w:p>
    <w:p w14:paraId="4DECD039" w14:textId="7C107C57" w:rsidR="00B80942" w:rsidRDefault="00B80942" w:rsidP="00E624FA"/>
    <w:p w14:paraId="1F7F0686" w14:textId="661E3AE3" w:rsidR="00B80942" w:rsidRDefault="003E3CC1" w:rsidP="00E624FA">
      <w:pPr>
        <w:pStyle w:val="Titre4"/>
      </w:pPr>
      <w:bookmarkStart w:id="176" w:name="_Toc16504725"/>
      <w:r>
        <w:t>Convertisseur Analogique Digital</w:t>
      </w:r>
      <w:bookmarkEnd w:id="176"/>
    </w:p>
    <w:p w14:paraId="352354D6" w14:textId="791820C3" w:rsidR="003E3CC1" w:rsidRDefault="003E3CC1" w:rsidP="00E624FA"/>
    <w:p w14:paraId="4AEC3ACB" w14:textId="0BC74799" w:rsidR="003E3CC1" w:rsidRDefault="003E3CC1" w:rsidP="00E624FA">
      <w:r>
        <w:t>Il y aura deux entrées ADC, Une pour chaque antenne. L’entrée ADC qui est reliée à l’antenne LPDA, est aussi connectée à une interruption. A chaque interruption, le</w:t>
      </w:r>
      <w:r w:rsidR="009F702A">
        <w:t>s 2 convertisseurs sont lancés.</w:t>
      </w:r>
    </w:p>
    <w:p w14:paraId="361C6509" w14:textId="3F86C31B" w:rsidR="003E3CC1" w:rsidRDefault="003E3CC1" w:rsidP="00E624FA">
      <w:r>
        <w:t xml:space="preserve">La valeur d’un bit du convertisseur en mV est </w:t>
      </w:r>
      <w:r w:rsidR="00E76944">
        <w:t>calculée</w:t>
      </w:r>
      <w:r>
        <w:t xml:space="preserve"> comme suit :</w:t>
      </w:r>
    </w:p>
    <w:p w14:paraId="4A7C7EE9" w14:textId="5CA366E2" w:rsidR="003E3CC1" w:rsidRDefault="003E3CC1" w:rsidP="00E624FA"/>
    <w:p w14:paraId="516433BA" w14:textId="461CB4E9" w:rsidR="00722D5B" w:rsidRDefault="003E3CC1" w:rsidP="009F702A">
      <w:pPr>
        <w:pStyle w:val="Lgende"/>
      </w:pPr>
      <w:r>
        <w:tab/>
      </w:r>
      <m:oMath>
        <m:r>
          <w:rPr>
            <w:rFonts w:ascii="Cambria Math" w:hAnsi="Cambria Math"/>
          </w:rPr>
          <m:t>bit</m:t>
        </m:r>
        <m:d>
          <m:dPr>
            <m:begChr m:val="["/>
            <m:endChr m:val="]"/>
            <m:ctrlPr>
              <w:rPr>
                <w:rFonts w:ascii="Cambria Math" w:hAnsi="Cambria Math"/>
              </w:rPr>
            </m:ctrlPr>
          </m:dPr>
          <m:e>
            <m:r>
              <w:rPr>
                <w:rFonts w:ascii="Cambria Math" w:hAnsi="Cambria Math"/>
              </w:rPr>
              <m:t>mV</m:t>
            </m:r>
          </m:e>
        </m:d>
        <m:r>
          <w:rPr>
            <w:rFonts w:ascii="Cambria Math" w:hAnsi="Cambria Math"/>
          </w:rPr>
          <m:t xml:space="preserve">= </m:t>
        </m:r>
        <m:f>
          <m:fPr>
            <m:ctrlPr>
              <w:rPr>
                <w:rFonts w:ascii="Cambria Math" w:hAnsi="Cambria Math"/>
              </w:rPr>
            </m:ctrlPr>
          </m:fPr>
          <m:num>
            <m:r>
              <w:rPr>
                <w:rFonts w:ascii="Cambria Math" w:hAnsi="Cambria Math"/>
              </w:rPr>
              <m:t>VDD[mV]</m:t>
            </m:r>
          </m:num>
          <m:den>
            <m:r>
              <w:rPr>
                <w:rFonts w:ascii="Cambria Math" w:hAnsi="Cambria Math"/>
              </w:rPr>
              <m:t>ValMax</m:t>
            </m:r>
          </m:den>
        </m:f>
      </m:oMath>
      <w:r>
        <w:tab/>
        <w:t xml:space="preserve">( </w:t>
      </w:r>
      <w:fldSimple w:instr=" SEQ ( \* ARABIC ">
        <w:r w:rsidR="007A0A3D">
          <w:rPr>
            <w:noProof/>
          </w:rPr>
          <w:t>19</w:t>
        </w:r>
      </w:fldSimple>
      <w:r>
        <w:t xml:space="preserve"> )</w:t>
      </w:r>
    </w:p>
    <w:p w14:paraId="71F58F9E" w14:textId="15C86491" w:rsidR="003E3CC1" w:rsidRDefault="003E3CC1" w:rsidP="00E624FA">
      <w:r>
        <w:t xml:space="preserve">Si VDD, la tension d’alimentation </w:t>
      </w:r>
      <w:proofErr w:type="gramStart"/>
      <w:r>
        <w:t>d’un ADC</w:t>
      </w:r>
      <w:proofErr w:type="gramEnd"/>
      <w:r>
        <w:t xml:space="preserve"> est de 3V et que sa valeur maximum 12bit = 4095, la valeur pour un bit sera de </w:t>
      </w:r>
      <w:r w:rsidR="00E76944">
        <w:t>0.733uV.</w:t>
      </w:r>
    </w:p>
    <w:p w14:paraId="43C6C1C7" w14:textId="1DB7A194" w:rsidR="00E76944" w:rsidRDefault="00E76944" w:rsidP="00E624FA"/>
    <w:p w14:paraId="28BE7B3E" w14:textId="34BBDB56" w:rsidR="00E76944" w:rsidRDefault="00E76944" w:rsidP="00E624FA">
      <w:pPr>
        <w:pStyle w:val="Titre4"/>
      </w:pPr>
      <w:bookmarkStart w:id="177" w:name="_Toc16504726"/>
      <w:r>
        <w:t>Convertisseur Digital Analogique</w:t>
      </w:r>
      <w:bookmarkEnd w:id="177"/>
    </w:p>
    <w:p w14:paraId="75E3B5B2" w14:textId="342407D1" w:rsidR="00E76944" w:rsidRDefault="00E76944" w:rsidP="00E624FA"/>
    <w:p w14:paraId="654CA8AD" w14:textId="17566DB3" w:rsidR="00C213C8" w:rsidRDefault="00C213C8" w:rsidP="00E624FA">
      <w:r>
        <w:t xml:space="preserve">Comme le chip de réception donne un tension DC en sortie même lorsqu’aucune antenne n’émet, un DAC sera utilisé pour lire la tension à vide, ce qui permettra de régler automatiquement la tension de référence du comparateur dont il est question au point </w:t>
      </w:r>
      <w:r>
        <w:fldChar w:fldCharType="begin"/>
      </w:r>
      <w:r>
        <w:instrText xml:space="preserve"> REF _Ref14945586 \r \h </w:instrText>
      </w:r>
      <w:r>
        <w:fldChar w:fldCharType="separate"/>
      </w:r>
      <w:r>
        <w:t>2.4.3</w:t>
      </w:r>
      <w:r>
        <w:fldChar w:fldCharType="end"/>
      </w:r>
      <w:r>
        <w:t>.</w:t>
      </w:r>
    </w:p>
    <w:p w14:paraId="69BB3023" w14:textId="3A61D178" w:rsidR="00C213C8" w:rsidRDefault="00C213C8" w:rsidP="00E624FA"/>
    <w:p w14:paraId="55ADB851" w14:textId="028AB0CC" w:rsidR="00C213C8" w:rsidRDefault="00C213C8" w:rsidP="00E624FA">
      <w:pPr>
        <w:pStyle w:val="Titre4"/>
      </w:pPr>
      <w:bookmarkStart w:id="178" w:name="_Toc16504727"/>
      <w:r>
        <w:t>UART</w:t>
      </w:r>
      <w:bookmarkEnd w:id="178"/>
    </w:p>
    <w:p w14:paraId="21689A20" w14:textId="534CA752" w:rsidR="00C213C8" w:rsidRDefault="00C213C8" w:rsidP="00E624FA"/>
    <w:p w14:paraId="61BF0C89" w14:textId="77777777" w:rsidR="00C213C8" w:rsidRDefault="00C213C8" w:rsidP="00E624FA">
      <w:r>
        <w:t xml:space="preserve">Comme expliqué au point </w:t>
      </w:r>
      <w:r>
        <w:fldChar w:fldCharType="begin"/>
      </w:r>
      <w:r>
        <w:instrText xml:space="preserve"> REF _Ref14945695 \r \h </w:instrText>
      </w:r>
      <w:r>
        <w:fldChar w:fldCharType="separate"/>
      </w:r>
      <w:r>
        <w:t>3.1.2</w:t>
      </w:r>
      <w:r>
        <w:fldChar w:fldCharType="end"/>
      </w:r>
      <w:r>
        <w:t>, la réception des IDs des balles se fera par UART.</w:t>
      </w:r>
    </w:p>
    <w:p w14:paraId="100A3133" w14:textId="35901763" w:rsidR="00C213C8" w:rsidRDefault="00C213C8" w:rsidP="00E624FA">
      <w:r>
        <w:t xml:space="preserve">Il va falloir tout d’abord fixer la vitesse de transmission. Sur l’image ci-dessous, 12 bits sont envoyés en 1.4ms. </w:t>
      </w:r>
      <w:r w:rsidR="00A55A58">
        <w:t>ce qui veut dire qu’il y a 8.5kbits qui sont envoyé en 1sc. Cela est un peu moins que ce qui avait été annoncé</w:t>
      </w:r>
      <w:r>
        <w:t xml:space="preserve"> </w:t>
      </w:r>
      <w:r w:rsidR="00A55A58">
        <w:t xml:space="preserve">au point </w:t>
      </w:r>
      <w:r w:rsidR="00A55A58">
        <w:fldChar w:fldCharType="begin"/>
      </w:r>
      <w:r w:rsidR="00A55A58">
        <w:instrText xml:space="preserve"> REF _Ref14946074 \r \h </w:instrText>
      </w:r>
      <w:r w:rsidR="00A55A58">
        <w:fldChar w:fldCharType="separate"/>
      </w:r>
      <w:r w:rsidR="00A55A58">
        <w:t>3.1.2.2</w:t>
      </w:r>
      <w:r w:rsidR="00A55A58">
        <w:fldChar w:fldCharType="end"/>
      </w:r>
      <w:r w:rsidR="00A55A58">
        <w:t>.</w:t>
      </w:r>
    </w:p>
    <w:p w14:paraId="5950CED4" w14:textId="77777777" w:rsidR="00C213C8" w:rsidRDefault="00C213C8" w:rsidP="00E624FA">
      <w:pPr>
        <w:rPr>
          <w:noProof/>
        </w:rPr>
      </w:pPr>
    </w:p>
    <w:p w14:paraId="12F219CB" w14:textId="77777777" w:rsidR="00C213C8" w:rsidRDefault="00C213C8" w:rsidP="009F702A">
      <w:pPr>
        <w:jc w:val="center"/>
      </w:pPr>
      <w:r>
        <w:rPr>
          <w:noProof/>
        </w:rPr>
        <w:drawing>
          <wp:inline distT="0" distB="0" distL="0" distR="0" wp14:anchorId="5E69FE2E" wp14:editId="73A1C5DF">
            <wp:extent cx="3979656" cy="200372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5">
                      <a:extLst>
                        <a:ext uri="{28A0092B-C50C-407E-A947-70E740481C1C}">
                          <a14:useLocalDpi xmlns:a14="http://schemas.microsoft.com/office/drawing/2010/main" val="0"/>
                        </a:ext>
                      </a:extLst>
                    </a:blip>
                    <a:srcRect t="8389" r="142" b="11691"/>
                    <a:stretch/>
                  </pic:blipFill>
                  <pic:spPr bwMode="auto">
                    <a:xfrm>
                      <a:off x="0" y="0"/>
                      <a:ext cx="3992437" cy="2010164"/>
                    </a:xfrm>
                    <a:prstGeom prst="rect">
                      <a:avLst/>
                    </a:prstGeom>
                    <a:noFill/>
                    <a:ln>
                      <a:noFill/>
                    </a:ln>
                    <a:extLst>
                      <a:ext uri="{53640926-AAD7-44D8-BBD7-CCE9431645EC}">
                        <a14:shadowObscured xmlns:a14="http://schemas.microsoft.com/office/drawing/2010/main"/>
                      </a:ext>
                    </a:extLst>
                  </pic:spPr>
                </pic:pic>
              </a:graphicData>
            </a:graphic>
          </wp:inline>
        </w:drawing>
      </w:r>
    </w:p>
    <w:p w14:paraId="3EBBD047" w14:textId="6AC9C57F" w:rsidR="00C213C8" w:rsidRPr="00C213C8" w:rsidRDefault="00C213C8" w:rsidP="009F702A">
      <w:pPr>
        <w:pStyle w:val="Lgende"/>
        <w:jc w:val="center"/>
      </w:pPr>
      <w:bookmarkStart w:id="179" w:name="_Toc16504801"/>
      <w:r>
        <w:t xml:space="preserve">Figure </w:t>
      </w:r>
      <w:fldSimple w:instr=" SEQ Figure \* ARABIC ">
        <w:r w:rsidR="001E5FBB">
          <w:rPr>
            <w:noProof/>
          </w:rPr>
          <w:t>59</w:t>
        </w:r>
      </w:fldSimple>
      <w:r>
        <w:t xml:space="preserve"> : Transmission de la valeur 5</w:t>
      </w:r>
      <w:bookmarkEnd w:id="179"/>
    </w:p>
    <w:p w14:paraId="217AE22A" w14:textId="1EF17606" w:rsidR="000D1E07" w:rsidRDefault="000D1E07" w:rsidP="00E624FA">
      <w:pPr>
        <w:pStyle w:val="Titre4"/>
      </w:pPr>
      <w:r>
        <w:br w:type="page"/>
      </w:r>
      <w:bookmarkStart w:id="180" w:name="_Toc16504728"/>
      <w:proofErr w:type="spellStart"/>
      <w:r>
        <w:lastRenderedPageBreak/>
        <w:t>TouchGFX</w:t>
      </w:r>
      <w:bookmarkEnd w:id="180"/>
      <w:proofErr w:type="spellEnd"/>
    </w:p>
    <w:p w14:paraId="39B36746" w14:textId="77777777" w:rsidR="000D1E07" w:rsidRDefault="000D1E07" w:rsidP="00E624FA"/>
    <w:p w14:paraId="4F90EE1F" w14:textId="7F856152" w:rsidR="000D1E07" w:rsidRDefault="000D1E07" w:rsidP="00E624FA">
      <w:r>
        <w:t xml:space="preserve">La librairie graphique qui est utilisée dans ce projet est </w:t>
      </w:r>
      <w:proofErr w:type="spellStart"/>
      <w:r>
        <w:t>TouchGFX</w:t>
      </w:r>
      <w:proofErr w:type="spellEnd"/>
      <w:r>
        <w:t>. Elle est pratique car elle fonctionne bien avec STM32CubeMx, le logiciel qui permet de configurer les périphériques du microcontrôleur.</w:t>
      </w:r>
    </w:p>
    <w:p w14:paraId="3AF38F3C" w14:textId="76D9A0B7" w:rsidR="000D1E07" w:rsidRDefault="000D1E07" w:rsidP="00E624FA">
      <w:r>
        <w:t xml:space="preserve">Cette librairie fonctionne avec </w:t>
      </w:r>
      <w:proofErr w:type="spellStart"/>
      <w:r>
        <w:t>freeRTOS</w:t>
      </w:r>
      <w:proofErr w:type="spellEnd"/>
      <w:r>
        <w:t xml:space="preserve"> ce qui signifie que la programmation se fera avec un OS.</w:t>
      </w:r>
    </w:p>
    <w:p w14:paraId="0306BA3C" w14:textId="14BECD2D" w:rsidR="00F2188A" w:rsidRDefault="00F2188A" w:rsidP="00E624FA">
      <w:proofErr w:type="spellStart"/>
      <w:r>
        <w:t>TouchGFX</w:t>
      </w:r>
      <w:proofErr w:type="spellEnd"/>
      <w:r>
        <w:t xml:space="preserve"> propose un pattern de type MVP (modèle, vue, présentateur). </w:t>
      </w:r>
    </w:p>
    <w:p w14:paraId="0DDADCFF" w14:textId="1E7C7544" w:rsidR="00F2188A" w:rsidRDefault="00F2188A" w:rsidP="00E624FA"/>
    <w:p w14:paraId="3F38C4F2" w14:textId="1ECD3A90" w:rsidR="00F2188A" w:rsidRDefault="002D52C1" w:rsidP="009F702A">
      <w:pPr>
        <w:jc w:val="center"/>
      </w:pPr>
      <w:r>
        <w:rPr>
          <w:noProof/>
        </w:rPr>
        <w:drawing>
          <wp:inline distT="0" distB="0" distL="0" distR="0" wp14:anchorId="424C69D3" wp14:editId="71B5A612">
            <wp:extent cx="4731026" cy="259681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38198" cy="2600755"/>
                    </a:xfrm>
                    <a:prstGeom prst="rect">
                      <a:avLst/>
                    </a:prstGeom>
                  </pic:spPr>
                </pic:pic>
              </a:graphicData>
            </a:graphic>
          </wp:inline>
        </w:drawing>
      </w:r>
    </w:p>
    <w:p w14:paraId="7FE83C18" w14:textId="422FFA78" w:rsidR="00F2188A" w:rsidRPr="0095355A" w:rsidRDefault="00F2188A" w:rsidP="009F702A">
      <w:pPr>
        <w:pStyle w:val="Lgende"/>
        <w:jc w:val="center"/>
        <w:rPr>
          <w:color w:val="FF0000"/>
        </w:rPr>
      </w:pPr>
      <w:bookmarkStart w:id="181" w:name="_Toc16504802"/>
      <w:r>
        <w:t xml:space="preserve">Figure </w:t>
      </w:r>
      <w:fldSimple w:instr=" SEQ Figure \* ARABIC ">
        <w:r w:rsidR="001E5FBB">
          <w:rPr>
            <w:noProof/>
          </w:rPr>
          <w:t>60</w:t>
        </w:r>
      </w:fldSimple>
      <w:r>
        <w:t xml:space="preserve"> : pattern MVP</w:t>
      </w:r>
      <w:bookmarkEnd w:id="181"/>
    </w:p>
    <w:p w14:paraId="0DF16F1D" w14:textId="77777777" w:rsidR="0095355A" w:rsidRDefault="0095355A" w:rsidP="00E624FA"/>
    <w:p w14:paraId="1021939E" w14:textId="77777777" w:rsidR="0095355A" w:rsidRDefault="0095355A" w:rsidP="00E624FA">
      <w:r>
        <w:t>Le modèle va stocker les données qui viennent soit de la partie hardware comme les ADC ou le DAC, soit de la partie GUI comme le numéro des balles.</w:t>
      </w:r>
    </w:p>
    <w:p w14:paraId="0CA02695" w14:textId="77777777" w:rsidR="0095355A" w:rsidRDefault="0095355A" w:rsidP="00E624FA"/>
    <w:p w14:paraId="723F6883" w14:textId="77777777" w:rsidR="0095355A" w:rsidRDefault="0095355A" w:rsidP="00E624FA">
      <w:r>
        <w:t>Le présentateur s’occupe de la logique. Il récupère les données à traiter dans le modèle et envoie les données modifiées à la vue.</w:t>
      </w:r>
    </w:p>
    <w:p w14:paraId="28CC00B4" w14:textId="77777777" w:rsidR="0095355A" w:rsidRDefault="0095355A" w:rsidP="00E624FA"/>
    <w:p w14:paraId="518A9947" w14:textId="222848C5" w:rsidR="000D1E07" w:rsidRDefault="0095355A" w:rsidP="00E624FA">
      <w:r>
        <w:t xml:space="preserve">La vue reçoit les données modifiées par le présentateur et va aussi avertir le présentateur si un événement est arrivé, par exemple l’appui d’un bouton.  </w:t>
      </w:r>
      <w:r w:rsidR="000D1E07">
        <w:br w:type="page"/>
      </w:r>
    </w:p>
    <w:p w14:paraId="1B2832D3" w14:textId="77777777" w:rsidR="00E76944" w:rsidRPr="00E76944" w:rsidRDefault="00E76944" w:rsidP="00E624FA"/>
    <w:p w14:paraId="7C67C6CE" w14:textId="72A3087F" w:rsidR="00F2188A" w:rsidRDefault="007F5412" w:rsidP="00E624FA">
      <w:pPr>
        <w:pStyle w:val="Titre3"/>
      </w:pPr>
      <w:bookmarkStart w:id="182" w:name="_Toc16504729"/>
      <w:proofErr w:type="spellStart"/>
      <w:r>
        <w:t>FreeRTOS</w:t>
      </w:r>
      <w:bookmarkEnd w:id="182"/>
      <w:proofErr w:type="spellEnd"/>
    </w:p>
    <w:p w14:paraId="0BAB6233" w14:textId="79895A23" w:rsidR="007F5412" w:rsidRDefault="007F5412" w:rsidP="00E624FA">
      <w:pPr>
        <w:rPr>
          <w:lang w:val="de-CH"/>
        </w:rPr>
      </w:pPr>
    </w:p>
    <w:p w14:paraId="2553D7D1" w14:textId="2AD17B27" w:rsidR="007F5412" w:rsidRDefault="007F5412" w:rsidP="00E624FA">
      <w:proofErr w:type="spellStart"/>
      <w:r w:rsidRPr="007F5412">
        <w:t>FreeRTOS</w:t>
      </w:r>
      <w:proofErr w:type="spellEnd"/>
      <w:r w:rsidRPr="007F5412">
        <w:t xml:space="preserve"> </w:t>
      </w:r>
      <w:r w:rsidR="008C7924">
        <w:t>es</w:t>
      </w:r>
      <w:r w:rsidRPr="007F5412">
        <w:t>t</w:t>
      </w:r>
      <w:r w:rsidR="008C7924">
        <w:t xml:space="preserve"> </w:t>
      </w:r>
      <w:r w:rsidRPr="007F5412">
        <w:t xml:space="preserve">un os qui fonctionne conjointement avec la librairie graphique </w:t>
      </w:r>
      <w:proofErr w:type="spellStart"/>
      <w:r w:rsidRPr="007F5412">
        <w:t>Touc</w:t>
      </w:r>
      <w:r>
        <w:t>hGFX</w:t>
      </w:r>
      <w:proofErr w:type="spellEnd"/>
      <w:r>
        <w:t>.</w:t>
      </w:r>
      <w:r w:rsidR="008C7924">
        <w:t xml:space="preserve"> C’est pour cela qui c’est cet OS qui a été choisi pour </w:t>
      </w:r>
      <w:r w:rsidR="00C97A72">
        <w:t>ce</w:t>
      </w:r>
      <w:r w:rsidR="008C7924">
        <w:t xml:space="preserve"> projet.</w:t>
      </w:r>
    </w:p>
    <w:p w14:paraId="2896F48F" w14:textId="77777777" w:rsidR="007F5412" w:rsidRDefault="007F5412" w:rsidP="00E624FA"/>
    <w:p w14:paraId="5C3AE8B8" w14:textId="2681D2BC" w:rsidR="007F5412" w:rsidRDefault="007F5412" w:rsidP="00E624FA"/>
    <w:p w14:paraId="18651F12" w14:textId="7C864CEF" w:rsidR="007F5412" w:rsidRDefault="008C7924" w:rsidP="009F702A">
      <w:pPr>
        <w:jc w:val="center"/>
      </w:pPr>
      <w:r>
        <w:rPr>
          <w:noProof/>
        </w:rPr>
        <w:drawing>
          <wp:inline distT="0" distB="0" distL="0" distR="0" wp14:anchorId="47427591" wp14:editId="69E59CDA">
            <wp:extent cx="5448300" cy="1905000"/>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48300" cy="1905000"/>
                    </a:xfrm>
                    <a:prstGeom prst="rect">
                      <a:avLst/>
                    </a:prstGeom>
                  </pic:spPr>
                </pic:pic>
              </a:graphicData>
            </a:graphic>
          </wp:inline>
        </w:drawing>
      </w:r>
    </w:p>
    <w:p w14:paraId="5D7E37B5" w14:textId="6B457D94" w:rsidR="007F5412" w:rsidRDefault="007F5412" w:rsidP="009F702A">
      <w:pPr>
        <w:pStyle w:val="Lgende"/>
        <w:jc w:val="center"/>
      </w:pPr>
      <w:bookmarkStart w:id="183" w:name="_Toc16504803"/>
      <w:r>
        <w:t xml:space="preserve">Figure </w:t>
      </w:r>
      <w:fldSimple w:instr=" SEQ Figure \* ARABIC ">
        <w:r w:rsidR="001E5FBB">
          <w:rPr>
            <w:noProof/>
          </w:rPr>
          <w:t>61</w:t>
        </w:r>
      </w:fldSimple>
      <w:r>
        <w:t xml:space="preserve">: threads et </w:t>
      </w:r>
      <w:proofErr w:type="spellStart"/>
      <w:r>
        <w:t>FreeRTOS</w:t>
      </w:r>
      <w:bookmarkEnd w:id="183"/>
      <w:proofErr w:type="spellEnd"/>
    </w:p>
    <w:p w14:paraId="1AB79D22" w14:textId="6628EA92" w:rsidR="007F5412" w:rsidRDefault="007F5412" w:rsidP="00E624FA"/>
    <w:p w14:paraId="05600023" w14:textId="0A3AC688" w:rsidR="007F5412" w:rsidRDefault="007F5412" w:rsidP="00E624FA">
      <w:r>
        <w:t>Deux threads seront créés :</w:t>
      </w:r>
    </w:p>
    <w:p w14:paraId="1B1367DB" w14:textId="77777777" w:rsidR="007F5412" w:rsidRDefault="007F5412" w:rsidP="00E624FA"/>
    <w:p w14:paraId="5240DC5D" w14:textId="12672A49" w:rsidR="007F5412" w:rsidRDefault="007F5412" w:rsidP="00E624FA">
      <w:pPr>
        <w:pStyle w:val="Paragraphedeliste"/>
        <w:numPr>
          <w:ilvl w:val="0"/>
          <w:numId w:val="29"/>
        </w:numPr>
      </w:pPr>
      <w:r>
        <w:t xml:space="preserve">Le </w:t>
      </w:r>
      <w:r w:rsidR="008C7924">
        <w:t xml:space="preserve">thread </w:t>
      </w:r>
      <w:r w:rsidRPr="002D52C1">
        <w:t xml:space="preserve">contrôleur </w:t>
      </w:r>
      <w:r>
        <w:t xml:space="preserve">va devoir gérer la partie hardware. Il contrôlera </w:t>
      </w:r>
      <w:r w:rsidRPr="002D52C1">
        <w:t>les convertisseurs, les interruptions des boutons et l’</w:t>
      </w:r>
      <w:r>
        <w:t>UART</w:t>
      </w:r>
      <w:r w:rsidRPr="002D52C1">
        <w:t>.</w:t>
      </w:r>
    </w:p>
    <w:p w14:paraId="5B82270A" w14:textId="1881D93A" w:rsidR="007F5412" w:rsidRDefault="007F5412" w:rsidP="00E624FA">
      <w:pPr>
        <w:pStyle w:val="Paragraphedeliste"/>
      </w:pPr>
    </w:p>
    <w:p w14:paraId="0CAF2C3D" w14:textId="500A2B8B" w:rsidR="007F5412" w:rsidRDefault="008C7924" w:rsidP="00E624FA">
      <w:pPr>
        <w:pStyle w:val="Paragraphedeliste"/>
        <w:numPr>
          <w:ilvl w:val="0"/>
          <w:numId w:val="29"/>
        </w:numPr>
      </w:pPr>
      <w:r>
        <w:t>Le thread graphique va quant à lui s’occuper de la partie affichage. C’est lui qui fera tourner l’application MVC et dessinera sur l’écran LCD</w:t>
      </w:r>
    </w:p>
    <w:p w14:paraId="5FDE1734" w14:textId="77777777" w:rsidR="008C7924" w:rsidRDefault="008C7924" w:rsidP="00E624FA">
      <w:pPr>
        <w:pStyle w:val="Paragraphedeliste"/>
      </w:pPr>
    </w:p>
    <w:p w14:paraId="313549D1" w14:textId="080ED40D" w:rsidR="008C7924" w:rsidRDefault="008C7924" w:rsidP="00E624FA">
      <w:r>
        <w:t>La communication entre les deux threads se fait au moyen de queues.</w:t>
      </w:r>
    </w:p>
    <w:p w14:paraId="18DBCB47" w14:textId="77777777" w:rsidR="008C7924" w:rsidRPr="007F5412" w:rsidRDefault="008C7924" w:rsidP="00E624FA"/>
    <w:p w14:paraId="511AD762" w14:textId="07064633" w:rsidR="00F2188A" w:rsidRPr="002D52C1" w:rsidRDefault="00F2188A" w:rsidP="00E624FA">
      <w:pPr>
        <w:pStyle w:val="Titre3"/>
      </w:pPr>
      <w:bookmarkStart w:id="184" w:name="_Toc16504730"/>
      <w:r w:rsidRPr="002D52C1">
        <w:t xml:space="preserve">Thread </w:t>
      </w:r>
      <w:proofErr w:type="spellStart"/>
      <w:r w:rsidR="002D52C1" w:rsidRPr="002D52C1">
        <w:t>c</w:t>
      </w:r>
      <w:r w:rsidR="002D52C1">
        <w:t>ontrô</w:t>
      </w:r>
      <w:r w:rsidR="002D52C1" w:rsidRPr="002D52C1">
        <w:t>leur</w:t>
      </w:r>
      <w:bookmarkEnd w:id="184"/>
      <w:proofErr w:type="spellEnd"/>
    </w:p>
    <w:p w14:paraId="34012E75" w14:textId="59469751" w:rsidR="002D52C1" w:rsidRDefault="002D52C1" w:rsidP="00E624FA"/>
    <w:p w14:paraId="0427D5DF" w14:textId="688CB8E0" w:rsidR="008C7924" w:rsidRDefault="008C7924" w:rsidP="00E624FA">
      <w:r>
        <w:t>Le contrôleur effectue plusieurs tâches, il va tout d’abord lire les valeurs des ADC lorsqu’un signal arrive depuis une antenne. Si ce signal correspond à un ID de la balle choisie, il va envoyer l’information de puissance des 2 antennes au thread graphique</w:t>
      </w:r>
    </w:p>
    <w:p w14:paraId="709A95C5" w14:textId="47A4F0F8" w:rsidR="008C7924" w:rsidRDefault="008C7924" w:rsidP="00E624FA"/>
    <w:p w14:paraId="1DBD2865" w14:textId="64FFB2CF" w:rsidR="008C7924" w:rsidRDefault="008C7924" w:rsidP="00E624FA">
      <w:r>
        <w:t>Il va aussi lire les valeurs des boutons. Lorsqu’un bouton est appuyé, il enverra l’information au thread graphique.</w:t>
      </w:r>
    </w:p>
    <w:p w14:paraId="407BA55D" w14:textId="6C14A013" w:rsidR="008C7924" w:rsidRDefault="008C7924" w:rsidP="00E624FA"/>
    <w:p w14:paraId="2AEC52A3" w14:textId="77777777" w:rsidR="00ED1F3F" w:rsidRDefault="00ED1F3F" w:rsidP="009F702A">
      <w:pPr>
        <w:jc w:val="center"/>
      </w:pPr>
      <w:r>
        <w:rPr>
          <w:noProof/>
        </w:rPr>
        <w:lastRenderedPageBreak/>
        <w:drawing>
          <wp:inline distT="0" distB="0" distL="0" distR="0" wp14:anchorId="137E6AED" wp14:editId="65EF4035">
            <wp:extent cx="4600575" cy="236251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00575" cy="2362513"/>
                    </a:xfrm>
                    <a:prstGeom prst="rect">
                      <a:avLst/>
                    </a:prstGeom>
                  </pic:spPr>
                </pic:pic>
              </a:graphicData>
            </a:graphic>
          </wp:inline>
        </w:drawing>
      </w:r>
    </w:p>
    <w:p w14:paraId="6E4DEA91" w14:textId="03731DD3" w:rsidR="008C7924" w:rsidRPr="002D52C1" w:rsidRDefault="00ED1F3F" w:rsidP="009F702A">
      <w:pPr>
        <w:pStyle w:val="Lgende"/>
        <w:jc w:val="center"/>
      </w:pPr>
      <w:bookmarkStart w:id="185" w:name="_Toc16504804"/>
      <w:r>
        <w:t xml:space="preserve">Figure </w:t>
      </w:r>
      <w:fldSimple w:instr=" SEQ Figure \* ARABIC ">
        <w:r w:rsidR="001E5FBB">
          <w:rPr>
            <w:noProof/>
          </w:rPr>
          <w:t>62</w:t>
        </w:r>
      </w:fldSimple>
      <w:r>
        <w:t>: Diagramme classe thread contrôleur</w:t>
      </w:r>
      <w:bookmarkEnd w:id="185"/>
    </w:p>
    <w:p w14:paraId="07207D21" w14:textId="31DF4199" w:rsidR="002D52C1" w:rsidRDefault="00ED1F3F" w:rsidP="00E624FA">
      <w:r>
        <w:t xml:space="preserve">Comme L’interface graphique est prévue avec un menu, il a fallu </w:t>
      </w:r>
      <w:r w:rsidR="00D95E6D">
        <w:t>créer</w:t>
      </w:r>
      <w:r>
        <w:t xml:space="preserve"> une machine d’états dans le contrôleur</w:t>
      </w:r>
      <w:r w:rsidR="00D95E6D">
        <w:t xml:space="preserve"> afin de savoir dans quel état est l’affichage</w:t>
      </w:r>
      <w:r>
        <w:t xml:space="preserve">. </w:t>
      </w:r>
      <w:proofErr w:type="gramStart"/>
      <w:r>
        <w:t>Les différents changement</w:t>
      </w:r>
      <w:proofErr w:type="gramEnd"/>
      <w:r>
        <w:t xml:space="preserve"> d’états seront envoyés depuis le thread graphique.</w:t>
      </w:r>
    </w:p>
    <w:p w14:paraId="5CE44A6B" w14:textId="633E97A5" w:rsidR="00D95E6D" w:rsidRDefault="00D95E6D" w:rsidP="00E624FA"/>
    <w:p w14:paraId="308D59E8" w14:textId="77777777" w:rsidR="00C97A72" w:rsidRDefault="001C7200" w:rsidP="009F702A">
      <w:pPr>
        <w:jc w:val="center"/>
      </w:pPr>
      <w:r>
        <w:rPr>
          <w:noProof/>
        </w:rPr>
        <w:drawing>
          <wp:inline distT="0" distB="0" distL="0" distR="0" wp14:anchorId="42488FB8" wp14:editId="4ADF5B68">
            <wp:extent cx="4648200" cy="286261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57366" cy="2868256"/>
                    </a:xfrm>
                    <a:prstGeom prst="rect">
                      <a:avLst/>
                    </a:prstGeom>
                  </pic:spPr>
                </pic:pic>
              </a:graphicData>
            </a:graphic>
          </wp:inline>
        </w:drawing>
      </w:r>
    </w:p>
    <w:p w14:paraId="734C8AA7" w14:textId="6F1379BB" w:rsidR="00D95E6D" w:rsidRDefault="00C97A72" w:rsidP="009F702A">
      <w:pPr>
        <w:pStyle w:val="Lgende"/>
        <w:jc w:val="center"/>
      </w:pPr>
      <w:bookmarkStart w:id="186" w:name="_Toc16504805"/>
      <w:r>
        <w:t xml:space="preserve">Figure </w:t>
      </w:r>
      <w:fldSimple w:instr=" SEQ Figure \* ARABIC ">
        <w:r w:rsidR="001E5FBB">
          <w:rPr>
            <w:noProof/>
          </w:rPr>
          <w:t>63</w:t>
        </w:r>
      </w:fldSimple>
      <w:r>
        <w:t xml:space="preserve"> : machine d'état du contrôleur</w:t>
      </w:r>
      <w:bookmarkEnd w:id="186"/>
    </w:p>
    <w:p w14:paraId="72FFB752" w14:textId="703958E2" w:rsidR="001C7200" w:rsidRDefault="001C7200" w:rsidP="00E624FA"/>
    <w:p w14:paraId="006859A1" w14:textId="00119F80" w:rsidR="001C7200" w:rsidRDefault="001C7200" w:rsidP="00E624FA"/>
    <w:p w14:paraId="3C90AF92" w14:textId="77777777" w:rsidR="00166484" w:rsidRDefault="001C7200" w:rsidP="00E624FA">
      <w:r>
        <w:t xml:space="preserve">Dans l’état </w:t>
      </w:r>
      <w:proofErr w:type="spellStart"/>
      <w:r>
        <w:t>Calibrate</w:t>
      </w:r>
      <w:proofErr w:type="spellEnd"/>
      <w:r>
        <w:t xml:space="preserve">, la valeur de l’ADC de l’antenne LPDA sera lue lorsqu’il n’y a aucun signal émis. Ensuite Cette valeur sera envoyée sur le DAC. Ce qui permettra au comparateur de fixer sa tension de référence </w:t>
      </w:r>
      <w:r w:rsidR="00166484">
        <w:t xml:space="preserve">au niveau de la tension DC </w:t>
      </w:r>
      <w:proofErr w:type="gramStart"/>
      <w:r w:rsidR="00166484">
        <w:t>( point</w:t>
      </w:r>
      <w:proofErr w:type="gramEnd"/>
      <w:r w:rsidR="00166484">
        <w:t xml:space="preserve"> </w:t>
      </w:r>
      <w:r w:rsidR="00166484">
        <w:fldChar w:fldCharType="begin"/>
      </w:r>
      <w:r w:rsidR="00166484">
        <w:instrText xml:space="preserve"> REF _Ref14157643 \r \h </w:instrText>
      </w:r>
      <w:r w:rsidR="00166484">
        <w:fldChar w:fldCharType="separate"/>
      </w:r>
      <w:r w:rsidR="00166484">
        <w:t>2.4.2.3</w:t>
      </w:r>
      <w:r w:rsidR="00166484">
        <w:fldChar w:fldCharType="end"/>
      </w:r>
      <w:r w:rsidR="00166484">
        <w:t xml:space="preserve"> ) qui vient du détecteur.</w:t>
      </w:r>
    </w:p>
    <w:p w14:paraId="68786415" w14:textId="77777777" w:rsidR="00166484" w:rsidRDefault="00166484" w:rsidP="00E624FA">
      <w:r>
        <w:t xml:space="preserve">L’état </w:t>
      </w:r>
      <w:proofErr w:type="spellStart"/>
      <w:r>
        <w:t>StartReception</w:t>
      </w:r>
      <w:proofErr w:type="spellEnd"/>
      <w:r>
        <w:t xml:space="preserve"> permet de démarrer le détecteur ce qui économise la batterie lorsqu’il n’y a pas besoin de réceptionner des données</w:t>
      </w:r>
    </w:p>
    <w:p w14:paraId="5AC5A410" w14:textId="4D0EAB3B" w:rsidR="001C7200" w:rsidRDefault="00166484" w:rsidP="00E624FA">
      <w:r>
        <w:t xml:space="preserve">Dans l’état </w:t>
      </w:r>
      <w:proofErr w:type="spellStart"/>
      <w:r>
        <w:t>Reception</w:t>
      </w:r>
      <w:proofErr w:type="spellEnd"/>
      <w:r>
        <w:t xml:space="preserve">, lorsque le numéro de balle reçu correspond à celui choisi, l’information de puissance des deux antennes sera envoyée au thread graphique. </w:t>
      </w:r>
    </w:p>
    <w:p w14:paraId="46CBD165" w14:textId="77777777" w:rsidR="00F37855" w:rsidRDefault="00F37855" w:rsidP="00E624FA"/>
    <w:p w14:paraId="25FFDFBE" w14:textId="25D2D9DE" w:rsidR="00F37855" w:rsidRDefault="00F37855" w:rsidP="00E624FA"/>
    <w:p w14:paraId="15F556FF" w14:textId="77777777" w:rsidR="00F37855" w:rsidRDefault="00F37855" w:rsidP="009F702A">
      <w:pPr>
        <w:jc w:val="center"/>
      </w:pPr>
      <w:r>
        <w:rPr>
          <w:noProof/>
        </w:rPr>
        <w:lastRenderedPageBreak/>
        <w:drawing>
          <wp:inline distT="0" distB="0" distL="0" distR="0" wp14:anchorId="294D52B8" wp14:editId="3FB7A2FB">
            <wp:extent cx="4956866" cy="24098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65466" cy="2414006"/>
                    </a:xfrm>
                    <a:prstGeom prst="rect">
                      <a:avLst/>
                    </a:prstGeom>
                  </pic:spPr>
                </pic:pic>
              </a:graphicData>
            </a:graphic>
          </wp:inline>
        </w:drawing>
      </w:r>
    </w:p>
    <w:p w14:paraId="24FCE627" w14:textId="79340272" w:rsidR="00F37855" w:rsidRDefault="00F37855" w:rsidP="009F702A">
      <w:pPr>
        <w:pStyle w:val="Lgende"/>
        <w:jc w:val="center"/>
      </w:pPr>
      <w:bookmarkStart w:id="187" w:name="_Toc16504806"/>
      <w:r>
        <w:t xml:space="preserve">Figure </w:t>
      </w:r>
      <w:fldSimple w:instr=" SEQ Figure \* ARABIC ">
        <w:r w:rsidR="001E5FBB">
          <w:rPr>
            <w:noProof/>
          </w:rPr>
          <w:t>64</w:t>
        </w:r>
      </w:fldSimple>
      <w:r>
        <w:t xml:space="preserve"> : diagramme de séquence du contrôleur</w:t>
      </w:r>
      <w:bookmarkEnd w:id="187"/>
    </w:p>
    <w:p w14:paraId="77558ACB" w14:textId="343FD726" w:rsidR="00F37855" w:rsidRPr="00F37855" w:rsidRDefault="00F37855" w:rsidP="00E624FA">
      <w:r>
        <w:t>Chaque fois qu’une trame UART a été lue, le thread contrôleur démarre. Il récupère le numéro de balle actuellement affiché sur l’écran et si la valeur est la même que celle reçue par l’UART, la valeur des deux ADC est placée dans des queues pour être envoyée au model.</w:t>
      </w:r>
    </w:p>
    <w:p w14:paraId="7C8097DC" w14:textId="662513EB" w:rsidR="00ED1F3F" w:rsidRDefault="00ED1F3F" w:rsidP="00E624FA"/>
    <w:p w14:paraId="377A1C1A" w14:textId="77777777" w:rsidR="00265FEB" w:rsidRPr="002D52C1" w:rsidRDefault="00265FEB" w:rsidP="00E624FA"/>
    <w:p w14:paraId="50793D44" w14:textId="6207B756" w:rsidR="00F2188A" w:rsidRDefault="00F2188A" w:rsidP="00E624FA">
      <w:pPr>
        <w:pStyle w:val="Titre3"/>
      </w:pPr>
      <w:bookmarkStart w:id="188" w:name="_Toc16504731"/>
      <w:r w:rsidRPr="002D52C1">
        <w:t xml:space="preserve">Thread </w:t>
      </w:r>
      <w:proofErr w:type="spellStart"/>
      <w:r w:rsidRPr="002D52C1">
        <w:t>TouchGFX</w:t>
      </w:r>
      <w:bookmarkEnd w:id="188"/>
      <w:proofErr w:type="spellEnd"/>
    </w:p>
    <w:p w14:paraId="4E4903C9" w14:textId="2CA48A38" w:rsidR="00C97A72" w:rsidRDefault="00C97A72" w:rsidP="00E624FA"/>
    <w:p w14:paraId="3F573FE4" w14:textId="3C352B39" w:rsidR="00C97A72" w:rsidRPr="00C97A72" w:rsidRDefault="00C97A72" w:rsidP="00E624FA">
      <w:proofErr w:type="spellStart"/>
      <w:r>
        <w:t>TouchGFX</w:t>
      </w:r>
      <w:proofErr w:type="spellEnd"/>
      <w:r>
        <w:t xml:space="preserve"> propose un pattern MVP</w:t>
      </w:r>
      <w:r w:rsidR="00D549E7">
        <w:t xml:space="preserve"> correspondant à la figure ci-dessous</w:t>
      </w:r>
    </w:p>
    <w:p w14:paraId="06FB1473" w14:textId="325FF667" w:rsidR="00F2188A" w:rsidRDefault="00F2188A" w:rsidP="00E624FA"/>
    <w:p w14:paraId="6101908D" w14:textId="77777777" w:rsidR="00C97A72" w:rsidRDefault="0095355A" w:rsidP="00265FEB">
      <w:pPr>
        <w:jc w:val="center"/>
      </w:pPr>
      <w:r>
        <w:rPr>
          <w:noProof/>
        </w:rPr>
        <w:drawing>
          <wp:inline distT="0" distB="0" distL="0" distR="0" wp14:anchorId="65ED6D0E" wp14:editId="071B20A4">
            <wp:extent cx="3762375" cy="28739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64280" cy="2875366"/>
                    </a:xfrm>
                    <a:prstGeom prst="rect">
                      <a:avLst/>
                    </a:prstGeom>
                  </pic:spPr>
                </pic:pic>
              </a:graphicData>
            </a:graphic>
          </wp:inline>
        </w:drawing>
      </w:r>
    </w:p>
    <w:p w14:paraId="3EDA6C04" w14:textId="007F0657" w:rsidR="00C97A72" w:rsidRPr="00E624FA" w:rsidRDefault="00C97A72" w:rsidP="00265FEB">
      <w:pPr>
        <w:pStyle w:val="Lgende"/>
        <w:spacing w:after="0"/>
        <w:jc w:val="center"/>
        <w:rPr>
          <w:lang w:val="en-US"/>
        </w:rPr>
      </w:pPr>
      <w:bookmarkStart w:id="189" w:name="_Toc16504807"/>
      <w:r w:rsidRPr="00E624FA">
        <w:rPr>
          <w:lang w:val="en-US"/>
        </w:rPr>
        <w:t xml:space="preserve">Figure </w:t>
      </w:r>
      <w:r w:rsidR="002E1B11">
        <w:fldChar w:fldCharType="begin"/>
      </w:r>
      <w:r w:rsidR="002E1B11" w:rsidRPr="00E624FA">
        <w:rPr>
          <w:lang w:val="en-US"/>
        </w:rPr>
        <w:instrText xml:space="preserve"> SEQ Figure \* ARABIC </w:instrText>
      </w:r>
      <w:r w:rsidR="002E1B11">
        <w:fldChar w:fldCharType="separate"/>
      </w:r>
      <w:r w:rsidR="001E5FBB" w:rsidRPr="00E624FA">
        <w:rPr>
          <w:noProof/>
          <w:lang w:val="en-US"/>
        </w:rPr>
        <w:t>65</w:t>
      </w:r>
      <w:r w:rsidR="002E1B11">
        <w:rPr>
          <w:noProof/>
        </w:rPr>
        <w:fldChar w:fldCharType="end"/>
      </w:r>
      <w:r w:rsidRPr="00E624FA">
        <w:rPr>
          <w:lang w:val="en-US"/>
        </w:rPr>
        <w:t xml:space="preserve"> : Pattern MVP</w:t>
      </w:r>
      <w:bookmarkEnd w:id="189"/>
    </w:p>
    <w:p w14:paraId="5141FC63" w14:textId="32D61A1B" w:rsidR="00C97A72" w:rsidRDefault="00C97A72" w:rsidP="00265FEB">
      <w:pPr>
        <w:pStyle w:val="Lgende"/>
        <w:spacing w:after="0"/>
        <w:jc w:val="center"/>
        <w:rPr>
          <w:lang w:val="en-US"/>
        </w:rPr>
      </w:pPr>
      <w:proofErr w:type="gramStart"/>
      <w:r w:rsidRPr="00E624FA">
        <w:rPr>
          <w:lang w:val="en-US"/>
        </w:rPr>
        <w:t>Source :</w:t>
      </w:r>
      <w:proofErr w:type="gramEnd"/>
      <w:r w:rsidRPr="00E624FA">
        <w:rPr>
          <w:lang w:val="en-US"/>
        </w:rPr>
        <w:t xml:space="preserve"> </w:t>
      </w:r>
      <w:r w:rsidR="001E5FBB" w:rsidRPr="00E624FA">
        <w:rPr>
          <w:lang w:val="en-US"/>
        </w:rPr>
        <w:t>The Screen Concept</w:t>
      </w:r>
    </w:p>
    <w:p w14:paraId="5AB4504E" w14:textId="77777777" w:rsidR="00265FEB" w:rsidRPr="00265FEB" w:rsidRDefault="00265FEB" w:rsidP="00265FEB">
      <w:pPr>
        <w:rPr>
          <w:lang w:val="en-US"/>
        </w:rPr>
      </w:pPr>
    </w:p>
    <w:p w14:paraId="3C498890" w14:textId="77777777" w:rsidR="00D549E7" w:rsidRDefault="00D549E7" w:rsidP="00E624FA">
      <w:r>
        <w:t xml:space="preserve">Le model est commun à tous les écrans. Chaque fois qu’un changement d’cran se fait, le nouveau présentateur et le model sont reliés. </w:t>
      </w:r>
    </w:p>
    <w:p w14:paraId="15DBC3BB" w14:textId="0DF23D89" w:rsidR="00D549E7" w:rsidRDefault="00D549E7" w:rsidP="00E624FA">
      <w:r>
        <w:t>Seul le model est relié au reste du code. Dans ce projet, les informations sont transmises au moyens des queues entre les différents threads.</w:t>
      </w:r>
    </w:p>
    <w:p w14:paraId="7AFCE07E" w14:textId="765C1CDF" w:rsidR="00D549E7" w:rsidRDefault="00D549E7" w:rsidP="00E624FA">
      <w:r>
        <w:t>Le présentateur est la classe qui va contenir la logique pour chaque écran tandis que les vues elle ne font qu’afficher des données qui sont modifiées ou alors notifient le présentateur qu’un évènement (tactile) est arrivé.</w:t>
      </w:r>
    </w:p>
    <w:p w14:paraId="51350B90" w14:textId="043F6E0E" w:rsidR="00D549E7" w:rsidRDefault="00D549E7" w:rsidP="00E624FA">
      <w:r>
        <w:lastRenderedPageBreak/>
        <w:t>Voici le diagramme de classe du thread graphique :</w:t>
      </w:r>
    </w:p>
    <w:p w14:paraId="106DCCD5" w14:textId="77777777" w:rsidR="00D549E7" w:rsidRDefault="00D549E7" w:rsidP="00E624FA"/>
    <w:p w14:paraId="3231BE7E" w14:textId="77777777" w:rsidR="00D549E7" w:rsidRDefault="00D549E7" w:rsidP="00265FEB">
      <w:pPr>
        <w:ind w:left="-709"/>
        <w:jc w:val="center"/>
      </w:pPr>
      <w:r>
        <w:rPr>
          <w:noProof/>
        </w:rPr>
        <w:drawing>
          <wp:inline distT="0" distB="0" distL="0" distR="0" wp14:anchorId="61555DEE" wp14:editId="4D1839CE">
            <wp:extent cx="6595745" cy="4052508"/>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595745" cy="4052508"/>
                    </a:xfrm>
                    <a:prstGeom prst="rect">
                      <a:avLst/>
                    </a:prstGeom>
                  </pic:spPr>
                </pic:pic>
              </a:graphicData>
            </a:graphic>
          </wp:inline>
        </w:drawing>
      </w:r>
    </w:p>
    <w:p w14:paraId="11B51E53" w14:textId="03C289B2" w:rsidR="00D549E7" w:rsidRDefault="00D549E7" w:rsidP="00265FEB">
      <w:pPr>
        <w:pStyle w:val="Lgende"/>
        <w:jc w:val="center"/>
      </w:pPr>
      <w:bookmarkStart w:id="190" w:name="_Toc16504808"/>
      <w:r>
        <w:t xml:space="preserve">Figure </w:t>
      </w:r>
      <w:fldSimple w:instr=" SEQ Figure \* ARABIC ">
        <w:r w:rsidR="001E5FBB">
          <w:rPr>
            <w:noProof/>
          </w:rPr>
          <w:t>66</w:t>
        </w:r>
      </w:fldSimple>
      <w:r>
        <w:t>: diagramme de classe du thread graphique</w:t>
      </w:r>
      <w:bookmarkEnd w:id="190"/>
    </w:p>
    <w:p w14:paraId="069751E0" w14:textId="0AB5CCE9" w:rsidR="002E60A5" w:rsidRDefault="002E60A5" w:rsidP="00E624FA"/>
    <w:p w14:paraId="7B82BB9E" w14:textId="77777777" w:rsidR="002E60A5" w:rsidRPr="002E60A5" w:rsidRDefault="002E60A5" w:rsidP="00E624FA"/>
    <w:p w14:paraId="3177F429" w14:textId="127C95E5" w:rsidR="00C95610" w:rsidRDefault="00D549E7" w:rsidP="00E624FA">
      <w:r>
        <w:t xml:space="preserve">A chaque rafraichissement, </w:t>
      </w:r>
      <w:r w:rsidR="00CC7F03">
        <w:t xml:space="preserve">Le model va vérifier si une information est dans la queue. Si l’état actuel est </w:t>
      </w:r>
      <w:proofErr w:type="spellStart"/>
      <w:r w:rsidR="00C95610">
        <w:t>Calibrate</w:t>
      </w:r>
      <w:proofErr w:type="spellEnd"/>
      <w:r w:rsidR="00C95610">
        <w:t>, la valeur reçue par l’ADC sera la valeur du 0 logique (tension fixe en sortie du détecteur)</w:t>
      </w:r>
    </w:p>
    <w:p w14:paraId="508F249E" w14:textId="54398950" w:rsidR="00C95610" w:rsidRDefault="00C95610" w:rsidP="00E624FA"/>
    <w:p w14:paraId="3E55A87D" w14:textId="4544907D" w:rsidR="00C95610" w:rsidRDefault="00C95610" w:rsidP="00E624FA">
      <w:r>
        <w:t xml:space="preserve">Si l’état est </w:t>
      </w:r>
      <w:proofErr w:type="spellStart"/>
      <w:r w:rsidR="00742C48">
        <w:t>Re</w:t>
      </w:r>
      <w:r>
        <w:t>ception</w:t>
      </w:r>
      <w:proofErr w:type="spellEnd"/>
      <w:r>
        <w:t>,</w:t>
      </w:r>
      <w:r w:rsidR="00742C48">
        <w:t xml:space="preserve"> Il y aura deux valeurs à traiter. La puissance de l’antenne LOOP et LPDA. Les valeurs seront ensuite transmises à la vue pour pouvoir afficher le résultat des puissances.</w:t>
      </w:r>
    </w:p>
    <w:p w14:paraId="5DEBECEC" w14:textId="20766DD0" w:rsidR="00742C48" w:rsidRDefault="00742C48" w:rsidP="00E624FA">
      <w:r>
        <w:br w:type="page"/>
      </w:r>
    </w:p>
    <w:p w14:paraId="74706825" w14:textId="684EBB3A" w:rsidR="00742C48" w:rsidRDefault="00742C48" w:rsidP="00E624FA">
      <w:r>
        <w:lastRenderedPageBreak/>
        <w:t>Le diagramme de séquence ci-dessous montre plus précisément comment fonctionne l’état réception dans le cas où un bouton est appuyé et dans le cas où une nouvelle trame arrive.</w:t>
      </w:r>
    </w:p>
    <w:p w14:paraId="542E5A6B" w14:textId="21565E61" w:rsidR="00C95610" w:rsidRDefault="00C95610" w:rsidP="00E624FA"/>
    <w:p w14:paraId="422135C6" w14:textId="0825E031" w:rsidR="00C95610" w:rsidRDefault="00945FB7" w:rsidP="00265FEB">
      <w:pPr>
        <w:jc w:val="center"/>
      </w:pPr>
      <w:r>
        <w:rPr>
          <w:noProof/>
        </w:rPr>
        <w:drawing>
          <wp:inline distT="0" distB="0" distL="0" distR="0" wp14:anchorId="301670D3" wp14:editId="06A9B61F">
            <wp:extent cx="5727700" cy="5346065"/>
            <wp:effectExtent l="0" t="0" r="635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27700" cy="5346065"/>
                    </a:xfrm>
                    <a:prstGeom prst="rect">
                      <a:avLst/>
                    </a:prstGeom>
                  </pic:spPr>
                </pic:pic>
              </a:graphicData>
            </a:graphic>
          </wp:inline>
        </w:drawing>
      </w:r>
    </w:p>
    <w:p w14:paraId="764D30E9" w14:textId="21793F68" w:rsidR="00C95610" w:rsidRDefault="00C95610" w:rsidP="00265FEB">
      <w:pPr>
        <w:pStyle w:val="Lgende"/>
        <w:jc w:val="center"/>
      </w:pPr>
      <w:bookmarkStart w:id="191" w:name="_Toc16504809"/>
      <w:r>
        <w:t xml:space="preserve">Figure </w:t>
      </w:r>
      <w:fldSimple w:instr=" SEQ Figure \* ARABIC ">
        <w:r w:rsidR="001E5FBB">
          <w:rPr>
            <w:noProof/>
          </w:rPr>
          <w:t>67</w:t>
        </w:r>
      </w:fldSimple>
      <w:r>
        <w:t>: diagramme de séquence du thread graphique</w:t>
      </w:r>
      <w:bookmarkEnd w:id="191"/>
    </w:p>
    <w:p w14:paraId="3B632F1D" w14:textId="3A2DD6A2" w:rsidR="00945FB7" w:rsidRDefault="00945FB7" w:rsidP="00E624FA"/>
    <w:p w14:paraId="0B8FE1D8" w14:textId="42CC52A9" w:rsidR="00945FB7" w:rsidRPr="00945FB7" w:rsidRDefault="00945FB7" w:rsidP="00E624FA">
      <w:r>
        <w:t xml:space="preserve">Le rafraichissement se fait de manière régulière au moyen de la fonction </w:t>
      </w:r>
      <w:proofErr w:type="spellStart"/>
      <w:r>
        <w:t>tick</w:t>
      </w:r>
      <w:proofErr w:type="spellEnd"/>
      <w:r>
        <w:t xml:space="preserve"> qui est gérée par l’application MVP </w:t>
      </w:r>
    </w:p>
    <w:p w14:paraId="363DE7FB" w14:textId="76446C7D" w:rsidR="00945FB7" w:rsidRDefault="00945FB7" w:rsidP="00E624FA"/>
    <w:p w14:paraId="3A02EAA7" w14:textId="090789E3" w:rsidR="00945FB7" w:rsidRDefault="00945FB7" w:rsidP="00E624FA">
      <w:r>
        <w:br w:type="page"/>
      </w:r>
    </w:p>
    <w:p w14:paraId="0141772D" w14:textId="77777777" w:rsidR="00945FB7" w:rsidRPr="00945FB7" w:rsidRDefault="00945FB7" w:rsidP="00E624FA"/>
    <w:p w14:paraId="18F291FF" w14:textId="4E1E28DA" w:rsidR="00E44D57" w:rsidRDefault="006C4933" w:rsidP="00E624FA">
      <w:pPr>
        <w:pStyle w:val="Titre3"/>
      </w:pPr>
      <w:bookmarkStart w:id="192" w:name="_Toc16504732"/>
      <w:proofErr w:type="spellStart"/>
      <w:r w:rsidRPr="002D52C1">
        <w:t>Affichage</w:t>
      </w:r>
      <w:bookmarkEnd w:id="192"/>
      <w:proofErr w:type="spellEnd"/>
    </w:p>
    <w:p w14:paraId="171218AA" w14:textId="46B80D05" w:rsidR="00945FB7" w:rsidRDefault="00945FB7" w:rsidP="00E624FA"/>
    <w:p w14:paraId="1DD856A1" w14:textId="4EA91750" w:rsidR="00945FB7" w:rsidRDefault="00945FB7" w:rsidP="00E624FA">
      <w:r>
        <w:t>Voici l’affichage final du menu et du programme :</w:t>
      </w:r>
    </w:p>
    <w:p w14:paraId="6BC7BE32" w14:textId="77777777" w:rsidR="006C6422" w:rsidRDefault="006C6422" w:rsidP="00E624FA">
      <w:pPr>
        <w:sectPr w:rsidR="006C6422" w:rsidSect="000A10DE">
          <w:headerReference w:type="default" r:id="rId94"/>
          <w:footerReference w:type="default" r:id="rId95"/>
          <w:footerReference w:type="first" r:id="rId96"/>
          <w:type w:val="continuous"/>
          <w:pgSz w:w="11900" w:h="16838"/>
          <w:pgMar w:top="945" w:right="1440" w:bottom="528" w:left="1440" w:header="0" w:footer="0" w:gutter="0"/>
          <w:cols w:space="720" w:equalWidth="0">
            <w:col w:w="9026"/>
          </w:cols>
          <w:docGrid w:linePitch="299"/>
        </w:sectPr>
      </w:pPr>
    </w:p>
    <w:p w14:paraId="556E684F" w14:textId="6B693CB3" w:rsidR="006C6422" w:rsidRDefault="006C6422" w:rsidP="00265FEB">
      <w:pPr>
        <w:jc w:val="center"/>
      </w:pPr>
    </w:p>
    <w:p w14:paraId="503E9ED0" w14:textId="3F4A99D6" w:rsidR="006C6422" w:rsidRDefault="00265FEB" w:rsidP="00265FEB">
      <w:pPr>
        <w:jc w:val="center"/>
      </w:pPr>
      <w:r>
        <w:rPr>
          <w:noProof/>
        </w:rPr>
        <mc:AlternateContent>
          <mc:Choice Requires="wps">
            <w:drawing>
              <wp:anchor distT="0" distB="0" distL="114300" distR="114300" simplePos="0" relativeHeight="251667456" behindDoc="0" locked="0" layoutInCell="1" allowOverlap="1" wp14:anchorId="1B15F3A7" wp14:editId="3A07E383">
                <wp:simplePos x="0" y="0"/>
                <wp:positionH relativeFrom="column">
                  <wp:posOffset>0</wp:posOffset>
                </wp:positionH>
                <wp:positionV relativeFrom="paragraph">
                  <wp:posOffset>3219450</wp:posOffset>
                </wp:positionV>
                <wp:extent cx="2370455"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032FB19F" w14:textId="082961BE" w:rsidR="003602EB" w:rsidRPr="00830B24" w:rsidRDefault="003602EB" w:rsidP="00265FEB">
                            <w:pPr>
                              <w:pStyle w:val="Lgende"/>
                              <w:jc w:val="center"/>
                              <w:rPr>
                                <w:noProof/>
                              </w:rPr>
                            </w:pPr>
                            <w:bookmarkStart w:id="193" w:name="_Toc16504810"/>
                            <w:r>
                              <w:t xml:space="preserve">Figure </w:t>
                            </w:r>
                            <w:fldSimple w:instr=" SEQ Figure \* ARABIC ">
                              <w:r>
                                <w:rPr>
                                  <w:noProof/>
                                </w:rPr>
                                <w:t>68</w:t>
                              </w:r>
                            </w:fldSimple>
                            <w:r>
                              <w:t>: Menu</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5F3A7" id="Zone de texte 54" o:spid="_x0000_s1027" type="#_x0000_t202" style="position:absolute;left:0;text-align:left;margin-left:0;margin-top:253.5pt;width:18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BLNAIAAGsEAAAOAAAAZHJzL2Uyb0RvYy54bWysVMFu2zAMvQ/YPwi6L07Spiu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" stroked="f">
                <v:textbox style="mso-fit-shape-to-text:t" inset="0,0,0,0">
                  <w:txbxContent>
                    <w:p w14:paraId="032FB19F" w14:textId="082961BE" w:rsidR="003602EB" w:rsidRPr="00830B24" w:rsidRDefault="003602EB" w:rsidP="00265FEB">
                      <w:pPr>
                        <w:pStyle w:val="Lgende"/>
                        <w:jc w:val="center"/>
                        <w:rPr>
                          <w:noProof/>
                        </w:rPr>
                      </w:pPr>
                      <w:bookmarkStart w:id="194" w:name="_Toc16504810"/>
                      <w:r>
                        <w:t xml:space="preserve">Figure </w:t>
                      </w:r>
                      <w:fldSimple w:instr=" SEQ Figure \* ARABIC ">
                        <w:r>
                          <w:rPr>
                            <w:noProof/>
                          </w:rPr>
                          <w:t>68</w:t>
                        </w:r>
                      </w:fldSimple>
                      <w:r>
                        <w:t>: Menu</w:t>
                      </w:r>
                      <w:bookmarkEnd w:id="194"/>
                    </w:p>
                  </w:txbxContent>
                </v:textbox>
                <w10:wrap type="square"/>
              </v:shape>
            </w:pict>
          </mc:Fallback>
        </mc:AlternateContent>
      </w:r>
      <w:r w:rsidR="001E5FBB">
        <w:rPr>
          <w:noProof/>
        </w:rPr>
        <w:drawing>
          <wp:anchor distT="0" distB="0" distL="114300" distR="114300" simplePos="0" relativeHeight="251665408" behindDoc="0" locked="0" layoutInCell="1" allowOverlap="1" wp14:anchorId="476C76CD" wp14:editId="6DE48B26">
            <wp:simplePos x="0" y="0"/>
            <wp:positionH relativeFrom="column">
              <wp:align>left</wp:align>
            </wp:positionH>
            <wp:positionV relativeFrom="paragraph">
              <wp:align>top</wp:align>
            </wp:positionV>
            <wp:extent cx="2370820" cy="3162733"/>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370820" cy="3162733"/>
                    </a:xfrm>
                    <a:prstGeom prst="rect">
                      <a:avLst/>
                    </a:prstGeom>
                  </pic:spPr>
                </pic:pic>
              </a:graphicData>
            </a:graphic>
            <wp14:sizeRelH relativeFrom="margin">
              <wp14:pctWidth>0</wp14:pctWidth>
            </wp14:sizeRelH>
            <wp14:sizeRelV relativeFrom="margin">
              <wp14:pctHeight>0</wp14:pctHeight>
            </wp14:sizeRelV>
          </wp:anchor>
        </w:drawing>
      </w:r>
    </w:p>
    <w:p w14:paraId="455AD0B0" w14:textId="77777777" w:rsidR="006C6422" w:rsidRDefault="006C6422" w:rsidP="00265FEB">
      <w:pPr>
        <w:jc w:val="center"/>
      </w:pPr>
    </w:p>
    <w:p w14:paraId="794FACDD" w14:textId="77777777" w:rsidR="006C6422" w:rsidRDefault="006C6422" w:rsidP="00265FEB">
      <w:pPr>
        <w:jc w:val="center"/>
      </w:pPr>
      <w:r>
        <w:rPr>
          <w:noProof/>
        </w:rPr>
        <w:drawing>
          <wp:inline distT="0" distB="0" distL="0" distR="0" wp14:anchorId="2B1A98DC" wp14:editId="3666FE13">
            <wp:extent cx="2379095" cy="316390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95046" cy="3185113"/>
                    </a:xfrm>
                    <a:prstGeom prst="rect">
                      <a:avLst/>
                    </a:prstGeom>
                  </pic:spPr>
                </pic:pic>
              </a:graphicData>
            </a:graphic>
          </wp:inline>
        </w:drawing>
      </w:r>
    </w:p>
    <w:p w14:paraId="00A7A342" w14:textId="620C26A8" w:rsidR="006C6422" w:rsidRDefault="006C6422" w:rsidP="00265FEB">
      <w:pPr>
        <w:pStyle w:val="Lgende"/>
        <w:jc w:val="center"/>
      </w:pPr>
      <w:bookmarkStart w:id="195" w:name="_Toc16504811"/>
      <w:r>
        <w:t xml:space="preserve">Figure </w:t>
      </w:r>
      <w:fldSimple w:instr=" SEQ Figure \* ARABIC ">
        <w:r w:rsidR="001E5FBB">
          <w:rPr>
            <w:noProof/>
          </w:rPr>
          <w:t>69</w:t>
        </w:r>
      </w:fldSimple>
      <w:r>
        <w:t>: Programme</w:t>
      </w:r>
      <w:bookmarkEnd w:id="195"/>
    </w:p>
    <w:p w14:paraId="02437326" w14:textId="2F4EB3AC" w:rsidR="006C6422" w:rsidRDefault="006C6422" w:rsidP="00E624FA">
      <w:pPr>
        <w:sectPr w:rsidR="006C6422" w:rsidSect="006C6422">
          <w:type w:val="continuous"/>
          <w:pgSz w:w="11900" w:h="16838"/>
          <w:pgMar w:top="945" w:right="1440" w:bottom="528" w:left="1440" w:header="0" w:footer="0" w:gutter="0"/>
          <w:cols w:num="2" w:space="720"/>
          <w:docGrid w:linePitch="299"/>
        </w:sectPr>
      </w:pPr>
      <w:r>
        <w:br w:type="textWrapping" w:clear="all"/>
      </w:r>
    </w:p>
    <w:p w14:paraId="5BDF0EBB" w14:textId="3A4C9F4B" w:rsidR="006C6422" w:rsidRDefault="00265FEB" w:rsidP="00265FEB">
      <w:pPr>
        <w:spacing w:after="0"/>
        <w:jc w:val="left"/>
        <w:sectPr w:rsidR="006C6422" w:rsidSect="006C6422">
          <w:type w:val="continuous"/>
          <w:pgSz w:w="11900" w:h="16838"/>
          <w:pgMar w:top="945" w:right="1440" w:bottom="528" w:left="1440" w:header="0" w:footer="0" w:gutter="0"/>
          <w:cols w:num="2" w:space="720"/>
          <w:docGrid w:linePitch="299"/>
        </w:sectPr>
      </w:pPr>
      <w:r>
        <w:br w:type="page"/>
      </w:r>
    </w:p>
    <w:p w14:paraId="2CD7989D" w14:textId="0E93AD27" w:rsidR="00A44AD0" w:rsidRDefault="008A574C" w:rsidP="00E624FA">
      <w:pPr>
        <w:pStyle w:val="Titre1"/>
      </w:pPr>
      <w:bookmarkStart w:id="196" w:name="_Toc16504733"/>
      <w:commentRangeStart w:id="197"/>
      <w:r w:rsidRPr="00091D71">
        <w:lastRenderedPageBreak/>
        <w:t>Tests</w:t>
      </w:r>
      <w:r w:rsidR="006C4933" w:rsidRPr="00091D71">
        <w:t xml:space="preserve"> et résultats</w:t>
      </w:r>
      <w:r w:rsidR="004569CC" w:rsidRPr="00091D71">
        <w:t xml:space="preserve"> finaux</w:t>
      </w:r>
      <w:commentRangeEnd w:id="197"/>
      <w:r w:rsidR="00265FEB">
        <w:rPr>
          <w:rStyle w:val="Marquedecommentaire"/>
          <w:rFonts w:eastAsiaTheme="minorEastAsia" w:cs="Times New Roman"/>
          <w:b w:val="0"/>
        </w:rPr>
        <w:commentReference w:id="197"/>
      </w:r>
      <w:bookmarkEnd w:id="196"/>
    </w:p>
    <w:p w14:paraId="65276926" w14:textId="1644FADF" w:rsidR="002E1B11" w:rsidRDefault="002E1B11" w:rsidP="00E624FA"/>
    <w:p w14:paraId="6F58F6DB" w14:textId="2BCC730C" w:rsidR="002E1B11" w:rsidRPr="002E1B11" w:rsidRDefault="002E1B11" w:rsidP="00E624FA">
      <w:r>
        <w:t xml:space="preserve">Ces Test montrent le bon fonctionnement du projet dans sa </w:t>
      </w:r>
      <w:r w:rsidRPr="00E624FA">
        <w:t>globalité</w:t>
      </w:r>
    </w:p>
    <w:p w14:paraId="3ACF6959" w14:textId="1D3E684B" w:rsidR="00D506A8" w:rsidRDefault="00D506A8" w:rsidP="00E624FA"/>
    <w:p w14:paraId="19EB3ACD" w14:textId="15E7CF27" w:rsidR="002E1B11" w:rsidRDefault="002E1B11" w:rsidP="00E624FA">
      <w:pPr>
        <w:pStyle w:val="Titre2"/>
      </w:pPr>
      <w:bookmarkStart w:id="198" w:name="_Toc16504734"/>
      <w:r>
        <w:t xml:space="preserve">Équation de transmission de </w:t>
      </w:r>
      <w:proofErr w:type="spellStart"/>
      <w:r>
        <w:t>Friis</w:t>
      </w:r>
      <w:bookmarkEnd w:id="198"/>
      <w:proofErr w:type="spellEnd"/>
    </w:p>
    <w:p w14:paraId="48B600BF" w14:textId="193066EB" w:rsidR="002E1B11" w:rsidRDefault="002E1B11" w:rsidP="00E624FA"/>
    <w:p w14:paraId="074C0429" w14:textId="77777777" w:rsidR="001E5FBB" w:rsidRDefault="001E5FBB" w:rsidP="00265FEB">
      <w:pPr>
        <w:jc w:val="center"/>
      </w:pPr>
      <w:r>
        <w:rPr>
          <w:noProof/>
        </w:rPr>
        <w:drawing>
          <wp:inline distT="0" distB="0" distL="0" distR="0" wp14:anchorId="2FF2463E" wp14:editId="7C7D8E2A">
            <wp:extent cx="2162175" cy="2295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75" cy="2295525"/>
                    </a:xfrm>
                    <a:prstGeom prst="rect">
                      <a:avLst/>
                    </a:prstGeom>
                  </pic:spPr>
                </pic:pic>
              </a:graphicData>
            </a:graphic>
          </wp:inline>
        </w:drawing>
      </w:r>
    </w:p>
    <w:p w14:paraId="377D8068" w14:textId="682E3141" w:rsidR="001E5FBB" w:rsidRDefault="001E5FBB" w:rsidP="00265FEB">
      <w:pPr>
        <w:pStyle w:val="Lgende"/>
        <w:spacing w:after="0"/>
        <w:jc w:val="center"/>
      </w:pPr>
      <w:bookmarkStart w:id="199" w:name="_Toc16504812"/>
      <w:r>
        <w:t xml:space="preserve">Figure </w:t>
      </w:r>
      <w:fldSimple w:instr=" SEQ Figure \* ARABIC ">
        <w:r>
          <w:rPr>
            <w:noProof/>
          </w:rPr>
          <w:t>70</w:t>
        </w:r>
      </w:fldSimple>
      <w:r>
        <w:t xml:space="preserve"> : Transmission de données</w:t>
      </w:r>
      <w:bookmarkEnd w:id="199"/>
    </w:p>
    <w:p w14:paraId="3DD58D1F" w14:textId="34C1E5F8" w:rsidR="001E5FBB" w:rsidRPr="00E624FA" w:rsidRDefault="001E5FBB" w:rsidP="00265FEB">
      <w:pPr>
        <w:pStyle w:val="Lgende"/>
        <w:spacing w:after="0"/>
        <w:jc w:val="center"/>
      </w:pPr>
      <w:r>
        <w:t xml:space="preserve">Source : </w:t>
      </w:r>
      <w:proofErr w:type="spellStart"/>
      <w:r w:rsidRPr="00E624FA">
        <w:t>Friis</w:t>
      </w:r>
      <w:proofErr w:type="spellEnd"/>
      <w:r w:rsidRPr="00E624FA">
        <w:t xml:space="preserve"> Transmission </w:t>
      </w:r>
      <w:proofErr w:type="spellStart"/>
      <w:r w:rsidRPr="00E624FA">
        <w:t>Calculator</w:t>
      </w:r>
      <w:proofErr w:type="spellEnd"/>
    </w:p>
    <w:p w14:paraId="0DA03C94" w14:textId="77777777" w:rsidR="007A0A3D" w:rsidRPr="00E624FA" w:rsidRDefault="007A0A3D" w:rsidP="00E624FA"/>
    <w:p w14:paraId="5088D5E5" w14:textId="7A80C0C1" w:rsidR="001E5FBB" w:rsidRPr="001E5FBB" w:rsidRDefault="001E5FBB" w:rsidP="00E624FA">
      <w:pPr>
        <w:pStyle w:val="Lgende"/>
      </w:pPr>
      <w:r>
        <w:tab/>
      </w:r>
      <m:oMath>
        <m:r>
          <w:rPr>
            <w:rFonts w:ascii="Cambria Math" w:hAnsi="Cambria Math"/>
          </w:rPr>
          <m:t>Prx=Ptr*Gtx*Grx</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4πDrF</m:t>
                </m:r>
              </m:den>
            </m:f>
            <m:r>
              <w:rPr>
                <w:rFonts w:ascii="Cambria Math" w:hAnsi="Cambria Math"/>
              </w:rPr>
              <m:t>)</m:t>
            </m:r>
          </m:e>
          <m:sup>
            <m:r>
              <w:rPr>
                <w:rFonts w:ascii="Cambria Math" w:hAnsi="Cambria Math"/>
              </w:rPr>
              <m:t>2</m:t>
            </m:r>
          </m:sup>
        </m:sSup>
      </m:oMath>
      <w:r w:rsidR="007A0A3D">
        <w:tab/>
        <w:t xml:space="preserve">( </w:t>
      </w:r>
      <w:fldSimple w:instr=" SEQ ( \* ARABIC ">
        <w:r w:rsidR="007A0A3D">
          <w:rPr>
            <w:noProof/>
          </w:rPr>
          <w:t>20</w:t>
        </w:r>
      </w:fldSimple>
      <w:r w:rsidR="007A0A3D">
        <w:t xml:space="preserve"> )</w:t>
      </w:r>
    </w:p>
    <w:p w14:paraId="6F14CFA9" w14:textId="0C6F7AD6" w:rsidR="00171192" w:rsidRPr="00171192" w:rsidRDefault="00341DF2" w:rsidP="00341DF2">
      <w:pPr>
        <w:spacing w:after="0"/>
        <w:jc w:val="left"/>
      </w:pPr>
      <w:r>
        <w:br w:type="page"/>
      </w:r>
    </w:p>
    <w:p w14:paraId="22CDE175" w14:textId="68AE18D1" w:rsidR="00A44AD0" w:rsidRDefault="008A574C" w:rsidP="00E624FA">
      <w:pPr>
        <w:pStyle w:val="Titre1"/>
      </w:pPr>
      <w:bookmarkStart w:id="200" w:name="_Toc16504735"/>
      <w:r w:rsidRPr="00091D71">
        <w:lastRenderedPageBreak/>
        <w:t>Améliorations futures</w:t>
      </w:r>
      <w:bookmarkEnd w:id="200"/>
    </w:p>
    <w:p w14:paraId="74E2C2F6" w14:textId="669F56FA" w:rsidR="00E624FA" w:rsidRDefault="00E624FA" w:rsidP="00E624FA"/>
    <w:p w14:paraId="09D8A8E3" w14:textId="2FC38D1C" w:rsidR="00E624FA" w:rsidRDefault="00265FEB" w:rsidP="00265FEB">
      <w:pPr>
        <w:pStyle w:val="Titre2"/>
      </w:pPr>
      <w:bookmarkStart w:id="201" w:name="_Toc16504736"/>
      <w:r>
        <w:t>Baisse de Consommation</w:t>
      </w:r>
      <w:bookmarkEnd w:id="201"/>
    </w:p>
    <w:p w14:paraId="7CC9F0D3" w14:textId="61A1DEB0" w:rsidR="00265FEB" w:rsidRDefault="00265FEB" w:rsidP="00265FEB"/>
    <w:p w14:paraId="19A37D92" w14:textId="23AB783D" w:rsidR="00E624FA" w:rsidRDefault="00265FEB" w:rsidP="00E624FA">
      <w:r>
        <w:t>Pour pouvoir utiliser l’appareil plus longtemps il serait judicieux de baisse la consommation de courant par exemple en éteignant l’écran LCD après plusieurs secondes d’inactivité ou en optimisant le code</w:t>
      </w:r>
      <w:r w:rsidR="00C7319C">
        <w:t>.</w:t>
      </w:r>
    </w:p>
    <w:p w14:paraId="65AD2FD2" w14:textId="36D2E7C1" w:rsidR="00C7319C" w:rsidRDefault="00C7319C" w:rsidP="00E624FA"/>
    <w:p w14:paraId="7F5EC508" w14:textId="5630EDC0" w:rsidR="00E624FA" w:rsidRPr="00C7319C" w:rsidRDefault="00C7319C" w:rsidP="00C7319C">
      <w:pPr>
        <w:pStyle w:val="Titre2"/>
      </w:pPr>
      <w:bookmarkStart w:id="202" w:name="_Toc16504737"/>
      <w:r w:rsidRPr="00C7319C">
        <w:t>Chip de réception</w:t>
      </w:r>
      <w:bookmarkEnd w:id="202"/>
    </w:p>
    <w:p w14:paraId="4051366A" w14:textId="41874ED7" w:rsidR="00E624FA" w:rsidRDefault="00E624FA" w:rsidP="00E624FA"/>
    <w:p w14:paraId="7EE854C2" w14:textId="15F3C625" w:rsidR="00E624FA" w:rsidRDefault="00C7319C" w:rsidP="00E624FA">
      <w:r>
        <w:t>Trouver un chip dont la limite de réception est plus basse permettrait travailler sur de plus longues distance ce qui pourrait être utile si une avalanche est plus grande que prévu.</w:t>
      </w:r>
    </w:p>
    <w:p w14:paraId="56817EC0" w14:textId="3234B0B8" w:rsidR="00E624FA" w:rsidRDefault="00E624FA" w:rsidP="00E624FA"/>
    <w:p w14:paraId="2A6C4B27" w14:textId="3A697292" w:rsidR="00E624FA" w:rsidRDefault="00C7319C" w:rsidP="00C7319C">
      <w:pPr>
        <w:pStyle w:val="Titre2"/>
      </w:pPr>
      <w:bookmarkStart w:id="203" w:name="_Toc16504738"/>
      <w:r>
        <w:t>Support</w:t>
      </w:r>
      <w:bookmarkEnd w:id="203"/>
    </w:p>
    <w:p w14:paraId="40CBB908" w14:textId="4BCFDA79" w:rsidR="00C7319C" w:rsidRDefault="00C7319C" w:rsidP="00C7319C"/>
    <w:p w14:paraId="7FFD3FA0" w14:textId="545C641A" w:rsidR="00C7319C" w:rsidRPr="00C7319C" w:rsidRDefault="00C7319C" w:rsidP="00C7319C">
      <w:r>
        <w:t>Créer un support en impriment 3D qui permettrait de fixer d’une meilleure manière les 2 antenne qui le simple support en bois qui a été construit.</w:t>
      </w:r>
    </w:p>
    <w:p w14:paraId="4F4F1B39" w14:textId="60790D5B" w:rsidR="006C4933" w:rsidRDefault="006C4933" w:rsidP="00E624FA"/>
    <w:p w14:paraId="1F023B72" w14:textId="7F4F10E1" w:rsidR="00C7319C" w:rsidRDefault="00C7319C" w:rsidP="00C7319C">
      <w:pPr>
        <w:pStyle w:val="Titre2"/>
      </w:pPr>
      <w:bookmarkStart w:id="204" w:name="_Toc16504739"/>
      <w:r>
        <w:t>Boitier</w:t>
      </w:r>
      <w:bookmarkEnd w:id="204"/>
    </w:p>
    <w:p w14:paraId="54278EC8" w14:textId="79AC8BB2" w:rsidR="00C7319C" w:rsidRDefault="00C7319C" w:rsidP="00C7319C"/>
    <w:p w14:paraId="6B7836F4" w14:textId="66ED28D9" w:rsidR="00C7319C" w:rsidRDefault="00C7319C" w:rsidP="00C7319C">
      <w:r>
        <w:t xml:space="preserve">Créer un boitier qui soit imperméable Pour pouvoir ranger les </w:t>
      </w:r>
      <w:proofErr w:type="spellStart"/>
      <w:r>
        <w:t>PCBs</w:t>
      </w:r>
      <w:proofErr w:type="spellEnd"/>
      <w:r>
        <w:t xml:space="preserve"> à l’abri des éléments.</w:t>
      </w:r>
    </w:p>
    <w:p w14:paraId="55F8BA19" w14:textId="2E121F52" w:rsidR="0030503A" w:rsidRPr="0030503A" w:rsidRDefault="0030503A" w:rsidP="0030503A">
      <w:pPr>
        <w:pStyle w:val="Titre2"/>
        <w:numPr>
          <w:ilvl w:val="0"/>
          <w:numId w:val="0"/>
        </w:numPr>
      </w:pPr>
    </w:p>
    <w:p w14:paraId="19D11FFE" w14:textId="35FB6C2B" w:rsidR="00C7319C" w:rsidRPr="00C7319C" w:rsidRDefault="00C7319C" w:rsidP="00C7319C">
      <w:pPr>
        <w:spacing w:after="0"/>
        <w:jc w:val="left"/>
      </w:pPr>
      <w:r>
        <w:br w:type="page"/>
      </w:r>
    </w:p>
    <w:p w14:paraId="28D42BC1" w14:textId="79221584" w:rsidR="00A44AD0" w:rsidRDefault="008A574C" w:rsidP="00E624FA">
      <w:pPr>
        <w:pStyle w:val="Titre1"/>
      </w:pPr>
      <w:bookmarkStart w:id="205" w:name="_Toc16504740"/>
      <w:commentRangeStart w:id="206"/>
      <w:r w:rsidRPr="00091D71">
        <w:lastRenderedPageBreak/>
        <w:t>Conclusion</w:t>
      </w:r>
      <w:commentRangeEnd w:id="206"/>
      <w:r w:rsidR="0030503A">
        <w:rPr>
          <w:rStyle w:val="Marquedecommentaire"/>
          <w:rFonts w:eastAsiaTheme="minorEastAsia" w:cs="Times New Roman"/>
          <w:b w:val="0"/>
        </w:rPr>
        <w:commentReference w:id="206"/>
      </w:r>
      <w:bookmarkEnd w:id="205"/>
    </w:p>
    <w:p w14:paraId="2BA057EC" w14:textId="4159D306" w:rsidR="00341DF2" w:rsidRDefault="00341DF2" w:rsidP="00341DF2"/>
    <w:p w14:paraId="2E01624D" w14:textId="094A8596" w:rsidR="00341DF2" w:rsidRDefault="00341DF2" w:rsidP="00341DF2">
      <w:r>
        <w:t>Les antennes fonctionnent globalement correctement. Néanmoins, la réception des signaux est partiellement perturbée</w:t>
      </w:r>
      <w:r w:rsidR="00D47BE9">
        <w:t xml:space="preserve"> surtout dans des bâtiments type laboratoire ou beaucoup de signaux transitent.</w:t>
      </w:r>
    </w:p>
    <w:p w14:paraId="0AF3833E" w14:textId="5973D036" w:rsidR="00D47BE9" w:rsidRDefault="00D47BE9" w:rsidP="00341DF2">
      <w:r>
        <w:t xml:space="preserve">Cette situation </w:t>
      </w:r>
      <w:proofErr w:type="spellStart"/>
      <w:r>
        <w:t>à</w:t>
      </w:r>
      <w:proofErr w:type="spellEnd"/>
      <w:r>
        <w:t xml:space="preserve"> pour cause de faire baisser drastiquement </w:t>
      </w:r>
      <w:r w:rsidR="00753094">
        <w:t xml:space="preserve">la distance minimale de transmission à moins </w:t>
      </w:r>
      <w:commentRangeStart w:id="207"/>
      <w:proofErr w:type="spellStart"/>
      <w:r w:rsidR="00753094">
        <w:t>todo</w:t>
      </w:r>
      <w:commentRangeEnd w:id="207"/>
      <w:proofErr w:type="spellEnd"/>
      <w:r w:rsidR="00753094">
        <w:rPr>
          <w:rStyle w:val="Marquedecommentaire"/>
        </w:rPr>
        <w:commentReference w:id="207"/>
      </w:r>
    </w:p>
    <w:p w14:paraId="1E96F8A1" w14:textId="6884BE35" w:rsidR="00D47BE9" w:rsidRDefault="00D47BE9" w:rsidP="00341DF2">
      <w:r>
        <w:t xml:space="preserve">Lorsque le lieu de test est un endroit moins perturbé, sans wifi par exemple, la transmission est bien plus propre. Il faudrait, par la suite, aller tester les antennes en montagne. </w:t>
      </w:r>
    </w:p>
    <w:p w14:paraId="4A5D07C8" w14:textId="6E005C98" w:rsidR="00341DF2" w:rsidRDefault="00341DF2" w:rsidP="00341DF2"/>
    <w:p w14:paraId="1EED245D" w14:textId="79DC6B83" w:rsidR="00341DF2" w:rsidRDefault="00341DF2" w:rsidP="00341DF2">
      <w:r>
        <w:t xml:space="preserve">Les </w:t>
      </w:r>
      <w:proofErr w:type="spellStart"/>
      <w:r>
        <w:t>SensorBalls</w:t>
      </w:r>
      <w:proofErr w:type="spellEnd"/>
      <w:r w:rsidR="00753094">
        <w:t xml:space="preserve"> émettent correctement leur Id. Maintenant, il reste à tester leur fonctionnement lorsqu’elles émettent toutes ensemble. Car dans ce cas, il se peut qu’elles brouillent leur signal entre elles.</w:t>
      </w:r>
    </w:p>
    <w:p w14:paraId="18156C44" w14:textId="08E720EF" w:rsidR="00753094" w:rsidRDefault="00753094" w:rsidP="00341DF2"/>
    <w:p w14:paraId="25E71517" w14:textId="51AA11A6" w:rsidR="00753094" w:rsidRDefault="00753094" w:rsidP="00341DF2">
      <w:r>
        <w:t xml:space="preserve">Le circuit d’interface fonctionne lui aussi comme voulu. La réception des données s’effectue correctement et le comparateur qui permet d’envoyer </w:t>
      </w:r>
      <w:proofErr w:type="spellStart"/>
      <w:r>
        <w:t>l’id</w:t>
      </w:r>
      <w:proofErr w:type="spellEnd"/>
      <w:r>
        <w:t xml:space="preserve"> reçu dans un format acceptable pour un microcontrôleur fonctionne.</w:t>
      </w:r>
    </w:p>
    <w:p w14:paraId="4F3228D4" w14:textId="77777777" w:rsidR="005269C8" w:rsidRDefault="00753094" w:rsidP="00341DF2">
      <w:r>
        <w:t>La plaque STM est parfaitement branchée au circuit d’interface et l’alimentation peut se faire autant par le connecteur de debug</w:t>
      </w:r>
      <w:r w:rsidR="005269C8">
        <w:t>ger qu’avec des piles AAA.</w:t>
      </w:r>
    </w:p>
    <w:p w14:paraId="279B12EA" w14:textId="77777777" w:rsidR="005269C8" w:rsidRDefault="005269C8" w:rsidP="00341DF2"/>
    <w:p w14:paraId="13457372" w14:textId="77777777" w:rsidR="005269C8" w:rsidRDefault="005269C8" w:rsidP="00341DF2">
      <w:r>
        <w:t>La programmation du la plaque STM fonctionne aussi. Les données de puissances sont semble-t-il correct leur affichage sur l’écran LDC est fait.</w:t>
      </w:r>
    </w:p>
    <w:p w14:paraId="188CB1CC" w14:textId="77777777" w:rsidR="005269C8" w:rsidRDefault="005269C8" w:rsidP="00341DF2">
      <w:r>
        <w:t>Les boutons autant Hardware que Software effectuent correctement les fonctions qui leur sont définies.</w:t>
      </w:r>
    </w:p>
    <w:p w14:paraId="4B41B27F" w14:textId="77777777" w:rsidR="0030503A" w:rsidRDefault="005269C8" w:rsidP="00341DF2">
      <w:r>
        <w:t>Le choix des balles fonctionne aussi. Si l’utilisateur choisi de détecter la balle numéro 1, les autres id ne vont pas êtres détecter si qui veut dire que la</w:t>
      </w:r>
      <w:r w:rsidR="0030503A">
        <w:t xml:space="preserve"> puissance affichée sur l’écran sera la bonne puissance.</w:t>
      </w:r>
    </w:p>
    <w:p w14:paraId="17201C81" w14:textId="77777777" w:rsidR="0030503A" w:rsidRDefault="0030503A" w:rsidP="00341DF2"/>
    <w:p w14:paraId="0473F0BD" w14:textId="051CCA94" w:rsidR="00753094" w:rsidRDefault="0030503A" w:rsidP="00341DF2">
      <w:r>
        <w:t>Il est alors possible d’en conclure que le projet fonctionne correctement puisque les parties citées ci-dessus sont validées.</w:t>
      </w:r>
      <w:r w:rsidR="00753094">
        <w:t xml:space="preserve"> </w:t>
      </w:r>
    </w:p>
    <w:p w14:paraId="3C94512E" w14:textId="20FB1B25" w:rsidR="0030503A" w:rsidRDefault="0030503A" w:rsidP="00341DF2"/>
    <w:p w14:paraId="5C4D0E37" w14:textId="13274187" w:rsidR="0030503A" w:rsidRDefault="0030503A" w:rsidP="00341DF2"/>
    <w:p w14:paraId="6409A0F2" w14:textId="09E472DA" w:rsidR="0030503A" w:rsidRDefault="0030503A" w:rsidP="00341DF2">
      <w:pPr>
        <w:rPr>
          <w:b/>
          <w:bCs/>
          <w:sz w:val="24"/>
          <w:szCs w:val="24"/>
        </w:rPr>
      </w:pPr>
      <w:r w:rsidRPr="0030503A">
        <w:rPr>
          <w:b/>
          <w:bCs/>
          <w:sz w:val="24"/>
          <w:szCs w:val="24"/>
        </w:rPr>
        <w:t>Date et Signature</w:t>
      </w:r>
    </w:p>
    <w:p w14:paraId="1C16C574" w14:textId="30A1A5B8" w:rsidR="0030503A" w:rsidRDefault="0030503A" w:rsidP="00341DF2">
      <w:pPr>
        <w:rPr>
          <w:b/>
          <w:bCs/>
          <w:sz w:val="24"/>
          <w:szCs w:val="24"/>
        </w:rPr>
      </w:pPr>
    </w:p>
    <w:p w14:paraId="445F4E9F" w14:textId="35D78B4D" w:rsidR="0030503A" w:rsidRDefault="0030503A" w:rsidP="00341DF2">
      <w:pPr>
        <w:rPr>
          <w:sz w:val="24"/>
          <w:szCs w:val="24"/>
        </w:rPr>
      </w:pPr>
      <w:r>
        <w:rPr>
          <w:sz w:val="24"/>
          <w:szCs w:val="24"/>
        </w:rPr>
        <w:t>Sion, le 15 août 2018</w:t>
      </w:r>
    </w:p>
    <w:p w14:paraId="2907C85D" w14:textId="2A9E64E3" w:rsidR="0030503A" w:rsidRDefault="0030503A" w:rsidP="00341DF2">
      <w:pPr>
        <w:rPr>
          <w:sz w:val="24"/>
          <w:szCs w:val="24"/>
        </w:rPr>
      </w:pPr>
    </w:p>
    <w:p w14:paraId="19912EC9" w14:textId="42BB1AA9" w:rsidR="0030503A" w:rsidRDefault="0030503A" w:rsidP="00341DF2">
      <w:pPr>
        <w:rPr>
          <w:sz w:val="24"/>
          <w:szCs w:val="24"/>
        </w:rPr>
      </w:pPr>
    </w:p>
    <w:p w14:paraId="02EC24DB" w14:textId="77777777" w:rsidR="0030503A" w:rsidRDefault="0030503A" w:rsidP="00341DF2">
      <w:pPr>
        <w:rPr>
          <w:sz w:val="24"/>
          <w:szCs w:val="24"/>
        </w:rPr>
      </w:pPr>
    </w:p>
    <w:p w14:paraId="6A3D3141" w14:textId="48976DBE" w:rsidR="0030503A" w:rsidRDefault="0030503A" w:rsidP="00341DF2">
      <w:pPr>
        <w:rPr>
          <w:sz w:val="24"/>
          <w:szCs w:val="24"/>
        </w:rPr>
      </w:pPr>
    </w:p>
    <w:p w14:paraId="7459F7C6" w14:textId="7662AE06" w:rsidR="0030503A" w:rsidRPr="0030503A" w:rsidRDefault="0030503A" w:rsidP="00341DF2">
      <w:pPr>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0503A">
        <w:rPr>
          <w:sz w:val="24"/>
          <w:szCs w:val="24"/>
          <w:u w:val="single"/>
        </w:rPr>
        <w:t>Johan Chenaux</w:t>
      </w:r>
    </w:p>
    <w:p w14:paraId="7E286425" w14:textId="77777777" w:rsidR="0030503A" w:rsidRPr="0030503A" w:rsidRDefault="0030503A" w:rsidP="00341DF2">
      <w:pPr>
        <w:rPr>
          <w:b/>
          <w:bCs/>
          <w:sz w:val="28"/>
          <w:szCs w:val="28"/>
        </w:rPr>
      </w:pPr>
    </w:p>
    <w:p w14:paraId="539A04B7" w14:textId="56B3CC3A" w:rsidR="00341DF2" w:rsidRDefault="00341DF2" w:rsidP="00341DF2"/>
    <w:p w14:paraId="4AAEAE8D" w14:textId="77777777" w:rsidR="00341DF2" w:rsidRPr="00341DF2" w:rsidRDefault="00341DF2" w:rsidP="00341DF2"/>
    <w:p w14:paraId="1D90F782" w14:textId="77777777" w:rsidR="00233E76" w:rsidRPr="00233E76" w:rsidRDefault="00233E76" w:rsidP="00233E76"/>
    <w:p w14:paraId="24CA1B35" w14:textId="06169D92" w:rsidR="00A44AD0" w:rsidRPr="00091D71" w:rsidRDefault="00233E76" w:rsidP="00233E76">
      <w:pPr>
        <w:spacing w:after="0"/>
        <w:jc w:val="left"/>
      </w:pPr>
      <w:r>
        <w:br w:type="page"/>
      </w:r>
    </w:p>
    <w:p w14:paraId="3F6B5E8C" w14:textId="597AAD81" w:rsidR="00E624FA" w:rsidRDefault="005F5C3A" w:rsidP="00E624FA">
      <w:pPr>
        <w:pStyle w:val="Titre1"/>
      </w:pPr>
      <w:bookmarkStart w:id="208" w:name="_Toc16504741"/>
      <w:r w:rsidRPr="00091D71">
        <w:lastRenderedPageBreak/>
        <w:t>Annexes</w:t>
      </w:r>
      <w:bookmarkEnd w:id="208"/>
    </w:p>
    <w:p w14:paraId="3D8BD40B" w14:textId="77777777" w:rsidR="00233E76" w:rsidRPr="00233E76" w:rsidRDefault="00233E76" w:rsidP="00233E76"/>
    <w:p w14:paraId="0689E70D" w14:textId="744A8644" w:rsidR="0054532F" w:rsidRDefault="00233E76" w:rsidP="00233E76">
      <w:pPr>
        <w:spacing w:after="0"/>
        <w:jc w:val="left"/>
      </w:pPr>
      <w:r>
        <w:br w:type="page"/>
      </w:r>
    </w:p>
    <w:bookmarkStart w:id="209" w:name="_Toc16504742" w:displacedByCustomXml="next"/>
    <w:sdt>
      <w:sdtPr>
        <w:rPr>
          <w:rFonts w:eastAsiaTheme="minorEastAsia" w:cs="Times New Roman"/>
          <w:b w:val="0"/>
          <w:sz w:val="22"/>
          <w:szCs w:val="22"/>
        </w:rPr>
        <w:id w:val="297193233"/>
        <w:docPartObj>
          <w:docPartGallery w:val="Bibliographies"/>
          <w:docPartUnique/>
        </w:docPartObj>
      </w:sdtPr>
      <w:sdtContent>
        <w:p w14:paraId="21C31A90" w14:textId="0D4E939D" w:rsidR="0054532F" w:rsidRDefault="0054532F" w:rsidP="00E624FA">
          <w:pPr>
            <w:pStyle w:val="Titre1"/>
          </w:pPr>
          <w:r>
            <w:t>Références</w:t>
          </w:r>
          <w:bookmarkEnd w:id="209"/>
        </w:p>
        <w:p w14:paraId="1A81B346" w14:textId="77777777" w:rsidR="00C27A5D" w:rsidRPr="00C27A5D" w:rsidRDefault="00C27A5D" w:rsidP="00E624FA"/>
        <w:sdt>
          <w:sdtPr>
            <w:id w:val="-573587230"/>
            <w:bibliography/>
          </w:sdtPr>
          <w:sdtContent>
            <w:p w14:paraId="0CDE6D2A" w14:textId="03604E15" w:rsidR="00233E76" w:rsidRDefault="0054532F" w:rsidP="00233E76">
              <w:pPr>
                <w:pStyle w:val="Bibliographie"/>
                <w:jc w:val="left"/>
                <w:rPr>
                  <w:noProof/>
                  <w:u w:val="single"/>
                </w:rPr>
              </w:pPr>
              <w:r>
                <w:fldChar w:fldCharType="begin"/>
              </w:r>
              <w:r w:rsidRPr="00233E76">
                <w:rPr>
                  <w:lang w:val="en-US"/>
                </w:rPr>
                <w:instrText xml:space="preserve"> BIBLIOGRAPH</w:instrText>
              </w:r>
              <w:r w:rsidRPr="0054532F">
                <w:rPr>
                  <w:lang w:val="en-US"/>
                </w:rPr>
                <w:instrText xml:space="preserve">Y </w:instrText>
              </w:r>
              <w:r>
                <w:fldChar w:fldCharType="separate"/>
              </w:r>
              <w:r w:rsidR="00233E76" w:rsidRPr="00233E76">
                <w:rPr>
                  <w:noProof/>
                  <w:lang w:val="en-US"/>
                </w:rPr>
                <w:t xml:space="preserve">ahsystems, s.d. </w:t>
              </w:r>
              <w:r w:rsidR="00233E76" w:rsidRPr="00233E76">
                <w:rPr>
                  <w:i/>
                  <w:iCs/>
                  <w:noProof/>
                  <w:lang w:val="en-US"/>
                </w:rPr>
                <w:t xml:space="preserve">Log Periodic Antenna image. </w:t>
              </w:r>
              <w:r w:rsidR="00233E76">
                <w:rPr>
                  <w:noProof/>
                </w:rPr>
                <w:t xml:space="preserve">[En ligne] </w:t>
              </w:r>
              <w:r w:rsidR="00233E76">
                <w:rPr>
                  <w:noProof/>
                </w:rPr>
                <w:br/>
                <w:t xml:space="preserve">Available at: </w:t>
              </w:r>
              <w:r w:rsidR="00233E76">
                <w:rPr>
                  <w:noProof/>
                  <w:u w:val="single"/>
                </w:rPr>
                <w:t>https://www.ahsystems.com/catalog/SAS-512-4.php</w:t>
              </w:r>
            </w:p>
            <w:p w14:paraId="20A035B3" w14:textId="77777777" w:rsidR="00233E76" w:rsidRPr="00233E76" w:rsidRDefault="00233E76" w:rsidP="00233E76"/>
            <w:p w14:paraId="4C0EA1B3" w14:textId="4615B69F" w:rsidR="00233E76" w:rsidRDefault="00233E76" w:rsidP="00233E76">
              <w:pPr>
                <w:pStyle w:val="Bibliographie"/>
                <w:jc w:val="left"/>
                <w:rPr>
                  <w:noProof/>
                  <w:u w:val="single"/>
                </w:rPr>
              </w:pPr>
              <w:r w:rsidRPr="00233E76">
                <w:rPr>
                  <w:noProof/>
                  <w:lang w:val="en-US"/>
                </w:rPr>
                <w:t xml:space="preserve">Anon., s.d. </w:t>
              </w:r>
              <w:r w:rsidRPr="00233E76">
                <w:rPr>
                  <w:i/>
                  <w:iCs/>
                  <w:noProof/>
                  <w:lang w:val="en-US"/>
                </w:rPr>
                <w:t xml:space="preserve">Antenna Theory - Log-periodic Antenna. </w:t>
              </w:r>
              <w:r>
                <w:rPr>
                  <w:noProof/>
                </w:rPr>
                <w:t xml:space="preserve">[En ligne] </w:t>
              </w:r>
              <w:r>
                <w:rPr>
                  <w:noProof/>
                </w:rPr>
                <w:br/>
                <w:t xml:space="preserve">Available at: </w:t>
              </w:r>
              <w:r>
                <w:rPr>
                  <w:noProof/>
                  <w:u w:val="single"/>
                </w:rPr>
                <w:t>https://www.tutorialspoint.com/antenna_theory/log_periodic_antenna_theory.htm</w:t>
              </w:r>
            </w:p>
            <w:p w14:paraId="4A0BD08C" w14:textId="77777777" w:rsidR="00233E76" w:rsidRPr="00233E76" w:rsidRDefault="00233E76" w:rsidP="00233E76"/>
            <w:p w14:paraId="685E27C4" w14:textId="36C1FC09" w:rsidR="00233E76" w:rsidRDefault="00233E76" w:rsidP="00233E76">
              <w:pPr>
                <w:pStyle w:val="Bibliographie"/>
                <w:jc w:val="left"/>
                <w:rPr>
                  <w:noProof/>
                  <w:lang w:val="en-US"/>
                </w:rPr>
              </w:pPr>
              <w:r w:rsidRPr="00233E76">
                <w:rPr>
                  <w:noProof/>
                  <w:lang w:val="en-US"/>
                </w:rPr>
                <w:t xml:space="preserve">Cebik, L. B., s.d. </w:t>
              </w:r>
              <w:r w:rsidRPr="00233E76">
                <w:rPr>
                  <w:i/>
                  <w:iCs/>
                  <w:noProof/>
                  <w:lang w:val="en-US"/>
                </w:rPr>
                <w:t xml:space="preserve">21st edition of The ARRL Antenna Handbook. </w:t>
              </w:r>
              <w:r w:rsidRPr="00233E76">
                <w:rPr>
                  <w:noProof/>
                  <w:lang w:val="en-US"/>
                </w:rPr>
                <w:t>s.l.:s.n.</w:t>
              </w:r>
            </w:p>
            <w:p w14:paraId="4AEEA5EF" w14:textId="77777777" w:rsidR="00233E76" w:rsidRPr="00233E76" w:rsidRDefault="00233E76" w:rsidP="00233E76">
              <w:pPr>
                <w:rPr>
                  <w:lang w:val="en-US"/>
                </w:rPr>
              </w:pPr>
            </w:p>
            <w:p w14:paraId="7F287EF0" w14:textId="03C8537A" w:rsidR="00233E76" w:rsidRDefault="00233E76" w:rsidP="00233E76">
              <w:pPr>
                <w:pStyle w:val="Bibliographie"/>
                <w:jc w:val="left"/>
                <w:rPr>
                  <w:noProof/>
                  <w:lang w:val="en-US"/>
                </w:rPr>
              </w:pPr>
              <w:r w:rsidRPr="00233E76">
                <w:rPr>
                  <w:noProof/>
                  <w:lang w:val="en-US"/>
                </w:rPr>
                <w:t xml:space="preserve">Datasheet, s.d. </w:t>
              </w:r>
              <w:r w:rsidRPr="00233E76">
                <w:rPr>
                  <w:i/>
                  <w:iCs/>
                  <w:noProof/>
                  <w:lang w:val="en-US"/>
                </w:rPr>
                <w:t xml:space="preserve">Discovery kit with STM32F429ZI MCU, </w:t>
              </w:r>
              <w:r w:rsidRPr="00233E76">
                <w:rPr>
                  <w:noProof/>
                  <w:lang w:val="en-US"/>
                </w:rPr>
                <w:t>s.l.: s.n.</w:t>
              </w:r>
            </w:p>
            <w:p w14:paraId="3737274B" w14:textId="77777777" w:rsidR="00233E76" w:rsidRPr="00233E76" w:rsidRDefault="00233E76" w:rsidP="00233E76">
              <w:pPr>
                <w:rPr>
                  <w:lang w:val="en-US"/>
                </w:rPr>
              </w:pPr>
            </w:p>
            <w:p w14:paraId="4F9ABD3D" w14:textId="4158F273" w:rsidR="00233E76" w:rsidRDefault="00233E76" w:rsidP="00233E76">
              <w:pPr>
                <w:pStyle w:val="Bibliographie"/>
                <w:jc w:val="left"/>
                <w:rPr>
                  <w:noProof/>
                  <w:lang w:val="en-US"/>
                </w:rPr>
              </w:pPr>
              <w:r w:rsidRPr="00233E76">
                <w:rPr>
                  <w:noProof/>
                  <w:lang w:val="en-US"/>
                </w:rPr>
                <w:t xml:space="preserve">Datasheet, s.d. </w:t>
              </w:r>
              <w:r w:rsidRPr="00233E76">
                <w:rPr>
                  <w:i/>
                  <w:iCs/>
                  <w:noProof/>
                  <w:lang w:val="en-US"/>
                </w:rPr>
                <w:t xml:space="preserve">LMV331 Single General-purpose Low-voltage Comparator, </w:t>
              </w:r>
              <w:r w:rsidRPr="00233E76">
                <w:rPr>
                  <w:noProof/>
                  <w:lang w:val="en-US"/>
                </w:rPr>
                <w:t>s.l.: s.n.</w:t>
              </w:r>
            </w:p>
            <w:p w14:paraId="0C59FBB9" w14:textId="77777777" w:rsidR="00233E76" w:rsidRPr="00233E76" w:rsidRDefault="00233E76" w:rsidP="00233E76">
              <w:pPr>
                <w:rPr>
                  <w:lang w:val="en-US"/>
                </w:rPr>
              </w:pPr>
            </w:p>
            <w:p w14:paraId="7E5AB754" w14:textId="4D8D294F" w:rsidR="00233E76" w:rsidRDefault="00233E76" w:rsidP="00233E76">
              <w:pPr>
                <w:pStyle w:val="Bibliographie"/>
                <w:jc w:val="left"/>
                <w:rPr>
                  <w:noProof/>
                  <w:lang w:val="en-US"/>
                </w:rPr>
              </w:pPr>
              <w:r w:rsidRPr="00233E76">
                <w:rPr>
                  <w:noProof/>
                  <w:lang w:val="en-US"/>
                </w:rPr>
                <w:t xml:space="preserve">DataSheet, s.d. </w:t>
              </w:r>
              <w:r w:rsidRPr="00233E76">
                <w:rPr>
                  <w:i/>
                  <w:iCs/>
                  <w:noProof/>
                  <w:lang w:val="en-US"/>
                </w:rPr>
                <w:t xml:space="preserve">LT5537, Wide Dynamic Range, </w:t>
              </w:r>
              <w:r w:rsidRPr="00233E76">
                <w:rPr>
                  <w:noProof/>
                  <w:lang w:val="en-US"/>
                </w:rPr>
                <w:t>s.l.: Linear_Technlogy.</w:t>
              </w:r>
            </w:p>
            <w:p w14:paraId="3B7689B3" w14:textId="77777777" w:rsidR="00233E76" w:rsidRPr="00233E76" w:rsidRDefault="00233E76" w:rsidP="00233E76">
              <w:pPr>
                <w:rPr>
                  <w:lang w:val="en-US"/>
                </w:rPr>
              </w:pPr>
            </w:p>
            <w:p w14:paraId="7938207A" w14:textId="1CD0CFE5" w:rsidR="00233E76" w:rsidRDefault="00233E76" w:rsidP="00233E76">
              <w:pPr>
                <w:pStyle w:val="Bibliographie"/>
                <w:jc w:val="left"/>
                <w:rPr>
                  <w:noProof/>
                  <w:lang w:val="en-US"/>
                </w:rPr>
              </w:pPr>
              <w:r w:rsidRPr="00233E76">
                <w:rPr>
                  <w:noProof/>
                  <w:lang w:val="en-US"/>
                </w:rPr>
                <w:t xml:space="preserve">Datasheet, s.d. </w:t>
              </w:r>
              <w:r w:rsidRPr="00233E76">
                <w:rPr>
                  <w:i/>
                  <w:iCs/>
                  <w:noProof/>
                  <w:lang w:val="en-US"/>
                </w:rPr>
                <w:t xml:space="preserve">MICRF113 ASK Transmitter, </w:t>
              </w:r>
              <w:r w:rsidRPr="00233E76">
                <w:rPr>
                  <w:noProof/>
                  <w:lang w:val="en-US"/>
                </w:rPr>
                <w:t>s.l.: s.n.</w:t>
              </w:r>
            </w:p>
            <w:p w14:paraId="11C44874" w14:textId="77777777" w:rsidR="00233E76" w:rsidRPr="00233E76" w:rsidRDefault="00233E76" w:rsidP="00233E76">
              <w:pPr>
                <w:rPr>
                  <w:lang w:val="en-US"/>
                </w:rPr>
              </w:pPr>
            </w:p>
            <w:p w14:paraId="7942D809" w14:textId="13AD4258" w:rsidR="00233E76" w:rsidRDefault="00233E76" w:rsidP="00233E76">
              <w:pPr>
                <w:pStyle w:val="Bibliographie"/>
                <w:jc w:val="left"/>
                <w:rPr>
                  <w:noProof/>
                  <w:lang w:val="en-US"/>
                </w:rPr>
              </w:pPr>
              <w:r w:rsidRPr="00233E76">
                <w:rPr>
                  <w:noProof/>
                  <w:lang w:val="en-US"/>
                </w:rPr>
                <w:t xml:space="preserve">Datasheet, s.d. </w:t>
              </w:r>
              <w:r w:rsidRPr="00233E76">
                <w:rPr>
                  <w:i/>
                  <w:iCs/>
                  <w:noProof/>
                  <w:lang w:val="en-US"/>
                </w:rPr>
                <w:t xml:space="preserve">STM32F429xx 32b Arm® Cortex®-M4 MCU+FPU, </w:t>
              </w:r>
              <w:r w:rsidRPr="00233E76">
                <w:rPr>
                  <w:noProof/>
                  <w:lang w:val="en-US"/>
                </w:rPr>
                <w:t>s.l.: s.n.</w:t>
              </w:r>
            </w:p>
            <w:p w14:paraId="78D6EC80" w14:textId="77777777" w:rsidR="00233E76" w:rsidRPr="00233E76" w:rsidRDefault="00233E76" w:rsidP="00233E76">
              <w:pPr>
                <w:rPr>
                  <w:lang w:val="en-US"/>
                </w:rPr>
              </w:pPr>
            </w:p>
            <w:p w14:paraId="1466CAE2" w14:textId="599C28C5" w:rsidR="00233E76" w:rsidRDefault="00233E76" w:rsidP="00233E76">
              <w:pPr>
                <w:pStyle w:val="Bibliographie"/>
                <w:jc w:val="left"/>
                <w:rPr>
                  <w:noProof/>
                  <w:lang w:val="en-US"/>
                </w:rPr>
              </w:pPr>
              <w:r w:rsidRPr="00233E76">
                <w:rPr>
                  <w:noProof/>
                  <w:lang w:val="en-US"/>
                </w:rPr>
                <w:t xml:space="preserve">Islam, M. A., s.d. </w:t>
              </w:r>
              <w:r w:rsidRPr="00233E76">
                <w:rPr>
                  <w:i/>
                  <w:iCs/>
                  <w:noProof/>
                  <w:lang w:val="en-US"/>
                </w:rPr>
                <w:t xml:space="preserve">Design and Performance Analysis of a Log Periodic Dipole, </w:t>
              </w:r>
              <w:r w:rsidRPr="00233E76">
                <w:rPr>
                  <w:noProof/>
                  <w:lang w:val="en-US"/>
                </w:rPr>
                <w:t>s.l.: journal of microwave engineering &amp; technologies ISSN: 2349-9001.</w:t>
              </w:r>
            </w:p>
            <w:p w14:paraId="56D4E169" w14:textId="77777777" w:rsidR="00233E76" w:rsidRPr="00233E76" w:rsidRDefault="00233E76" w:rsidP="00233E76">
              <w:pPr>
                <w:rPr>
                  <w:lang w:val="en-US"/>
                </w:rPr>
              </w:pPr>
            </w:p>
            <w:p w14:paraId="4681EC16" w14:textId="6A1E44CA" w:rsidR="00233E76" w:rsidRDefault="00233E76" w:rsidP="00233E76">
              <w:pPr>
                <w:pStyle w:val="Bibliographie"/>
                <w:jc w:val="left"/>
                <w:rPr>
                  <w:noProof/>
                  <w:u w:val="single"/>
                </w:rPr>
              </w:pPr>
              <w:r w:rsidRPr="00233E76">
                <w:rPr>
                  <w:noProof/>
                  <w:lang w:val="en-US"/>
                </w:rPr>
                <w:t xml:space="preserve">Pasternack, s.d. </w:t>
              </w:r>
              <w:r w:rsidRPr="00233E76">
                <w:rPr>
                  <w:i/>
                  <w:iCs/>
                  <w:noProof/>
                  <w:lang w:val="en-US"/>
                </w:rPr>
                <w:t xml:space="preserve">Friis Transmission Calculator. </w:t>
              </w:r>
              <w:r>
                <w:rPr>
                  <w:noProof/>
                </w:rPr>
                <w:t xml:space="preserve">[En ligne] </w:t>
              </w:r>
              <w:r>
                <w:rPr>
                  <w:noProof/>
                </w:rPr>
                <w:br/>
                <w:t xml:space="preserve">Available at: </w:t>
              </w:r>
              <w:r>
                <w:rPr>
                  <w:noProof/>
                  <w:u w:val="single"/>
                </w:rPr>
                <w:t>https://www.pasternack.com/t-calculator-friis.aspx</w:t>
              </w:r>
            </w:p>
            <w:p w14:paraId="2641E9A1" w14:textId="77777777" w:rsidR="00233E76" w:rsidRPr="00233E76" w:rsidRDefault="00233E76" w:rsidP="00233E76"/>
            <w:p w14:paraId="014AD360" w14:textId="63389FA2" w:rsidR="00233E76" w:rsidRDefault="00233E76" w:rsidP="00233E76">
              <w:pPr>
                <w:pStyle w:val="Bibliographie"/>
                <w:jc w:val="left"/>
                <w:rPr>
                  <w:noProof/>
                  <w:u w:val="single"/>
                </w:rPr>
              </w:pPr>
              <w:r w:rsidRPr="00233E76">
                <w:rPr>
                  <w:noProof/>
                  <w:lang w:val="en-US"/>
                </w:rPr>
                <w:t xml:space="preserve">Stroobandt, S. &amp; McCue, M., s.d. </w:t>
              </w:r>
              <w:r w:rsidRPr="00233E76">
                <w:rPr>
                  <w:i/>
                  <w:iCs/>
                  <w:noProof/>
                  <w:lang w:val="en-US"/>
                </w:rPr>
                <w:t>Log</w:t>
              </w:r>
              <w:r w:rsidRPr="00233E76">
                <w:rPr>
                  <w:i/>
                  <w:iCs/>
                  <w:noProof/>
                  <w:lang w:val="en-US"/>
                </w:rPr>
                <w:noBreakHyphen/>
                <w:t xml:space="preserve">Periodic Dipole Array Calculator. </w:t>
              </w:r>
              <w:r>
                <w:rPr>
                  <w:noProof/>
                </w:rPr>
                <w:t xml:space="preserve">[En ligne] </w:t>
              </w:r>
              <w:r>
                <w:rPr>
                  <w:noProof/>
                </w:rPr>
                <w:br/>
                <w:t xml:space="preserve">Available at: </w:t>
              </w:r>
              <w:r>
                <w:rPr>
                  <w:noProof/>
                  <w:u w:val="single"/>
                </w:rPr>
                <w:t>https://hamwaves.com/lpda/en/index.html</w:t>
              </w:r>
            </w:p>
            <w:p w14:paraId="0E50EA70" w14:textId="77777777" w:rsidR="00233E76" w:rsidRPr="00233E76" w:rsidRDefault="00233E76" w:rsidP="00233E76"/>
            <w:p w14:paraId="2E9BB303" w14:textId="46FD2C4B" w:rsidR="00233E76" w:rsidRDefault="00233E76" w:rsidP="00233E76">
              <w:pPr>
                <w:pStyle w:val="Bibliographie"/>
                <w:jc w:val="left"/>
                <w:rPr>
                  <w:noProof/>
                  <w:u w:val="single"/>
                </w:rPr>
              </w:pPr>
              <w:r w:rsidRPr="00233E76">
                <w:rPr>
                  <w:noProof/>
                  <w:lang w:val="en-US"/>
                </w:rPr>
                <w:t xml:space="preserve">TouchGFX, s.d. </w:t>
              </w:r>
              <w:r w:rsidRPr="00233E76">
                <w:rPr>
                  <w:i/>
                  <w:iCs/>
                  <w:noProof/>
                  <w:lang w:val="en-US"/>
                </w:rPr>
                <w:t xml:space="preserve">The Screen Concept. </w:t>
              </w:r>
              <w:r>
                <w:rPr>
                  <w:noProof/>
                </w:rPr>
                <w:t xml:space="preserve">[En ligne] </w:t>
              </w:r>
              <w:r>
                <w:rPr>
                  <w:noProof/>
                </w:rPr>
                <w:br/>
                <w:t xml:space="preserve">Available at: </w:t>
              </w:r>
              <w:r>
                <w:rPr>
                  <w:noProof/>
                  <w:u w:val="single"/>
                </w:rPr>
                <w:t>https://touchgfx.zendesk.com/hc/en-us/articles/205717801-The-Screen-Concept-and-Model-View-Presenter</w:t>
              </w:r>
            </w:p>
            <w:p w14:paraId="7999182D" w14:textId="77777777" w:rsidR="00233E76" w:rsidRPr="00233E76" w:rsidRDefault="00233E76" w:rsidP="00233E76"/>
            <w:p w14:paraId="262F4938" w14:textId="3E4EA9DC" w:rsidR="00233E76" w:rsidRDefault="00233E76" w:rsidP="00233E76">
              <w:pPr>
                <w:pStyle w:val="Bibliographie"/>
                <w:jc w:val="left"/>
                <w:rPr>
                  <w:noProof/>
                  <w:u w:val="single"/>
                </w:rPr>
              </w:pPr>
              <w:r>
                <w:rPr>
                  <w:noProof/>
                </w:rPr>
                <w:t xml:space="preserve">wikipedia, s.d. </w:t>
              </w:r>
              <w:r>
                <w:rPr>
                  <w:i/>
                  <w:iCs/>
                  <w:noProof/>
                </w:rPr>
                <w:t xml:space="preserve">Antenne log-périodique. </w:t>
              </w:r>
              <w:r>
                <w:rPr>
                  <w:noProof/>
                </w:rPr>
                <w:t xml:space="preserve">[En ligne] </w:t>
              </w:r>
              <w:r>
                <w:rPr>
                  <w:noProof/>
                </w:rPr>
                <w:br/>
                <w:t xml:space="preserve">Available at: </w:t>
              </w:r>
              <w:r>
                <w:rPr>
                  <w:noProof/>
                  <w:u w:val="single"/>
                </w:rPr>
                <w:t>https://fr.wikipedia.org/wiki/Antenne_log-p%C3%A9riodique</w:t>
              </w:r>
            </w:p>
            <w:p w14:paraId="6AD7200E" w14:textId="77777777" w:rsidR="00233E76" w:rsidRPr="00233E76" w:rsidRDefault="00233E76" w:rsidP="00233E76"/>
            <w:p w14:paraId="7F18A120" w14:textId="68B5E458" w:rsidR="00233E76" w:rsidRDefault="00233E76" w:rsidP="00233E76">
              <w:pPr>
                <w:pStyle w:val="Bibliographie"/>
                <w:jc w:val="left"/>
                <w:rPr>
                  <w:noProof/>
                  <w:u w:val="single"/>
                </w:rPr>
              </w:pPr>
              <w:r>
                <w:rPr>
                  <w:noProof/>
                </w:rPr>
                <w:t xml:space="preserve">wikipedia, s.d. </w:t>
              </w:r>
              <w:r>
                <w:rPr>
                  <w:i/>
                  <w:iCs/>
                  <w:noProof/>
                </w:rPr>
                <w:t xml:space="preserve">Balun. </w:t>
              </w:r>
              <w:r>
                <w:rPr>
                  <w:noProof/>
                </w:rPr>
                <w:t xml:space="preserve">[En ligne] </w:t>
              </w:r>
              <w:r>
                <w:rPr>
                  <w:noProof/>
                </w:rPr>
                <w:br/>
                <w:t xml:space="preserve">Available at: </w:t>
              </w:r>
              <w:r>
                <w:rPr>
                  <w:noProof/>
                  <w:u w:val="single"/>
                </w:rPr>
                <w:t>https://fr.wikipedia.org/wiki/Balun</w:t>
              </w:r>
            </w:p>
            <w:p w14:paraId="2505E2AE" w14:textId="77777777" w:rsidR="00233E76" w:rsidRPr="00233E76" w:rsidRDefault="00233E76" w:rsidP="00233E76"/>
            <w:p w14:paraId="6EEA3E86" w14:textId="27D55E0B" w:rsidR="00233E76" w:rsidRDefault="00233E76" w:rsidP="00233E76">
              <w:pPr>
                <w:pStyle w:val="Bibliographie"/>
                <w:jc w:val="left"/>
                <w:rPr>
                  <w:noProof/>
                  <w:u w:val="single"/>
                </w:rPr>
              </w:pPr>
              <w:r w:rsidRPr="00233E76">
                <w:rPr>
                  <w:noProof/>
                  <w:lang w:val="en-US"/>
                </w:rPr>
                <w:t xml:space="preserve">Wikipedia, s.d. </w:t>
              </w:r>
              <w:r w:rsidRPr="00233E76">
                <w:rPr>
                  <w:i/>
                  <w:iCs/>
                  <w:noProof/>
                  <w:lang w:val="en-US"/>
                </w:rPr>
                <w:t xml:space="preserve">Loop antenna. </w:t>
              </w:r>
              <w:r>
                <w:rPr>
                  <w:noProof/>
                </w:rPr>
                <w:t xml:space="preserve">[En ligne] </w:t>
              </w:r>
              <w:r>
                <w:rPr>
                  <w:noProof/>
                </w:rPr>
                <w:br/>
                <w:t xml:space="preserve">Available at: </w:t>
              </w:r>
              <w:r>
                <w:rPr>
                  <w:noProof/>
                  <w:u w:val="single"/>
                </w:rPr>
                <w:t>https://en.wikipedia.org/wiki/Loop_antenna</w:t>
              </w:r>
            </w:p>
            <w:p w14:paraId="3F859833" w14:textId="77777777" w:rsidR="00233E76" w:rsidRPr="00233E76" w:rsidRDefault="00233E76" w:rsidP="00233E76"/>
            <w:p w14:paraId="2B6D8082" w14:textId="77777777" w:rsidR="00233E76" w:rsidRDefault="00233E76" w:rsidP="00233E76">
              <w:pPr>
                <w:pStyle w:val="Bibliographie"/>
                <w:jc w:val="left"/>
                <w:rPr>
                  <w:noProof/>
                </w:rPr>
              </w:pPr>
              <w:r>
                <w:rPr>
                  <w:noProof/>
                </w:rPr>
                <w:t xml:space="preserve">wikipedia, s.d. </w:t>
              </w:r>
              <w:r>
                <w:rPr>
                  <w:i/>
                  <w:iCs/>
                  <w:noProof/>
                </w:rPr>
                <w:t xml:space="preserve">UART. </w:t>
              </w:r>
              <w:r>
                <w:rPr>
                  <w:noProof/>
                </w:rPr>
                <w:t xml:space="preserve">[En ligne] </w:t>
              </w:r>
              <w:r>
                <w:rPr>
                  <w:noProof/>
                </w:rPr>
                <w:br/>
                <w:t xml:space="preserve">Available at: </w:t>
              </w:r>
              <w:r>
                <w:rPr>
                  <w:noProof/>
                  <w:u w:val="single"/>
                </w:rPr>
                <w:t>https://fr.wikipedia.org/wiki/UART</w:t>
              </w:r>
            </w:p>
            <w:p w14:paraId="54DEDB0E" w14:textId="5B939F77" w:rsidR="0054532F" w:rsidRDefault="0054532F" w:rsidP="00233E76">
              <w:pPr>
                <w:jc w:val="left"/>
              </w:pPr>
              <w:r>
                <w:rPr>
                  <w:b/>
                  <w:bCs/>
                  <w:noProof/>
                </w:rPr>
                <w:fldChar w:fldCharType="end"/>
              </w:r>
            </w:p>
          </w:sdtContent>
        </w:sdt>
      </w:sdtContent>
    </w:sdt>
    <w:p w14:paraId="003FAA1A" w14:textId="7B485A74" w:rsidR="0054532F" w:rsidRDefault="0054532F" w:rsidP="00E624FA"/>
    <w:p w14:paraId="3604D86E" w14:textId="4B2FF3F2" w:rsidR="0054532F" w:rsidRDefault="0054532F" w:rsidP="00E624FA"/>
    <w:p w14:paraId="16E9AD42" w14:textId="3465333F" w:rsidR="0054532F" w:rsidRPr="00091D71" w:rsidRDefault="0054532F" w:rsidP="007B6889">
      <w:pPr>
        <w:pStyle w:val="Titre1"/>
        <w:numPr>
          <w:ilvl w:val="0"/>
          <w:numId w:val="0"/>
        </w:numPr>
      </w:pPr>
    </w:p>
    <w:sectPr w:rsidR="0054532F" w:rsidRPr="00091D71" w:rsidSect="00DE0C7C">
      <w:type w:val="continuous"/>
      <w:pgSz w:w="11900" w:h="16838"/>
      <w:pgMar w:top="945" w:right="1440" w:bottom="528" w:left="1440" w:header="0" w:footer="0" w:gutter="0"/>
      <w:cols w:space="720" w:equalWidth="0">
        <w:col w:w="9026"/>
      </w:cols>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ohan Chenaux" w:date="2019-08-08T10:58:00Z" w:initials="JC">
    <w:p w14:paraId="014AFEE1" w14:textId="67BA293D" w:rsidR="003602EB" w:rsidRDefault="003602EB">
      <w:pPr>
        <w:pStyle w:val="Commentaire"/>
      </w:pPr>
      <w:r>
        <w:rPr>
          <w:rStyle w:val="Marquedecommentaire"/>
        </w:rPr>
        <w:annotationRef/>
      </w:r>
      <w:proofErr w:type="spellStart"/>
      <w:proofErr w:type="gramStart"/>
      <w:r>
        <w:t>todo</w:t>
      </w:r>
      <w:proofErr w:type="spellEnd"/>
      <w:proofErr w:type="gramEnd"/>
    </w:p>
  </w:comment>
  <w:comment w:id="2" w:author="johan chenaux" w:date="2019-08-12T11:12:00Z" w:initials="jc">
    <w:p w14:paraId="5C7122E1" w14:textId="63FB5954" w:rsidR="002349FC" w:rsidRDefault="002349FC">
      <w:pPr>
        <w:pStyle w:val="Commentaire"/>
      </w:pPr>
      <w:r>
        <w:rPr>
          <w:rStyle w:val="Marquedecommentaire"/>
        </w:rPr>
        <w:annotationRef/>
      </w:r>
      <w:proofErr w:type="gramStart"/>
      <w:r>
        <w:t>a</w:t>
      </w:r>
      <w:proofErr w:type="gramEnd"/>
      <w:r>
        <w:t xml:space="preserve"> vérifier</w:t>
      </w:r>
    </w:p>
  </w:comment>
  <w:comment w:id="4" w:author="Johan Chenaux" w:date="2019-08-08T10:58:00Z" w:initials="JC">
    <w:p w14:paraId="638185B6" w14:textId="52BBBBE0" w:rsidR="003602EB" w:rsidRDefault="003602EB">
      <w:pPr>
        <w:pStyle w:val="Commentaire"/>
      </w:pPr>
      <w:r>
        <w:rPr>
          <w:rStyle w:val="Marquedecommentaire"/>
        </w:rPr>
        <w:annotationRef/>
      </w:r>
      <w:proofErr w:type="spellStart"/>
      <w:r>
        <w:t>Todo</w:t>
      </w:r>
      <w:proofErr w:type="spellEnd"/>
    </w:p>
  </w:comment>
  <w:comment w:id="5" w:author="johan chenaux" w:date="2019-08-12T12:20:00Z" w:initials="jc">
    <w:p w14:paraId="08485207" w14:textId="573585C2" w:rsidR="0030503A" w:rsidRDefault="0030503A">
      <w:pPr>
        <w:pStyle w:val="Commentaire"/>
      </w:pPr>
      <w:r>
        <w:rPr>
          <w:rStyle w:val="Marquedecommentaire"/>
        </w:rPr>
        <w:annotationRef/>
      </w:r>
      <w:proofErr w:type="gramStart"/>
      <w:r>
        <w:t>revoir</w:t>
      </w:r>
      <w:proofErr w:type="gramEnd"/>
    </w:p>
  </w:comment>
  <w:comment w:id="8" w:author="Johan Chenaux" w:date="2019-05-16T11:28:00Z" w:initials="JC">
    <w:p w14:paraId="65D7B72B" w14:textId="045B8958" w:rsidR="003602EB" w:rsidRPr="00875520" w:rsidRDefault="003602EB" w:rsidP="00E624FA">
      <w:pPr>
        <w:pStyle w:val="Commentaire"/>
        <w:rPr>
          <w:lang w:val="en-US"/>
        </w:rPr>
      </w:pPr>
      <w:r>
        <w:rPr>
          <w:rStyle w:val="Marquedecommentaire"/>
        </w:rPr>
        <w:annotationRef/>
      </w:r>
      <w:r w:rsidRPr="00875520">
        <w:rPr>
          <w:lang w:val="en-US"/>
        </w:rPr>
        <w:t xml:space="preserve">Faux </w:t>
      </w:r>
    </w:p>
    <w:p w14:paraId="1F9AC989" w14:textId="77777777" w:rsidR="003602EB" w:rsidRPr="00875520" w:rsidRDefault="003602EB" w:rsidP="00E624FA">
      <w:pPr>
        <w:pStyle w:val="Commentaire"/>
        <w:rPr>
          <w:lang w:val="en-US"/>
        </w:rPr>
      </w:pPr>
    </w:p>
  </w:comment>
  <w:comment w:id="9" w:author="Johan Chenaux" w:date="2019-06-11T14:27:00Z" w:initials="JC">
    <w:p w14:paraId="5FAF8092" w14:textId="46B1258E" w:rsidR="003602EB" w:rsidRPr="00875520" w:rsidRDefault="003602EB" w:rsidP="00E624FA">
      <w:pPr>
        <w:pStyle w:val="Commentaire"/>
        <w:rPr>
          <w:lang w:val="en-US"/>
        </w:rPr>
      </w:pPr>
      <w:r>
        <w:rPr>
          <w:rStyle w:val="Marquedecommentaire"/>
        </w:rPr>
        <w:annotationRef/>
      </w:r>
      <w:proofErr w:type="spellStart"/>
      <w:r w:rsidRPr="00875520">
        <w:rPr>
          <w:lang w:val="en-US"/>
        </w:rPr>
        <w:t>Corrige</w:t>
      </w:r>
      <w:proofErr w:type="spellEnd"/>
    </w:p>
    <w:p w14:paraId="0CAD2A5B" w14:textId="48BEEDA4" w:rsidR="003602EB" w:rsidRPr="00875520" w:rsidRDefault="003602EB" w:rsidP="00E624FA">
      <w:pPr>
        <w:pStyle w:val="Commentaire"/>
        <w:rPr>
          <w:lang w:val="en-US"/>
        </w:rPr>
      </w:pPr>
    </w:p>
  </w:comment>
  <w:comment w:id="85" w:author="Johan Chenaux" w:date="2019-07-16T09:25:00Z" w:initials="JC">
    <w:p w14:paraId="26408E61" w14:textId="49F0B785" w:rsidR="003602EB" w:rsidRPr="00875520" w:rsidRDefault="003602EB" w:rsidP="00E624FA">
      <w:pPr>
        <w:pStyle w:val="Commentaire"/>
        <w:rPr>
          <w:lang w:val="en-US"/>
        </w:rPr>
      </w:pPr>
      <w:r>
        <w:rPr>
          <w:rStyle w:val="Marquedecommentaire"/>
        </w:rPr>
        <w:annotationRef/>
      </w:r>
      <w:proofErr w:type="spellStart"/>
      <w:r w:rsidRPr="00875520">
        <w:rPr>
          <w:lang w:val="en-US"/>
        </w:rPr>
        <w:t>Todo</w:t>
      </w:r>
      <w:proofErr w:type="spellEnd"/>
    </w:p>
  </w:comment>
  <w:comment w:id="129" w:author="Johan Chenaux" w:date="2019-07-17T08:08:00Z" w:initials="JC">
    <w:p w14:paraId="360AB2DE" w14:textId="3891B420" w:rsidR="003602EB" w:rsidRPr="00875520" w:rsidRDefault="003602EB" w:rsidP="00E624FA">
      <w:pPr>
        <w:pStyle w:val="Commentaire"/>
        <w:rPr>
          <w:lang w:val="en-US"/>
        </w:rPr>
      </w:pPr>
      <w:r>
        <w:rPr>
          <w:rStyle w:val="Marquedecommentaire"/>
        </w:rPr>
        <w:annotationRef/>
      </w:r>
      <w:proofErr w:type="spellStart"/>
      <w:r w:rsidRPr="00875520">
        <w:rPr>
          <w:lang w:val="en-US"/>
        </w:rPr>
        <w:t>todo</w:t>
      </w:r>
      <w:proofErr w:type="spellEnd"/>
    </w:p>
  </w:comment>
  <w:comment w:id="141" w:author="Johan Chenaux" w:date="2019-07-22T13:31:00Z" w:initials="JC">
    <w:p w14:paraId="54E378CA" w14:textId="77777777" w:rsidR="003602EB" w:rsidRPr="00875520" w:rsidRDefault="003602EB" w:rsidP="00E624FA">
      <w:pPr>
        <w:pStyle w:val="Commentaire"/>
        <w:rPr>
          <w:lang w:val="en-US"/>
        </w:rPr>
      </w:pPr>
      <w:r>
        <w:rPr>
          <w:rStyle w:val="Marquedecommentaire"/>
        </w:rPr>
        <w:annotationRef/>
      </w:r>
      <w:proofErr w:type="spellStart"/>
      <w:r w:rsidRPr="00875520">
        <w:rPr>
          <w:lang w:val="en-US"/>
        </w:rPr>
        <w:t>todo</w:t>
      </w:r>
      <w:proofErr w:type="spellEnd"/>
    </w:p>
    <w:p w14:paraId="6416CD96" w14:textId="7AA9886B" w:rsidR="003602EB" w:rsidRPr="00875520" w:rsidRDefault="003602EB" w:rsidP="00E624FA">
      <w:pPr>
        <w:pStyle w:val="Commentaire"/>
        <w:rPr>
          <w:lang w:val="en-US"/>
        </w:rPr>
      </w:pPr>
    </w:p>
  </w:comment>
  <w:comment w:id="197" w:author="Johan Chenaux" w:date="2019-08-08T09:56:00Z" w:initials="JC">
    <w:p w14:paraId="7AA77F2D" w14:textId="79950B78" w:rsidR="003602EB" w:rsidRDefault="003602EB">
      <w:pPr>
        <w:pStyle w:val="Commentaire"/>
      </w:pPr>
      <w:r>
        <w:rPr>
          <w:rStyle w:val="Marquedecommentaire"/>
        </w:rPr>
        <w:annotationRef/>
      </w:r>
      <w:proofErr w:type="spellStart"/>
      <w:proofErr w:type="gramStart"/>
      <w:r>
        <w:t>todo</w:t>
      </w:r>
      <w:proofErr w:type="spellEnd"/>
      <w:proofErr w:type="gramEnd"/>
    </w:p>
  </w:comment>
  <w:comment w:id="206" w:author="johan chenaux" w:date="2019-08-12T12:15:00Z" w:initials="jc">
    <w:p w14:paraId="2AC3993A" w14:textId="38D930E3" w:rsidR="0030503A" w:rsidRDefault="0030503A">
      <w:pPr>
        <w:pStyle w:val="Commentaire"/>
      </w:pPr>
      <w:r>
        <w:rPr>
          <w:rStyle w:val="Marquedecommentaire"/>
        </w:rPr>
        <w:annotationRef/>
      </w:r>
      <w:r>
        <w:t>Revoir</w:t>
      </w:r>
    </w:p>
  </w:comment>
  <w:comment w:id="207" w:author="johan chenaux" w:date="2019-08-12T11:45:00Z" w:initials="jc">
    <w:p w14:paraId="1CEBDE53" w14:textId="56DC4476" w:rsidR="00753094" w:rsidRDefault="00753094">
      <w:pPr>
        <w:pStyle w:val="Commentaire"/>
      </w:pPr>
      <w:r>
        <w:rPr>
          <w:rStyle w:val="Marquedecommentaire"/>
        </w:rPr>
        <w:annotationRef/>
      </w:r>
      <w:proofErr w:type="spellStart"/>
      <w:proofErr w:type="gramStart"/>
      <w:r>
        <w:t>todo</w:t>
      </w:r>
      <w:proofErr w:type="spellEnd"/>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4AFEE1" w15:done="0"/>
  <w15:commentEx w15:paraId="5C7122E1" w15:paraIdParent="014AFEE1" w15:done="0"/>
  <w15:commentEx w15:paraId="638185B6" w15:done="0"/>
  <w15:commentEx w15:paraId="08485207" w15:paraIdParent="638185B6" w15:done="0"/>
  <w15:commentEx w15:paraId="1F9AC989" w15:done="1"/>
  <w15:commentEx w15:paraId="0CAD2A5B" w15:paraIdParent="1F9AC989" w15:done="1"/>
  <w15:commentEx w15:paraId="26408E61" w15:done="1"/>
  <w15:commentEx w15:paraId="360AB2DE" w15:done="0"/>
  <w15:commentEx w15:paraId="6416CD96" w15:done="0"/>
  <w15:commentEx w15:paraId="7AA77F2D" w15:done="0"/>
  <w15:commentEx w15:paraId="2AC3993A" w15:done="0"/>
  <w15:commentEx w15:paraId="1CEBDE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4AFEE1" w16cid:durableId="20FBB5CB"/>
  <w16cid:commentId w16cid:paraId="5C7122E1" w16cid:durableId="20FBC835"/>
  <w16cid:commentId w16cid:paraId="638185B6" w16cid:durableId="20FBB5CC"/>
  <w16cid:commentId w16cid:paraId="08485207" w16cid:durableId="20FBD80E"/>
  <w16cid:commentId w16cid:paraId="1F9AC989" w16cid:durableId="20F53901"/>
  <w16cid:commentId w16cid:paraId="0CAD2A5B" w16cid:durableId="20F53902"/>
  <w16cid:commentId w16cid:paraId="26408E61" w16cid:durableId="20F53903"/>
  <w16cid:commentId w16cid:paraId="360AB2DE" w16cid:durableId="20F53904"/>
  <w16cid:commentId w16cid:paraId="6416CD96" w16cid:durableId="20F53905"/>
  <w16cid:commentId w16cid:paraId="7AA77F2D" w16cid:durableId="20FBB5D2"/>
  <w16cid:commentId w16cid:paraId="2AC3993A" w16cid:durableId="20FBD6C9"/>
  <w16cid:commentId w16cid:paraId="1CEBDE53" w16cid:durableId="20FBCF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7AAB5" w14:textId="77777777" w:rsidR="00532FB1" w:rsidRDefault="00532FB1" w:rsidP="00E624FA">
      <w:r>
        <w:separator/>
      </w:r>
    </w:p>
    <w:p w14:paraId="742CB4C6" w14:textId="77777777" w:rsidR="00532FB1" w:rsidRDefault="00532FB1" w:rsidP="00E624FA"/>
    <w:p w14:paraId="721FF3A8" w14:textId="77777777" w:rsidR="00532FB1" w:rsidRDefault="00532FB1" w:rsidP="00E624FA"/>
    <w:p w14:paraId="4ED36B3E" w14:textId="77777777" w:rsidR="00532FB1" w:rsidRDefault="00532FB1" w:rsidP="00E624FA"/>
    <w:p w14:paraId="1FC60311" w14:textId="77777777" w:rsidR="00532FB1" w:rsidRDefault="00532FB1" w:rsidP="00E624FA"/>
    <w:p w14:paraId="0A7058FA" w14:textId="77777777" w:rsidR="00532FB1" w:rsidRDefault="00532FB1" w:rsidP="00E624FA"/>
  </w:endnote>
  <w:endnote w:type="continuationSeparator" w:id="0">
    <w:p w14:paraId="3C21B39B" w14:textId="77777777" w:rsidR="00532FB1" w:rsidRDefault="00532FB1" w:rsidP="00E624FA">
      <w:r>
        <w:continuationSeparator/>
      </w:r>
    </w:p>
    <w:p w14:paraId="73F41B25" w14:textId="77777777" w:rsidR="00532FB1" w:rsidRDefault="00532FB1" w:rsidP="00E624FA"/>
    <w:p w14:paraId="76C25279" w14:textId="77777777" w:rsidR="00532FB1" w:rsidRDefault="00532FB1" w:rsidP="00E624FA"/>
    <w:p w14:paraId="17E2EBDD" w14:textId="77777777" w:rsidR="00532FB1" w:rsidRDefault="00532FB1" w:rsidP="00E624FA"/>
    <w:p w14:paraId="777F3328" w14:textId="77777777" w:rsidR="00532FB1" w:rsidRDefault="00532FB1" w:rsidP="00E624FA"/>
    <w:p w14:paraId="65DA765F" w14:textId="77777777" w:rsidR="00532FB1" w:rsidRDefault="00532FB1" w:rsidP="00E6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554179"/>
      <w:docPartObj>
        <w:docPartGallery w:val="Page Numbers (Bottom of Page)"/>
        <w:docPartUnique/>
      </w:docPartObj>
    </w:sdtPr>
    <w:sdtEndPr>
      <w:rPr>
        <w:noProof/>
      </w:rPr>
    </w:sdtEndPr>
    <w:sdtContent>
      <w:p w14:paraId="5463D512" w14:textId="77777777" w:rsidR="003602EB" w:rsidRDefault="003602EB" w:rsidP="00E624FA">
        <w:pPr>
          <w:pStyle w:val="Pieddepage"/>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93" name="Picture 122"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3602EB" w:rsidRDefault="003602EB" w:rsidP="00E624FA">
        <w:pPr>
          <w:pStyle w:val="Pieddepage"/>
        </w:pPr>
        <w:r>
          <w:t>Johan Chenaux</w:t>
        </w:r>
      </w:p>
      <w:p w14:paraId="1F96FAA3" w14:textId="07692EE5" w:rsidR="003602EB" w:rsidRDefault="003602EB" w:rsidP="00E624FA">
        <w:pPr>
          <w:pStyle w:val="Pieddepage"/>
          <w:rPr>
            <w:noProof/>
          </w:rPr>
        </w:pPr>
        <w:r w:rsidRPr="00154EFC">
          <w:t>HES-SO Valais-Wallis</w:t>
        </w:r>
        <w:r>
          <w:tab/>
        </w:r>
        <w:r>
          <w:tab/>
        </w:r>
        <w:r>
          <w:fldChar w:fldCharType="begin"/>
        </w:r>
        <w:r>
          <w:instrText xml:space="preserve"> PAGE   \* MERGEFORMAT </w:instrText>
        </w:r>
        <w:r>
          <w:fldChar w:fldCharType="separate"/>
        </w:r>
        <w:r>
          <w:rPr>
            <w:noProof/>
          </w:rPr>
          <w:t>64</w:t>
        </w:r>
        <w:r>
          <w:rPr>
            <w:noProof/>
          </w:rPr>
          <w:fldChar w:fldCharType="end"/>
        </w:r>
      </w:p>
      <w:p w14:paraId="7E1A08B7" w14:textId="77777777" w:rsidR="003602EB" w:rsidRDefault="003602EB" w:rsidP="00E624FA">
        <w:pPr>
          <w:pStyle w:val="Pieddepage"/>
        </w:pPr>
      </w:p>
    </w:sdtContent>
  </w:sdt>
  <w:p w14:paraId="47CD5BF3" w14:textId="77777777" w:rsidR="003602EB" w:rsidRDefault="003602EB" w:rsidP="00E624F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05CAC" w14:textId="77777777" w:rsidR="003602EB" w:rsidRDefault="003602EB" w:rsidP="00E624FA">
    <w:pPr>
      <w:pStyle w:val="Pieddepage"/>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94"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3602EB" w:rsidRDefault="003602EB" w:rsidP="00E624FA">
    <w:pPr>
      <w:pStyle w:val="Pieddepage"/>
    </w:pPr>
  </w:p>
  <w:p w14:paraId="345A755D" w14:textId="77777777" w:rsidR="003602EB" w:rsidRDefault="003602EB" w:rsidP="00E624FA">
    <w:pPr>
      <w:pStyle w:val="Pieddepage"/>
    </w:pPr>
    <w:r w:rsidRPr="00B3404D">
      <w:rPr>
        <w:noProof/>
      </w:rPr>
      <w:drawing>
        <wp:inline distT="0" distB="0" distL="0" distR="0" wp14:anchorId="23A4BAA2" wp14:editId="0198AE80">
          <wp:extent cx="3307715" cy="197485"/>
          <wp:effectExtent l="0" t="0" r="6985" b="0"/>
          <wp:docPr id="95"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3602EB" w:rsidRDefault="003602EB" w:rsidP="00E624FA">
    <w:pPr>
      <w:pStyle w:val="Pieddepage"/>
    </w:pPr>
  </w:p>
  <w:p w14:paraId="19764C52" w14:textId="77777777" w:rsidR="003602EB" w:rsidRDefault="003602EB" w:rsidP="00E624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D5676" w14:textId="77777777" w:rsidR="00532FB1" w:rsidRDefault="00532FB1" w:rsidP="00E624FA">
      <w:r>
        <w:separator/>
      </w:r>
    </w:p>
    <w:p w14:paraId="64FAC368" w14:textId="77777777" w:rsidR="00532FB1" w:rsidRDefault="00532FB1" w:rsidP="00E624FA"/>
    <w:p w14:paraId="0327651F" w14:textId="77777777" w:rsidR="00532FB1" w:rsidRDefault="00532FB1" w:rsidP="00E624FA"/>
    <w:p w14:paraId="195EFECD" w14:textId="77777777" w:rsidR="00532FB1" w:rsidRDefault="00532FB1" w:rsidP="00E624FA"/>
    <w:p w14:paraId="6C61BC37" w14:textId="77777777" w:rsidR="00532FB1" w:rsidRDefault="00532FB1" w:rsidP="00E624FA"/>
    <w:p w14:paraId="7C7E6E3B" w14:textId="77777777" w:rsidR="00532FB1" w:rsidRDefault="00532FB1" w:rsidP="00E624FA"/>
  </w:footnote>
  <w:footnote w:type="continuationSeparator" w:id="0">
    <w:p w14:paraId="58B23560" w14:textId="77777777" w:rsidR="00532FB1" w:rsidRDefault="00532FB1" w:rsidP="00E624FA">
      <w:r>
        <w:continuationSeparator/>
      </w:r>
    </w:p>
    <w:p w14:paraId="47B67E8A" w14:textId="77777777" w:rsidR="00532FB1" w:rsidRDefault="00532FB1" w:rsidP="00E624FA"/>
    <w:p w14:paraId="3F2145BB" w14:textId="77777777" w:rsidR="00532FB1" w:rsidRDefault="00532FB1" w:rsidP="00E624FA"/>
    <w:p w14:paraId="7A7CE95A" w14:textId="77777777" w:rsidR="00532FB1" w:rsidRDefault="00532FB1" w:rsidP="00E624FA"/>
    <w:p w14:paraId="25111A68" w14:textId="77777777" w:rsidR="00532FB1" w:rsidRDefault="00532FB1" w:rsidP="00E624FA"/>
    <w:p w14:paraId="1C2ED33D" w14:textId="77777777" w:rsidR="00532FB1" w:rsidRDefault="00532FB1" w:rsidP="00E624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B0872" w14:textId="77777777" w:rsidR="003602EB" w:rsidRDefault="003602EB" w:rsidP="00E624FA">
    <w:pPr>
      <w:rPr>
        <w:rFonts w:eastAsia="Arial"/>
      </w:rPr>
    </w:pPr>
  </w:p>
  <w:p w14:paraId="03CFDCF4" w14:textId="77777777" w:rsidR="003602EB" w:rsidRDefault="003602EB" w:rsidP="00E624FA">
    <w:pPr>
      <w:rPr>
        <w:rFonts w:eastAsia="Arial"/>
      </w:rPr>
    </w:pPr>
  </w:p>
  <w:p w14:paraId="585C2075" w14:textId="2B92B8AE" w:rsidR="003602EB" w:rsidRDefault="003602EB" w:rsidP="00E624FA">
    <w:pPr>
      <w:rPr>
        <w:rFonts w:eastAsia="Arial"/>
      </w:rPr>
    </w:pPr>
    <w:sdt>
      <w:sdtPr>
        <w:rPr>
          <w:rFonts w:eastAsia="Arial"/>
        </w:rPr>
        <w:alias w:val="Title"/>
        <w:tag w:val=""/>
        <w:id w:val="154666439"/>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eastAsia="Arial"/>
          </w:rPr>
          <w:t>SensorBall</w:t>
        </w:r>
        <w:proofErr w:type="spellEnd"/>
        <w:r>
          <w:rPr>
            <w:rFonts w:eastAsia="Arial"/>
          </w:rPr>
          <w:t xml:space="preserve"> for avalanche </w:t>
        </w:r>
        <w:proofErr w:type="spellStart"/>
        <w:r>
          <w:rPr>
            <w:rFonts w:eastAsia="Arial"/>
          </w:rPr>
          <w:t>analysis</w:t>
        </w:r>
        <w:proofErr w:type="spellEnd"/>
      </w:sdtContent>
    </w:sdt>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r>
    <w:r>
      <w:rPr>
        <w:rFonts w:eastAsia="Arial"/>
      </w:rPr>
      <w:tab/>
      <w:t>TB</w:t>
    </w:r>
  </w:p>
  <w:p w14:paraId="3AA20748" w14:textId="5A57AA42" w:rsidR="003602EB" w:rsidRPr="00AA4D12" w:rsidRDefault="003602EB" w:rsidP="00E624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31278CC"/>
    <w:multiLevelType w:val="hybridMultilevel"/>
    <w:tmpl w:val="F0EA02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BB2844"/>
    <w:multiLevelType w:val="hybridMultilevel"/>
    <w:tmpl w:val="A252B6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5"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6" w15:restartNumberingAfterBreak="0">
    <w:nsid w:val="14F82D34"/>
    <w:multiLevelType w:val="hybridMultilevel"/>
    <w:tmpl w:val="F454F35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7"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9"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141F2"/>
    <w:multiLevelType w:val="multilevel"/>
    <w:tmpl w:val="2CE01B1C"/>
    <w:lvl w:ilvl="0">
      <w:start w:val="1"/>
      <w:numFmt w:val="decimal"/>
      <w:pStyle w:val="Titre1"/>
      <w:lvlText w:val="%1"/>
      <w:lvlJc w:val="left"/>
      <w:pPr>
        <w:ind w:left="432" w:hanging="432"/>
      </w:pPr>
    </w:lvl>
    <w:lvl w:ilvl="1">
      <w:start w:val="1"/>
      <w:numFmt w:val="decimal"/>
      <w:pStyle w:val="Titre2"/>
      <w:lvlText w:val="%1.%2"/>
      <w:lvlJc w:val="left"/>
      <w:pPr>
        <w:ind w:left="576" w:hanging="576"/>
      </w:pPr>
      <w:rPr>
        <w:sz w:val="24"/>
        <w:szCs w:val="24"/>
      </w:rPr>
    </w:lvl>
    <w:lvl w:ilvl="2">
      <w:start w:val="1"/>
      <w:numFmt w:val="decimal"/>
      <w:pStyle w:val="Titre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864"/>
      </w:pPr>
    </w:lvl>
    <w:lvl w:ilvl="4">
      <w:start w:val="1"/>
      <w:numFmt w:val="decimal"/>
      <w:pStyle w:val="Titre5"/>
      <w:lvlText w:val="%1.%2.%3.%4.%5"/>
      <w:lvlJc w:val="left"/>
      <w:pPr>
        <w:ind w:left="6395"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E552BF"/>
    <w:multiLevelType w:val="hybridMultilevel"/>
    <w:tmpl w:val="4C34E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8"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9"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20"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3"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7"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8"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9"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6"/>
  </w:num>
  <w:num w:numId="3">
    <w:abstractNumId w:val="28"/>
  </w:num>
  <w:num w:numId="4">
    <w:abstractNumId w:val="27"/>
  </w:num>
  <w:num w:numId="5">
    <w:abstractNumId w:val="18"/>
  </w:num>
  <w:num w:numId="6">
    <w:abstractNumId w:val="19"/>
  </w:num>
  <w:num w:numId="7">
    <w:abstractNumId w:val="5"/>
  </w:num>
  <w:num w:numId="8">
    <w:abstractNumId w:val="17"/>
  </w:num>
  <w:num w:numId="9">
    <w:abstractNumId w:val="0"/>
  </w:num>
  <w:num w:numId="10">
    <w:abstractNumId w:val="8"/>
  </w:num>
  <w:num w:numId="11">
    <w:abstractNumId w:val="4"/>
  </w:num>
  <w:num w:numId="12">
    <w:abstractNumId w:val="22"/>
  </w:num>
  <w:num w:numId="13">
    <w:abstractNumId w:val="12"/>
  </w:num>
  <w:num w:numId="14">
    <w:abstractNumId w:val="2"/>
  </w:num>
  <w:num w:numId="15">
    <w:abstractNumId w:val="29"/>
  </w:num>
  <w:num w:numId="16">
    <w:abstractNumId w:val="26"/>
  </w:num>
  <w:num w:numId="17">
    <w:abstractNumId w:val="14"/>
  </w:num>
  <w:num w:numId="18">
    <w:abstractNumId w:val="21"/>
  </w:num>
  <w:num w:numId="19">
    <w:abstractNumId w:val="20"/>
  </w:num>
  <w:num w:numId="20">
    <w:abstractNumId w:val="11"/>
  </w:num>
  <w:num w:numId="21">
    <w:abstractNumId w:val="23"/>
  </w:num>
  <w:num w:numId="22">
    <w:abstractNumId w:val="24"/>
  </w:num>
  <w:num w:numId="23">
    <w:abstractNumId w:val="25"/>
  </w:num>
  <w:num w:numId="24">
    <w:abstractNumId w:val="9"/>
  </w:num>
  <w:num w:numId="25">
    <w:abstractNumId w:val="10"/>
  </w:num>
  <w:num w:numId="26">
    <w:abstractNumId w:val="7"/>
  </w:num>
  <w:num w:numId="27">
    <w:abstractNumId w:val="3"/>
  </w:num>
  <w:num w:numId="28">
    <w:abstractNumId w:val="15"/>
  </w:num>
  <w:num w:numId="29">
    <w:abstractNumId w:val="1"/>
  </w:num>
  <w:num w:numId="3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an Chenaux">
    <w15:presenceInfo w15:providerId="None" w15:userId="Johan Chenaux"/>
  </w15:person>
  <w15:person w15:author="johan chenaux">
    <w15:presenceInfo w15:providerId="Windows Live" w15:userId="c69aa666da3e00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CH" w:vendorID="64" w:dllVersion="6" w:nlCheck="1" w:checkStyle="0"/>
  <w:activeWritingStyle w:appName="MSWord" w:lang="en-US" w:vendorID="64" w:dllVersion="6" w:nlCheck="1" w:checkStyle="1"/>
  <w:activeWritingStyle w:appName="MSWord" w:lang="fr-FR" w:vendorID="64" w:dllVersion="6" w:nlCheck="1" w:checkStyle="0"/>
  <w:activeWritingStyle w:appName="MSWord" w:lang="de-CH" w:vendorID="64" w:dllVersion="6" w:nlCheck="1" w:checkStyle="0"/>
  <w:activeWritingStyle w:appName="MSWord" w:lang="fr-CH" w:vendorID="64" w:dllVersion="4096" w:nlCheck="1" w:checkStyle="0"/>
  <w:activeWritingStyle w:appName="MSWord" w:lang="en-US" w:vendorID="64" w:dllVersion="4096" w:nlCheck="1" w:checkStyle="0"/>
  <w:activeWritingStyle w:appName="MSWord" w:lang="de-CH" w:vendorID="64" w:dllVersion="4096"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ABC"/>
    <w:rsid w:val="00014EB7"/>
    <w:rsid w:val="0001781B"/>
    <w:rsid w:val="00036B28"/>
    <w:rsid w:val="000443E2"/>
    <w:rsid w:val="00045282"/>
    <w:rsid w:val="00056D5E"/>
    <w:rsid w:val="00060E2D"/>
    <w:rsid w:val="00091D71"/>
    <w:rsid w:val="000A10DE"/>
    <w:rsid w:val="000A2D84"/>
    <w:rsid w:val="000A3421"/>
    <w:rsid w:val="000A6489"/>
    <w:rsid w:val="000A6BAB"/>
    <w:rsid w:val="000B330A"/>
    <w:rsid w:val="000C4A25"/>
    <w:rsid w:val="000D1E07"/>
    <w:rsid w:val="000F0D92"/>
    <w:rsid w:val="000F18F7"/>
    <w:rsid w:val="000F749A"/>
    <w:rsid w:val="00105670"/>
    <w:rsid w:val="00125D0A"/>
    <w:rsid w:val="00154EFC"/>
    <w:rsid w:val="00166484"/>
    <w:rsid w:val="00166F79"/>
    <w:rsid w:val="00171192"/>
    <w:rsid w:val="001733EF"/>
    <w:rsid w:val="00174DBC"/>
    <w:rsid w:val="00176E71"/>
    <w:rsid w:val="00180F08"/>
    <w:rsid w:val="00193E13"/>
    <w:rsid w:val="001A0755"/>
    <w:rsid w:val="001A2281"/>
    <w:rsid w:val="001A77E3"/>
    <w:rsid w:val="001B07EB"/>
    <w:rsid w:val="001C1AA7"/>
    <w:rsid w:val="001C356D"/>
    <w:rsid w:val="001C448E"/>
    <w:rsid w:val="001C7200"/>
    <w:rsid w:val="001D0476"/>
    <w:rsid w:val="001E28ED"/>
    <w:rsid w:val="001E5FBB"/>
    <w:rsid w:val="001E7276"/>
    <w:rsid w:val="001F2DBD"/>
    <w:rsid w:val="00226FFB"/>
    <w:rsid w:val="00230632"/>
    <w:rsid w:val="00233E76"/>
    <w:rsid w:val="002349FC"/>
    <w:rsid w:val="00243975"/>
    <w:rsid w:val="00255D67"/>
    <w:rsid w:val="00265FEB"/>
    <w:rsid w:val="002728F8"/>
    <w:rsid w:val="00272B96"/>
    <w:rsid w:val="00281500"/>
    <w:rsid w:val="002849D3"/>
    <w:rsid w:val="0029679C"/>
    <w:rsid w:val="00297404"/>
    <w:rsid w:val="002A0233"/>
    <w:rsid w:val="002A79A9"/>
    <w:rsid w:val="002C3388"/>
    <w:rsid w:val="002C431F"/>
    <w:rsid w:val="002D52C1"/>
    <w:rsid w:val="002E0922"/>
    <w:rsid w:val="002E1B11"/>
    <w:rsid w:val="002E31AF"/>
    <w:rsid w:val="002E60A5"/>
    <w:rsid w:val="002F04EB"/>
    <w:rsid w:val="002F1537"/>
    <w:rsid w:val="003034EC"/>
    <w:rsid w:val="0030503A"/>
    <w:rsid w:val="00324E3C"/>
    <w:rsid w:val="003274A8"/>
    <w:rsid w:val="00334B0A"/>
    <w:rsid w:val="003376B7"/>
    <w:rsid w:val="00341DF2"/>
    <w:rsid w:val="00346C9C"/>
    <w:rsid w:val="00360172"/>
    <w:rsid w:val="003602EB"/>
    <w:rsid w:val="00367110"/>
    <w:rsid w:val="00367EA5"/>
    <w:rsid w:val="003827F7"/>
    <w:rsid w:val="003A494F"/>
    <w:rsid w:val="003B10CE"/>
    <w:rsid w:val="003B5740"/>
    <w:rsid w:val="003B7F74"/>
    <w:rsid w:val="003D51E3"/>
    <w:rsid w:val="003E05F1"/>
    <w:rsid w:val="003E200A"/>
    <w:rsid w:val="003E3CC1"/>
    <w:rsid w:val="003F48A5"/>
    <w:rsid w:val="0040443D"/>
    <w:rsid w:val="00412607"/>
    <w:rsid w:val="00414E46"/>
    <w:rsid w:val="00422096"/>
    <w:rsid w:val="00425EBB"/>
    <w:rsid w:val="00426E6D"/>
    <w:rsid w:val="0044021E"/>
    <w:rsid w:val="00441889"/>
    <w:rsid w:val="004436F6"/>
    <w:rsid w:val="00446F2A"/>
    <w:rsid w:val="004569CC"/>
    <w:rsid w:val="00471F83"/>
    <w:rsid w:val="0047373D"/>
    <w:rsid w:val="0048531E"/>
    <w:rsid w:val="00486B9F"/>
    <w:rsid w:val="00487FDB"/>
    <w:rsid w:val="004A4A24"/>
    <w:rsid w:val="004B0404"/>
    <w:rsid w:val="004C5AC1"/>
    <w:rsid w:val="004D151C"/>
    <w:rsid w:val="004E4A83"/>
    <w:rsid w:val="004F0B6E"/>
    <w:rsid w:val="005055E8"/>
    <w:rsid w:val="00524082"/>
    <w:rsid w:val="005269C8"/>
    <w:rsid w:val="00532D54"/>
    <w:rsid w:val="00532FB1"/>
    <w:rsid w:val="005338D1"/>
    <w:rsid w:val="0054532F"/>
    <w:rsid w:val="005455AE"/>
    <w:rsid w:val="0055088E"/>
    <w:rsid w:val="00550B2D"/>
    <w:rsid w:val="00567659"/>
    <w:rsid w:val="00574E42"/>
    <w:rsid w:val="0059211C"/>
    <w:rsid w:val="005C77F4"/>
    <w:rsid w:val="005D1ABC"/>
    <w:rsid w:val="005E1268"/>
    <w:rsid w:val="005F0808"/>
    <w:rsid w:val="005F5C3A"/>
    <w:rsid w:val="0060038D"/>
    <w:rsid w:val="00604B6C"/>
    <w:rsid w:val="00614174"/>
    <w:rsid w:val="00617BEB"/>
    <w:rsid w:val="00625920"/>
    <w:rsid w:val="0062633C"/>
    <w:rsid w:val="00642CDA"/>
    <w:rsid w:val="00644745"/>
    <w:rsid w:val="00650ADC"/>
    <w:rsid w:val="0065101A"/>
    <w:rsid w:val="00661F11"/>
    <w:rsid w:val="006644FB"/>
    <w:rsid w:val="00667885"/>
    <w:rsid w:val="006767E5"/>
    <w:rsid w:val="00677E9C"/>
    <w:rsid w:val="0068665F"/>
    <w:rsid w:val="00687435"/>
    <w:rsid w:val="006A19A9"/>
    <w:rsid w:val="006A6595"/>
    <w:rsid w:val="006B7DB5"/>
    <w:rsid w:val="006C2150"/>
    <w:rsid w:val="006C4933"/>
    <w:rsid w:val="006C5C56"/>
    <w:rsid w:val="006C6422"/>
    <w:rsid w:val="006D0ED1"/>
    <w:rsid w:val="006D4BD1"/>
    <w:rsid w:val="006D68D2"/>
    <w:rsid w:val="00706E45"/>
    <w:rsid w:val="00712393"/>
    <w:rsid w:val="00722D5B"/>
    <w:rsid w:val="00742C48"/>
    <w:rsid w:val="00744006"/>
    <w:rsid w:val="00753094"/>
    <w:rsid w:val="00767BE2"/>
    <w:rsid w:val="007731C8"/>
    <w:rsid w:val="00791F32"/>
    <w:rsid w:val="00792090"/>
    <w:rsid w:val="007A0A3D"/>
    <w:rsid w:val="007A0E17"/>
    <w:rsid w:val="007A5DB4"/>
    <w:rsid w:val="007B57F6"/>
    <w:rsid w:val="007B6889"/>
    <w:rsid w:val="007D4C8F"/>
    <w:rsid w:val="007E3E63"/>
    <w:rsid w:val="007E653F"/>
    <w:rsid w:val="007F12E2"/>
    <w:rsid w:val="007F5412"/>
    <w:rsid w:val="007F7C61"/>
    <w:rsid w:val="007F7E85"/>
    <w:rsid w:val="008001A6"/>
    <w:rsid w:val="00800BE4"/>
    <w:rsid w:val="00805BCE"/>
    <w:rsid w:val="00813F24"/>
    <w:rsid w:val="00815E15"/>
    <w:rsid w:val="0081669B"/>
    <w:rsid w:val="0081751A"/>
    <w:rsid w:val="00854773"/>
    <w:rsid w:val="00860846"/>
    <w:rsid w:val="008715EF"/>
    <w:rsid w:val="00875520"/>
    <w:rsid w:val="008A0A87"/>
    <w:rsid w:val="008A4F52"/>
    <w:rsid w:val="008A574C"/>
    <w:rsid w:val="008A5828"/>
    <w:rsid w:val="008C444C"/>
    <w:rsid w:val="008C7924"/>
    <w:rsid w:val="008E7E64"/>
    <w:rsid w:val="009073F0"/>
    <w:rsid w:val="00911D4B"/>
    <w:rsid w:val="009136E0"/>
    <w:rsid w:val="00945FB7"/>
    <w:rsid w:val="0095018D"/>
    <w:rsid w:val="0095355A"/>
    <w:rsid w:val="009540ED"/>
    <w:rsid w:val="00955107"/>
    <w:rsid w:val="0097371E"/>
    <w:rsid w:val="00977DF6"/>
    <w:rsid w:val="0098161D"/>
    <w:rsid w:val="009830F2"/>
    <w:rsid w:val="00987382"/>
    <w:rsid w:val="0099597C"/>
    <w:rsid w:val="009A5A2A"/>
    <w:rsid w:val="009B668B"/>
    <w:rsid w:val="009E63DF"/>
    <w:rsid w:val="009E684D"/>
    <w:rsid w:val="009F702A"/>
    <w:rsid w:val="00A06FF0"/>
    <w:rsid w:val="00A11C0D"/>
    <w:rsid w:val="00A3050D"/>
    <w:rsid w:val="00A3091B"/>
    <w:rsid w:val="00A34509"/>
    <w:rsid w:val="00A40A37"/>
    <w:rsid w:val="00A44147"/>
    <w:rsid w:val="00A44AD0"/>
    <w:rsid w:val="00A55018"/>
    <w:rsid w:val="00A55A58"/>
    <w:rsid w:val="00A8164F"/>
    <w:rsid w:val="00A84E3C"/>
    <w:rsid w:val="00A91FFB"/>
    <w:rsid w:val="00A934EF"/>
    <w:rsid w:val="00A968A5"/>
    <w:rsid w:val="00AA3610"/>
    <w:rsid w:val="00AA4D12"/>
    <w:rsid w:val="00AB3E14"/>
    <w:rsid w:val="00AE5BCE"/>
    <w:rsid w:val="00AF0BE8"/>
    <w:rsid w:val="00AF5DA8"/>
    <w:rsid w:val="00B0198A"/>
    <w:rsid w:val="00B01D7B"/>
    <w:rsid w:val="00B102B7"/>
    <w:rsid w:val="00B10E31"/>
    <w:rsid w:val="00B3404D"/>
    <w:rsid w:val="00B3690F"/>
    <w:rsid w:val="00B37703"/>
    <w:rsid w:val="00B417B0"/>
    <w:rsid w:val="00B42CA9"/>
    <w:rsid w:val="00B45CE5"/>
    <w:rsid w:val="00B738DE"/>
    <w:rsid w:val="00B74313"/>
    <w:rsid w:val="00B74CF4"/>
    <w:rsid w:val="00B763BD"/>
    <w:rsid w:val="00B80942"/>
    <w:rsid w:val="00B80F7F"/>
    <w:rsid w:val="00B86A0E"/>
    <w:rsid w:val="00B94C8E"/>
    <w:rsid w:val="00BA50C6"/>
    <w:rsid w:val="00BA5821"/>
    <w:rsid w:val="00BA73C9"/>
    <w:rsid w:val="00BA755B"/>
    <w:rsid w:val="00BB742D"/>
    <w:rsid w:val="00BD37CB"/>
    <w:rsid w:val="00BD6572"/>
    <w:rsid w:val="00BF20A3"/>
    <w:rsid w:val="00C05C38"/>
    <w:rsid w:val="00C213C8"/>
    <w:rsid w:val="00C25E85"/>
    <w:rsid w:val="00C262C1"/>
    <w:rsid w:val="00C27A5D"/>
    <w:rsid w:val="00C379A4"/>
    <w:rsid w:val="00C41072"/>
    <w:rsid w:val="00C41BD9"/>
    <w:rsid w:val="00C45AA4"/>
    <w:rsid w:val="00C50148"/>
    <w:rsid w:val="00C508D3"/>
    <w:rsid w:val="00C528DA"/>
    <w:rsid w:val="00C52BFA"/>
    <w:rsid w:val="00C56EDE"/>
    <w:rsid w:val="00C56EE3"/>
    <w:rsid w:val="00C7319C"/>
    <w:rsid w:val="00C75D67"/>
    <w:rsid w:val="00C829FE"/>
    <w:rsid w:val="00C92F84"/>
    <w:rsid w:val="00C95610"/>
    <w:rsid w:val="00C97A72"/>
    <w:rsid w:val="00CA3DCB"/>
    <w:rsid w:val="00CA4870"/>
    <w:rsid w:val="00CA4E44"/>
    <w:rsid w:val="00CB3AAA"/>
    <w:rsid w:val="00CB3DE6"/>
    <w:rsid w:val="00CC2CA6"/>
    <w:rsid w:val="00CC7F03"/>
    <w:rsid w:val="00D02E3E"/>
    <w:rsid w:val="00D073CA"/>
    <w:rsid w:val="00D1077B"/>
    <w:rsid w:val="00D17599"/>
    <w:rsid w:val="00D4123D"/>
    <w:rsid w:val="00D424A8"/>
    <w:rsid w:val="00D4503B"/>
    <w:rsid w:val="00D47BE9"/>
    <w:rsid w:val="00D506A8"/>
    <w:rsid w:val="00D549E7"/>
    <w:rsid w:val="00D55A3B"/>
    <w:rsid w:val="00D60E6B"/>
    <w:rsid w:val="00D727A7"/>
    <w:rsid w:val="00D857A9"/>
    <w:rsid w:val="00D90FD7"/>
    <w:rsid w:val="00D92E6A"/>
    <w:rsid w:val="00D95E6D"/>
    <w:rsid w:val="00DA029F"/>
    <w:rsid w:val="00DA74DE"/>
    <w:rsid w:val="00DB5DB3"/>
    <w:rsid w:val="00DB5EE9"/>
    <w:rsid w:val="00DE0C7C"/>
    <w:rsid w:val="00DF3DC3"/>
    <w:rsid w:val="00E4345B"/>
    <w:rsid w:val="00E44508"/>
    <w:rsid w:val="00E44D57"/>
    <w:rsid w:val="00E536E2"/>
    <w:rsid w:val="00E624FA"/>
    <w:rsid w:val="00E76944"/>
    <w:rsid w:val="00E8360F"/>
    <w:rsid w:val="00E83893"/>
    <w:rsid w:val="00E913A8"/>
    <w:rsid w:val="00EA09A4"/>
    <w:rsid w:val="00ED0539"/>
    <w:rsid w:val="00ED1F3F"/>
    <w:rsid w:val="00ED521C"/>
    <w:rsid w:val="00EE5628"/>
    <w:rsid w:val="00EF0F54"/>
    <w:rsid w:val="00EF36B9"/>
    <w:rsid w:val="00EF41DB"/>
    <w:rsid w:val="00F05715"/>
    <w:rsid w:val="00F10FED"/>
    <w:rsid w:val="00F133A8"/>
    <w:rsid w:val="00F2188A"/>
    <w:rsid w:val="00F30BE7"/>
    <w:rsid w:val="00F37855"/>
    <w:rsid w:val="00F4347D"/>
    <w:rsid w:val="00F54B74"/>
    <w:rsid w:val="00F57578"/>
    <w:rsid w:val="00FB04C6"/>
    <w:rsid w:val="00FB18D7"/>
    <w:rsid w:val="00FB4A1D"/>
    <w:rsid w:val="00FB6D41"/>
    <w:rsid w:val="00FC1638"/>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0C07"/>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4FA"/>
    <w:pPr>
      <w:spacing w:after="40"/>
      <w:jc w:val="both"/>
    </w:pPr>
    <w:rPr>
      <w:rFonts w:ascii="Arial" w:hAnsi="Arial"/>
    </w:rPr>
  </w:style>
  <w:style w:type="paragraph" w:styleId="Titre1">
    <w:name w:val="heading 1"/>
    <w:basedOn w:val="Normal"/>
    <w:next w:val="Normal"/>
    <w:link w:val="Titre1Car"/>
    <w:uiPriority w:val="9"/>
    <w:qFormat/>
    <w:rsid w:val="00955107"/>
    <w:pPr>
      <w:numPr>
        <w:numId w:val="1"/>
      </w:numPr>
      <w:tabs>
        <w:tab w:val="left" w:pos="1020"/>
      </w:tabs>
      <w:outlineLvl w:val="0"/>
    </w:pPr>
    <w:rPr>
      <w:rFonts w:eastAsia="Arial" w:cs="Arial"/>
      <w:b/>
      <w:sz w:val="29"/>
      <w:szCs w:val="29"/>
    </w:rPr>
  </w:style>
  <w:style w:type="paragraph" w:styleId="Titre2">
    <w:name w:val="heading 2"/>
    <w:basedOn w:val="Normal"/>
    <w:next w:val="Normal"/>
    <w:link w:val="Titre2Car"/>
    <w:uiPriority w:val="9"/>
    <w:unhideWhenUsed/>
    <w:qFormat/>
    <w:rsid w:val="00B3690F"/>
    <w:pPr>
      <w:numPr>
        <w:ilvl w:val="1"/>
        <w:numId w:val="1"/>
      </w:numPr>
      <w:tabs>
        <w:tab w:val="left" w:pos="1140"/>
      </w:tabs>
      <w:outlineLvl w:val="1"/>
    </w:pPr>
    <w:rPr>
      <w:rFonts w:eastAsia="Arial" w:cs="Arial"/>
      <w:sz w:val="24"/>
      <w:szCs w:val="24"/>
    </w:rPr>
  </w:style>
  <w:style w:type="paragraph" w:styleId="Titre3">
    <w:name w:val="heading 3"/>
    <w:basedOn w:val="Normal"/>
    <w:next w:val="Normal"/>
    <w:link w:val="Titre3C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Titre4">
    <w:name w:val="heading 4"/>
    <w:basedOn w:val="Normal"/>
    <w:next w:val="Normal"/>
    <w:link w:val="Titre4C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Titre5">
    <w:name w:val="heading 5"/>
    <w:basedOn w:val="Normal"/>
    <w:next w:val="Normal"/>
    <w:link w:val="Titre5C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Titre6">
    <w:name w:val="heading 6"/>
    <w:basedOn w:val="Normal"/>
    <w:next w:val="Normal"/>
    <w:link w:val="Titre6C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Titre7">
    <w:name w:val="heading 7"/>
    <w:basedOn w:val="Normal"/>
    <w:next w:val="Normal"/>
    <w:link w:val="Titre7C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5107"/>
    <w:rPr>
      <w:rFonts w:ascii="Arial" w:eastAsia="Arial" w:hAnsi="Arial" w:cs="Arial"/>
      <w:b/>
      <w:sz w:val="29"/>
      <w:szCs w:val="29"/>
    </w:rPr>
  </w:style>
  <w:style w:type="character" w:customStyle="1" w:styleId="Titre2Car">
    <w:name w:val="Titre 2 Car"/>
    <w:basedOn w:val="Policepardfaut"/>
    <w:link w:val="Titre2"/>
    <w:uiPriority w:val="9"/>
    <w:rsid w:val="00B3690F"/>
    <w:rPr>
      <w:rFonts w:ascii="Arial" w:eastAsia="Arial" w:hAnsi="Arial" w:cs="Arial"/>
      <w:sz w:val="24"/>
      <w:szCs w:val="24"/>
    </w:rPr>
  </w:style>
  <w:style w:type="character" w:customStyle="1" w:styleId="Titre3Car">
    <w:name w:val="Titre 3 Car"/>
    <w:basedOn w:val="Policepardfaut"/>
    <w:link w:val="Titre3"/>
    <w:uiPriority w:val="9"/>
    <w:rsid w:val="00A84E3C"/>
    <w:rPr>
      <w:rFonts w:ascii="Arial" w:eastAsiaTheme="majorEastAsia" w:hAnsi="Arial" w:cstheme="majorBidi"/>
      <w:sz w:val="24"/>
      <w:szCs w:val="24"/>
      <w:lang w:val="de-CH"/>
    </w:rPr>
  </w:style>
  <w:style w:type="character" w:customStyle="1" w:styleId="Titre4Car">
    <w:name w:val="Titre 4 Car"/>
    <w:basedOn w:val="Policepardfaut"/>
    <w:link w:val="Titre4"/>
    <w:uiPriority w:val="9"/>
    <w:rsid w:val="00955107"/>
    <w:rPr>
      <w:rFonts w:ascii="Arial" w:eastAsiaTheme="majorEastAsia" w:hAnsi="Arial" w:cstheme="majorBidi"/>
      <w:i/>
      <w:iCs/>
      <w:sz w:val="24"/>
    </w:rPr>
  </w:style>
  <w:style w:type="character" w:customStyle="1" w:styleId="Titre5Car">
    <w:name w:val="Titre 5 Car"/>
    <w:basedOn w:val="Policepardfaut"/>
    <w:link w:val="Titre5"/>
    <w:uiPriority w:val="9"/>
    <w:rsid w:val="00955107"/>
    <w:rPr>
      <w:rFonts w:ascii="Arial" w:eastAsiaTheme="majorEastAsia" w:hAnsi="Arial" w:cstheme="majorBidi"/>
      <w:sz w:val="24"/>
    </w:rPr>
  </w:style>
  <w:style w:type="character" w:customStyle="1" w:styleId="Titre6Car">
    <w:name w:val="Titre 6 Car"/>
    <w:basedOn w:val="Policepardfaut"/>
    <w:link w:val="Titre6"/>
    <w:uiPriority w:val="9"/>
    <w:semiHidden/>
    <w:rsid w:val="00955107"/>
    <w:rPr>
      <w:rFonts w:ascii="Arial" w:eastAsiaTheme="majorEastAsia" w:hAnsi="Arial" w:cstheme="majorBidi"/>
      <w:sz w:val="24"/>
    </w:rPr>
  </w:style>
  <w:style w:type="character" w:customStyle="1" w:styleId="Titre7Car">
    <w:name w:val="Titre 7 Car"/>
    <w:basedOn w:val="Policepardfaut"/>
    <w:link w:val="Titre7"/>
    <w:uiPriority w:val="9"/>
    <w:semiHidden/>
    <w:rsid w:val="00B3690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3690F"/>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AA4D12"/>
    <w:pPr>
      <w:tabs>
        <w:tab w:val="center" w:pos="4536"/>
        <w:tab w:val="right" w:pos="9072"/>
      </w:tabs>
    </w:pPr>
  </w:style>
  <w:style w:type="character" w:customStyle="1" w:styleId="En-tteCar">
    <w:name w:val="En-tête Car"/>
    <w:basedOn w:val="Policepardfaut"/>
    <w:link w:val="En-tte"/>
    <w:uiPriority w:val="99"/>
    <w:rsid w:val="00AA4D12"/>
  </w:style>
  <w:style w:type="paragraph" w:styleId="Pieddepage">
    <w:name w:val="footer"/>
    <w:basedOn w:val="Normal"/>
    <w:link w:val="PieddepageCar"/>
    <w:uiPriority w:val="99"/>
    <w:unhideWhenUsed/>
    <w:rsid w:val="00AA4D12"/>
    <w:pPr>
      <w:tabs>
        <w:tab w:val="center" w:pos="4536"/>
        <w:tab w:val="right" w:pos="9072"/>
      </w:tabs>
    </w:pPr>
  </w:style>
  <w:style w:type="character" w:customStyle="1" w:styleId="PieddepageCar">
    <w:name w:val="Pied de page Car"/>
    <w:basedOn w:val="Policepardfaut"/>
    <w:link w:val="Pieddepage"/>
    <w:uiPriority w:val="99"/>
    <w:rsid w:val="00AA4D12"/>
  </w:style>
  <w:style w:type="paragraph" w:styleId="Textedebulles">
    <w:name w:val="Balloon Text"/>
    <w:basedOn w:val="Normal"/>
    <w:link w:val="TextedebullesCar"/>
    <w:uiPriority w:val="99"/>
    <w:semiHidden/>
    <w:unhideWhenUsed/>
    <w:rsid w:val="00AA4D12"/>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4D12"/>
    <w:rPr>
      <w:rFonts w:ascii="Segoe UI" w:hAnsi="Segoe UI" w:cs="Segoe UI"/>
      <w:sz w:val="18"/>
      <w:szCs w:val="18"/>
    </w:rPr>
  </w:style>
  <w:style w:type="paragraph" w:styleId="En-ttedetabledesmatires">
    <w:name w:val="TOC Heading"/>
    <w:basedOn w:val="Titre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M2">
    <w:name w:val="toc 2"/>
    <w:basedOn w:val="Normal"/>
    <w:next w:val="Normal"/>
    <w:autoRedefine/>
    <w:uiPriority w:val="39"/>
    <w:unhideWhenUsed/>
    <w:rsid w:val="00875520"/>
    <w:pPr>
      <w:spacing w:after="0"/>
      <w:ind w:left="220"/>
      <w:jc w:val="left"/>
    </w:pPr>
    <w:rPr>
      <w:rFonts w:asciiTheme="minorHAnsi" w:hAnsiTheme="minorHAnsi"/>
      <w:smallCaps/>
      <w:sz w:val="20"/>
      <w:szCs w:val="20"/>
    </w:rPr>
  </w:style>
  <w:style w:type="paragraph" w:styleId="TM1">
    <w:name w:val="toc 1"/>
    <w:basedOn w:val="Normal"/>
    <w:next w:val="Normal"/>
    <w:autoRedefine/>
    <w:uiPriority w:val="39"/>
    <w:unhideWhenUsed/>
    <w:rsid w:val="00875520"/>
    <w:pPr>
      <w:spacing w:before="120" w:after="120"/>
      <w:jc w:val="left"/>
    </w:pPr>
    <w:rPr>
      <w:rFonts w:asciiTheme="minorHAnsi" w:hAnsiTheme="minorHAnsi"/>
      <w:b/>
      <w:bCs/>
      <w:caps/>
      <w:sz w:val="20"/>
      <w:szCs w:val="20"/>
    </w:rPr>
  </w:style>
  <w:style w:type="paragraph" w:styleId="TM3">
    <w:name w:val="toc 3"/>
    <w:basedOn w:val="Normal"/>
    <w:next w:val="Normal"/>
    <w:autoRedefine/>
    <w:uiPriority w:val="39"/>
    <w:unhideWhenUsed/>
    <w:rsid w:val="00854773"/>
    <w:pPr>
      <w:spacing w:after="0"/>
      <w:ind w:left="440"/>
      <w:jc w:val="left"/>
    </w:pPr>
    <w:rPr>
      <w:rFonts w:asciiTheme="minorHAnsi" w:hAnsiTheme="minorHAnsi"/>
      <w:i/>
      <w:iCs/>
      <w:sz w:val="20"/>
      <w:szCs w:val="20"/>
    </w:rPr>
  </w:style>
  <w:style w:type="paragraph" w:styleId="Paragraphedeliste">
    <w:name w:val="List Paragraph"/>
    <w:basedOn w:val="Normal"/>
    <w:uiPriority w:val="34"/>
    <w:qFormat/>
    <w:rsid w:val="00B3690F"/>
    <w:pPr>
      <w:ind w:left="720"/>
      <w:contextualSpacing/>
    </w:pPr>
  </w:style>
  <w:style w:type="character" w:styleId="Lienhypertexte">
    <w:name w:val="Hyperlink"/>
    <w:basedOn w:val="Policepardfaut"/>
    <w:uiPriority w:val="99"/>
    <w:unhideWhenUsed/>
    <w:rsid w:val="00B3690F"/>
    <w:rPr>
      <w:color w:val="0563C1" w:themeColor="hyperlink"/>
      <w:u w:val="single"/>
    </w:rPr>
  </w:style>
  <w:style w:type="paragraph" w:styleId="Lgende">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Sansinterligne">
    <w:name w:val="No Spacing"/>
    <w:basedOn w:val="Normal"/>
    <w:uiPriority w:val="1"/>
    <w:qFormat/>
    <w:rsid w:val="001C356D"/>
    <w:pPr>
      <w:spacing w:line="254" w:lineRule="auto"/>
      <w:ind w:left="540" w:right="1000" w:firstLine="299"/>
    </w:pPr>
    <w:rPr>
      <w:rFonts w:eastAsia="Arial" w:cs="Arial"/>
      <w:sz w:val="20"/>
      <w:szCs w:val="20"/>
    </w:rPr>
  </w:style>
  <w:style w:type="paragraph" w:styleId="Titre">
    <w:name w:val="Title"/>
    <w:basedOn w:val="Normal"/>
    <w:next w:val="Normal"/>
    <w:link w:val="TitreC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reCar">
    <w:name w:val="Titre Car"/>
    <w:basedOn w:val="Policepardfaut"/>
    <w:link w:val="Titr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Textedelespacerserv">
    <w:name w:val="Placeholder Text"/>
    <w:basedOn w:val="Policepardfaut"/>
    <w:uiPriority w:val="99"/>
    <w:semiHidden/>
    <w:rsid w:val="006D0ED1"/>
    <w:rPr>
      <w:color w:val="808080"/>
    </w:rPr>
  </w:style>
  <w:style w:type="character" w:styleId="Marquedecommentaire">
    <w:name w:val="annotation reference"/>
    <w:basedOn w:val="Policepardfaut"/>
    <w:uiPriority w:val="99"/>
    <w:semiHidden/>
    <w:unhideWhenUsed/>
    <w:rsid w:val="00DB5EE9"/>
    <w:rPr>
      <w:sz w:val="16"/>
      <w:szCs w:val="16"/>
    </w:rPr>
  </w:style>
  <w:style w:type="paragraph" w:styleId="Commentaire">
    <w:name w:val="annotation text"/>
    <w:basedOn w:val="Normal"/>
    <w:link w:val="CommentaireCar"/>
    <w:uiPriority w:val="99"/>
    <w:unhideWhenUsed/>
    <w:rsid w:val="00DB5EE9"/>
    <w:rPr>
      <w:sz w:val="20"/>
      <w:szCs w:val="20"/>
    </w:rPr>
  </w:style>
  <w:style w:type="character" w:customStyle="1" w:styleId="CommentaireCar">
    <w:name w:val="Commentaire Car"/>
    <w:basedOn w:val="Policepardfaut"/>
    <w:link w:val="Commentaire"/>
    <w:uiPriority w:val="99"/>
    <w:rsid w:val="00DB5EE9"/>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DB5EE9"/>
    <w:rPr>
      <w:b/>
      <w:bCs/>
    </w:rPr>
  </w:style>
  <w:style w:type="character" w:customStyle="1" w:styleId="ObjetducommentaireCar">
    <w:name w:val="Objet du commentaire Car"/>
    <w:basedOn w:val="CommentaireCar"/>
    <w:link w:val="Objetducommentaire"/>
    <w:uiPriority w:val="99"/>
    <w:semiHidden/>
    <w:rsid w:val="00DB5EE9"/>
    <w:rPr>
      <w:rFonts w:ascii="Arial" w:hAnsi="Arial"/>
      <w:b/>
      <w:bCs/>
      <w:sz w:val="20"/>
      <w:szCs w:val="20"/>
    </w:rPr>
  </w:style>
  <w:style w:type="character" w:customStyle="1" w:styleId="mi">
    <w:name w:val="mi"/>
    <w:basedOn w:val="Policepardfaut"/>
    <w:rsid w:val="00F133A8"/>
  </w:style>
  <w:style w:type="character" w:customStyle="1" w:styleId="mjxassistivemathml">
    <w:name w:val="mjx_assistive_mathml"/>
    <w:basedOn w:val="Policepardfaut"/>
    <w:rsid w:val="00F133A8"/>
  </w:style>
  <w:style w:type="character" w:customStyle="1" w:styleId="mo">
    <w:name w:val="mo"/>
    <w:basedOn w:val="Policepardfaut"/>
    <w:rsid w:val="00DB5DB3"/>
  </w:style>
  <w:style w:type="character" w:customStyle="1" w:styleId="mn">
    <w:name w:val="mn"/>
    <w:basedOn w:val="Policepardfaut"/>
    <w:rsid w:val="00DB5DB3"/>
  </w:style>
  <w:style w:type="character" w:customStyle="1" w:styleId="mtext">
    <w:name w:val="mtext"/>
    <w:basedOn w:val="Policepardfaut"/>
    <w:rsid w:val="00C45AA4"/>
  </w:style>
  <w:style w:type="character" w:styleId="Accentuation">
    <w:name w:val="Emphasis"/>
    <w:basedOn w:val="Policepardfaut"/>
    <w:uiPriority w:val="20"/>
    <w:qFormat/>
    <w:rsid w:val="00C45AA4"/>
    <w:rPr>
      <w:i/>
      <w:iCs/>
    </w:rPr>
  </w:style>
  <w:style w:type="paragraph" w:styleId="Tabledesillustration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Notedefin">
    <w:name w:val="endnote text"/>
    <w:basedOn w:val="Normal"/>
    <w:link w:val="NotedefinCar"/>
    <w:uiPriority w:val="99"/>
    <w:semiHidden/>
    <w:unhideWhenUsed/>
    <w:rsid w:val="0040443D"/>
    <w:rPr>
      <w:sz w:val="20"/>
      <w:szCs w:val="20"/>
    </w:rPr>
  </w:style>
  <w:style w:type="character" w:customStyle="1" w:styleId="NotedefinCar">
    <w:name w:val="Note de fin Car"/>
    <w:basedOn w:val="Policepardfaut"/>
    <w:link w:val="Notedefin"/>
    <w:uiPriority w:val="99"/>
    <w:semiHidden/>
    <w:rsid w:val="0040443D"/>
    <w:rPr>
      <w:rFonts w:ascii="Arial" w:hAnsi="Arial"/>
      <w:sz w:val="20"/>
      <w:szCs w:val="20"/>
    </w:rPr>
  </w:style>
  <w:style w:type="character" w:styleId="Appeldenotedefin">
    <w:name w:val="endnote reference"/>
    <w:basedOn w:val="Policepardfaut"/>
    <w:uiPriority w:val="99"/>
    <w:semiHidden/>
    <w:unhideWhenUsed/>
    <w:rsid w:val="0040443D"/>
    <w:rPr>
      <w:vertAlign w:val="superscript"/>
    </w:rPr>
  </w:style>
  <w:style w:type="paragraph" w:styleId="Bibliographie">
    <w:name w:val="Bibliography"/>
    <w:basedOn w:val="Normal"/>
    <w:next w:val="Normal"/>
    <w:uiPriority w:val="37"/>
    <w:unhideWhenUsed/>
    <w:rsid w:val="0054532F"/>
  </w:style>
  <w:style w:type="character" w:styleId="Lienhypertextesuivivisit">
    <w:name w:val="FollowedHyperlink"/>
    <w:basedOn w:val="Policepardfaut"/>
    <w:uiPriority w:val="99"/>
    <w:semiHidden/>
    <w:unhideWhenUsed/>
    <w:rsid w:val="004A4A24"/>
    <w:rPr>
      <w:color w:val="954F72" w:themeColor="followedHyperlink"/>
      <w:u w:val="single"/>
    </w:rPr>
  </w:style>
  <w:style w:type="paragraph" w:styleId="TM4">
    <w:name w:val="toc 4"/>
    <w:basedOn w:val="Normal"/>
    <w:next w:val="Normal"/>
    <w:autoRedefine/>
    <w:uiPriority w:val="39"/>
    <w:unhideWhenUsed/>
    <w:rsid w:val="00875520"/>
    <w:pPr>
      <w:spacing w:after="0"/>
      <w:ind w:left="660"/>
      <w:jc w:val="left"/>
    </w:pPr>
    <w:rPr>
      <w:rFonts w:asciiTheme="minorHAnsi" w:hAnsiTheme="minorHAnsi"/>
      <w:sz w:val="18"/>
      <w:szCs w:val="18"/>
    </w:rPr>
  </w:style>
  <w:style w:type="paragraph" w:styleId="TM5">
    <w:name w:val="toc 5"/>
    <w:basedOn w:val="Normal"/>
    <w:next w:val="Normal"/>
    <w:autoRedefine/>
    <w:uiPriority w:val="39"/>
    <w:unhideWhenUsed/>
    <w:rsid w:val="00875520"/>
    <w:pPr>
      <w:spacing w:after="0"/>
      <w:ind w:left="880"/>
      <w:jc w:val="left"/>
    </w:pPr>
    <w:rPr>
      <w:rFonts w:asciiTheme="minorHAnsi" w:hAnsiTheme="minorHAnsi"/>
      <w:sz w:val="18"/>
      <w:szCs w:val="18"/>
    </w:rPr>
  </w:style>
  <w:style w:type="paragraph" w:customStyle="1" w:styleId="Glossaire">
    <w:name w:val="Glossaire"/>
    <w:basedOn w:val="Normal"/>
    <w:link w:val="GlossaireChar"/>
    <w:qFormat/>
    <w:rsid w:val="00AF0BE8"/>
  </w:style>
  <w:style w:type="character" w:customStyle="1" w:styleId="GlossaireChar">
    <w:name w:val="Glossaire Char"/>
    <w:basedOn w:val="Policepardfaut"/>
    <w:link w:val="Glossaire"/>
    <w:rsid w:val="00AF0BE8"/>
    <w:rPr>
      <w:rFonts w:ascii="Arial" w:hAnsi="Arial"/>
    </w:rPr>
  </w:style>
  <w:style w:type="paragraph" w:styleId="Index1">
    <w:name w:val="index 1"/>
    <w:basedOn w:val="Normal"/>
    <w:next w:val="Normal"/>
    <w:autoRedefine/>
    <w:uiPriority w:val="99"/>
    <w:unhideWhenUsed/>
    <w:rsid w:val="00AF0BE8"/>
    <w:pPr>
      <w:ind w:left="220" w:hanging="22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AF0BE8"/>
    <w:pPr>
      <w:ind w:left="440" w:hanging="22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AF0BE8"/>
    <w:pPr>
      <w:ind w:left="660" w:hanging="22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AF0BE8"/>
    <w:pPr>
      <w:ind w:left="880" w:hanging="22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AF0BE8"/>
    <w:pPr>
      <w:ind w:left="1100" w:hanging="22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AF0BE8"/>
    <w:pPr>
      <w:ind w:left="1320" w:hanging="22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AF0BE8"/>
    <w:pPr>
      <w:ind w:left="1540" w:hanging="22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AF0BE8"/>
    <w:pPr>
      <w:ind w:left="1760" w:hanging="22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AF0BE8"/>
    <w:pPr>
      <w:ind w:left="1980" w:hanging="220"/>
      <w:jc w:val="left"/>
    </w:pPr>
    <w:rPr>
      <w:rFonts w:asciiTheme="minorHAnsi" w:hAnsiTheme="minorHAnsi" w:cstheme="minorHAnsi"/>
      <w:sz w:val="18"/>
      <w:szCs w:val="18"/>
    </w:rPr>
  </w:style>
  <w:style w:type="paragraph" w:styleId="Titreindex">
    <w:name w:val="index heading"/>
    <w:basedOn w:val="Normal"/>
    <w:next w:val="Index1"/>
    <w:uiPriority w:val="99"/>
    <w:unhideWhenUsed/>
    <w:rsid w:val="00AF0BE8"/>
    <w:pPr>
      <w:pBdr>
        <w:top w:val="single" w:sz="12" w:space="0" w:color="auto"/>
      </w:pBdr>
      <w:spacing w:before="360" w:after="240"/>
      <w:jc w:val="left"/>
    </w:pPr>
    <w:rPr>
      <w:rFonts w:asciiTheme="minorHAnsi" w:hAnsiTheme="minorHAnsi" w:cstheme="minorHAnsi"/>
      <w:b/>
      <w:bCs/>
      <w:i/>
      <w:iCs/>
      <w:sz w:val="26"/>
      <w:szCs w:val="26"/>
    </w:rPr>
  </w:style>
  <w:style w:type="table" w:styleId="Grilledutableau">
    <w:name w:val="Table Grid"/>
    <w:basedOn w:val="TableauNormal"/>
    <w:uiPriority w:val="59"/>
    <w:rsid w:val="000A1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6">
    <w:name w:val="toc 6"/>
    <w:basedOn w:val="Normal"/>
    <w:next w:val="Normal"/>
    <w:autoRedefine/>
    <w:uiPriority w:val="39"/>
    <w:unhideWhenUsed/>
    <w:rsid w:val="00854773"/>
    <w:pPr>
      <w:spacing w:after="0"/>
      <w:ind w:left="1100"/>
      <w:jc w:val="left"/>
    </w:pPr>
    <w:rPr>
      <w:rFonts w:asciiTheme="minorHAnsi" w:hAnsiTheme="minorHAnsi"/>
      <w:sz w:val="18"/>
      <w:szCs w:val="18"/>
    </w:rPr>
  </w:style>
  <w:style w:type="paragraph" w:styleId="TM7">
    <w:name w:val="toc 7"/>
    <w:basedOn w:val="Normal"/>
    <w:next w:val="Normal"/>
    <w:autoRedefine/>
    <w:uiPriority w:val="39"/>
    <w:unhideWhenUsed/>
    <w:rsid w:val="00854773"/>
    <w:pPr>
      <w:spacing w:after="0"/>
      <w:ind w:left="1320"/>
      <w:jc w:val="left"/>
    </w:pPr>
    <w:rPr>
      <w:rFonts w:asciiTheme="minorHAnsi" w:hAnsiTheme="minorHAnsi"/>
      <w:sz w:val="18"/>
      <w:szCs w:val="18"/>
    </w:rPr>
  </w:style>
  <w:style w:type="paragraph" w:styleId="TM8">
    <w:name w:val="toc 8"/>
    <w:basedOn w:val="Normal"/>
    <w:next w:val="Normal"/>
    <w:autoRedefine/>
    <w:uiPriority w:val="39"/>
    <w:unhideWhenUsed/>
    <w:rsid w:val="00854773"/>
    <w:pPr>
      <w:spacing w:after="0"/>
      <w:ind w:left="1540"/>
      <w:jc w:val="left"/>
    </w:pPr>
    <w:rPr>
      <w:rFonts w:asciiTheme="minorHAnsi" w:hAnsiTheme="minorHAnsi"/>
      <w:sz w:val="18"/>
      <w:szCs w:val="18"/>
    </w:rPr>
  </w:style>
  <w:style w:type="paragraph" w:styleId="TM9">
    <w:name w:val="toc 9"/>
    <w:basedOn w:val="Normal"/>
    <w:next w:val="Normal"/>
    <w:autoRedefine/>
    <w:uiPriority w:val="39"/>
    <w:unhideWhenUsed/>
    <w:rsid w:val="00854773"/>
    <w:pPr>
      <w:spacing w:after="0"/>
      <w:ind w:left="1760"/>
      <w:jc w:val="left"/>
    </w:pPr>
    <w:rPr>
      <w:rFonts w:asciiTheme="minorHAnsi" w:hAnsiTheme="minorHAnsi"/>
      <w:sz w:val="18"/>
      <w:szCs w:val="18"/>
    </w:rPr>
  </w:style>
  <w:style w:type="character" w:styleId="Mentionnonrsolue">
    <w:name w:val="Unresolved Mention"/>
    <w:basedOn w:val="Policepardfaut"/>
    <w:uiPriority w:val="99"/>
    <w:semiHidden/>
    <w:unhideWhenUsed/>
    <w:rsid w:val="003050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49644920">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43003906">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685395696">
      <w:bodyDiv w:val="1"/>
      <w:marLeft w:val="0"/>
      <w:marRight w:val="0"/>
      <w:marTop w:val="0"/>
      <w:marBottom w:val="0"/>
      <w:divBdr>
        <w:top w:val="none" w:sz="0" w:space="0" w:color="auto"/>
        <w:left w:val="none" w:sz="0" w:space="0" w:color="auto"/>
        <w:bottom w:val="none" w:sz="0" w:space="0" w:color="auto"/>
        <w:right w:val="none" w:sz="0" w:space="0" w:color="auto"/>
      </w:divBdr>
    </w:div>
    <w:div w:id="1697775910">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jpeg"/><Relationship Id="rId11" Type="http://schemas.openxmlformats.org/officeDocument/2006/relationships/hyperlink" Target="file:///C:\Users\chena\OneDrive\Documents\GitHub\Bachelor_Antenna\Rapport\TD_2019.docx" TargetMode="Externa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hyperlink" Target="https://en.wikipedia.org/wiki/Resonant"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fr.wikipedia.org/wiki/Asym%C3%A9trique" TargetMode="External"/><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hyperlink" Target="https://www.hesge.ch/hepia/laboratoire/laboratoire-daerodynamique-et-mecanique-des-fluides-industriell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en.wikipedia.org/wiki/Wavelength"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fr.wikipedia.org/wiki/Sym%C3%A9trie" TargetMode="External"/><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image" Target="media/image67.png"/><Relationship Id="rId98"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file:///C:\Users\chena\OneDrive\Documents\GitHub\Bachelor_Antenna\Rapport\TD_2019.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en.wikipedia.org/wiki/Electrical_conductor"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hyperlink" Target="https://fr.wikipedia.org/wiki/C%C3%A2ble_coaxial" TargetMode="Externa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en.wikipedia.org/wiki/Frequency" TargetMode="External"/><Relationship Id="rId49" Type="http://schemas.microsoft.com/office/2007/relationships/hdphoto" Target="media/hdphoto2.wdp"/><Relationship Id="rId57" Type="http://schemas.openxmlformats.org/officeDocument/2006/relationships/image" Target="media/image31.jpeg"/><Relationship Id="rId10" Type="http://schemas.microsoft.com/office/2016/09/relationships/commentsIds" Target="commentsIds.xml"/><Relationship Id="rId31" Type="http://schemas.microsoft.com/office/2007/relationships/hdphoto" Target="media/hdphoto1.wdp"/><Relationship Id="rId44" Type="http://schemas.openxmlformats.org/officeDocument/2006/relationships/image" Target="media/image24.png"/><Relationship Id="rId52" Type="http://schemas.openxmlformats.org/officeDocument/2006/relationships/hyperlink" Target="https://fr.wikipedia.org/wiki/Ligne_bifilaire" TargetMode="External"/><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eader" Target="header1.xml"/><Relationship Id="rId99" Type="http://schemas.openxmlformats.org/officeDocument/2006/relationships/image" Target="media/image73.png"/><Relationship Id="rId10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www.slf.ch/fr" TargetMode="Externa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hyperlink" Target="https://en.wikipedia.org/wiki/Wavelength" TargetMode="External"/><Relationship Id="rId50" Type="http://schemas.openxmlformats.org/officeDocument/2006/relationships/hyperlink" Target="https://fr.wikipedia.org/wiki/Ligne_de_transmission" TargetMode="External"/><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1.png"/></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_rels/footer2.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369"/>
    <w:rsid w:val="00017168"/>
    <w:rsid w:val="00295369"/>
    <w:rsid w:val="00306EA0"/>
    <w:rsid w:val="00310811"/>
    <w:rsid w:val="003D22D7"/>
    <w:rsid w:val="003D2759"/>
    <w:rsid w:val="003F3BFA"/>
    <w:rsid w:val="00535895"/>
    <w:rsid w:val="0069533E"/>
    <w:rsid w:val="00855D08"/>
    <w:rsid w:val="009671F2"/>
    <w:rsid w:val="00970284"/>
    <w:rsid w:val="00CD2B18"/>
    <w:rsid w:val="00DA14D4"/>
    <w:rsid w:val="00DB49B3"/>
    <w:rsid w:val="00E54079"/>
    <w:rsid w:val="00F91038"/>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F3BFA"/>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
    <b:Tag>wik2</b:Tag>
    <b:SourceType>InternetSite</b:SourceType>
    <b:Guid>{238A85FF-1885-4CED-8EB2-B0CEE6677435}</b:Guid>
    <b:Author>
      <b:Author>
        <b:NameList>
          <b:Person>
            <b:Last>wikipedia</b:Last>
          </b:Person>
        </b:NameList>
      </b:Author>
    </b:Author>
    <b:Title>UART</b:Title>
    <b:URL>https://fr.wikipedia.org/wiki/UART</b:URL>
    <b:RefOrder>10</b:RefOrder>
  </b:Source>
  <b:Source>
    <b:Tag>Tou</b:Tag>
    <b:SourceType>InternetSite</b:SourceType>
    <b:Guid>{56C6AB38-826B-4588-B68D-2DE79DB6CD30}</b:Guid>
    <b:Author>
      <b:Author>
        <b:NameList>
          <b:Person>
            <b:Last>TouchGFX</b:Last>
          </b:Person>
        </b:NameList>
      </b:Author>
    </b:Author>
    <b:Title>The Screen Concept</b:Title>
    <b:URL>https://touchgfx.zendesk.com/hc/en-us/articles/205717801-The-Screen-Concept-and-Model-View-Presenter</b:URL>
    <b:RefOrder>11</b:RefOrder>
  </b:Source>
  <b:Source>
    <b:Tag>Pas</b:Tag>
    <b:SourceType>InternetSite</b:SourceType>
    <b:Guid>{4B0411F4-634A-4A82-BC31-1E91420E43D3}</b:Guid>
    <b:Author>
      <b:Author>
        <b:NameList>
          <b:Person>
            <b:Last>Pasternack</b:Last>
          </b:Person>
        </b:NameList>
      </b:Author>
    </b:Author>
    <b:Title>Friis Transmission Calculator</b:Title>
    <b:URL>https://www.pasternack.com/t-calculator-friis.aspx</b:URL>
    <b:RefOrder>12</b:RefOrder>
  </b:Source>
  <b:Source>
    <b:Tag>Dat1</b:Tag>
    <b:SourceType>ElectronicSource</b:SourceType>
    <b:Guid>{884D8BA9-CD2C-461E-AD5A-0D82D6DDE83A}</b:Guid>
    <b:Author>
      <b:Author>
        <b:NameList>
          <b:Person>
            <b:Last>Datasheet</b:Last>
          </b:Person>
        </b:NameList>
      </b:Author>
    </b:Author>
    <b:Title>LMV331 Single General-purpose Low-voltage Comparator</b:Title>
    <b:RefOrder>13</b:RefOrder>
  </b:Source>
  <b:Source>
    <b:Tag>Dat2</b:Tag>
    <b:SourceType>ElectronicSource</b:SourceType>
    <b:Guid>{304453DC-EAC7-4E88-8572-61DEC7C050A7}</b:Guid>
    <b:Author>
      <b:Author>
        <b:NameList>
          <b:Person>
            <b:Last>Datasheet</b:Last>
          </b:Person>
        </b:NameList>
      </b:Author>
    </b:Author>
    <b:Title>STM32F429xx 32b Arm® Cortex®-M4 MCU+FPU</b:Title>
    <b:RefOrder>14</b:RefOrder>
  </b:Source>
  <b:Source>
    <b:Tag>Dat4</b:Tag>
    <b:SourceType>ElectronicSource</b:SourceType>
    <b:Guid>{9E98E9D1-CEB7-4A30-9AAC-02CEE7D18FAA}</b:Guid>
    <b:Author>
      <b:Author>
        <b:NameList>
          <b:Person>
            <b:Last>Datasheet</b:Last>
          </b:Person>
        </b:NameList>
      </b:Author>
    </b:Author>
    <b:Title>Discovery kit with STM32F429ZI MCU</b:Title>
    <b:RefOrder>15</b:RefOrder>
  </b:Source>
  <b:Source>
    <b:Tag>Dat3</b:Tag>
    <b:SourceType>ElectronicSource</b:SourceType>
    <b:Guid>{96395333-8548-4A40-A07E-80E1A65E4A7C}</b:Guid>
    <b:Author>
      <b:Author>
        <b:NameList>
          <b:Person>
            <b:Last>Datasheet</b:Last>
          </b:Person>
        </b:NameList>
      </b:Author>
    </b:Author>
    <b:Title>MICRF113 ASK Transmitter</b:Title>
    <b:RefOrder>16</b:RefOrder>
  </b:Source>
</b:Sources>
</file>

<file path=customXml/itemProps1.xml><?xml version="1.0" encoding="utf-8"?>
<ds:datastoreItem xmlns:ds="http://schemas.openxmlformats.org/officeDocument/2006/customXml" ds:itemID="{02B4332F-4ACD-4FC1-938D-56C0379B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148</TotalTime>
  <Pages>1</Pages>
  <Words>10872</Words>
  <Characters>59797</Characters>
  <Application>Microsoft Office Word</Application>
  <DocSecurity>0</DocSecurity>
  <Lines>498</Lines>
  <Paragraphs>141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SensorBall for avalanche analysis</vt:lpstr>
      <vt:lpstr>SensorBall for avalanche analysis</vt:lpstr>
    </vt:vector>
  </TitlesOfParts>
  <Company/>
  <LinksUpToDate>false</LinksUpToDate>
  <CharactersWithSpaces>70528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20</cp:revision>
  <dcterms:created xsi:type="dcterms:W3CDTF">2019-05-13T06:46:00Z</dcterms:created>
  <dcterms:modified xsi:type="dcterms:W3CDTF">2019-08-12T10:22:00Z</dcterms:modified>
</cp:coreProperties>
</file>
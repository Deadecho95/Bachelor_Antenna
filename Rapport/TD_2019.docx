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55F5B" w14:textId="77777777" w:rsidR="00CB3AAA" w:rsidRPr="001F2DBD" w:rsidRDefault="00CB3AAA" w:rsidP="00CB3AAA">
      <w:pPr>
        <w:rPr>
          <w:rFonts w:ascii="Helvetica" w:eastAsia="Times New Roman" w:hAnsi="Helvetica"/>
          <w:sz w:val="24"/>
          <w:szCs w:val="24"/>
          <w:lang w:eastAsia="en-US"/>
        </w:rPr>
      </w:pPr>
      <w:r w:rsidRPr="001F2DBD">
        <w:rPr>
          <w:rFonts w:ascii="Helvetica" w:eastAsia="Times New Roman" w:hAnsi="Helvetica"/>
          <w:noProof/>
          <w:sz w:val="24"/>
          <w:szCs w:val="24"/>
        </w:rPr>
        <w:drawing>
          <wp:anchor distT="0" distB="0" distL="114300" distR="114300" simplePos="0" relativeHeight="251659264" behindDoc="0" locked="0" layoutInCell="1" allowOverlap="1" wp14:anchorId="73585D2A" wp14:editId="1FFB0853">
            <wp:simplePos x="0" y="0"/>
            <wp:positionH relativeFrom="margin">
              <wp:posOffset>-921385</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r w:rsidRPr="001F2DBD">
        <w:rPr>
          <w:rFonts w:ascii="Helvetica" w:eastAsia="Times New Roman" w:hAnsi="Helvetica"/>
          <w:noProof/>
          <w:sz w:val="24"/>
          <w:szCs w:val="24"/>
        </w:rPr>
        <w:drawing>
          <wp:anchor distT="0" distB="0" distL="114300" distR="114300" simplePos="0" relativeHeight="251660288" behindDoc="1" locked="0" layoutInCell="1" allowOverlap="1" wp14:anchorId="7C7B1990" wp14:editId="1990991C">
            <wp:simplePos x="0" y="0"/>
            <wp:positionH relativeFrom="margin">
              <wp:posOffset>3934460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p>
    <w:p w14:paraId="6F37F734"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51137B3A"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736B4B4A" w14:textId="77777777" w:rsidR="00CB3AAA" w:rsidRPr="001F2DBD" w:rsidRDefault="00CB3AAA" w:rsidP="00CB3AAA">
      <w:pPr>
        <w:tabs>
          <w:tab w:val="right" w:pos="8278"/>
        </w:tabs>
        <w:rPr>
          <w:rFonts w:ascii="Times New Roman" w:eastAsia="Times New Roman" w:hAnsi="Times New Roman"/>
          <w:color w:val="5F5F5F"/>
          <w:sz w:val="20"/>
          <w:szCs w:val="20"/>
          <w:lang w:eastAsia="en-US"/>
        </w:rPr>
      </w:pPr>
    </w:p>
    <w:p w14:paraId="7634534F"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506D0099"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00BCD403"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671E362D" w14:textId="77777777" w:rsidR="00CB3AAA" w:rsidRPr="001F2DBD" w:rsidRDefault="00CB3AAA" w:rsidP="00CB3AAA">
      <w:pPr>
        <w:keepNext/>
        <w:keepLines/>
        <w:spacing w:before="240"/>
        <w:jc w:val="center"/>
        <w:outlineLvl w:val="0"/>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pPr>
      <w:bookmarkStart w:id="0" w:name="_Toc11244542"/>
      <w:r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 xml:space="preserve">Filière </w:t>
      </w:r>
      <w:sdt>
        <w:sdtPr>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alias w:val="Filières"/>
          <w:tag w:val="Filières"/>
          <w:id w:val="2074233416"/>
          <w:placeholder>
            <w:docPart w:val="C71DA4B355C1460FB33E1B53D899D79A"/>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Content>
          <w:r w:rsidR="006D0ED1"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Systèmes industriels</w:t>
          </w:r>
        </w:sdtContent>
      </w:sdt>
      <w:bookmarkEnd w:id="0"/>
    </w:p>
    <w:p w14:paraId="0D115A4F" w14:textId="77777777" w:rsidR="00CB3AAA" w:rsidRPr="001F2DBD" w:rsidRDefault="00CB3AAA" w:rsidP="00CB3AAA">
      <w:pPr>
        <w:spacing w:before="200"/>
        <w:jc w:val="cente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 xml:space="preserve">Orientation </w:t>
      </w:r>
      <w:sdt>
        <w:sdtP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alias w:val="Orientations"/>
          <w:tag w:val="Orientations"/>
          <w:id w:val="180254132"/>
          <w:placeholder>
            <w:docPart w:val="C71DA4B355C1460FB33E1B53D899D79A"/>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Content>
          <w:r w:rsidR="006D0ED1"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Infotronics</w:t>
          </w:r>
        </w:sdtContent>
      </w:sdt>
    </w:p>
    <w:p w14:paraId="6DC22E3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D74B41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112D158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9A04AC5" w14:textId="77777777" w:rsidR="00CB3AAA" w:rsidRPr="001F2DBD" w:rsidRDefault="00CB3AAA" w:rsidP="00CB3AAA">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1" w:name="_Toc11244543"/>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 xml:space="preserve">Travail de </w:t>
      </w:r>
      <w:proofErr w:type="spellStart"/>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bachelor</w:t>
      </w:r>
      <w:bookmarkEnd w:id="1"/>
      <w:proofErr w:type="spellEnd"/>
    </w:p>
    <w:p w14:paraId="65610FCD" w14:textId="77777777" w:rsidR="006D0ED1" w:rsidRPr="001F2DBD" w:rsidRDefault="00CB3AAA" w:rsidP="006D0ED1">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2" w:name="_Toc11244544"/>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Diplôme 2019</w:t>
      </w:r>
      <w:bookmarkEnd w:id="2"/>
    </w:p>
    <w:p w14:paraId="57A81A11"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66FCDBE9"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0D8D5C67"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31E9E55"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8ACDE3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2AD60528" w14:textId="77777777" w:rsidR="00CB3AAA" w:rsidRPr="001F2DBD" w:rsidRDefault="006D0ED1" w:rsidP="00CB3AAA">
      <w:pPr>
        <w:keepNext/>
        <w:jc w:val="center"/>
        <w:outlineLvl w:val="1"/>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pPr>
      <w:bookmarkStart w:id="3" w:name="_Toc11244545"/>
      <w:r w:rsidRPr="001F2DBD">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t>Johan Chenaux</w:t>
      </w:r>
      <w:bookmarkEnd w:id="3"/>
    </w:p>
    <w:p w14:paraId="6F908ED8" w14:textId="77777777" w:rsidR="00CB3AAA" w:rsidRPr="001F2DBD" w:rsidRDefault="00CB3AAA" w:rsidP="00CB3AAA">
      <w:pPr>
        <w:rPr>
          <w:rFonts w:ascii="Times New Roman" w:eastAsia="Times New Roman" w:hAnsi="Times New Roman"/>
          <w:sz w:val="24"/>
          <w:szCs w:val="24"/>
          <w:lang w:eastAsia="en-US"/>
        </w:rPr>
      </w:pPr>
    </w:p>
    <w:p w14:paraId="17C4E0F8" w14:textId="77777777" w:rsidR="00CB3AAA" w:rsidRPr="001F2DBD" w:rsidRDefault="00CB3AAA" w:rsidP="00CB3AAA">
      <w:pPr>
        <w:rPr>
          <w:rFonts w:ascii="Times New Roman" w:eastAsia="Times New Roman" w:hAnsi="Times New Roman"/>
          <w:sz w:val="24"/>
          <w:szCs w:val="24"/>
          <w:lang w:eastAsia="en-US"/>
        </w:rPr>
      </w:pPr>
    </w:p>
    <w:p w14:paraId="76F73E2A" w14:textId="77777777" w:rsidR="00CB3AAA" w:rsidRPr="001F2DBD" w:rsidRDefault="00CB3AAA" w:rsidP="00CB3AAA">
      <w:pPr>
        <w:rPr>
          <w:rFonts w:ascii="Times New Roman" w:eastAsia="Times New Roman" w:hAnsi="Times New Roman"/>
          <w:sz w:val="24"/>
          <w:szCs w:val="24"/>
          <w:lang w:eastAsia="en-US"/>
        </w:rPr>
      </w:pPr>
    </w:p>
    <w:bookmarkStart w:id="4" w:name="_Toc11244546"/>
    <w:p w14:paraId="0618DAAE" w14:textId="77777777" w:rsidR="00CB3AAA" w:rsidRPr="001F2DBD" w:rsidRDefault="00A40A37" w:rsidP="006D0ED1">
      <w:pPr>
        <w:pStyle w:val="Title"/>
        <w:rPr>
          <w:bdr w:val="single" w:sz="12" w:space="0" w:color="auto" w:shadow="1"/>
        </w:rPr>
      </w:pPr>
      <w:sdt>
        <w:sdtPr>
          <w:alias w:val="Title"/>
          <w:tag w:val=""/>
          <w:id w:val="594979220"/>
          <w:placeholder>
            <w:docPart w:val="4102B383BC7B4730A0E2738451A0220D"/>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614174" w:rsidRPr="001F2DBD">
            <w:t>SensorBall</w:t>
          </w:r>
          <w:proofErr w:type="spellEnd"/>
          <w:r w:rsidR="00614174" w:rsidRPr="001F2DBD">
            <w:t xml:space="preserve"> for avalanche </w:t>
          </w:r>
          <w:proofErr w:type="spellStart"/>
          <w:r w:rsidR="00614174" w:rsidRPr="001F2DBD">
            <w:t>analysis</w:t>
          </w:r>
          <w:proofErr w:type="spellEnd"/>
        </w:sdtContent>
      </w:sdt>
      <w:bookmarkEnd w:id="4"/>
      <w:r w:rsidR="00614174" w:rsidRPr="001F2DBD">
        <w:t xml:space="preserve"> </w:t>
      </w:r>
    </w:p>
    <w:p w14:paraId="0289FDC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2D9C0D2"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76C6DFA0"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67DFBD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CB3AAA" w:rsidRPr="001F2DBD" w14:paraId="1036FB36" w14:textId="77777777" w:rsidTr="00A91FFB">
        <w:trPr>
          <w:trHeight w:val="567"/>
        </w:trPr>
        <w:tc>
          <w:tcPr>
            <w:tcW w:w="561" w:type="dxa"/>
            <w:shd w:val="clear" w:color="auto" w:fill="auto"/>
          </w:tcPr>
          <w:p w14:paraId="6A32A5D7" w14:textId="77777777" w:rsidR="00CB3AAA" w:rsidRPr="001F2DBD" w:rsidRDefault="00CB3AAA" w:rsidP="00CB3AAA">
            <w:pPr>
              <w:spacing w:before="6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noProof/>
                <w:sz w:val="24"/>
                <w:szCs w:val="24"/>
              </w:rPr>
              <w:drawing>
                <wp:inline distT="0" distB="0" distL="0" distR="0" wp14:anchorId="5B4E7AF2" wp14:editId="6CCF8375">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3411214B" w14:textId="77777777" w:rsidR="00CB3AAA" w:rsidRPr="001F2DBD" w:rsidRDefault="00CB3AAA" w:rsidP="00154EFC">
            <w:pPr>
              <w:spacing w:after="8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Arial Narrow" w:eastAsia="Times New Roman" w:hAnsi="Arial Narrow" w:cs="Arial"/>
                <w:i/>
                <w:sz w:val="20"/>
                <w:szCs w:val="24"/>
                <w:lang w:eastAsia="en-US"/>
              </w:rPr>
              <w:t>Professeur</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rPr>
              <w:t>Alexandra Andersson</w:t>
            </w:r>
          </w:p>
        </w:tc>
      </w:tr>
      <w:tr w:rsidR="00CB3AAA" w:rsidRPr="001F2DBD" w14:paraId="7E1BCCB5" w14:textId="77777777" w:rsidTr="00A91FFB">
        <w:trPr>
          <w:trHeight w:val="567"/>
        </w:trPr>
        <w:tc>
          <w:tcPr>
            <w:tcW w:w="561" w:type="dxa"/>
            <w:shd w:val="clear" w:color="auto" w:fill="auto"/>
          </w:tcPr>
          <w:p w14:paraId="28500C9A" w14:textId="77777777" w:rsidR="00CB3AAA" w:rsidRPr="001F2DBD" w:rsidRDefault="00CB3AAA" w:rsidP="00CB3AAA">
            <w:pPr>
              <w:spacing w:before="60"/>
              <w:rPr>
                <w:rFonts w:eastAsia="Times New Roman" w:cs="Arial"/>
                <w:noProof/>
                <w:sz w:val="18"/>
                <w:szCs w:val="18"/>
              </w:rPr>
            </w:pPr>
            <w:r w:rsidRPr="001F2DBD">
              <w:rPr>
                <w:rFonts w:ascii="Times New Roman" w:eastAsia="Times New Roman" w:hAnsi="Times New Roman"/>
                <w:noProof/>
                <w:sz w:val="24"/>
                <w:szCs w:val="24"/>
              </w:rPr>
              <w:drawing>
                <wp:inline distT="0" distB="0" distL="0" distR="0" wp14:anchorId="6FF30EC5" wp14:editId="5A8A91BA">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2003C73" w14:textId="77777777" w:rsidR="00CB3AAA" w:rsidRPr="001F2DBD" w:rsidRDefault="00CB3AAA" w:rsidP="00CB3AAA">
            <w:pPr>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Expert</w:t>
            </w:r>
            <w:r w:rsidRPr="001F2DBD">
              <w:rPr>
                <w:rFonts w:ascii="Arial Narrow" w:eastAsia="Times New Roman" w:hAnsi="Arial Narrow" w:cs="Arial"/>
                <w:sz w:val="20"/>
                <w:szCs w:val="24"/>
                <w:lang w:eastAsia="en-US"/>
              </w:rPr>
              <w:br/>
            </w:r>
            <w:r w:rsidRPr="001F2DBD">
              <w:rPr>
                <w:rFonts w:eastAsia="Times New Roman" w:cs="Arial"/>
                <w:spacing w:val="20"/>
                <w:sz w:val="20"/>
                <w:szCs w:val="20"/>
              </w:rPr>
              <w:t>Prénom Nom</w:t>
            </w:r>
          </w:p>
        </w:tc>
      </w:tr>
      <w:tr w:rsidR="00CB3AAA" w:rsidRPr="001F2DBD" w14:paraId="5A0D8AFC" w14:textId="77777777" w:rsidTr="00A91FFB">
        <w:trPr>
          <w:trHeight w:val="567"/>
        </w:trPr>
        <w:tc>
          <w:tcPr>
            <w:tcW w:w="561" w:type="dxa"/>
            <w:shd w:val="clear" w:color="auto" w:fill="auto"/>
          </w:tcPr>
          <w:p w14:paraId="0B894028" w14:textId="77777777" w:rsidR="00CB3AAA" w:rsidRPr="001F2DBD" w:rsidRDefault="00CB3AAA" w:rsidP="00CB3AAA">
            <w:pPr>
              <w:spacing w:before="60"/>
              <w:rPr>
                <w:rFonts w:eastAsia="Times New Roman" w:cs="Arial"/>
                <w:sz w:val="18"/>
                <w:szCs w:val="18"/>
                <w:lang w:eastAsia="en-US"/>
              </w:rPr>
            </w:pPr>
            <w:r w:rsidRPr="001F2DBD">
              <w:rPr>
                <w:rFonts w:eastAsia="Times New Roman" w:cs="Arial"/>
                <w:noProof/>
                <w:sz w:val="18"/>
                <w:szCs w:val="18"/>
              </w:rPr>
              <w:drawing>
                <wp:inline distT="0" distB="0" distL="0" distR="0" wp14:anchorId="110577A5" wp14:editId="19CBBE13">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B6EF083" w14:textId="77777777" w:rsidR="00CB3AAA" w:rsidRPr="001F2DBD" w:rsidRDefault="00CB3AAA" w:rsidP="007F7C61">
            <w:pPr>
              <w:jc w:val="left"/>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Date de la remise du rapport</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lang w:eastAsia="en-US"/>
              </w:rPr>
              <w:t>16.08.2019</w:t>
            </w:r>
          </w:p>
        </w:tc>
      </w:tr>
    </w:tbl>
    <w:p w14:paraId="5499C4A1" w14:textId="77777777" w:rsidR="00CB3AAA" w:rsidRPr="001F2DBD" w:rsidRDefault="00CB3AAA">
      <w:r w:rsidRPr="001F2DBD">
        <w:br w:type="page"/>
      </w:r>
    </w:p>
    <w:p w14:paraId="2A194196" w14:textId="77777777" w:rsidR="00CB3AAA" w:rsidRPr="001F2DBD" w:rsidRDefault="00CB3AAA"/>
    <w:sdt>
      <w:sdtPr>
        <w:rPr>
          <w:rFonts w:ascii="Arial" w:eastAsiaTheme="minorEastAsia" w:hAnsi="Arial" w:cs="Times New Roman"/>
          <w:color w:val="auto"/>
          <w:sz w:val="22"/>
          <w:szCs w:val="22"/>
        </w:rPr>
        <w:id w:val="1708527659"/>
        <w:docPartObj>
          <w:docPartGallery w:val="Table of Contents"/>
          <w:docPartUnique/>
        </w:docPartObj>
      </w:sdtPr>
      <w:sdtEndPr>
        <w:rPr>
          <w:b/>
          <w:bCs/>
        </w:rPr>
      </w:sdtEndPr>
      <w:sdtContent>
        <w:p w14:paraId="25F5DCF4" w14:textId="77777777" w:rsidR="00B3690F" w:rsidRPr="001F2DBD" w:rsidRDefault="00B3690F">
          <w:pPr>
            <w:pStyle w:val="TOCHeading"/>
            <w:rPr>
              <w:color w:val="auto"/>
              <w:u w:val="single"/>
            </w:rPr>
          </w:pPr>
          <w:r w:rsidRPr="001F2DBD">
            <w:rPr>
              <w:color w:val="auto"/>
              <w:u w:val="single"/>
            </w:rPr>
            <w:t>Table des matières</w:t>
          </w:r>
        </w:p>
        <w:p w14:paraId="7DE199F0" w14:textId="7983062A" w:rsidR="007A0E17" w:rsidRPr="001F2DBD" w:rsidRDefault="00B3690F" w:rsidP="007A0E17">
          <w:pPr>
            <w:pStyle w:val="TOC1"/>
            <w:tabs>
              <w:tab w:val="right" w:leader="dot" w:pos="9016"/>
            </w:tabs>
            <w:rPr>
              <w:rFonts w:cstheme="minorBidi"/>
              <w:noProof/>
            </w:rPr>
          </w:pPr>
          <w:r w:rsidRPr="001F2DBD">
            <w:fldChar w:fldCharType="begin"/>
          </w:r>
          <w:r w:rsidRPr="001F2DBD">
            <w:instrText xml:space="preserve"> TOC \o "1-3" \h \z \u </w:instrText>
          </w:r>
          <w:r w:rsidRPr="001F2DBD">
            <w:fldChar w:fldCharType="separate"/>
          </w:r>
          <w:hyperlink w:anchor="_Toc11244547" w:history="1">
            <w:r w:rsidR="007A0E17" w:rsidRPr="001F2DBD">
              <w:rPr>
                <w:rStyle w:val="Hyperlink"/>
                <w:noProof/>
              </w:rPr>
              <w:t>1</w:t>
            </w:r>
            <w:r w:rsidR="007A0E17" w:rsidRPr="001F2DBD">
              <w:rPr>
                <w:rFonts w:cstheme="minorBidi"/>
                <w:noProof/>
              </w:rPr>
              <w:t xml:space="preserve">         </w:t>
            </w:r>
            <w:r w:rsidR="007A0E17" w:rsidRPr="001F2DBD">
              <w:rPr>
                <w:rStyle w:val="Hyperlink"/>
                <w:noProof/>
              </w:rPr>
              <w:t>Introduction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_Toc11244547 \h </w:instrText>
            </w:r>
            <w:r w:rsidR="007A0E17" w:rsidRPr="001F2DBD">
              <w:rPr>
                <w:noProof/>
                <w:webHidden/>
              </w:rPr>
            </w:r>
            <w:r w:rsidR="007A0E17" w:rsidRPr="001F2DBD">
              <w:rPr>
                <w:noProof/>
                <w:webHidden/>
              </w:rPr>
              <w:fldChar w:fldCharType="separate"/>
            </w:r>
            <w:r w:rsidR="007A0E17" w:rsidRPr="001F2DBD">
              <w:rPr>
                <w:noProof/>
                <w:webHidden/>
              </w:rPr>
              <w:t>4</w:t>
            </w:r>
            <w:r w:rsidR="007A0E17" w:rsidRPr="001F2DBD">
              <w:rPr>
                <w:noProof/>
                <w:webHidden/>
              </w:rPr>
              <w:fldChar w:fldCharType="end"/>
            </w:r>
          </w:hyperlink>
        </w:p>
        <w:p w14:paraId="52DB9588" w14:textId="0509BC45" w:rsidR="007A0E17" w:rsidRPr="001F2DBD" w:rsidRDefault="00A40A37">
          <w:pPr>
            <w:pStyle w:val="TOC2"/>
            <w:tabs>
              <w:tab w:val="left" w:pos="880"/>
              <w:tab w:val="right" w:leader="dot" w:pos="9016"/>
            </w:tabs>
            <w:rPr>
              <w:rFonts w:cstheme="minorBidi"/>
              <w:noProof/>
            </w:rPr>
          </w:pPr>
          <w:hyperlink w:anchor="_Toc11244548" w:history="1">
            <w:r w:rsidR="007A0E17" w:rsidRPr="001F2DBD">
              <w:rPr>
                <w:rStyle w:val="Hyperlink"/>
                <w:noProof/>
              </w:rPr>
              <w:t>1.1</w:t>
            </w:r>
            <w:r w:rsidR="007A0E17" w:rsidRPr="001F2DBD">
              <w:rPr>
                <w:rFonts w:cstheme="minorBidi"/>
                <w:noProof/>
              </w:rPr>
              <w:tab/>
            </w:r>
            <w:r w:rsidR="007A0E17" w:rsidRPr="001F2DBD">
              <w:rPr>
                <w:rStyle w:val="Hyperlink"/>
                <w:noProof/>
              </w:rPr>
              <w:t>But du projet</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_Toc11244548 \h </w:instrText>
            </w:r>
            <w:r w:rsidR="007A0E17" w:rsidRPr="001F2DBD">
              <w:rPr>
                <w:noProof/>
                <w:webHidden/>
              </w:rPr>
            </w:r>
            <w:r w:rsidR="007A0E17" w:rsidRPr="001F2DBD">
              <w:rPr>
                <w:noProof/>
                <w:webHidden/>
              </w:rPr>
              <w:fldChar w:fldCharType="separate"/>
            </w:r>
            <w:r w:rsidR="007A0E17" w:rsidRPr="001F2DBD">
              <w:rPr>
                <w:noProof/>
                <w:webHidden/>
              </w:rPr>
              <w:t>4</w:t>
            </w:r>
            <w:r w:rsidR="007A0E17" w:rsidRPr="001F2DBD">
              <w:rPr>
                <w:noProof/>
                <w:webHidden/>
              </w:rPr>
              <w:fldChar w:fldCharType="end"/>
            </w:r>
          </w:hyperlink>
        </w:p>
        <w:p w14:paraId="4D045A4C" w14:textId="37167201" w:rsidR="007A0E17" w:rsidRPr="001F2DBD" w:rsidRDefault="00A40A37">
          <w:pPr>
            <w:pStyle w:val="TOC2"/>
            <w:tabs>
              <w:tab w:val="left" w:pos="880"/>
              <w:tab w:val="right" w:leader="dot" w:pos="9016"/>
            </w:tabs>
            <w:rPr>
              <w:rFonts w:cstheme="minorBidi"/>
              <w:noProof/>
            </w:rPr>
          </w:pPr>
          <w:hyperlink w:anchor="_Toc11244549" w:history="1">
            <w:r w:rsidR="007A0E17" w:rsidRPr="001F2DBD">
              <w:rPr>
                <w:rStyle w:val="Hyperlink"/>
                <w:noProof/>
              </w:rPr>
              <w:t>1.2</w:t>
            </w:r>
            <w:r w:rsidR="007A0E17" w:rsidRPr="001F2DBD">
              <w:rPr>
                <w:rFonts w:cstheme="minorBidi"/>
                <w:noProof/>
              </w:rPr>
              <w:tab/>
            </w:r>
            <w:r w:rsidR="007A0E17" w:rsidRPr="001F2DBD">
              <w:rPr>
                <w:rStyle w:val="Hyperlink"/>
                <w:noProof/>
              </w:rPr>
              <w:t>Tâches à réaliser</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_Toc11244549 \h </w:instrText>
            </w:r>
            <w:r w:rsidR="007A0E17" w:rsidRPr="001F2DBD">
              <w:rPr>
                <w:noProof/>
                <w:webHidden/>
              </w:rPr>
            </w:r>
            <w:r w:rsidR="007A0E17" w:rsidRPr="001F2DBD">
              <w:rPr>
                <w:noProof/>
                <w:webHidden/>
              </w:rPr>
              <w:fldChar w:fldCharType="separate"/>
            </w:r>
            <w:r w:rsidR="007A0E17" w:rsidRPr="001F2DBD">
              <w:rPr>
                <w:noProof/>
                <w:webHidden/>
              </w:rPr>
              <w:t>4</w:t>
            </w:r>
            <w:r w:rsidR="007A0E17" w:rsidRPr="001F2DBD">
              <w:rPr>
                <w:noProof/>
                <w:webHidden/>
              </w:rPr>
              <w:fldChar w:fldCharType="end"/>
            </w:r>
          </w:hyperlink>
        </w:p>
        <w:p w14:paraId="3B08F1EC" w14:textId="54CB89A6" w:rsidR="007A0E17" w:rsidRPr="001F2DBD" w:rsidRDefault="00A40A37">
          <w:pPr>
            <w:pStyle w:val="TOC1"/>
            <w:tabs>
              <w:tab w:val="left" w:pos="440"/>
              <w:tab w:val="right" w:leader="dot" w:pos="9016"/>
            </w:tabs>
            <w:rPr>
              <w:rFonts w:cstheme="minorBidi"/>
              <w:noProof/>
            </w:rPr>
          </w:pPr>
          <w:hyperlink w:anchor="_Toc11244550" w:history="1">
            <w:r w:rsidR="007A0E17" w:rsidRPr="001F2DBD">
              <w:rPr>
                <w:rStyle w:val="Hyperlink"/>
                <w:noProof/>
              </w:rPr>
              <w:t>2</w:t>
            </w:r>
            <w:r w:rsidR="007A0E17" w:rsidRPr="001F2DBD">
              <w:rPr>
                <w:rFonts w:cstheme="minorBidi"/>
                <w:noProof/>
              </w:rPr>
              <w:tab/>
            </w:r>
            <w:r w:rsidR="007A0E17" w:rsidRPr="001F2DBD">
              <w:rPr>
                <w:rStyle w:val="Hyperlink"/>
                <w:noProof/>
              </w:rPr>
              <w:t>Conception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_Toc11244550 \h </w:instrText>
            </w:r>
            <w:r w:rsidR="007A0E17" w:rsidRPr="001F2DBD">
              <w:rPr>
                <w:noProof/>
                <w:webHidden/>
              </w:rPr>
            </w:r>
            <w:r w:rsidR="007A0E17" w:rsidRPr="001F2DBD">
              <w:rPr>
                <w:noProof/>
                <w:webHidden/>
              </w:rPr>
              <w:fldChar w:fldCharType="separate"/>
            </w:r>
            <w:r w:rsidR="007A0E17" w:rsidRPr="001F2DBD">
              <w:rPr>
                <w:noProof/>
                <w:webHidden/>
              </w:rPr>
              <w:t>5</w:t>
            </w:r>
            <w:r w:rsidR="007A0E17" w:rsidRPr="001F2DBD">
              <w:rPr>
                <w:noProof/>
                <w:webHidden/>
              </w:rPr>
              <w:fldChar w:fldCharType="end"/>
            </w:r>
          </w:hyperlink>
        </w:p>
        <w:p w14:paraId="6135BC2E" w14:textId="43D09673" w:rsidR="007A0E17" w:rsidRPr="001F2DBD" w:rsidRDefault="00A40A37">
          <w:pPr>
            <w:pStyle w:val="TOC2"/>
            <w:tabs>
              <w:tab w:val="left" w:pos="880"/>
              <w:tab w:val="right" w:leader="dot" w:pos="9016"/>
            </w:tabs>
            <w:rPr>
              <w:rFonts w:cstheme="minorBidi"/>
              <w:noProof/>
            </w:rPr>
          </w:pPr>
          <w:hyperlink w:anchor="_Toc11244551" w:history="1">
            <w:r w:rsidR="007A0E17" w:rsidRPr="001F2DBD">
              <w:rPr>
                <w:rStyle w:val="Hyperlink"/>
                <w:noProof/>
              </w:rPr>
              <w:t>2.1</w:t>
            </w:r>
            <w:r w:rsidR="007A0E17" w:rsidRPr="001F2DBD">
              <w:rPr>
                <w:rFonts w:cstheme="minorBidi"/>
                <w:noProof/>
              </w:rPr>
              <w:tab/>
            </w:r>
            <w:r w:rsidR="007A0E17" w:rsidRPr="001F2DBD">
              <w:rPr>
                <w:rStyle w:val="Hyperlink"/>
                <w:noProof/>
              </w:rPr>
              <w:t>Antenne log-périodique</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_Toc11244551 \h </w:instrText>
            </w:r>
            <w:r w:rsidR="007A0E17" w:rsidRPr="001F2DBD">
              <w:rPr>
                <w:noProof/>
                <w:webHidden/>
              </w:rPr>
            </w:r>
            <w:r w:rsidR="007A0E17" w:rsidRPr="001F2DBD">
              <w:rPr>
                <w:noProof/>
                <w:webHidden/>
              </w:rPr>
              <w:fldChar w:fldCharType="separate"/>
            </w:r>
            <w:r w:rsidR="007A0E17" w:rsidRPr="001F2DBD">
              <w:rPr>
                <w:noProof/>
                <w:webHidden/>
              </w:rPr>
              <w:t>5</w:t>
            </w:r>
            <w:r w:rsidR="007A0E17" w:rsidRPr="001F2DBD">
              <w:rPr>
                <w:noProof/>
                <w:webHidden/>
              </w:rPr>
              <w:fldChar w:fldCharType="end"/>
            </w:r>
          </w:hyperlink>
        </w:p>
        <w:p w14:paraId="65811B8F" w14:textId="39CBFEBE" w:rsidR="007A0E17" w:rsidRPr="001F2DBD" w:rsidRDefault="00A40A37">
          <w:pPr>
            <w:pStyle w:val="TOC3"/>
            <w:tabs>
              <w:tab w:val="left" w:pos="1320"/>
              <w:tab w:val="right" w:leader="dot" w:pos="9016"/>
            </w:tabs>
            <w:rPr>
              <w:rFonts w:cstheme="minorBidi"/>
              <w:noProof/>
            </w:rPr>
          </w:pPr>
          <w:hyperlink w:anchor="_Toc11244552" w:history="1">
            <w:r w:rsidR="007A0E17" w:rsidRPr="001F2DBD">
              <w:rPr>
                <w:rStyle w:val="Hyperlink"/>
                <w:noProof/>
                <w14:scene3d>
                  <w14:camera w14:prst="orthographicFront"/>
                  <w14:lightRig w14:rig="threePt" w14:dir="t">
                    <w14:rot w14:lat="0" w14:lon="0" w14:rev="0"/>
                  </w14:lightRig>
                </w14:scene3d>
              </w:rPr>
              <w:t>2.1.1</w:t>
            </w:r>
            <w:r w:rsidR="007A0E17" w:rsidRPr="001F2DBD">
              <w:rPr>
                <w:rFonts w:cstheme="minorBidi"/>
                <w:noProof/>
              </w:rPr>
              <w:tab/>
            </w:r>
            <w:r w:rsidR="007A0E17" w:rsidRPr="001F2DBD">
              <w:rPr>
                <w:rStyle w:val="Hyperlink"/>
                <w:noProof/>
              </w:rPr>
              <w:t>Définition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_Toc11244552 \h </w:instrText>
            </w:r>
            <w:r w:rsidR="007A0E17" w:rsidRPr="001F2DBD">
              <w:rPr>
                <w:noProof/>
                <w:webHidden/>
              </w:rPr>
            </w:r>
            <w:r w:rsidR="007A0E17" w:rsidRPr="001F2DBD">
              <w:rPr>
                <w:noProof/>
                <w:webHidden/>
              </w:rPr>
              <w:fldChar w:fldCharType="separate"/>
            </w:r>
            <w:r w:rsidR="007A0E17" w:rsidRPr="001F2DBD">
              <w:rPr>
                <w:noProof/>
                <w:webHidden/>
              </w:rPr>
              <w:t>5</w:t>
            </w:r>
            <w:r w:rsidR="007A0E17" w:rsidRPr="001F2DBD">
              <w:rPr>
                <w:noProof/>
                <w:webHidden/>
              </w:rPr>
              <w:fldChar w:fldCharType="end"/>
            </w:r>
          </w:hyperlink>
        </w:p>
        <w:p w14:paraId="250B178A" w14:textId="1D819475" w:rsidR="007A0E17" w:rsidRPr="001F2DBD" w:rsidRDefault="00A40A37">
          <w:pPr>
            <w:pStyle w:val="TOC3"/>
            <w:tabs>
              <w:tab w:val="left" w:pos="1320"/>
              <w:tab w:val="right" w:leader="dot" w:pos="9016"/>
            </w:tabs>
            <w:rPr>
              <w:rFonts w:cstheme="minorBidi"/>
              <w:noProof/>
            </w:rPr>
          </w:pPr>
          <w:hyperlink w:anchor="_Toc11244553" w:history="1">
            <w:r w:rsidR="007A0E17" w:rsidRPr="001F2DBD">
              <w:rPr>
                <w:rStyle w:val="Hyperlink"/>
                <w:noProof/>
                <w14:scene3d>
                  <w14:camera w14:prst="orthographicFront"/>
                  <w14:lightRig w14:rig="threePt" w14:dir="t">
                    <w14:rot w14:lat="0" w14:lon="0" w14:rev="0"/>
                  </w14:lightRig>
                </w14:scene3d>
              </w:rPr>
              <w:t>2.1.2</w:t>
            </w:r>
            <w:r w:rsidR="007A0E17" w:rsidRPr="001F2DBD">
              <w:rPr>
                <w:rFonts w:cstheme="minorBidi"/>
                <w:noProof/>
              </w:rPr>
              <w:tab/>
            </w:r>
            <w:r w:rsidR="007A0E17" w:rsidRPr="001F2DBD">
              <w:rPr>
                <w:rStyle w:val="Hyperlink"/>
                <w:noProof/>
              </w:rPr>
              <w:t>Design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_Toc11244553 \h </w:instrText>
            </w:r>
            <w:r w:rsidR="007A0E17" w:rsidRPr="001F2DBD">
              <w:rPr>
                <w:noProof/>
                <w:webHidden/>
              </w:rPr>
            </w:r>
            <w:r w:rsidR="007A0E17" w:rsidRPr="001F2DBD">
              <w:rPr>
                <w:noProof/>
                <w:webHidden/>
              </w:rPr>
              <w:fldChar w:fldCharType="separate"/>
            </w:r>
            <w:r w:rsidR="007A0E17" w:rsidRPr="001F2DBD">
              <w:rPr>
                <w:noProof/>
                <w:webHidden/>
              </w:rPr>
              <w:t>5</w:t>
            </w:r>
            <w:r w:rsidR="007A0E17" w:rsidRPr="001F2DBD">
              <w:rPr>
                <w:noProof/>
                <w:webHidden/>
              </w:rPr>
              <w:fldChar w:fldCharType="end"/>
            </w:r>
          </w:hyperlink>
        </w:p>
        <w:p w14:paraId="3592D3C3" w14:textId="778D8DE5" w:rsidR="007A0E17" w:rsidRPr="001F2DBD" w:rsidRDefault="00A40A37">
          <w:pPr>
            <w:pStyle w:val="TOC3"/>
            <w:tabs>
              <w:tab w:val="left" w:pos="1320"/>
              <w:tab w:val="right" w:leader="dot" w:pos="9016"/>
            </w:tabs>
            <w:rPr>
              <w:rFonts w:cstheme="minorBidi"/>
              <w:noProof/>
            </w:rPr>
          </w:pPr>
          <w:hyperlink w:anchor="_Toc11244554" w:history="1">
            <w:r w:rsidR="007A0E17" w:rsidRPr="001F2DBD">
              <w:rPr>
                <w:rStyle w:val="Hyperlink"/>
                <w:noProof/>
                <w14:scene3d>
                  <w14:camera w14:prst="orthographicFront"/>
                  <w14:lightRig w14:rig="threePt" w14:dir="t">
                    <w14:rot w14:lat="0" w14:lon="0" w14:rev="0"/>
                  </w14:lightRig>
                </w14:scene3d>
              </w:rPr>
              <w:t>2.1.3</w:t>
            </w:r>
            <w:r w:rsidR="007A0E17" w:rsidRPr="001F2DBD">
              <w:rPr>
                <w:rFonts w:cstheme="minorBidi"/>
                <w:noProof/>
              </w:rPr>
              <w:tab/>
            </w:r>
            <w:r w:rsidR="007A0E17" w:rsidRPr="001F2DBD">
              <w:rPr>
                <w:rStyle w:val="Hyperlink"/>
                <w:noProof/>
              </w:rPr>
              <w:t>Simulation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_Toc11244554 \h </w:instrText>
            </w:r>
            <w:r w:rsidR="007A0E17" w:rsidRPr="001F2DBD">
              <w:rPr>
                <w:noProof/>
                <w:webHidden/>
              </w:rPr>
            </w:r>
            <w:r w:rsidR="007A0E17" w:rsidRPr="001F2DBD">
              <w:rPr>
                <w:noProof/>
                <w:webHidden/>
              </w:rPr>
              <w:fldChar w:fldCharType="separate"/>
            </w:r>
            <w:r w:rsidR="007A0E17" w:rsidRPr="001F2DBD">
              <w:rPr>
                <w:noProof/>
                <w:webHidden/>
              </w:rPr>
              <w:t>9</w:t>
            </w:r>
            <w:r w:rsidR="007A0E17" w:rsidRPr="001F2DBD">
              <w:rPr>
                <w:noProof/>
                <w:webHidden/>
              </w:rPr>
              <w:fldChar w:fldCharType="end"/>
            </w:r>
          </w:hyperlink>
        </w:p>
        <w:p w14:paraId="5CD2B661" w14:textId="500BE076" w:rsidR="007A0E17" w:rsidRPr="001F2DBD" w:rsidRDefault="00A40A37">
          <w:pPr>
            <w:pStyle w:val="TOC3"/>
            <w:tabs>
              <w:tab w:val="left" w:pos="1320"/>
              <w:tab w:val="right" w:leader="dot" w:pos="9016"/>
            </w:tabs>
            <w:rPr>
              <w:rFonts w:cstheme="minorBidi"/>
              <w:noProof/>
            </w:rPr>
          </w:pPr>
          <w:hyperlink w:anchor="_Toc11244555" w:history="1">
            <w:r w:rsidR="007A0E17" w:rsidRPr="001F2DBD">
              <w:rPr>
                <w:rStyle w:val="Hyperlink"/>
                <w:noProof/>
                <w14:scene3d>
                  <w14:camera w14:prst="orthographicFront"/>
                  <w14:lightRig w14:rig="threePt" w14:dir="t">
                    <w14:rot w14:lat="0" w14:lon="0" w14:rev="0"/>
                  </w14:lightRig>
                </w14:scene3d>
              </w:rPr>
              <w:t>2.1.4</w:t>
            </w:r>
            <w:r w:rsidR="007A0E17" w:rsidRPr="001F2DBD">
              <w:rPr>
                <w:rFonts w:cstheme="minorBidi"/>
                <w:noProof/>
              </w:rPr>
              <w:tab/>
            </w:r>
            <w:r w:rsidR="007A0E17" w:rsidRPr="001F2DBD">
              <w:rPr>
                <w:rStyle w:val="Hyperlink"/>
                <w:noProof/>
              </w:rPr>
              <w:t>Tests et résultats</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_Toc11244555 \h </w:instrText>
            </w:r>
            <w:r w:rsidR="007A0E17" w:rsidRPr="001F2DBD">
              <w:rPr>
                <w:noProof/>
                <w:webHidden/>
              </w:rPr>
            </w:r>
            <w:r w:rsidR="007A0E17" w:rsidRPr="001F2DBD">
              <w:rPr>
                <w:noProof/>
                <w:webHidden/>
              </w:rPr>
              <w:fldChar w:fldCharType="separate"/>
            </w:r>
            <w:r w:rsidR="007A0E17" w:rsidRPr="001F2DBD">
              <w:rPr>
                <w:noProof/>
                <w:webHidden/>
              </w:rPr>
              <w:t>12</w:t>
            </w:r>
            <w:r w:rsidR="007A0E17" w:rsidRPr="001F2DBD">
              <w:rPr>
                <w:noProof/>
                <w:webHidden/>
              </w:rPr>
              <w:fldChar w:fldCharType="end"/>
            </w:r>
          </w:hyperlink>
        </w:p>
        <w:p w14:paraId="1AAB9F93" w14:textId="4BF59CC9" w:rsidR="007A0E17" w:rsidRPr="001F2DBD" w:rsidRDefault="00A40A37">
          <w:pPr>
            <w:pStyle w:val="TOC2"/>
            <w:tabs>
              <w:tab w:val="left" w:pos="880"/>
              <w:tab w:val="right" w:leader="dot" w:pos="9016"/>
            </w:tabs>
            <w:rPr>
              <w:rFonts w:cstheme="minorBidi"/>
              <w:noProof/>
            </w:rPr>
          </w:pPr>
          <w:hyperlink w:anchor="_Toc11244556" w:history="1">
            <w:r w:rsidR="007A0E17" w:rsidRPr="001F2DBD">
              <w:rPr>
                <w:rStyle w:val="Hyperlink"/>
                <w:noProof/>
              </w:rPr>
              <w:t>2.2</w:t>
            </w:r>
            <w:r w:rsidR="007A0E17" w:rsidRPr="001F2DBD">
              <w:rPr>
                <w:rFonts w:cstheme="minorBidi"/>
                <w:noProof/>
              </w:rPr>
              <w:tab/>
            </w:r>
            <w:r w:rsidR="007A0E17" w:rsidRPr="001F2DBD">
              <w:rPr>
                <w:rStyle w:val="Hyperlink"/>
                <w:noProof/>
              </w:rPr>
              <w:t>Antenne en boucle (Loop Antenna)</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_Toc11244556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4515994D" w14:textId="4B432485" w:rsidR="007A0E17" w:rsidRPr="001F2DBD" w:rsidRDefault="00A40A37">
          <w:pPr>
            <w:pStyle w:val="TOC3"/>
            <w:tabs>
              <w:tab w:val="left" w:pos="1320"/>
              <w:tab w:val="right" w:leader="dot" w:pos="9016"/>
            </w:tabs>
            <w:rPr>
              <w:rFonts w:cstheme="minorBidi"/>
              <w:noProof/>
            </w:rPr>
          </w:pPr>
          <w:hyperlink w:anchor="_Toc11244557" w:history="1">
            <w:r w:rsidR="007A0E17" w:rsidRPr="001F2DBD">
              <w:rPr>
                <w:rStyle w:val="Hyperlink"/>
                <w:noProof/>
                <w14:scene3d>
                  <w14:camera w14:prst="orthographicFront"/>
                  <w14:lightRig w14:rig="threePt" w14:dir="t">
                    <w14:rot w14:lat="0" w14:lon="0" w14:rev="0"/>
                  </w14:lightRig>
                </w14:scene3d>
              </w:rPr>
              <w:t>2.2.1</w:t>
            </w:r>
            <w:r w:rsidR="007A0E17" w:rsidRPr="001F2DBD">
              <w:rPr>
                <w:rFonts w:cstheme="minorBidi"/>
                <w:noProof/>
              </w:rPr>
              <w:tab/>
            </w:r>
            <w:r w:rsidR="007A0E17" w:rsidRPr="001F2DBD">
              <w:rPr>
                <w:rStyle w:val="Hyperlink"/>
                <w:noProof/>
              </w:rPr>
              <w:t>Définition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_Toc11244557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68A70313" w14:textId="58B9E20C" w:rsidR="007A0E17" w:rsidRPr="001F2DBD" w:rsidRDefault="00A40A37">
          <w:pPr>
            <w:pStyle w:val="TOC3"/>
            <w:tabs>
              <w:tab w:val="left" w:pos="1320"/>
              <w:tab w:val="right" w:leader="dot" w:pos="9016"/>
            </w:tabs>
            <w:rPr>
              <w:rFonts w:cstheme="minorBidi"/>
              <w:noProof/>
            </w:rPr>
          </w:pPr>
          <w:hyperlink w:anchor="_Toc11244558" w:history="1">
            <w:r w:rsidR="007A0E17" w:rsidRPr="001F2DBD">
              <w:rPr>
                <w:rStyle w:val="Hyperlink"/>
                <w:noProof/>
                <w14:scene3d>
                  <w14:camera w14:prst="orthographicFront"/>
                  <w14:lightRig w14:rig="threePt" w14:dir="t">
                    <w14:rot w14:lat="0" w14:lon="0" w14:rev="0"/>
                  </w14:lightRig>
                </w14:scene3d>
              </w:rPr>
              <w:t>2.2.2</w:t>
            </w:r>
            <w:r w:rsidR="007A0E17" w:rsidRPr="001F2DBD">
              <w:rPr>
                <w:rFonts w:cstheme="minorBidi"/>
                <w:noProof/>
              </w:rPr>
              <w:tab/>
            </w:r>
            <w:r w:rsidR="007A0E17" w:rsidRPr="001F2DBD">
              <w:rPr>
                <w:rStyle w:val="Hyperlink"/>
                <w:noProof/>
              </w:rPr>
              <w:t>Design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_Toc11244558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6A2DE384" w14:textId="0E22E312" w:rsidR="007A0E17" w:rsidRPr="001F2DBD" w:rsidRDefault="00A40A37">
          <w:pPr>
            <w:pStyle w:val="TOC1"/>
            <w:tabs>
              <w:tab w:val="left" w:pos="440"/>
              <w:tab w:val="right" w:leader="dot" w:pos="9016"/>
            </w:tabs>
            <w:rPr>
              <w:rFonts w:cstheme="minorBidi"/>
              <w:noProof/>
            </w:rPr>
          </w:pPr>
          <w:hyperlink w:anchor="_Toc11244559" w:history="1">
            <w:r w:rsidR="007A0E17" w:rsidRPr="001F2DBD">
              <w:rPr>
                <w:rStyle w:val="Hyperlink"/>
                <w:noProof/>
              </w:rPr>
              <w:t>3</w:t>
            </w:r>
            <w:r w:rsidR="007A0E17" w:rsidRPr="001F2DBD">
              <w:rPr>
                <w:rFonts w:cstheme="minorBidi"/>
                <w:noProof/>
              </w:rPr>
              <w:tab/>
            </w:r>
            <w:r w:rsidR="007A0E17" w:rsidRPr="001F2DBD">
              <w:rPr>
                <w:rStyle w:val="Hyperlink"/>
                <w:noProof/>
              </w:rPr>
              <w:t>Circuit d’interface</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_Toc11244559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7D7E2334" w14:textId="24724BBC" w:rsidR="007A0E17" w:rsidRPr="001F2DBD" w:rsidRDefault="00A40A37">
          <w:pPr>
            <w:pStyle w:val="TOC1"/>
            <w:tabs>
              <w:tab w:val="left" w:pos="440"/>
              <w:tab w:val="right" w:leader="dot" w:pos="9016"/>
            </w:tabs>
            <w:rPr>
              <w:rFonts w:cstheme="minorBidi"/>
              <w:noProof/>
            </w:rPr>
          </w:pPr>
          <w:hyperlink w:anchor="_Toc11244560" w:history="1">
            <w:r w:rsidR="007A0E17" w:rsidRPr="001F2DBD">
              <w:rPr>
                <w:rStyle w:val="Hyperlink"/>
                <w:noProof/>
              </w:rPr>
              <w:t>4</w:t>
            </w:r>
            <w:r w:rsidR="007A0E17" w:rsidRPr="001F2DBD">
              <w:rPr>
                <w:rFonts w:cstheme="minorBidi"/>
                <w:noProof/>
              </w:rPr>
              <w:tab/>
            </w:r>
            <w:r w:rsidR="007A0E17" w:rsidRPr="001F2DBD">
              <w:rPr>
                <w:rStyle w:val="Hyperlink"/>
                <w:noProof/>
              </w:rPr>
              <w:t>Programmation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_Toc11244560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6B198370" w14:textId="37C0318C" w:rsidR="007A0E17" w:rsidRPr="001F2DBD" w:rsidRDefault="00A40A37">
          <w:pPr>
            <w:pStyle w:val="TOC2"/>
            <w:tabs>
              <w:tab w:val="left" w:pos="880"/>
              <w:tab w:val="right" w:leader="dot" w:pos="9016"/>
            </w:tabs>
            <w:rPr>
              <w:rFonts w:cstheme="minorBidi"/>
              <w:noProof/>
            </w:rPr>
          </w:pPr>
          <w:hyperlink w:anchor="_Toc11244561" w:history="1">
            <w:r w:rsidR="007A0E17" w:rsidRPr="001F2DBD">
              <w:rPr>
                <w:rStyle w:val="Hyperlink"/>
                <w:noProof/>
              </w:rPr>
              <w:t>4.1</w:t>
            </w:r>
            <w:r w:rsidR="007A0E17" w:rsidRPr="001F2DBD">
              <w:rPr>
                <w:rFonts w:cstheme="minorBidi"/>
                <w:noProof/>
              </w:rPr>
              <w:tab/>
            </w:r>
            <w:r w:rsidR="007A0E17" w:rsidRPr="001F2DBD">
              <w:rPr>
                <w:rStyle w:val="Hyperlink"/>
                <w:noProof/>
              </w:rPr>
              <w:t>Logique</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_Toc11244561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4CD46223" w14:textId="614320C1" w:rsidR="007A0E17" w:rsidRPr="001F2DBD" w:rsidRDefault="00A40A37">
          <w:pPr>
            <w:pStyle w:val="TOC2"/>
            <w:tabs>
              <w:tab w:val="left" w:pos="880"/>
              <w:tab w:val="right" w:leader="dot" w:pos="9016"/>
            </w:tabs>
            <w:rPr>
              <w:rFonts w:cstheme="minorBidi"/>
              <w:noProof/>
            </w:rPr>
          </w:pPr>
          <w:hyperlink w:anchor="_Toc11244562" w:history="1">
            <w:r w:rsidR="007A0E17" w:rsidRPr="001F2DBD">
              <w:rPr>
                <w:rStyle w:val="Hyperlink"/>
                <w:noProof/>
              </w:rPr>
              <w:t>4.2</w:t>
            </w:r>
            <w:r w:rsidR="007A0E17" w:rsidRPr="001F2DBD">
              <w:rPr>
                <w:rFonts w:cstheme="minorBidi"/>
                <w:noProof/>
              </w:rPr>
              <w:tab/>
            </w:r>
            <w:r w:rsidR="007A0E17" w:rsidRPr="001F2DBD">
              <w:rPr>
                <w:rStyle w:val="Hyperlink"/>
                <w:noProof/>
              </w:rPr>
              <w:t>Affichage</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_Toc11244562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0AC5BBB3" w14:textId="1A75F906" w:rsidR="007A0E17" w:rsidRPr="001F2DBD" w:rsidRDefault="00A40A37">
          <w:pPr>
            <w:pStyle w:val="TOC1"/>
            <w:tabs>
              <w:tab w:val="left" w:pos="440"/>
              <w:tab w:val="right" w:leader="dot" w:pos="9016"/>
            </w:tabs>
            <w:rPr>
              <w:rFonts w:cstheme="minorBidi"/>
              <w:noProof/>
            </w:rPr>
          </w:pPr>
          <w:hyperlink w:anchor="_Toc11244563" w:history="1">
            <w:r w:rsidR="007A0E17" w:rsidRPr="001F2DBD">
              <w:rPr>
                <w:rStyle w:val="Hyperlink"/>
                <w:noProof/>
              </w:rPr>
              <w:t>5</w:t>
            </w:r>
            <w:r w:rsidR="007A0E17" w:rsidRPr="001F2DBD">
              <w:rPr>
                <w:rFonts w:cstheme="minorBidi"/>
                <w:noProof/>
              </w:rPr>
              <w:tab/>
            </w:r>
            <w:r w:rsidR="007A0E17" w:rsidRPr="001F2DBD">
              <w:rPr>
                <w:rStyle w:val="Hyperlink"/>
                <w:noProof/>
              </w:rPr>
              <w:t>Tests et résultats finaux</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_Toc11244563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5EBE737A" w14:textId="46A650C1" w:rsidR="007A0E17" w:rsidRPr="001F2DBD" w:rsidRDefault="00A40A37">
          <w:pPr>
            <w:pStyle w:val="TOC1"/>
            <w:tabs>
              <w:tab w:val="left" w:pos="440"/>
              <w:tab w:val="right" w:leader="dot" w:pos="9016"/>
            </w:tabs>
            <w:rPr>
              <w:rFonts w:cstheme="minorBidi"/>
              <w:noProof/>
            </w:rPr>
          </w:pPr>
          <w:hyperlink w:anchor="_Toc11244564" w:history="1">
            <w:r w:rsidR="007A0E17" w:rsidRPr="001F2DBD">
              <w:rPr>
                <w:rStyle w:val="Hyperlink"/>
                <w:noProof/>
              </w:rPr>
              <w:t>6</w:t>
            </w:r>
            <w:r w:rsidR="007A0E17" w:rsidRPr="001F2DBD">
              <w:rPr>
                <w:rFonts w:cstheme="minorBidi"/>
                <w:noProof/>
              </w:rPr>
              <w:tab/>
            </w:r>
            <w:r w:rsidR="007A0E17" w:rsidRPr="001F2DBD">
              <w:rPr>
                <w:rStyle w:val="Hyperlink"/>
                <w:noProof/>
              </w:rPr>
              <w:t>Améliorations futures</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_Toc11244564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4B610B07" w14:textId="185E7927" w:rsidR="007A0E17" w:rsidRPr="001F2DBD" w:rsidRDefault="00A40A37">
          <w:pPr>
            <w:pStyle w:val="TOC1"/>
            <w:tabs>
              <w:tab w:val="left" w:pos="440"/>
              <w:tab w:val="right" w:leader="dot" w:pos="9016"/>
            </w:tabs>
            <w:rPr>
              <w:rFonts w:cstheme="minorBidi"/>
              <w:noProof/>
            </w:rPr>
          </w:pPr>
          <w:hyperlink w:anchor="_Toc11244565" w:history="1">
            <w:r w:rsidR="007A0E17" w:rsidRPr="001F2DBD">
              <w:rPr>
                <w:rStyle w:val="Hyperlink"/>
                <w:noProof/>
              </w:rPr>
              <w:t>7</w:t>
            </w:r>
            <w:r w:rsidR="007A0E17" w:rsidRPr="001F2DBD">
              <w:rPr>
                <w:rFonts w:cstheme="minorBidi"/>
                <w:noProof/>
              </w:rPr>
              <w:tab/>
            </w:r>
            <w:r w:rsidR="007A0E17" w:rsidRPr="001F2DBD">
              <w:rPr>
                <w:rStyle w:val="Hyperlink"/>
                <w:noProof/>
              </w:rPr>
              <w:t>Conclusion</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_Toc11244565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64F0E11C" w14:textId="569BC58F" w:rsidR="007A0E17" w:rsidRPr="001F2DBD" w:rsidRDefault="00A40A37">
          <w:pPr>
            <w:pStyle w:val="TOC1"/>
            <w:tabs>
              <w:tab w:val="left" w:pos="440"/>
              <w:tab w:val="right" w:leader="dot" w:pos="9016"/>
            </w:tabs>
            <w:rPr>
              <w:rFonts w:cstheme="minorBidi"/>
              <w:noProof/>
            </w:rPr>
          </w:pPr>
          <w:hyperlink w:anchor="_Toc11244566" w:history="1">
            <w:r w:rsidR="007A0E17" w:rsidRPr="001F2DBD">
              <w:rPr>
                <w:rStyle w:val="Hyperlink"/>
                <w:noProof/>
              </w:rPr>
              <w:t>8</w:t>
            </w:r>
            <w:r w:rsidR="007A0E17" w:rsidRPr="001F2DBD">
              <w:rPr>
                <w:rFonts w:cstheme="minorBidi"/>
                <w:noProof/>
              </w:rPr>
              <w:tab/>
            </w:r>
            <w:r w:rsidR="007A0E17" w:rsidRPr="001F2DBD">
              <w:rPr>
                <w:rStyle w:val="Hyperlink"/>
                <w:noProof/>
              </w:rPr>
              <w:t>Annexes</w:t>
            </w:r>
            <w:r w:rsidR="007A0E17" w:rsidRPr="001F2DBD">
              <w:rPr>
                <w:noProof/>
                <w:webHidden/>
              </w:rPr>
              <w:tab/>
            </w:r>
            <w:r w:rsidR="007A0E17" w:rsidRPr="001F2DBD">
              <w:rPr>
                <w:noProof/>
                <w:webHidden/>
              </w:rPr>
              <w:fldChar w:fldCharType="begin"/>
            </w:r>
            <w:r w:rsidR="007A0E17" w:rsidRPr="001F2DBD">
              <w:rPr>
                <w:noProof/>
                <w:webHidden/>
              </w:rPr>
              <w:instrText xml:space="preserve"> PAGEREF _Toc11244566 \h </w:instrText>
            </w:r>
            <w:r w:rsidR="007A0E17" w:rsidRPr="001F2DBD">
              <w:rPr>
                <w:noProof/>
                <w:webHidden/>
              </w:rPr>
            </w:r>
            <w:r w:rsidR="007A0E17" w:rsidRPr="001F2DBD">
              <w:rPr>
                <w:noProof/>
                <w:webHidden/>
              </w:rPr>
              <w:fldChar w:fldCharType="separate"/>
            </w:r>
            <w:r w:rsidR="007A0E17" w:rsidRPr="001F2DBD">
              <w:rPr>
                <w:noProof/>
                <w:webHidden/>
              </w:rPr>
              <w:t>15</w:t>
            </w:r>
            <w:r w:rsidR="007A0E17" w:rsidRPr="001F2DBD">
              <w:rPr>
                <w:noProof/>
                <w:webHidden/>
              </w:rPr>
              <w:fldChar w:fldCharType="end"/>
            </w:r>
          </w:hyperlink>
        </w:p>
        <w:p w14:paraId="636E794B" w14:textId="7E0652F6" w:rsidR="00B3690F" w:rsidRPr="001F2DBD" w:rsidRDefault="00B3690F">
          <w:r w:rsidRPr="001F2DBD">
            <w:rPr>
              <w:b/>
              <w:bCs/>
            </w:rPr>
            <w:fldChar w:fldCharType="end"/>
          </w:r>
        </w:p>
      </w:sdtContent>
    </w:sdt>
    <w:p w14:paraId="0C60F01D" w14:textId="77777777" w:rsidR="004D151C" w:rsidRPr="001F2DBD"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7DE8406E" w14:textId="618D6E91" w:rsidR="004D151C" w:rsidRPr="001F2DBD" w:rsidRDefault="00A40A37">
      <w:pPr>
        <w:pStyle w:val="TableofFigures"/>
        <w:tabs>
          <w:tab w:val="right" w:leader="dot" w:pos="9016"/>
        </w:tabs>
        <w:rPr>
          <w:rFonts w:cstheme="minorBidi"/>
          <w:caps w:val="0"/>
          <w:noProof/>
          <w:sz w:val="22"/>
          <w:szCs w:val="22"/>
        </w:rPr>
      </w:pPr>
      <w:hyperlink r:id="rId11" w:anchor="_Toc11222967" w:history="1">
        <w:r w:rsidR="004D151C" w:rsidRPr="001F2DBD">
          <w:rPr>
            <w:rStyle w:val="Hyperlink"/>
            <w:noProof/>
          </w:rPr>
          <w:t>Figure 1: antenne log-périodique</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_Toc11222967 \h </w:instrText>
        </w:r>
        <w:r w:rsidR="004D151C" w:rsidRPr="001F2DBD">
          <w:rPr>
            <w:noProof/>
            <w:webHidden/>
          </w:rPr>
        </w:r>
        <w:r w:rsidR="004D151C" w:rsidRPr="001F2DBD">
          <w:rPr>
            <w:noProof/>
            <w:webHidden/>
          </w:rPr>
          <w:fldChar w:fldCharType="separate"/>
        </w:r>
        <w:r w:rsidR="004D151C" w:rsidRPr="001F2DBD">
          <w:rPr>
            <w:noProof/>
            <w:webHidden/>
          </w:rPr>
          <w:t>5</w:t>
        </w:r>
        <w:r w:rsidR="004D151C" w:rsidRPr="001F2DBD">
          <w:rPr>
            <w:noProof/>
            <w:webHidden/>
          </w:rPr>
          <w:fldChar w:fldCharType="end"/>
        </w:r>
      </w:hyperlink>
    </w:p>
    <w:p w14:paraId="51FCA921" w14:textId="739BB151" w:rsidR="004D151C" w:rsidRPr="001F2DBD" w:rsidRDefault="00A40A37">
      <w:pPr>
        <w:pStyle w:val="TableofFigures"/>
        <w:tabs>
          <w:tab w:val="right" w:leader="dot" w:pos="9016"/>
        </w:tabs>
        <w:rPr>
          <w:rFonts w:cstheme="minorBidi"/>
          <w:caps w:val="0"/>
          <w:noProof/>
          <w:sz w:val="22"/>
          <w:szCs w:val="22"/>
        </w:rPr>
      </w:pPr>
      <w:hyperlink w:anchor="_Toc11222968" w:history="1">
        <w:r w:rsidR="004D151C" w:rsidRPr="001F2DBD">
          <w:rPr>
            <w:rStyle w:val="Hyperlink"/>
            <w:noProof/>
          </w:rPr>
          <w:t>Figure 2: Directivité constante vs σ et τ</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_Toc11222968 \h </w:instrText>
        </w:r>
        <w:r w:rsidR="004D151C" w:rsidRPr="001F2DBD">
          <w:rPr>
            <w:noProof/>
            <w:webHidden/>
          </w:rPr>
        </w:r>
        <w:r w:rsidR="004D151C" w:rsidRPr="001F2DBD">
          <w:rPr>
            <w:noProof/>
            <w:webHidden/>
          </w:rPr>
          <w:fldChar w:fldCharType="separate"/>
        </w:r>
        <w:r w:rsidR="004D151C" w:rsidRPr="001F2DBD">
          <w:rPr>
            <w:noProof/>
            <w:webHidden/>
          </w:rPr>
          <w:t>5</w:t>
        </w:r>
        <w:r w:rsidR="004D151C" w:rsidRPr="001F2DBD">
          <w:rPr>
            <w:noProof/>
            <w:webHidden/>
          </w:rPr>
          <w:fldChar w:fldCharType="end"/>
        </w:r>
      </w:hyperlink>
    </w:p>
    <w:p w14:paraId="64F149DA" w14:textId="1480E2B0" w:rsidR="004D151C" w:rsidRPr="001F2DBD" w:rsidRDefault="00A40A37">
      <w:pPr>
        <w:pStyle w:val="TableofFigures"/>
        <w:tabs>
          <w:tab w:val="right" w:leader="dot" w:pos="9016"/>
        </w:tabs>
        <w:rPr>
          <w:rFonts w:cstheme="minorBidi"/>
          <w:caps w:val="0"/>
          <w:noProof/>
          <w:sz w:val="22"/>
          <w:szCs w:val="22"/>
        </w:rPr>
      </w:pPr>
      <w:hyperlink w:anchor="_Toc11222969" w:history="1">
        <w:r w:rsidR="004D151C" w:rsidRPr="001F2DBD">
          <w:rPr>
            <w:rStyle w:val="Hyperlink"/>
            <w:noProof/>
          </w:rPr>
          <w:t>Figure 3: représentation d'un LPDA</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_Toc11222969 \h </w:instrText>
        </w:r>
        <w:r w:rsidR="004D151C" w:rsidRPr="001F2DBD">
          <w:rPr>
            <w:noProof/>
            <w:webHidden/>
          </w:rPr>
        </w:r>
        <w:r w:rsidR="004D151C" w:rsidRPr="001F2DBD">
          <w:rPr>
            <w:noProof/>
            <w:webHidden/>
          </w:rPr>
          <w:fldChar w:fldCharType="separate"/>
        </w:r>
        <w:r w:rsidR="004D151C" w:rsidRPr="001F2DBD">
          <w:rPr>
            <w:noProof/>
            <w:webHidden/>
          </w:rPr>
          <w:t>6</w:t>
        </w:r>
        <w:r w:rsidR="004D151C" w:rsidRPr="001F2DBD">
          <w:rPr>
            <w:noProof/>
            <w:webHidden/>
          </w:rPr>
          <w:fldChar w:fldCharType="end"/>
        </w:r>
      </w:hyperlink>
    </w:p>
    <w:p w14:paraId="17AB1B7F" w14:textId="51372DDD" w:rsidR="004D151C" w:rsidRPr="001F2DBD" w:rsidRDefault="00A40A37">
      <w:pPr>
        <w:pStyle w:val="TableofFigures"/>
        <w:tabs>
          <w:tab w:val="right" w:leader="dot" w:pos="9016"/>
        </w:tabs>
        <w:rPr>
          <w:rFonts w:cstheme="minorBidi"/>
          <w:caps w:val="0"/>
          <w:noProof/>
          <w:sz w:val="22"/>
          <w:szCs w:val="22"/>
        </w:rPr>
      </w:pPr>
      <w:hyperlink w:anchor="_Toc11222970" w:history="1">
        <w:r w:rsidR="004D151C" w:rsidRPr="001F2DBD">
          <w:rPr>
            <w:rStyle w:val="Hyperlink"/>
            <w:noProof/>
          </w:rPr>
          <w:t>Figure 4: design final de l'antenne LPDA</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_Toc11222970 \h </w:instrText>
        </w:r>
        <w:r w:rsidR="004D151C" w:rsidRPr="001F2DBD">
          <w:rPr>
            <w:noProof/>
            <w:webHidden/>
          </w:rPr>
        </w:r>
        <w:r w:rsidR="004D151C" w:rsidRPr="001F2DBD">
          <w:rPr>
            <w:noProof/>
            <w:webHidden/>
          </w:rPr>
          <w:fldChar w:fldCharType="separate"/>
        </w:r>
        <w:r w:rsidR="004D151C" w:rsidRPr="001F2DBD">
          <w:rPr>
            <w:noProof/>
            <w:webHidden/>
          </w:rPr>
          <w:t>8</w:t>
        </w:r>
        <w:r w:rsidR="004D151C" w:rsidRPr="001F2DBD">
          <w:rPr>
            <w:noProof/>
            <w:webHidden/>
          </w:rPr>
          <w:fldChar w:fldCharType="end"/>
        </w:r>
      </w:hyperlink>
    </w:p>
    <w:p w14:paraId="1A4A8ED0" w14:textId="63FC19CB" w:rsidR="004D151C" w:rsidRPr="001F2DBD" w:rsidRDefault="00A40A37">
      <w:pPr>
        <w:pStyle w:val="TableofFigures"/>
        <w:tabs>
          <w:tab w:val="right" w:leader="dot" w:pos="9016"/>
        </w:tabs>
        <w:rPr>
          <w:rFonts w:cstheme="minorBidi"/>
          <w:caps w:val="0"/>
          <w:noProof/>
          <w:sz w:val="22"/>
          <w:szCs w:val="22"/>
        </w:rPr>
      </w:pPr>
      <w:hyperlink w:anchor="_Toc11222971" w:history="1">
        <w:r w:rsidR="004D151C" w:rsidRPr="001F2DBD">
          <w:rPr>
            <w:rStyle w:val="Hyperlink"/>
            <w:noProof/>
          </w:rPr>
          <w:t>Figure 5 : réflexion de l'antenne LPDA</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_Toc11222971 \h </w:instrText>
        </w:r>
        <w:r w:rsidR="004D151C" w:rsidRPr="001F2DBD">
          <w:rPr>
            <w:noProof/>
            <w:webHidden/>
          </w:rPr>
        </w:r>
        <w:r w:rsidR="004D151C" w:rsidRPr="001F2DBD">
          <w:rPr>
            <w:noProof/>
            <w:webHidden/>
          </w:rPr>
          <w:fldChar w:fldCharType="separate"/>
        </w:r>
        <w:r w:rsidR="004D151C" w:rsidRPr="001F2DBD">
          <w:rPr>
            <w:noProof/>
            <w:webHidden/>
          </w:rPr>
          <w:t>9</w:t>
        </w:r>
        <w:r w:rsidR="004D151C" w:rsidRPr="001F2DBD">
          <w:rPr>
            <w:noProof/>
            <w:webHidden/>
          </w:rPr>
          <w:fldChar w:fldCharType="end"/>
        </w:r>
      </w:hyperlink>
    </w:p>
    <w:p w14:paraId="39557377" w14:textId="67641307" w:rsidR="004D151C" w:rsidRPr="001F2DBD" w:rsidRDefault="00A40A37">
      <w:pPr>
        <w:pStyle w:val="TableofFigures"/>
        <w:tabs>
          <w:tab w:val="right" w:leader="dot" w:pos="9016"/>
        </w:tabs>
        <w:rPr>
          <w:rFonts w:cstheme="minorBidi"/>
          <w:caps w:val="0"/>
          <w:noProof/>
          <w:sz w:val="22"/>
          <w:szCs w:val="22"/>
        </w:rPr>
      </w:pPr>
      <w:hyperlink w:anchor="_Toc11222972" w:history="1">
        <w:r w:rsidR="004D151C" w:rsidRPr="001F2DBD">
          <w:rPr>
            <w:rStyle w:val="Hyperlink"/>
            <w:noProof/>
          </w:rPr>
          <w:t>Figure 6 : impédance de l'antenne LPDA</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_Toc11222972 \h </w:instrText>
        </w:r>
        <w:r w:rsidR="004D151C" w:rsidRPr="001F2DBD">
          <w:rPr>
            <w:noProof/>
            <w:webHidden/>
          </w:rPr>
        </w:r>
        <w:r w:rsidR="004D151C" w:rsidRPr="001F2DBD">
          <w:rPr>
            <w:noProof/>
            <w:webHidden/>
          </w:rPr>
          <w:fldChar w:fldCharType="separate"/>
        </w:r>
        <w:r w:rsidR="004D151C" w:rsidRPr="001F2DBD">
          <w:rPr>
            <w:noProof/>
            <w:webHidden/>
          </w:rPr>
          <w:t>9</w:t>
        </w:r>
        <w:r w:rsidR="004D151C" w:rsidRPr="001F2DBD">
          <w:rPr>
            <w:noProof/>
            <w:webHidden/>
          </w:rPr>
          <w:fldChar w:fldCharType="end"/>
        </w:r>
      </w:hyperlink>
    </w:p>
    <w:p w14:paraId="1E3B7506" w14:textId="52025244" w:rsidR="004D151C" w:rsidRPr="001F2DBD" w:rsidRDefault="00A40A37">
      <w:pPr>
        <w:pStyle w:val="TableofFigures"/>
        <w:tabs>
          <w:tab w:val="right" w:leader="dot" w:pos="9016"/>
        </w:tabs>
        <w:rPr>
          <w:rFonts w:cstheme="minorBidi"/>
          <w:caps w:val="0"/>
          <w:noProof/>
          <w:sz w:val="22"/>
          <w:szCs w:val="22"/>
        </w:rPr>
      </w:pPr>
      <w:hyperlink w:anchor="_Toc11222973" w:history="1">
        <w:r w:rsidR="004D151C" w:rsidRPr="001F2DBD">
          <w:rPr>
            <w:rStyle w:val="Hyperlink"/>
            <w:noProof/>
          </w:rPr>
          <w:t>Figure 7 : radiation de l'antenne LPDA</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_Toc11222973 \h </w:instrText>
        </w:r>
        <w:r w:rsidR="004D151C" w:rsidRPr="001F2DBD">
          <w:rPr>
            <w:noProof/>
            <w:webHidden/>
          </w:rPr>
        </w:r>
        <w:r w:rsidR="004D151C" w:rsidRPr="001F2DBD">
          <w:rPr>
            <w:noProof/>
            <w:webHidden/>
          </w:rPr>
          <w:fldChar w:fldCharType="separate"/>
        </w:r>
        <w:r w:rsidR="004D151C" w:rsidRPr="001F2DBD">
          <w:rPr>
            <w:noProof/>
            <w:webHidden/>
          </w:rPr>
          <w:t>10</w:t>
        </w:r>
        <w:r w:rsidR="004D151C" w:rsidRPr="001F2DBD">
          <w:rPr>
            <w:noProof/>
            <w:webHidden/>
          </w:rPr>
          <w:fldChar w:fldCharType="end"/>
        </w:r>
      </w:hyperlink>
    </w:p>
    <w:p w14:paraId="6A052405" w14:textId="728C7FA0" w:rsidR="004D151C" w:rsidRPr="001F2DBD" w:rsidRDefault="00A40A37">
      <w:pPr>
        <w:pStyle w:val="TableofFigures"/>
        <w:tabs>
          <w:tab w:val="right" w:leader="dot" w:pos="9016"/>
        </w:tabs>
        <w:rPr>
          <w:rFonts w:cstheme="minorBidi"/>
          <w:caps w:val="0"/>
          <w:noProof/>
          <w:sz w:val="22"/>
          <w:szCs w:val="22"/>
        </w:rPr>
      </w:pPr>
      <w:hyperlink w:anchor="_Toc11222974" w:history="1">
        <w:r w:rsidR="004D151C" w:rsidRPr="001F2DBD">
          <w:rPr>
            <w:rStyle w:val="Hyperlink"/>
            <w:noProof/>
          </w:rPr>
          <w:t>Figure 8 : radiation de l'antenne LPDA avec l'antenne</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_Toc11222974 \h </w:instrText>
        </w:r>
        <w:r w:rsidR="004D151C" w:rsidRPr="001F2DBD">
          <w:rPr>
            <w:noProof/>
            <w:webHidden/>
          </w:rPr>
        </w:r>
        <w:r w:rsidR="004D151C" w:rsidRPr="001F2DBD">
          <w:rPr>
            <w:noProof/>
            <w:webHidden/>
          </w:rPr>
          <w:fldChar w:fldCharType="separate"/>
        </w:r>
        <w:r w:rsidR="004D151C" w:rsidRPr="001F2DBD">
          <w:rPr>
            <w:noProof/>
            <w:webHidden/>
          </w:rPr>
          <w:t>10</w:t>
        </w:r>
        <w:r w:rsidR="004D151C" w:rsidRPr="001F2DBD">
          <w:rPr>
            <w:noProof/>
            <w:webHidden/>
          </w:rPr>
          <w:fldChar w:fldCharType="end"/>
        </w:r>
      </w:hyperlink>
    </w:p>
    <w:p w14:paraId="16A7E060" w14:textId="77777777" w:rsidR="004D151C" w:rsidRPr="001F2DBD"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41579239" w14:textId="23C35890" w:rsidR="004D151C" w:rsidRPr="001F2DBD" w:rsidRDefault="00A40A37">
      <w:pPr>
        <w:pStyle w:val="TableofFigures"/>
        <w:tabs>
          <w:tab w:val="right" w:leader="dot" w:pos="9016"/>
        </w:tabs>
        <w:rPr>
          <w:rFonts w:cstheme="minorBidi"/>
          <w:caps w:val="0"/>
          <w:noProof/>
          <w:sz w:val="22"/>
          <w:szCs w:val="22"/>
        </w:rPr>
      </w:pPr>
      <w:hyperlink w:anchor="_Toc11222984" w:history="1">
        <w:r w:rsidR="004D151C" w:rsidRPr="001F2DBD">
          <w:rPr>
            <w:rStyle w:val="Hyperlink"/>
            <w:i/>
            <w:iCs/>
            <w:noProof/>
          </w:rPr>
          <w:t>Tableau 1: longueur des éléments de l'antenne</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_Toc11222984 \h </w:instrText>
        </w:r>
        <w:r w:rsidR="004D151C" w:rsidRPr="001F2DBD">
          <w:rPr>
            <w:noProof/>
            <w:webHidden/>
          </w:rPr>
        </w:r>
        <w:r w:rsidR="004D151C" w:rsidRPr="001F2DBD">
          <w:rPr>
            <w:noProof/>
            <w:webHidden/>
          </w:rPr>
          <w:fldChar w:fldCharType="separate"/>
        </w:r>
        <w:r w:rsidR="004D151C" w:rsidRPr="001F2DBD">
          <w:rPr>
            <w:noProof/>
            <w:webHidden/>
          </w:rPr>
          <w:t>7</w:t>
        </w:r>
        <w:r w:rsidR="004D151C" w:rsidRPr="001F2DBD">
          <w:rPr>
            <w:noProof/>
            <w:webHidden/>
          </w:rPr>
          <w:fldChar w:fldCharType="end"/>
        </w:r>
      </w:hyperlink>
    </w:p>
    <w:p w14:paraId="57917C42" w14:textId="23A021D2" w:rsidR="004D151C" w:rsidRPr="001F2DBD" w:rsidRDefault="00A40A37">
      <w:pPr>
        <w:pStyle w:val="TableofFigures"/>
        <w:tabs>
          <w:tab w:val="right" w:leader="dot" w:pos="9016"/>
        </w:tabs>
        <w:rPr>
          <w:rStyle w:val="Hyperlink"/>
          <w:noProof/>
        </w:rPr>
      </w:pPr>
      <w:hyperlink w:anchor="_Toc11222985" w:history="1">
        <w:r w:rsidR="004D151C" w:rsidRPr="001F2DBD">
          <w:rPr>
            <w:rStyle w:val="Hyperlink"/>
            <w:noProof/>
          </w:rPr>
          <w:t>Tableau 2: distance de chaque éléments de l'antenne (par rapport au point 0)</w:t>
        </w:r>
        <w:r w:rsidR="004D151C" w:rsidRPr="001F2DBD">
          <w:rPr>
            <w:noProof/>
            <w:webHidden/>
          </w:rPr>
          <w:tab/>
        </w:r>
        <w:r w:rsidR="004D151C" w:rsidRPr="001F2DBD">
          <w:rPr>
            <w:noProof/>
            <w:webHidden/>
          </w:rPr>
          <w:fldChar w:fldCharType="begin"/>
        </w:r>
        <w:r w:rsidR="004D151C" w:rsidRPr="001F2DBD">
          <w:rPr>
            <w:noProof/>
            <w:webHidden/>
          </w:rPr>
          <w:instrText xml:space="preserve"> PAGEREF _Toc11222985 \h </w:instrText>
        </w:r>
        <w:r w:rsidR="004D151C" w:rsidRPr="001F2DBD">
          <w:rPr>
            <w:noProof/>
            <w:webHidden/>
          </w:rPr>
        </w:r>
        <w:r w:rsidR="004D151C" w:rsidRPr="001F2DBD">
          <w:rPr>
            <w:noProof/>
            <w:webHidden/>
          </w:rPr>
          <w:fldChar w:fldCharType="separate"/>
        </w:r>
        <w:r w:rsidR="004D151C" w:rsidRPr="001F2DBD">
          <w:rPr>
            <w:noProof/>
            <w:webHidden/>
          </w:rPr>
          <w:t>7</w:t>
        </w:r>
        <w:r w:rsidR="004D151C" w:rsidRPr="001F2DBD">
          <w:rPr>
            <w:noProof/>
            <w:webHidden/>
          </w:rPr>
          <w:fldChar w:fldCharType="end"/>
        </w:r>
      </w:hyperlink>
    </w:p>
    <w:p w14:paraId="513E29AA" w14:textId="73B31DE1" w:rsidR="004D151C" w:rsidRPr="001F2DBD" w:rsidRDefault="004D151C" w:rsidP="004D151C"/>
    <w:p w14:paraId="398E24D8" w14:textId="0F85B1C3" w:rsidR="004D151C" w:rsidRPr="001F2DBD" w:rsidRDefault="004D151C">
      <w:pPr>
        <w:jc w:val="left"/>
      </w:pPr>
      <w:r w:rsidRPr="001F2DBD">
        <w:br w:type="page"/>
      </w:r>
    </w:p>
    <w:p w14:paraId="705D61DE" w14:textId="0756592E" w:rsidR="00CA4E44" w:rsidRPr="001F2DBD" w:rsidRDefault="004D151C" w:rsidP="004D151C">
      <w:pPr>
        <w:pStyle w:val="Heading1"/>
      </w:pPr>
      <w:r w:rsidRPr="001F2DBD">
        <w:lastRenderedPageBreak/>
        <w:fldChar w:fldCharType="end"/>
      </w:r>
      <w:bookmarkStart w:id="5" w:name="_Toc11244547"/>
      <w:r w:rsidR="008A574C" w:rsidRPr="001F2DBD">
        <w:t>Introduction</w:t>
      </w:r>
      <w:bookmarkEnd w:id="5"/>
    </w:p>
    <w:p w14:paraId="49806407" w14:textId="77777777" w:rsidR="00DB5EE9" w:rsidRPr="001F2DBD" w:rsidRDefault="00DB5EE9" w:rsidP="00DB5EE9"/>
    <w:p w14:paraId="5D8A4D6A" w14:textId="4F512D38" w:rsidR="00CA4E44" w:rsidRPr="001F2DBD" w:rsidRDefault="00CA4E44" w:rsidP="00B74313">
      <w:commentRangeStart w:id="6"/>
      <w:commentRangeStart w:id="7"/>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 xml:space="preserve">De ce fait, un projet appelé </w:t>
      </w:r>
      <w:proofErr w:type="spellStart"/>
      <w:r w:rsidRPr="001F2DBD">
        <w:t>S</w:t>
      </w:r>
      <w:r w:rsidR="00DB5EE9" w:rsidRPr="001F2DBD">
        <w:t>ensorBall</w:t>
      </w:r>
      <w:proofErr w:type="spellEnd"/>
      <w:r w:rsidR="00DB5EE9" w:rsidRPr="001F2DBD">
        <w:t xml:space="preserve">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 xml:space="preserve">Les </w:t>
      </w:r>
      <w:proofErr w:type="spellStart"/>
      <w:r w:rsidRPr="001F2DBD">
        <w:t>SensorBalls</w:t>
      </w:r>
      <w:proofErr w:type="spellEnd"/>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w:t>
      </w:r>
      <w:proofErr w:type="spellStart"/>
      <w:r w:rsidR="005C77F4" w:rsidRPr="001F2DBD">
        <w:t>sensorBalls</w:t>
      </w:r>
      <w:proofErr w:type="spellEnd"/>
      <w:r w:rsidR="005C77F4" w:rsidRPr="001F2DBD">
        <w:t>)</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6"/>
      <w:r w:rsidR="00AF5DA8" w:rsidRPr="001F2DBD">
        <w:rPr>
          <w:rStyle w:val="CommentReference"/>
        </w:rPr>
        <w:commentReference w:id="6"/>
      </w:r>
      <w:commentRangeEnd w:id="7"/>
      <w:r w:rsidR="005C77F4" w:rsidRPr="001F2DBD">
        <w:rPr>
          <w:rStyle w:val="CommentReference"/>
        </w:rPr>
        <w:commentReference w:id="7"/>
      </w:r>
    </w:p>
    <w:p w14:paraId="5C81166E" w14:textId="77777777" w:rsidR="00DB5EE9" w:rsidRPr="001F2DBD" w:rsidRDefault="00DB5EE9" w:rsidP="00CA4E44"/>
    <w:p w14:paraId="5F465BF7" w14:textId="77777777" w:rsidR="00DB5EE9" w:rsidRPr="001F2DBD" w:rsidRDefault="00DB5EE9" w:rsidP="00B74313"/>
    <w:p w14:paraId="2943030D" w14:textId="77777777" w:rsidR="00DB5EE9" w:rsidRPr="001F2DBD" w:rsidRDefault="00550B2D" w:rsidP="0047373D">
      <w:pPr>
        <w:pStyle w:val="Heading2"/>
      </w:pPr>
      <w:bookmarkStart w:id="8" w:name="_Toc11244548"/>
      <w:r w:rsidRPr="001F2DBD">
        <w:t>But du projet</w:t>
      </w:r>
      <w:bookmarkEnd w:id="8"/>
    </w:p>
    <w:p w14:paraId="0AD8C7EB" w14:textId="77777777" w:rsidR="00DB5EE9" w:rsidRPr="001F2DBD" w:rsidRDefault="00DB5EE9" w:rsidP="00DB5EE9"/>
    <w:p w14:paraId="29E38726" w14:textId="4C36B4D4" w:rsidR="004B0404" w:rsidRPr="001F2DBD" w:rsidRDefault="00550B2D" w:rsidP="00B74313">
      <w:r w:rsidRPr="001F2DBD">
        <w:t xml:space="preserve">Ce projet a pour objectif de retrouver l’emplacement des </w:t>
      </w:r>
      <w:proofErr w:type="spellStart"/>
      <w:r w:rsidRPr="001F2DBD">
        <w:t>SensorBalls</w:t>
      </w:r>
      <w:proofErr w:type="spellEnd"/>
      <w:r w:rsidRPr="001F2DBD">
        <w:t xml:space="preserve">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w:t>
      </w:r>
      <w:proofErr w:type="spellStart"/>
      <w:r w:rsidR="007F7E85" w:rsidRPr="001F2DBD">
        <w:t>designées</w:t>
      </w:r>
      <w:proofErr w:type="spellEnd"/>
      <w:r w:rsidR="007F7E85" w:rsidRPr="001F2DBD">
        <w:t xml:space="preserve"> dans un projet précédant ce travail de diplôme.)</w:t>
      </w:r>
    </w:p>
    <w:p w14:paraId="1034FE86" w14:textId="77777777" w:rsidR="004B0404" w:rsidRPr="001F2DBD" w:rsidRDefault="004B0404" w:rsidP="00B74313">
      <w:r w:rsidRPr="001F2DBD">
        <w:t>Dans un second temps, il faudra réussir à détecter le signal des différentes balles et de réussir à lire les données transmises.</w:t>
      </w:r>
    </w:p>
    <w:p w14:paraId="1F11E749" w14:textId="4A853BD4" w:rsidR="00550B2D" w:rsidRDefault="004B0404" w:rsidP="00B74313">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w:t>
      </w:r>
      <w:proofErr w:type="spellStart"/>
      <w:r w:rsidR="00550B2D" w:rsidRPr="001F2DBD">
        <w:t>SensorBalls</w:t>
      </w:r>
      <w:proofErr w:type="spellEnd"/>
      <w:r w:rsidR="00550B2D" w:rsidRPr="001F2DBD">
        <w:t xml:space="preserve">, la puissance </w:t>
      </w:r>
      <w:r w:rsidR="003B7F74" w:rsidRPr="001F2DBD">
        <w:t>reçue</w:t>
      </w:r>
      <w:r w:rsidR="00550B2D" w:rsidRPr="001F2DBD">
        <w:t xml:space="preserve"> par </w:t>
      </w:r>
      <w:r w:rsidR="003B7F74" w:rsidRPr="001F2DBD">
        <w:t>l’appareil de réception sera élevée.</w:t>
      </w:r>
    </w:p>
    <w:p w14:paraId="7455186B" w14:textId="27B2EB85" w:rsidR="003827F7" w:rsidRDefault="003827F7" w:rsidP="00B74313"/>
    <w:p w14:paraId="160205BE" w14:textId="27493CFD" w:rsidR="003827F7" w:rsidRDefault="003827F7" w:rsidP="003827F7">
      <w:pPr>
        <w:pStyle w:val="Heading2"/>
      </w:pPr>
      <w:r>
        <w:t>Schéma bloc</w:t>
      </w:r>
    </w:p>
    <w:p w14:paraId="3FB58795" w14:textId="1686B224" w:rsidR="003827F7" w:rsidRDefault="003827F7" w:rsidP="003827F7"/>
    <w:p w14:paraId="0B6618B7" w14:textId="77777777" w:rsidR="003827F7" w:rsidRDefault="003827F7" w:rsidP="003827F7">
      <w:r>
        <w:t>Le schéma bloc ci-dessous va permette de mieux comprendre le projet.</w:t>
      </w:r>
    </w:p>
    <w:p w14:paraId="486CDBF4" w14:textId="5F0CDC23" w:rsidR="003827F7" w:rsidRPr="003827F7" w:rsidRDefault="003827F7" w:rsidP="003827F7">
      <w:bookmarkStart w:id="9" w:name="_GoBack"/>
      <w:bookmarkEnd w:id="9"/>
      <w:r>
        <w:t xml:space="preserve"> </w:t>
      </w:r>
    </w:p>
    <w:p w14:paraId="0CE29298" w14:textId="77777777" w:rsidR="003B7F74" w:rsidRPr="001F2DBD" w:rsidRDefault="003B7F74" w:rsidP="00DB5EE9"/>
    <w:p w14:paraId="6B1E9819" w14:textId="77777777" w:rsidR="006B7DB5" w:rsidRPr="001F2DBD" w:rsidRDefault="006B7DB5" w:rsidP="00DB5EE9"/>
    <w:p w14:paraId="0FBDF0D8" w14:textId="076ADF21" w:rsidR="006B7DB5" w:rsidRPr="001F2DBD" w:rsidRDefault="0081669B" w:rsidP="006B7DB5">
      <w:pPr>
        <w:pStyle w:val="Heading2"/>
      </w:pPr>
      <w:bookmarkStart w:id="10" w:name="_Toc11244549"/>
      <w:r w:rsidRPr="001F2DBD">
        <w:t>Tâ</w:t>
      </w:r>
      <w:r w:rsidR="003B7F74" w:rsidRPr="001F2DBD">
        <w:t>ches à réaliser</w:t>
      </w:r>
      <w:bookmarkEnd w:id="10"/>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 xml:space="preserve">La conception des antennes réceptrices. C’est elles qui recevront les données émises par les </w:t>
      </w:r>
      <w:proofErr w:type="spellStart"/>
      <w:r w:rsidRPr="001F2DBD">
        <w:t>SensorBalls</w:t>
      </w:r>
      <w:proofErr w:type="spellEnd"/>
      <w:r w:rsidRPr="001F2DBD">
        <w:t>.</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w:t>
      </w:r>
      <w:proofErr w:type="spellStart"/>
      <w:r w:rsidRPr="001F2DBD">
        <w:t>SensorsBalls</w:t>
      </w:r>
      <w:proofErr w:type="spellEnd"/>
      <w:r w:rsidRPr="001F2DBD">
        <w:t xml:space="preserve">.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4F93E939" w:rsidR="00744006" w:rsidRPr="001F2DBD" w:rsidRDefault="00744006" w:rsidP="00B74313">
      <w:pPr>
        <w:pStyle w:val="ListParagraph"/>
        <w:numPr>
          <w:ilvl w:val="0"/>
          <w:numId w:val="19"/>
        </w:numPr>
      </w:pPr>
      <w:r w:rsidRPr="001F2DBD">
        <w:lastRenderedPageBreak/>
        <w:t xml:space="preserve">Créer un protocole de transmission pour que </w:t>
      </w:r>
      <w:r w:rsidR="007A0E17" w:rsidRPr="001F2DBD">
        <w:t>chaque</w:t>
      </w:r>
      <w:r w:rsidRPr="001F2DBD">
        <w:t xml:space="preserve"> </w:t>
      </w:r>
      <w:proofErr w:type="gramStart"/>
      <w:r w:rsidRPr="001F2DBD">
        <w:t>balles</w:t>
      </w:r>
      <w:proofErr w:type="gramEnd"/>
      <w:r w:rsidRPr="001F2DBD">
        <w:t xml:space="preserve"> puissent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65E9EB0A" w:rsidR="00DB5EE9" w:rsidRPr="001F2DBD" w:rsidRDefault="00744006" w:rsidP="00DB5EE9">
      <w:r w:rsidRPr="001F2DBD">
        <w:br w:type="page"/>
      </w:r>
    </w:p>
    <w:p w14:paraId="7B5BF39F" w14:textId="77777777" w:rsidR="006C4933" w:rsidRPr="001F2DBD" w:rsidRDefault="006C4933" w:rsidP="006C4933">
      <w:pPr>
        <w:pStyle w:val="Heading1"/>
        <w:tabs>
          <w:tab w:val="left" w:pos="8364"/>
        </w:tabs>
      </w:pPr>
      <w:bookmarkStart w:id="11" w:name="_Toc11244550"/>
      <w:r w:rsidRPr="001F2DBD">
        <w:lastRenderedPageBreak/>
        <w:t>Conception</w:t>
      </w:r>
      <w:bookmarkEnd w:id="11"/>
      <w:r w:rsidRPr="001F2DBD">
        <w:t xml:space="preserve"> </w:t>
      </w:r>
    </w:p>
    <w:p w14:paraId="119E029E" w14:textId="77777777" w:rsidR="003376B7" w:rsidRPr="001F2DBD" w:rsidRDefault="003376B7" w:rsidP="003376B7"/>
    <w:p w14:paraId="75D71195" w14:textId="77777777" w:rsidR="00AF5DA8" w:rsidRPr="001F2DBD" w:rsidRDefault="003376B7" w:rsidP="00B74313">
      <w:r w:rsidRPr="001F2DBD">
        <w:t>Afin de pouvoir réaliser cette détection avec précision, 2 antennes seront utilisées.</w:t>
      </w:r>
    </w:p>
    <w:p w14:paraId="56CA6515" w14:textId="77777777" w:rsidR="003376B7" w:rsidRPr="001F2DBD" w:rsidRDefault="00AF5DA8" w:rsidP="00B74313">
      <w:r w:rsidRPr="001F2DBD">
        <w:t>La première, une antenne logarithmique, sera utilisée pour la détection globale de la position des balles, va aussi permettre de récupérer les données transmises par celles-ci.</w:t>
      </w:r>
    </w:p>
    <w:p w14:paraId="3E0EA893" w14:textId="1DFB91B4" w:rsidR="00AF5DA8" w:rsidRPr="001F2DBD"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5365E199" w14:textId="77777777" w:rsidR="003376B7" w:rsidRPr="001F2DBD" w:rsidRDefault="003376B7" w:rsidP="003376B7"/>
    <w:p w14:paraId="068C8E64" w14:textId="77777777" w:rsidR="006C4933" w:rsidRPr="001F2DBD" w:rsidRDefault="006C4933" w:rsidP="006C4933">
      <w:pPr>
        <w:pStyle w:val="Heading2"/>
      </w:pPr>
      <w:bookmarkStart w:id="12" w:name="_Toc11244551"/>
      <w:r w:rsidRPr="001F2DBD">
        <w:t>Antenne log</w:t>
      </w:r>
      <w:r w:rsidR="00AF5DA8" w:rsidRPr="001F2DBD">
        <w:t>-périodique</w:t>
      </w:r>
      <w:bookmarkEnd w:id="12"/>
    </w:p>
    <w:p w14:paraId="593F43B4" w14:textId="77777777" w:rsidR="00AF5DA8" w:rsidRPr="001F2DBD" w:rsidRDefault="00AF5DA8" w:rsidP="00AF5DA8"/>
    <w:p w14:paraId="6B154520" w14:textId="2ED7005A" w:rsidR="00AF5DA8" w:rsidRPr="001F2DBD" w:rsidRDefault="000B330A" w:rsidP="00AF5DA8">
      <w:pPr>
        <w:pStyle w:val="Heading3"/>
        <w:rPr>
          <w:lang w:val="fr-CH"/>
        </w:rPr>
      </w:pPr>
      <w:bookmarkStart w:id="13" w:name="_Toc11244552"/>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A459A18" w14:textId="6E1315E2" w:rsidR="00A40A37" w:rsidRPr="001630AC" w:rsidRDefault="00A40A37" w:rsidP="000B330A">
                            <w:pPr>
                              <w:pStyle w:val="Caption"/>
                              <w:jc w:val="center"/>
                              <w:rPr>
                                <w:noProof/>
                                <w:color w:val="auto"/>
                              </w:rPr>
                            </w:pPr>
                            <w:bookmarkStart w:id="14" w:name="_Toc11222967"/>
                            <w:r>
                              <w:t xml:space="preserve">Figure </w:t>
                            </w:r>
                            <w:fldSimple w:instr=" SEQ Figure \* ARABIC ">
                              <w:r w:rsidR="001F2DBD">
                                <w:rPr>
                                  <w:noProof/>
                                </w:rPr>
                                <w:t>1</w:t>
                              </w:r>
                            </w:fldSimple>
                            <w:r>
                              <w:t>: antenne log-périodique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0A459A18" w14:textId="6E1315E2" w:rsidR="00A40A37" w:rsidRPr="001630AC" w:rsidRDefault="00A40A37" w:rsidP="000B330A">
                      <w:pPr>
                        <w:pStyle w:val="Caption"/>
                        <w:jc w:val="center"/>
                        <w:rPr>
                          <w:noProof/>
                          <w:color w:val="auto"/>
                        </w:rPr>
                      </w:pPr>
                      <w:bookmarkStart w:id="15" w:name="_Toc11222967"/>
                      <w:r>
                        <w:t xml:space="preserve">Figure </w:t>
                      </w:r>
                      <w:fldSimple w:instr=" SEQ Figure \* ARABIC ">
                        <w:r w:rsidR="001F2DBD">
                          <w:rPr>
                            <w:noProof/>
                          </w:rPr>
                          <w:t>1</w:t>
                        </w:r>
                      </w:fldSimple>
                      <w:r>
                        <w:t>: antenne log-périodique</w:t>
                      </w:r>
                      <w:bookmarkEnd w:id="15"/>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13"/>
      <w:r w:rsidR="00AF5DA8" w:rsidRPr="001F2DBD">
        <w:rPr>
          <w:lang w:val="fr-CH"/>
        </w:rPr>
        <w:t xml:space="preserve"> </w:t>
      </w:r>
    </w:p>
    <w:p w14:paraId="140BAC9A" w14:textId="77777777" w:rsidR="00532D54" w:rsidRPr="001F2DBD" w:rsidRDefault="00532D54" w:rsidP="00AF5DA8"/>
    <w:p w14:paraId="56ACC09E" w14:textId="6D092CE1"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532D54" w:rsidRPr="001F2DB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 xml:space="preserve">-périodique (log </w:t>
      </w:r>
      <w:proofErr w:type="spellStart"/>
      <w:r w:rsidR="001E28ED" w:rsidRPr="001F2DBD">
        <w:t>periodic</w:t>
      </w:r>
      <w:proofErr w:type="spellEnd"/>
      <w:r w:rsidR="001E28ED" w:rsidRPr="001F2DBD">
        <w:t xml:space="preserve"> </w:t>
      </w:r>
      <w:proofErr w:type="spellStart"/>
      <w:r w:rsidR="001E28ED" w:rsidRPr="001F2DBD">
        <w:t>dipole</w:t>
      </w:r>
      <w:proofErr w:type="spellEnd"/>
      <w:r w:rsidRPr="001F2DBD">
        <w:t xml:space="preserve"> </w:t>
      </w:r>
      <w:proofErr w:type="spellStart"/>
      <w:r w:rsidRPr="001F2DBD">
        <w:t>array</w:t>
      </w:r>
      <w:proofErr w:type="spellEnd"/>
      <w:r w:rsidRPr="001F2DBD">
        <w:t xml:space="preserve">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B0D601A" w:rsidR="001F2DBD" w:rsidRPr="001F2DBD" w:rsidRDefault="001F2DBD" w:rsidP="00AF5DA8"/>
    <w:p w14:paraId="0B2CAC07" w14:textId="0A6699EF" w:rsidR="001F2DBD" w:rsidRPr="001F2DBD" w:rsidRDefault="001F2DBD" w:rsidP="001F2DBD">
      <w:pPr>
        <w:pStyle w:val="Heading3"/>
        <w:rPr>
          <w:lang w:val="fr-CH"/>
        </w:rPr>
      </w:pPr>
      <w:r w:rsidRPr="001F2DBD">
        <w:rPr>
          <w:lang w:val="fr-CH"/>
        </w:rPr>
        <w:t>Analyse</w:t>
      </w:r>
    </w:p>
    <w:p w14:paraId="1D2C1AA7" w14:textId="52DD2515" w:rsidR="001F2DBD" w:rsidRPr="001F2DBD" w:rsidRDefault="001F2DBD" w:rsidP="001F2DBD"/>
    <w:p w14:paraId="53E7129C" w14:textId="77777777" w:rsidR="001F2DBD" w:rsidRDefault="001F2DBD" w:rsidP="001F2DBD">
      <w:r w:rsidRPr="001F2DBD">
        <w:t>Cette antenne</w:t>
      </w:r>
      <w:r>
        <w:t xml:space="preserve"> a été choisie du fait de son pattern de radiation qui correspond aux attentes de ce projet.</w:t>
      </w:r>
    </w:p>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3B50852F" w:rsidR="001F2DBD" w:rsidRDefault="001F2DBD" w:rsidP="001F2DBD">
      <w:pPr>
        <w:pStyle w:val="Caption"/>
        <w:jc w:val="center"/>
      </w:pPr>
      <w:r>
        <w:t xml:space="preserve">Figure </w:t>
      </w:r>
      <w:fldSimple w:instr=" SEQ Figure \* ARABIC ">
        <w:r>
          <w:rPr>
            <w:noProof/>
          </w:rPr>
          <w:t>2</w:t>
        </w:r>
      </w:fldSimple>
      <w:r>
        <w:t xml:space="preserve"> : radiation de l'antenne LPDA</w:t>
      </w:r>
    </w:p>
    <w:p w14:paraId="1B12267B" w14:textId="71F5BAE9" w:rsidR="001F2DBD" w:rsidRPr="001F2DBD"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6B9C1DA9" w:rsidR="00532D54" w:rsidRPr="001F2DBD" w:rsidRDefault="00532D54" w:rsidP="003376B7"/>
    <w:p w14:paraId="689566D3" w14:textId="1693E8AC" w:rsidR="00AF5DA8" w:rsidRPr="001F2DBD" w:rsidRDefault="00AF5DA8" w:rsidP="00AF5DA8">
      <w:pPr>
        <w:pStyle w:val="Heading3"/>
        <w:rPr>
          <w:lang w:val="fr-CH"/>
        </w:rPr>
      </w:pPr>
      <w:bookmarkStart w:id="16" w:name="_Toc11244553"/>
      <w:r w:rsidRPr="001F2DBD">
        <w:rPr>
          <w:lang w:val="fr-CH"/>
        </w:rPr>
        <w:t>Design</w:t>
      </w:r>
      <w:bookmarkEnd w:id="16"/>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5145F0F">
            <wp:extent cx="4464050" cy="313572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9518" cy="3139563"/>
                    </a:xfrm>
                    <a:prstGeom prst="rect">
                      <a:avLst/>
                    </a:prstGeom>
                  </pic:spPr>
                </pic:pic>
              </a:graphicData>
            </a:graphic>
          </wp:inline>
        </w:drawing>
      </w:r>
    </w:p>
    <w:p w14:paraId="514B2649" w14:textId="37C01BA6" w:rsidR="00F4347D" w:rsidRPr="001F2DBD" w:rsidRDefault="00F4347D" w:rsidP="00F4347D">
      <w:pPr>
        <w:pStyle w:val="Caption"/>
        <w:spacing w:after="0"/>
        <w:jc w:val="center"/>
      </w:pPr>
      <w:bookmarkStart w:id="17" w:name="_Toc11222968"/>
      <w:r w:rsidRPr="001F2DBD">
        <w:t xml:space="preserve">Figure </w:t>
      </w:r>
      <w:fldSimple w:instr=" SEQ Figure \* ARABIC ">
        <w:r w:rsidR="001F2DBD">
          <w:rPr>
            <w:noProof/>
          </w:rPr>
          <w:t>3</w:t>
        </w:r>
      </w:fldSimple>
      <w:r w:rsidRPr="001F2DBD">
        <w:t>: Directivité constante vs σ et τ</w:t>
      </w:r>
      <w:bookmarkEnd w:id="17"/>
    </w:p>
    <w:p w14:paraId="14323E2D" w14:textId="5C7089B1" w:rsidR="00F4347D" w:rsidRPr="001F2DBD" w:rsidRDefault="00F4347D" w:rsidP="00F4347D">
      <w:pPr>
        <w:pStyle w:val="Caption"/>
        <w:tabs>
          <w:tab w:val="left" w:pos="2977"/>
        </w:tabs>
        <w:spacing w:after="0"/>
      </w:pPr>
      <w:r w:rsidRPr="001F2DBD">
        <w:tab/>
      </w:r>
      <w:r w:rsidR="00036B28" w:rsidRPr="001F2DBD">
        <w:t xml:space="preserve">Source </w:t>
      </w:r>
      <w:r w:rsidRPr="001F2DBD">
        <w:t xml:space="preserve">: journal of </w:t>
      </w:r>
      <w:proofErr w:type="spellStart"/>
      <w:r w:rsidRPr="001F2DBD">
        <w:t>microwave</w:t>
      </w:r>
      <w:proofErr w:type="spellEnd"/>
      <w:r w:rsidRPr="001F2DBD">
        <w:t xml:space="preserve"> engineering &amp; technologies</w:t>
      </w:r>
    </w:p>
    <w:p w14:paraId="4424225D" w14:textId="4927D02F" w:rsidR="00FD7AD1" w:rsidRDefault="00F4347D" w:rsidP="00744006">
      <w:pPr>
        <w:pStyle w:val="Caption"/>
        <w:tabs>
          <w:tab w:val="left" w:pos="2977"/>
        </w:tabs>
        <w:spacing w:after="0"/>
      </w:pPr>
      <w:r w:rsidRPr="001F2DBD">
        <w:tab/>
        <w:t>ISSN: 2349-9001</w:t>
      </w:r>
      <w:r w:rsidR="00EF41DB" w:rsidRPr="001F2DBD">
        <w:t xml:space="preserve"> © STM </w:t>
      </w:r>
      <w:proofErr w:type="spellStart"/>
      <w:r w:rsidR="00EF41DB" w:rsidRPr="001F2DBD">
        <w:t>Journals</w:t>
      </w:r>
      <w:proofErr w:type="spellEnd"/>
      <w:r w:rsidR="00EF41DB" w:rsidRPr="001F2DBD">
        <w:t xml:space="preserve"> 2017</w:t>
      </w:r>
    </w:p>
    <w:p w14:paraId="176A7212" w14:textId="77777777" w:rsidR="003827F7" w:rsidRPr="003827F7" w:rsidRDefault="003827F7"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0EEFB2AD" w:rsidR="00CC2CA6" w:rsidRPr="001F2DBD"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1CA649F4" w14:textId="77777777" w:rsidR="005C77F4" w:rsidRPr="001F2DBD" w:rsidRDefault="005C77F4" w:rsidP="00AF5DA8">
      <w:pPr>
        <w:rPr>
          <w:noProof/>
        </w:rPr>
      </w:pPr>
    </w:p>
    <w:p w14:paraId="134E55B1" w14:textId="4DEA8C41"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m:t>
        </m:r>
        <m:func>
          <m:funcPr>
            <m:ctrlPr>
              <w:rPr>
                <w:rFonts w:ascii="Cambria Math" w:hAnsi="Cambria Math"/>
                <w:sz w:val="20"/>
                <w:szCs w:val="20"/>
              </w:rPr>
            </m:ctrlPr>
          </m:funcPr>
          <m:fName>
            <m:r>
              <w:rPr>
                <w:rFonts w:ascii="Cambria Math" w:hAnsi="Cambria Math"/>
                <w:sz w:val="20"/>
                <w:szCs w:val="20"/>
              </w:rPr>
              <m:t>cot</m:t>
            </m:r>
          </m:fName>
          <m:e>
            <m:r>
              <w:rPr>
                <w:rFonts w:ascii="Cambria Math" w:hAnsi="Cambria Math"/>
                <w:sz w:val="20"/>
                <w:szCs w:val="20"/>
              </w:rPr>
              <m:t xml:space="preserve">α= </m:t>
            </m:r>
            <m:box>
              <m:boxPr>
                <m:ctrlPr>
                  <w:rPr>
                    <w:rFonts w:ascii="Cambria Math" w:hAnsi="Cambria Math"/>
                    <w:iCs w:val="0"/>
                    <w:color w:val="auto"/>
                    <w:sz w:val="20"/>
                    <w:szCs w:val="20"/>
                  </w:rPr>
                </m:ctrlPr>
              </m:boxPr>
              <m:e>
                <m:argPr>
                  <m:argSz m:val="-1"/>
                </m:argPr>
                <m:f>
                  <m:fPr>
                    <m:ctrlPr>
                      <w:rPr>
                        <w:rFonts w:ascii="Cambria Math" w:hAnsi="Cambria Math"/>
                        <w:iCs w:val="0"/>
                        <w:color w:val="auto"/>
                        <w:sz w:val="20"/>
                        <w:szCs w:val="20"/>
                      </w:rPr>
                    </m:ctrlPr>
                  </m:fPr>
                  <m:num>
                    <m:r>
                      <w:rPr>
                        <w:rFonts w:ascii="Cambria Math" w:hAnsi="Cambria Math"/>
                        <w:sz w:val="20"/>
                        <w:szCs w:val="20"/>
                      </w:rPr>
                      <m:t>4</m:t>
                    </m:r>
                    <m:r>
                      <w:rPr>
                        <w:rFonts w:ascii="Cambria Math" w:hAnsi="Cambria Math"/>
                        <w:noProof/>
                        <w:sz w:val="20"/>
                        <w:szCs w:val="20"/>
                      </w:rPr>
                      <m:t>σ</m:t>
                    </m:r>
                  </m:num>
                  <m:den>
                    <m:r>
                      <w:rPr>
                        <w:rFonts w:ascii="Cambria Math" w:hAnsi="Cambria Math"/>
                        <w:sz w:val="20"/>
                        <w:szCs w:val="20"/>
                      </w:rPr>
                      <m:t xml:space="preserve">1- </m:t>
                    </m:r>
                    <m:r>
                      <w:rPr>
                        <w:rFonts w:ascii="Cambria Math" w:hAnsi="Cambria Math"/>
                        <w:noProof/>
                        <w:sz w:val="20"/>
                        <w:szCs w:val="20"/>
                      </w:rPr>
                      <m:t>τ</m:t>
                    </m:r>
                  </m:den>
                </m:f>
              </m:e>
            </m:box>
            <m:r>
              <w:rPr>
                <w:rFonts w:ascii="Cambria Math" w:hAnsi="Cambria Math"/>
                <w:sz w:val="20"/>
                <w:szCs w:val="20"/>
              </w:rPr>
              <m:t xml:space="preserve"> </m:t>
            </m:r>
          </m:e>
        </m:func>
      </m:oMath>
      <w:r w:rsidRPr="001F2DBD">
        <w:rPr>
          <w:sz w:val="20"/>
          <w:szCs w:val="20"/>
        </w:rPr>
        <w:t xml:space="preserve"> </w:t>
      </w:r>
      <w:r w:rsidRPr="001F2DBD">
        <w:rPr>
          <w:sz w:val="20"/>
          <w:szCs w:val="20"/>
        </w:rPr>
        <w:tab/>
      </w:r>
      <w:r w:rsidRPr="001F2DBD">
        <w:t xml:space="preserve">( </w:t>
      </w:r>
      <w:fldSimple w:instr=" SEQ ( \* ARABIC ">
        <w:r w:rsidRPr="001F2DBD">
          <w:rPr>
            <w:noProof/>
          </w:rPr>
          <w:t>1</w:t>
        </w:r>
      </w:fldSimple>
      <w:r w:rsidRPr="001F2DBD">
        <w:t xml:space="preserve"> )</w:t>
      </w:r>
    </w:p>
    <w:p w14:paraId="3F3A203F" w14:textId="0914B05F"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Bar=1.1+7.7</m:t>
        </m:r>
        <m:sSup>
          <m:sSupPr>
            <m:ctrlPr>
              <w:rPr>
                <w:rFonts w:ascii="Cambria Math" w:hAnsi="Cambria Math"/>
                <w:sz w:val="20"/>
                <w:szCs w:val="20"/>
              </w:rPr>
            </m:ctrlPr>
          </m:sSupPr>
          <m:e>
            <m:r>
              <w:rPr>
                <w:rFonts w:ascii="Cambria Math" w:hAnsi="Cambria Math"/>
                <w:sz w:val="20"/>
                <w:szCs w:val="20"/>
              </w:rPr>
              <m:t>(1-τ)</m:t>
            </m:r>
          </m:e>
          <m:sup>
            <m:r>
              <w:rPr>
                <w:rFonts w:ascii="Cambria Math" w:hAnsi="Cambria Math"/>
                <w:sz w:val="20"/>
                <w:szCs w:val="20"/>
              </w:rPr>
              <m:t>2</m:t>
            </m:r>
          </m:sup>
        </m:sSup>
        <m:func>
          <m:funcPr>
            <m:ctrlPr>
              <w:rPr>
                <w:rFonts w:ascii="Cambria Math" w:hAnsi="Cambria Math"/>
                <w:sz w:val="20"/>
                <w:szCs w:val="20"/>
              </w:rPr>
            </m:ctrlPr>
          </m:funcPr>
          <m:fName>
            <m:r>
              <w:rPr>
                <w:rFonts w:ascii="Cambria Math" w:hAnsi="Cambria Math"/>
                <w:sz w:val="20"/>
                <w:szCs w:val="20"/>
              </w:rPr>
              <m:t>cot</m:t>
            </m:r>
          </m:fName>
          <m:e>
            <m:r>
              <w:rPr>
                <w:rFonts w:ascii="Cambria Math" w:hAnsi="Cambria Math"/>
                <w:sz w:val="20"/>
                <w:szCs w:val="20"/>
              </w:rPr>
              <m:t>α</m:t>
            </m:r>
          </m:e>
        </m:func>
      </m:oMath>
      <w:r w:rsidRPr="001F2DBD">
        <w:rPr>
          <w:sz w:val="20"/>
          <w:szCs w:val="20"/>
        </w:rPr>
        <w:t xml:space="preserve"> </w:t>
      </w:r>
      <w:r w:rsidRPr="001F2DBD">
        <w:rPr>
          <w:sz w:val="20"/>
          <w:szCs w:val="20"/>
        </w:rPr>
        <w:tab/>
      </w:r>
      <w:r w:rsidRPr="001F2DBD">
        <w:t xml:space="preserve">( </w:t>
      </w:r>
      <w:fldSimple w:instr=" SEQ ( \* ARABIC ">
        <w:r w:rsidRPr="001F2DBD">
          <w:rPr>
            <w:noProof/>
          </w:rPr>
          <w:t>2</w:t>
        </w:r>
      </w:fldSimple>
      <w:r w:rsidRPr="001F2DBD">
        <w:t xml:space="preserve"> )</w:t>
      </w:r>
    </w:p>
    <w:p w14:paraId="33F3EC86" w14:textId="65B70463"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BS=B⋅Bar</m:t>
        </m:r>
      </m:oMath>
      <w:r w:rsidRPr="001F2DBD">
        <w:rPr>
          <w:sz w:val="20"/>
          <w:szCs w:val="20"/>
        </w:rPr>
        <w:tab/>
      </w:r>
      <w:r w:rsidRPr="001F2DBD">
        <w:t xml:space="preserve">( </w:t>
      </w:r>
      <w:fldSimple w:instr=" SEQ ( \* ARABIC ">
        <w:r w:rsidRPr="001F2DBD">
          <w:rPr>
            <w:noProof/>
          </w:rPr>
          <w:t>3</w:t>
        </w:r>
      </w:fldSimple>
      <w:r w:rsidRPr="001F2DBD">
        <w:t xml:space="preserve"> )</w:t>
      </w:r>
    </w:p>
    <w:p w14:paraId="7919BD2D" w14:textId="41230DB4" w:rsidR="00FD7AD1" w:rsidRPr="001F2DBD" w:rsidRDefault="00CC2CA6" w:rsidP="00CC2CA6">
      <w:pPr>
        <w:pStyle w:val="Caption"/>
        <w:tabs>
          <w:tab w:val="center" w:pos="4536"/>
          <w:tab w:val="left" w:pos="8505"/>
        </w:tabs>
      </w:pPr>
      <w:r w:rsidRPr="001F2DBD">
        <w:rPr>
          <w:iCs w:val="0"/>
          <w:noProof/>
          <w:sz w:val="20"/>
          <w:szCs w:val="20"/>
        </w:rPr>
        <w:tab/>
      </w:r>
      <m:oMath>
        <m:r>
          <w:rPr>
            <w:rFonts w:ascii="Cambria Math" w:hAnsi="Cambria Math" w:cs="Cambria Math"/>
            <w:sz w:val="20"/>
            <w:szCs w:val="20"/>
          </w:rPr>
          <m:t>N=</m:t>
        </m:r>
        <m:f>
          <m:fPr>
            <m:ctrlPr>
              <w:rPr>
                <w:rFonts w:ascii="Cambria Math" w:hAnsi="Cambria Math" w:cs="Cambria Math"/>
                <w:iCs w:val="0"/>
                <w:sz w:val="20"/>
                <w:szCs w:val="20"/>
              </w:rPr>
            </m:ctrlPr>
          </m:fPr>
          <m:num>
            <m:r>
              <w:rPr>
                <w:rFonts w:ascii="Cambria Math" w:hAnsi="Cambria Math" w:cs="Cambria Math"/>
                <w:sz w:val="20"/>
                <w:szCs w:val="20"/>
              </w:rPr>
              <m:t>ln⁡(Bs)</m:t>
            </m:r>
          </m:num>
          <m:den>
            <m:r>
              <w:rPr>
                <w:rFonts w:ascii="Cambria Math" w:hAnsi="Cambria Math" w:cs="Cambria Math"/>
                <w:sz w:val="20"/>
                <w:szCs w:val="20"/>
              </w:rPr>
              <m:t>ln⁡(</m:t>
            </m:r>
            <m:f>
              <m:fPr>
                <m:ctrlPr>
                  <w:rPr>
                    <w:rFonts w:ascii="Cambria Math" w:hAnsi="Cambria Math" w:cs="Cambria Math"/>
                    <w:iCs w:val="0"/>
                    <w:sz w:val="20"/>
                    <w:szCs w:val="20"/>
                  </w:rPr>
                </m:ctrlPr>
              </m:fPr>
              <m:num>
                <m:r>
                  <w:rPr>
                    <w:rFonts w:ascii="Cambria Math" w:hAnsi="Cambria Math" w:cs="Cambria Math"/>
                    <w:sz w:val="20"/>
                    <w:szCs w:val="20"/>
                  </w:rPr>
                  <m:t>1</m:t>
                </m:r>
              </m:num>
              <m:den>
                <m:r>
                  <w:rPr>
                    <w:rFonts w:ascii="Cambria Math" w:hAnsi="Cambria Math"/>
                    <w:noProof/>
                    <w:sz w:val="20"/>
                    <w:szCs w:val="20"/>
                  </w:rPr>
                  <m:t>τ</m:t>
                </m:r>
              </m:den>
            </m:f>
            <m:r>
              <w:rPr>
                <w:rFonts w:ascii="Cambria Math" w:hAnsi="Cambria Math" w:cs="Cambria Math"/>
                <w:sz w:val="20"/>
                <w:szCs w:val="20"/>
              </w:rPr>
              <m:t>)</m:t>
            </m:r>
          </m:den>
        </m:f>
      </m:oMath>
      <w:r w:rsidRPr="001F2DBD">
        <w:rPr>
          <w:rFonts w:ascii="Cambria Math" w:hAnsi="Cambria Math"/>
          <w:i w:val="0"/>
          <w:iCs w:val="0"/>
          <w:sz w:val="20"/>
          <w:szCs w:val="20"/>
        </w:rPr>
        <w:tab/>
      </w:r>
      <w:r w:rsidRPr="001F2DBD">
        <w:t xml:space="preserve">( </w:t>
      </w:r>
      <w:fldSimple w:instr=" SEQ ( \* ARABIC ">
        <w:r w:rsidRPr="001F2DBD">
          <w:rPr>
            <w:noProof/>
          </w:rPr>
          <w:t>4</w:t>
        </w:r>
      </w:fldSimple>
      <w:r w:rsidRPr="001F2DBD">
        <w:t xml:space="preserve"> )</w:t>
      </w:r>
    </w:p>
    <w:p w14:paraId="0E83D53F" w14:textId="6344FB9E" w:rsidR="00A34509" w:rsidRPr="001F2DBD" w:rsidRDefault="00166F79" w:rsidP="00FC1638">
      <w:pPr>
        <w:pStyle w:val="Caption"/>
        <w:tabs>
          <w:tab w:val="center" w:pos="4536"/>
          <w:tab w:val="left" w:pos="8505"/>
        </w:tabs>
        <w:rPr>
          <w:i w:val="0"/>
          <w:noProof/>
          <w:sz w:val="20"/>
          <w:szCs w:val="20"/>
        </w:rPr>
      </w:pPr>
      <w:r w:rsidRPr="001F2DBD">
        <w:rPr>
          <w:i w:val="0"/>
          <w:iCs w:val="0"/>
          <w:noProof/>
          <w:color w:val="auto"/>
          <w:sz w:val="20"/>
          <w:szCs w:val="20"/>
        </w:rPr>
        <w:tab/>
      </w:r>
      <m:oMath>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r>
          <w:rPr>
            <w:rFonts w:ascii="Cambria Math" w:hAnsi="Cambria Math"/>
            <w:noProof/>
            <w:sz w:val="20"/>
            <w:szCs w:val="20"/>
          </w:rPr>
          <m:t xml:space="preserve">=F- </m:t>
        </m:r>
        <m:f>
          <m:fPr>
            <m:ctrlPr>
              <w:rPr>
                <w:rFonts w:ascii="Cambria Math" w:hAnsi="Cambria Math"/>
                <w:iCs w:val="0"/>
                <w:noProof/>
                <w:color w:val="auto"/>
                <w:sz w:val="20"/>
                <w:szCs w:val="20"/>
              </w:rPr>
            </m:ctrlPr>
          </m:fPr>
          <m:num>
            <m:r>
              <w:rPr>
                <w:rFonts w:ascii="Cambria Math" w:hAnsi="Cambria Math"/>
                <w:noProof/>
                <w:sz w:val="20"/>
                <w:szCs w:val="20"/>
              </w:rPr>
              <m:t>B</m:t>
            </m:r>
          </m:num>
          <m:den>
            <m:r>
              <w:rPr>
                <w:rFonts w:ascii="Cambria Math" w:hAnsi="Cambria Math"/>
                <w:noProof/>
                <w:sz w:val="20"/>
                <w:szCs w:val="20"/>
              </w:rPr>
              <m:t>2</m:t>
            </m:r>
          </m:den>
        </m:f>
        <m:r>
          <w:rPr>
            <w:rFonts w:ascii="Cambria Math" w:hAnsi="Cambria Math"/>
            <w:noProof/>
            <w:color w:val="auto"/>
            <w:sz w:val="20"/>
            <w:szCs w:val="20"/>
          </w:rPr>
          <m:t xml:space="preserve"> </m:t>
        </m:r>
      </m:oMath>
      <w:r w:rsidRPr="001F2DBD">
        <w:rPr>
          <w:iCs w:val="0"/>
          <w:color w:val="auto"/>
          <w:sz w:val="20"/>
          <w:szCs w:val="20"/>
        </w:rPr>
        <w:tab/>
      </w:r>
      <w:r w:rsidR="002A79A9" w:rsidRPr="001F2DBD">
        <w:rPr>
          <w:sz w:val="20"/>
          <w:szCs w:val="20"/>
        </w:rPr>
        <w:t xml:space="preserve">( </w:t>
      </w:r>
      <w:r w:rsidR="002A79A9" w:rsidRPr="001F2DBD">
        <w:rPr>
          <w:sz w:val="20"/>
          <w:szCs w:val="20"/>
        </w:rPr>
        <w:fldChar w:fldCharType="begin"/>
      </w:r>
      <w:r w:rsidR="002A79A9" w:rsidRPr="001F2DBD">
        <w:rPr>
          <w:sz w:val="20"/>
          <w:szCs w:val="20"/>
        </w:rPr>
        <w:instrText xml:space="preserve"> SEQ ( \* ARABIC </w:instrText>
      </w:r>
      <w:r w:rsidR="002A79A9" w:rsidRPr="001F2DBD">
        <w:rPr>
          <w:sz w:val="20"/>
          <w:szCs w:val="20"/>
        </w:rPr>
        <w:fldChar w:fldCharType="separate"/>
      </w:r>
      <w:r w:rsidR="00CC2CA6" w:rsidRPr="001F2DBD">
        <w:rPr>
          <w:noProof/>
          <w:sz w:val="20"/>
          <w:szCs w:val="20"/>
        </w:rPr>
        <w:t>5</w:t>
      </w:r>
      <w:r w:rsidR="002A79A9" w:rsidRPr="001F2DBD">
        <w:rPr>
          <w:sz w:val="20"/>
          <w:szCs w:val="20"/>
        </w:rPr>
        <w:fldChar w:fldCharType="end"/>
      </w:r>
      <w:r w:rsidR="002A79A9" w:rsidRPr="001F2DBD">
        <w:rPr>
          <w:sz w:val="20"/>
          <w:szCs w:val="20"/>
        </w:rPr>
        <w:t xml:space="preserve"> )</w:t>
      </w:r>
    </w:p>
    <w:p w14:paraId="4F838E42" w14:textId="28EB7E2F" w:rsidR="00166F79" w:rsidRPr="001F2DBD" w:rsidRDefault="00166F79" w:rsidP="00FC1638">
      <w:pPr>
        <w:pStyle w:val="Caption"/>
        <w:tabs>
          <w:tab w:val="center" w:pos="4536"/>
          <w:tab w:val="left" w:pos="8505"/>
        </w:tabs>
        <w:ind w:firstLine="720"/>
        <w:rPr>
          <w:noProof/>
          <w:sz w:val="20"/>
          <w:szCs w:val="20"/>
        </w:rPr>
      </w:pPr>
      <w:r w:rsidRPr="001F2DBD">
        <w:rPr>
          <w:i w:val="0"/>
          <w:iCs w:val="0"/>
          <w:noProof/>
          <w:color w:val="auto"/>
          <w:sz w:val="20"/>
          <w:szCs w:val="20"/>
        </w:rPr>
        <w:tab/>
      </w:r>
      <m:oMath>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0</m:t>
            </m:r>
          </m:sub>
        </m:sSub>
        <m:r>
          <w:rPr>
            <w:rFonts w:ascii="Cambria Math" w:hAnsi="Cambria Math"/>
            <w:noProof/>
            <w:sz w:val="20"/>
            <w:szCs w:val="20"/>
          </w:rPr>
          <m:t xml:space="preserve">= </m:t>
        </m:r>
        <m:f>
          <m:fPr>
            <m:ctrlPr>
              <w:rPr>
                <w:rFonts w:ascii="Cambria Math" w:hAnsi="Cambria Math"/>
                <w:iCs w:val="0"/>
                <w:noProof/>
                <w:color w:val="auto"/>
                <w:sz w:val="20"/>
                <w:szCs w:val="20"/>
              </w:rPr>
            </m:ctrlPr>
          </m:fPr>
          <m:num>
            <m:sSub>
              <m:sSubPr>
                <m:ctrlPr>
                  <w:rPr>
                    <w:rFonts w:ascii="Cambria Math" w:hAnsi="Cambria Math" w:cs="Cambria Math"/>
                    <w:i w:val="0"/>
                    <w:iCs w:val="0"/>
                    <w:noProof/>
                    <w:color w:val="auto"/>
                    <w:sz w:val="20"/>
                    <w:szCs w:val="20"/>
                  </w:rPr>
                </m:ctrlPr>
              </m:sSubPr>
              <m:e>
                <m:r>
                  <w:rPr>
                    <w:rFonts w:ascii="Cambria Math" w:hAnsi="Cambria Math" w:cs="Cambria Math"/>
                    <w:noProof/>
                    <w:sz w:val="20"/>
                    <w:szCs w:val="20"/>
                  </w:rPr>
                  <m:t>λ</m:t>
                </m:r>
              </m:e>
              <m:sub>
                <m:r>
                  <w:rPr>
                    <w:rFonts w:ascii="Cambria Math" w:hAnsi="Cambria Math" w:cs="Cambria Math"/>
                    <w:noProof/>
                    <w:sz w:val="20"/>
                    <w:szCs w:val="20"/>
                  </w:rPr>
                  <m:t>l</m:t>
                </m:r>
              </m:sub>
            </m:sSub>
          </m:num>
          <m:den>
            <m:r>
              <w:rPr>
                <w:rFonts w:ascii="Cambria Math" w:hAnsi="Cambria Math"/>
                <w:noProof/>
                <w:sz w:val="20"/>
                <w:szCs w:val="20"/>
              </w:rPr>
              <m:t>2</m:t>
            </m:r>
          </m:den>
        </m:f>
        <m:r>
          <w:rPr>
            <w:rFonts w:ascii="Cambria Math" w:hAnsi="Cambria Math"/>
            <w:noProof/>
            <w:sz w:val="20"/>
            <w:szCs w:val="20"/>
          </w:rPr>
          <m:t xml:space="preserve">= </m:t>
        </m:r>
        <m:f>
          <m:fPr>
            <m:ctrlPr>
              <w:rPr>
                <w:rFonts w:ascii="Cambria Math" w:hAnsi="Cambria Math"/>
                <w:iCs w:val="0"/>
                <w:noProof/>
                <w:color w:val="auto"/>
                <w:sz w:val="20"/>
                <w:szCs w:val="20"/>
              </w:rPr>
            </m:ctrlPr>
          </m:fPr>
          <m:num>
            <m:r>
              <w:rPr>
                <w:rFonts w:ascii="Cambria Math" w:hAnsi="Cambria Math"/>
                <w:noProof/>
                <w:sz w:val="20"/>
                <w:szCs w:val="20"/>
              </w:rPr>
              <m:t>c</m:t>
            </m:r>
          </m:num>
          <m:den>
            <m:r>
              <w:rPr>
                <w:rFonts w:ascii="Cambria Math" w:hAnsi="Cambria Math"/>
                <w:noProof/>
                <w:sz w:val="20"/>
                <w:szCs w:val="20"/>
              </w:rPr>
              <m:t>2</m:t>
            </m:r>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den>
        </m:f>
      </m:oMath>
      <w:r w:rsidRPr="001F2DBD">
        <w:rPr>
          <w:iCs w:val="0"/>
          <w:noProof/>
          <w:color w:val="auto"/>
          <w:sz w:val="20"/>
          <w:szCs w:val="20"/>
        </w:rPr>
        <w:tab/>
      </w:r>
      <w:r w:rsidRPr="001F2DBD">
        <w:rPr>
          <w:sz w:val="20"/>
          <w:szCs w:val="20"/>
        </w:rPr>
        <w:t xml:space="preserve">( </w:t>
      </w:r>
      <w:r w:rsidRPr="001F2DBD">
        <w:rPr>
          <w:sz w:val="20"/>
          <w:szCs w:val="20"/>
        </w:rPr>
        <w:fldChar w:fldCharType="begin"/>
      </w:r>
      <w:r w:rsidRPr="001F2DBD">
        <w:rPr>
          <w:sz w:val="20"/>
          <w:szCs w:val="20"/>
        </w:rPr>
        <w:instrText xml:space="preserve"> SEQ ( \* ARABIC </w:instrText>
      </w:r>
      <w:r w:rsidRPr="001F2DBD">
        <w:rPr>
          <w:sz w:val="20"/>
          <w:szCs w:val="20"/>
        </w:rPr>
        <w:fldChar w:fldCharType="separate"/>
      </w:r>
      <w:r w:rsidR="00CC2CA6" w:rsidRPr="001F2DBD">
        <w:rPr>
          <w:noProof/>
          <w:sz w:val="20"/>
          <w:szCs w:val="20"/>
        </w:rPr>
        <w:t>6</w:t>
      </w:r>
      <w:r w:rsidRPr="001F2DBD">
        <w:rPr>
          <w:sz w:val="20"/>
          <w:szCs w:val="20"/>
        </w:rPr>
        <w:fldChar w:fldCharType="end"/>
      </w:r>
      <w:r w:rsidRPr="001F2DBD">
        <w:rPr>
          <w:sz w:val="20"/>
          <w:szCs w:val="20"/>
        </w:rPr>
        <w:t xml:space="preserve"> )</w:t>
      </w:r>
    </w:p>
    <w:p w14:paraId="0263660D" w14:textId="616F80F4" w:rsidR="00BA5821" w:rsidRPr="001F2DBD" w:rsidRDefault="00A34509" w:rsidP="00BA5821">
      <w:pPr>
        <w:pStyle w:val="Caption"/>
        <w:tabs>
          <w:tab w:val="center" w:pos="4536"/>
          <w:tab w:val="left" w:pos="8505"/>
        </w:tabs>
        <w:rPr>
          <w:sz w:val="20"/>
          <w:szCs w:val="20"/>
        </w:rPr>
      </w:pPr>
      <w:r w:rsidRPr="001F2DBD">
        <w:rPr>
          <w:noProof/>
          <w:sz w:val="20"/>
          <w:szCs w:val="20"/>
        </w:rPr>
        <w:tab/>
      </w:r>
      <m:oMath>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i</m:t>
            </m:r>
          </m:sub>
        </m:sSub>
        <m:r>
          <w:rPr>
            <w:rFonts w:ascii="Cambria Math" w:hAnsi="Cambria Math"/>
            <w:noProof/>
            <w:sz w:val="20"/>
            <w:szCs w:val="20"/>
          </w:rPr>
          <m:t>= τ</m:t>
        </m:r>
        <m:r>
          <w:rPr>
            <w:rFonts w:ascii="Cambria Math" w:hAnsi="Cambria Math"/>
            <w:sz w:val="20"/>
            <w:szCs w:val="20"/>
          </w:rPr>
          <m:t>⋅</m:t>
        </m:r>
        <m:r>
          <w:rPr>
            <w:rFonts w:ascii="Cambria Math" w:hAnsi="Cambria Math" w:cs="Cambria Math"/>
            <w:noProof/>
            <w:sz w:val="20"/>
            <w:szCs w:val="20"/>
          </w:rPr>
          <m:t xml:space="preserve"> </m:t>
        </m:r>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i-1</m:t>
            </m:r>
          </m:sub>
        </m:sSub>
      </m:oMath>
      <w:r w:rsidR="00166F79" w:rsidRPr="001F2DBD">
        <w:rPr>
          <w:iCs w:val="0"/>
          <w:noProof/>
          <w:color w:val="auto"/>
          <w:sz w:val="20"/>
          <w:szCs w:val="20"/>
        </w:rPr>
        <w:tab/>
      </w:r>
      <w:r w:rsidR="00166F79" w:rsidRPr="001F2DBD">
        <w:rPr>
          <w:sz w:val="20"/>
          <w:szCs w:val="20"/>
        </w:rPr>
        <w:t xml:space="preserve">( </w:t>
      </w:r>
      <w:r w:rsidR="00166F79" w:rsidRPr="001F2DBD">
        <w:rPr>
          <w:sz w:val="20"/>
          <w:szCs w:val="20"/>
        </w:rPr>
        <w:fldChar w:fldCharType="begin"/>
      </w:r>
      <w:r w:rsidR="00166F79" w:rsidRPr="001F2DBD">
        <w:rPr>
          <w:sz w:val="20"/>
          <w:szCs w:val="20"/>
        </w:rPr>
        <w:instrText xml:space="preserve"> SEQ ( \* ARABIC </w:instrText>
      </w:r>
      <w:r w:rsidR="00166F79" w:rsidRPr="001F2DBD">
        <w:rPr>
          <w:sz w:val="20"/>
          <w:szCs w:val="20"/>
        </w:rPr>
        <w:fldChar w:fldCharType="separate"/>
      </w:r>
      <w:r w:rsidR="00CC2CA6" w:rsidRPr="001F2DBD">
        <w:rPr>
          <w:noProof/>
          <w:sz w:val="20"/>
          <w:szCs w:val="20"/>
        </w:rPr>
        <w:t>7</w:t>
      </w:r>
      <w:r w:rsidR="00166F79" w:rsidRPr="001F2DBD">
        <w:rPr>
          <w:sz w:val="20"/>
          <w:szCs w:val="20"/>
        </w:rPr>
        <w:fldChar w:fldCharType="end"/>
      </w:r>
      <w:r w:rsidR="00166F79" w:rsidRPr="001F2DBD">
        <w:rPr>
          <w:sz w:val="20"/>
          <w:szCs w:val="20"/>
        </w:rPr>
        <w:t xml:space="preserve"> )</w:t>
      </w:r>
    </w:p>
    <w:p w14:paraId="39D09D4C" w14:textId="14AD2F25" w:rsidR="00661F11" w:rsidRPr="001F2DBD" w:rsidRDefault="00661F11" w:rsidP="00661F11">
      <w:pPr>
        <w:pStyle w:val="Caption"/>
        <w:tabs>
          <w:tab w:val="center" w:pos="4536"/>
          <w:tab w:val="left" w:pos="8505"/>
        </w:tabs>
      </w:pPr>
      <w:r w:rsidRPr="001F2DBD">
        <w:rPr>
          <w:iCs w:val="0"/>
          <w:noProof/>
          <w:sz w:val="20"/>
          <w:szCs w:val="20"/>
        </w:rPr>
        <w:tab/>
      </w:r>
      <m:oMath>
        <m:r>
          <w:rPr>
            <w:rFonts w:ascii="Cambria Math" w:hAnsi="Cambria Math" w:cs="Cambria Math"/>
            <w:sz w:val="20"/>
            <w:szCs w:val="20"/>
          </w:rPr>
          <m:t>di,i+1=2</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i</m:t>
            </m:r>
          </m:sub>
        </m:sSub>
        <m:r>
          <w:rPr>
            <w:rFonts w:ascii="Cambria Math" w:hAnsi="Cambria Math"/>
            <w:sz w:val="20"/>
            <w:szCs w:val="20"/>
          </w:rPr>
          <m:t>⋅</m:t>
        </m:r>
        <m:r>
          <w:rPr>
            <w:rFonts w:ascii="Cambria Math" w:hAnsi="Cambria Math"/>
            <w:noProof/>
          </w:rPr>
          <m:t>σ</m:t>
        </m:r>
      </m:oMath>
      <w:r w:rsidRPr="001F2DBD">
        <w:rPr>
          <w:rFonts w:ascii="Cambria Math" w:hAnsi="Cambria Math"/>
          <w:i w:val="0"/>
          <w:iCs w:val="0"/>
          <w:sz w:val="20"/>
          <w:szCs w:val="20"/>
        </w:rPr>
        <w:tab/>
      </w:r>
      <w:r w:rsidRPr="001F2DBD">
        <w:t xml:space="preserve">( </w:t>
      </w:r>
      <w:fldSimple w:instr=" SEQ ( \* ARABIC ">
        <w:r w:rsidR="00CC2CA6" w:rsidRPr="001F2DBD">
          <w:rPr>
            <w:noProof/>
          </w:rPr>
          <w:t>8</w:t>
        </w:r>
      </w:fldSimple>
      <w:r w:rsidRPr="001F2DBD">
        <w:t xml:space="preserve"> )</w:t>
      </w:r>
    </w:p>
    <w:p w14:paraId="6B2B3DA4" w14:textId="77777777" w:rsidR="005C77F4" w:rsidRPr="001F2DBD" w:rsidRDefault="005C77F4" w:rsidP="005C77F4">
      <w:pPr>
        <w:jc w:val="right"/>
        <w:rPr>
          <w:color w:val="44546A" w:themeColor="text2"/>
          <w:sz w:val="18"/>
          <w:szCs w:val="18"/>
        </w:rPr>
      </w:pPr>
      <w:r w:rsidRPr="001F2DBD">
        <w:rPr>
          <w:i/>
          <w:iCs/>
          <w:color w:val="44546A" w:themeColor="text2"/>
          <w:sz w:val="18"/>
          <w:szCs w:val="18"/>
        </w:rPr>
        <w:t>Source: the 21st </w:t>
      </w:r>
      <w:proofErr w:type="spellStart"/>
      <w:r w:rsidRPr="001F2DBD">
        <w:rPr>
          <w:i/>
          <w:iCs/>
          <w:color w:val="44546A" w:themeColor="text2"/>
          <w:sz w:val="18"/>
          <w:szCs w:val="18"/>
        </w:rPr>
        <w:t>edition</w:t>
      </w:r>
      <w:proofErr w:type="spellEnd"/>
      <w:r w:rsidRPr="001F2DBD">
        <w:rPr>
          <w:i/>
          <w:iCs/>
          <w:color w:val="44546A" w:themeColor="text2"/>
          <w:sz w:val="18"/>
          <w:szCs w:val="18"/>
        </w:rPr>
        <w:t xml:space="preserve"> of </w:t>
      </w:r>
      <w:r w:rsidRPr="001F2DBD">
        <w:rPr>
          <w:color w:val="44546A" w:themeColor="text2"/>
          <w:sz w:val="18"/>
          <w:szCs w:val="18"/>
        </w:rPr>
        <w:t xml:space="preserve">The ARRL </w:t>
      </w:r>
      <w:proofErr w:type="spellStart"/>
      <w:r w:rsidRPr="001F2DBD">
        <w:rPr>
          <w:color w:val="44546A" w:themeColor="text2"/>
          <w:sz w:val="18"/>
          <w:szCs w:val="18"/>
        </w:rPr>
        <w:t>Antenna</w:t>
      </w:r>
      <w:proofErr w:type="spellEnd"/>
      <w:r w:rsidRPr="001F2DBD">
        <w:rPr>
          <w:color w:val="44546A" w:themeColor="text2"/>
          <w:sz w:val="18"/>
          <w:szCs w:val="18"/>
        </w:rPr>
        <w:t xml:space="preserve"> </w:t>
      </w:r>
      <w:proofErr w:type="spellStart"/>
      <w:r w:rsidRPr="001F2DBD">
        <w:rPr>
          <w:color w:val="44546A" w:themeColor="text2"/>
          <w:sz w:val="18"/>
          <w:szCs w:val="18"/>
        </w:rPr>
        <w:t>Handbook</w:t>
      </w:r>
      <w:proofErr w:type="spellEnd"/>
    </w:p>
    <w:p w14:paraId="52F64FBE" w14:textId="77777777" w:rsidR="005C77F4" w:rsidRPr="001F2DBD" w:rsidRDefault="005C77F4" w:rsidP="005C77F4"/>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77777777" w:rsidR="00EF41DB" w:rsidRPr="001F2DBD" w:rsidRDefault="00EF41DB" w:rsidP="00AF5DA8">
      <w:pPr>
        <w:rPr>
          <w:noProof/>
        </w:rPr>
      </w:pPr>
    </w:p>
    <w:p w14:paraId="1490ECBE" w14:textId="6E631A3B" w:rsidR="00EF41DB" w:rsidRPr="001F2DBD" w:rsidRDefault="00A40A37" w:rsidP="00661F11">
      <w:pPr>
        <w:keepNext/>
        <w:jc w:val="center"/>
      </w:pPr>
      <w:r w:rsidRPr="001F2DBD">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9" o:title="lpda"/>
          </v:shape>
        </w:pict>
      </w:r>
    </w:p>
    <w:p w14:paraId="573FB238" w14:textId="0AE19701" w:rsidR="00EF41DB" w:rsidRPr="001F2DBD" w:rsidRDefault="00EF41DB" w:rsidP="00EF41DB">
      <w:pPr>
        <w:pStyle w:val="Caption"/>
        <w:spacing w:after="0"/>
        <w:jc w:val="center"/>
      </w:pPr>
      <w:bookmarkStart w:id="18" w:name="_Toc11222969"/>
      <w:r w:rsidRPr="001F2DBD">
        <w:t xml:space="preserve">Figure </w:t>
      </w:r>
      <w:fldSimple w:instr=" SEQ Figure \* ARABIC ">
        <w:r w:rsidR="001F2DBD">
          <w:rPr>
            <w:noProof/>
          </w:rPr>
          <w:t>4</w:t>
        </w:r>
      </w:fldSimple>
      <w:r w:rsidRPr="001F2DBD">
        <w:t>: représentation d'un LPDA</w:t>
      </w:r>
      <w:bookmarkEnd w:id="18"/>
    </w:p>
    <w:p w14:paraId="70965056" w14:textId="27B54C75" w:rsidR="00EF41DB" w:rsidRDefault="00EF41DB" w:rsidP="005C77F4">
      <w:pPr>
        <w:pStyle w:val="Caption"/>
        <w:tabs>
          <w:tab w:val="left" w:pos="3119"/>
        </w:tabs>
        <w:spacing w:after="0"/>
        <w:rPr>
          <w:rStyle w:val="Hyperlink"/>
        </w:rPr>
      </w:pPr>
      <w:r w:rsidRPr="001F2DBD">
        <w:tab/>
        <w:t xml:space="preserve">Source : </w:t>
      </w:r>
      <w:hyperlink r:id="rId20" w:history="1">
        <w:r w:rsidRPr="001F2DBD">
          <w:rPr>
            <w:rStyle w:val="Hyperlink"/>
          </w:rPr>
          <w:t>https://hamwaves.com/lpda/en/index.html</w:t>
        </w:r>
      </w:hyperlink>
    </w:p>
    <w:p w14:paraId="7142FE7D" w14:textId="77777777" w:rsidR="003827F7" w:rsidRPr="003827F7"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6DD782FE" w:rsidR="006C5C56" w:rsidRPr="001F2DBD" w:rsidRDefault="00CC2CA6" w:rsidP="006C5C56">
      <w:pPr>
        <w:pStyle w:val="ListParagraph"/>
        <w:numPr>
          <w:ilvl w:val="0"/>
          <w:numId w:val="20"/>
        </w:numPr>
        <w:rPr>
          <w:noProof/>
        </w:rPr>
      </w:pPr>
      <w:r w:rsidRPr="001F2DBD">
        <w:rPr>
          <w:noProof/>
        </w:rPr>
        <w:t>L’équation (1</w:t>
      </w:r>
      <w:r w:rsidR="006C5C56" w:rsidRPr="001F2DBD">
        <w:rPr>
          <w:noProof/>
        </w:rPr>
        <w:t xml:space="preserve">) 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285D1600" w:rsidR="006C5C56" w:rsidRPr="001F2DBD" w:rsidRDefault="00CC2CA6" w:rsidP="006C5C56">
      <w:pPr>
        <w:pStyle w:val="ListParagraph"/>
        <w:numPr>
          <w:ilvl w:val="0"/>
          <w:numId w:val="20"/>
        </w:numPr>
        <w:rPr>
          <w:noProof/>
        </w:rPr>
      </w:pPr>
      <w:r w:rsidRPr="001F2DBD">
        <w:rPr>
          <w:noProof/>
        </w:rPr>
        <w:t>L’équation (2</w:t>
      </w:r>
      <w:r w:rsidR="006C5C56" w:rsidRPr="001F2DBD">
        <w:rPr>
          <w:noProof/>
        </w:rPr>
        <w:t>) 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quation (3</w:t>
      </w:r>
      <w:r w:rsidR="006C5C56" w:rsidRPr="001F2DBD">
        <w:rPr>
          <w:noProof/>
        </w:rPr>
        <w:t>)</w:t>
      </w:r>
    </w:p>
    <w:p w14:paraId="34A318AC" w14:textId="77777777" w:rsidR="006C5C56" w:rsidRPr="001F2DBD" w:rsidRDefault="006C5C56" w:rsidP="006C5C56">
      <w:pPr>
        <w:pStyle w:val="ListParagraph"/>
        <w:rPr>
          <w:noProof/>
        </w:rPr>
      </w:pPr>
    </w:p>
    <w:p w14:paraId="6FF64E95" w14:textId="187464DA" w:rsidR="006C5C56" w:rsidRPr="001F2DBD"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C2CA6" w:rsidRPr="001F2DBD">
        <w:rPr>
          <w:noProof/>
        </w:rPr>
        <w:t>(4</w:t>
      </w:r>
      <w:r w:rsidRPr="001F2DBD">
        <w:rPr>
          <w:noProof/>
        </w:rPr>
        <w:t>). Ce qui donne dans le cas de l’antenne qui doit être réalisée dans le cadre de ce projet, 4 éléments.</w:t>
      </w:r>
    </w:p>
    <w:p w14:paraId="2C1F3654" w14:textId="5C699A50" w:rsidR="00CC2CA6" w:rsidRPr="001F2DBD" w:rsidRDefault="00CC2CA6" w:rsidP="00CC2CA6">
      <w:pPr>
        <w:rPr>
          <w:noProof/>
        </w:rPr>
      </w:pPr>
    </w:p>
    <w:p w14:paraId="31861D27" w14:textId="66793654" w:rsidR="00ED0539" w:rsidRPr="001F2DBD" w:rsidRDefault="00ED0539" w:rsidP="00B74313">
      <w:r w:rsidRPr="001F2DBD">
        <w:lastRenderedPageBreak/>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23714885" w:rsidR="00A8164F" w:rsidRPr="001F2DBD" w:rsidRDefault="00CC2CA6" w:rsidP="00B74313">
      <w:pPr>
        <w:pStyle w:val="ListParagraph"/>
        <w:numPr>
          <w:ilvl w:val="0"/>
          <w:numId w:val="20"/>
        </w:numPr>
        <w:rPr>
          <w:noProof/>
        </w:rPr>
      </w:pPr>
      <w:r w:rsidRPr="001F2DBD">
        <w:rPr>
          <w:noProof/>
        </w:rPr>
        <w:t>L’équation (5</w:t>
      </w:r>
      <w:r w:rsidR="00A934EF" w:rsidRPr="001F2DBD">
        <w:rPr>
          <w:noProof/>
        </w:rPr>
        <w:t>)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5B698A8E" w:rsidR="00BA5821" w:rsidRPr="001F2DBD" w:rsidRDefault="00CC2CA6" w:rsidP="00B74313">
      <w:pPr>
        <w:pStyle w:val="ListParagraph"/>
        <w:numPr>
          <w:ilvl w:val="0"/>
          <w:numId w:val="20"/>
        </w:numPr>
        <w:rPr>
          <w:noProof/>
        </w:rPr>
      </w:pPr>
      <w:r w:rsidRPr="001F2DBD">
        <w:rPr>
          <w:noProof/>
        </w:rPr>
        <w:t>L’équation (6</w:t>
      </w:r>
      <w:r w:rsidR="00B74313" w:rsidRPr="001F2DBD">
        <w:rPr>
          <w:noProof/>
        </w:rPr>
        <w:t>) 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4918C179"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(7</w:t>
      </w:r>
      <w:r w:rsidR="001A2281" w:rsidRPr="001F2DBD">
        <w:rPr>
          <w:noProof/>
        </w:rPr>
        <w:t>).</w:t>
      </w:r>
    </w:p>
    <w:p w14:paraId="6C999AF4" w14:textId="77777777" w:rsidR="00BA5821" w:rsidRPr="001F2DBD" w:rsidRDefault="00BA5821" w:rsidP="00B74313">
      <w:pPr>
        <w:ind w:left="720"/>
        <w:rPr>
          <w:noProof/>
        </w:rPr>
      </w:pPr>
    </w:p>
    <w:p w14:paraId="3FC32ED1" w14:textId="37AF0988" w:rsidR="00DB5DB3" w:rsidRPr="001F2DBD"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1F2DBD" w:rsidRDefault="00650ADC" w:rsidP="00650ADC">
            <w:pPr>
              <w:jc w:val="center"/>
              <w:rPr>
                <w:rFonts w:ascii="Calibri" w:eastAsia="Times New Roman" w:hAnsi="Calibri"/>
                <w:color w:val="000000"/>
              </w:rPr>
            </w:pPr>
            <w:proofErr w:type="spellStart"/>
            <w:r w:rsidRPr="001F2DBD">
              <w:rPr>
                <w:rFonts w:ascii="Calibri" w:eastAsia="Times New Roman" w:hAnsi="Calibri"/>
                <w:color w:val="000000"/>
              </w:rPr>
              <w:t>Length</w:t>
            </w:r>
            <w:proofErr w:type="spellEnd"/>
            <w:r w:rsidRPr="001F2DBD">
              <w:rPr>
                <w:rFonts w:ascii="Calibri" w:eastAsia="Times New Roman" w:hAnsi="Calibri"/>
                <w:color w:val="000000"/>
              </w:rPr>
              <w:t xml:space="preserve"> of </w:t>
            </w:r>
            <w:proofErr w:type="spellStart"/>
            <w:r w:rsidRPr="001F2DBD">
              <w:rPr>
                <w:rFonts w:ascii="Calibri" w:eastAsia="Times New Roman" w:hAnsi="Calibri"/>
                <w:color w:val="000000"/>
              </w:rPr>
              <w:t>dipole</w:t>
            </w:r>
            <w:proofErr w:type="spellEnd"/>
            <w:r w:rsidRPr="001F2DBD">
              <w:rPr>
                <w:rFonts w:ascii="Calibri" w:eastAsia="Times New Roman" w:hAnsi="Calibri"/>
                <w:color w:val="000000"/>
              </w:rPr>
              <w:t xml:space="preserve"> </w:t>
            </w:r>
            <w:proofErr w:type="spellStart"/>
            <w:r w:rsidRPr="001F2DBD">
              <w:rPr>
                <w:rFonts w:ascii="Calibri" w:eastAsia="Times New Roman" w:hAnsi="Calibri"/>
                <w:color w:val="000000"/>
              </w:rPr>
              <w:t>element</w:t>
            </w:r>
            <w:proofErr w:type="spellEnd"/>
            <w:r w:rsidRPr="001F2DBD">
              <w:rPr>
                <w:rFonts w:ascii="Calibri" w:eastAsia="Times New Roman" w:hAnsi="Calibri"/>
                <w:color w:val="000000"/>
              </w:rPr>
              <w:t xml:space="preserve">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5FEF0E7B" w:rsidR="00650ADC" w:rsidRPr="001F2DBD" w:rsidRDefault="00650ADC" w:rsidP="00650ADC">
      <w:pPr>
        <w:jc w:val="center"/>
        <w:rPr>
          <w:i/>
          <w:iCs/>
          <w:color w:val="44546A" w:themeColor="text2"/>
          <w:sz w:val="18"/>
          <w:szCs w:val="18"/>
        </w:rPr>
      </w:pPr>
      <w:bookmarkStart w:id="19" w:name="_Toc11222984"/>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C56EDE" w:rsidRPr="001F2DBD">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19"/>
    </w:p>
    <w:p w14:paraId="73319E56" w14:textId="353343C6" w:rsidR="00650ADC" w:rsidRPr="001F2DBD" w:rsidRDefault="00650ADC" w:rsidP="00650ADC"/>
    <w:p w14:paraId="73ED4875" w14:textId="77777777" w:rsidR="00BA5821" w:rsidRPr="001F2DBD" w:rsidRDefault="00BA5821"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w:t>
      </w:r>
      <w:proofErr w:type="gramStart"/>
      <w:r w:rsidRPr="001F2DBD">
        <w:t>di,i</w:t>
      </w:r>
      <w:proofErr w:type="gramEnd"/>
      <w:r w:rsidRPr="001F2DBD">
        <w:t>+1.</w:t>
      </w:r>
    </w:p>
    <w:p w14:paraId="4D936A06" w14:textId="77777777" w:rsidR="000F749A" w:rsidRPr="001F2DBD" w:rsidRDefault="000F749A" w:rsidP="000F749A"/>
    <w:p w14:paraId="355F63A5" w14:textId="00046365" w:rsidR="006C5C56" w:rsidRPr="001F2DBD" w:rsidRDefault="00CC2CA6" w:rsidP="006C5C56">
      <w:pPr>
        <w:pStyle w:val="ListParagraph"/>
        <w:numPr>
          <w:ilvl w:val="0"/>
          <w:numId w:val="21"/>
        </w:numPr>
        <w:rPr>
          <w:noProof/>
        </w:rPr>
      </w:pPr>
      <w:r w:rsidRPr="001F2DBD">
        <w:rPr>
          <w:noProof/>
        </w:rPr>
        <w:t>L’équation (8</w:t>
      </w:r>
      <w:r w:rsidR="000F749A" w:rsidRPr="001F2DBD">
        <w:rPr>
          <w:noProof/>
        </w:rPr>
        <w:t>) 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7777777" w:rsidR="00CC2CA6" w:rsidRPr="001F2DBD" w:rsidRDefault="00CC2CA6"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1F2DBD" w:rsidRDefault="006C5C56" w:rsidP="00A91FFB">
            <w:pPr>
              <w:jc w:val="center"/>
              <w:rPr>
                <w:rFonts w:ascii="Calibri" w:eastAsia="Times New Roman" w:hAnsi="Calibri"/>
                <w:color w:val="000000"/>
              </w:rPr>
            </w:pPr>
            <w:r w:rsidRPr="001F2DBD">
              <w:rPr>
                <w:rFonts w:ascii="Calibri" w:eastAsia="Times New Roman" w:hAnsi="Calibri"/>
                <w:color w:val="000000"/>
              </w:rPr>
              <w:t xml:space="preserve">Distance of </w:t>
            </w:r>
            <w:proofErr w:type="spellStart"/>
            <w:r w:rsidRPr="001F2DBD">
              <w:rPr>
                <w:rFonts w:ascii="Calibri" w:eastAsia="Times New Roman" w:hAnsi="Calibri"/>
                <w:color w:val="000000"/>
              </w:rPr>
              <w:t>dipole</w:t>
            </w:r>
            <w:proofErr w:type="spellEnd"/>
            <w:r w:rsidRPr="001F2DBD">
              <w:rPr>
                <w:rFonts w:ascii="Calibri" w:eastAsia="Times New Roman" w:hAnsi="Calibri"/>
                <w:color w:val="000000"/>
              </w:rPr>
              <w:t xml:space="preserve"> </w:t>
            </w:r>
            <w:proofErr w:type="spellStart"/>
            <w:r w:rsidRPr="001F2DBD">
              <w:rPr>
                <w:rFonts w:ascii="Calibri" w:eastAsia="Times New Roman" w:hAnsi="Calibri"/>
                <w:color w:val="000000"/>
              </w:rPr>
              <w:t>element</w:t>
            </w:r>
            <w:proofErr w:type="spellEnd"/>
            <w:r w:rsidRPr="001F2DBD">
              <w:rPr>
                <w:rFonts w:ascii="Calibri" w:eastAsia="Times New Roman" w:hAnsi="Calibri"/>
                <w:color w:val="000000"/>
              </w:rPr>
              <w:t xml:space="preserve">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6D05AEAA" w14:textId="28ADCBDA" w:rsidR="00BA5821" w:rsidRPr="001F2DBD" w:rsidRDefault="00CC2CA6" w:rsidP="00CC2CA6">
      <w:pPr>
        <w:pStyle w:val="Caption"/>
        <w:jc w:val="center"/>
      </w:pPr>
      <w:bookmarkStart w:id="20" w:name="_Toc11222985"/>
      <w:r w:rsidRPr="001F2DBD">
        <w:t xml:space="preserve">Tableau </w:t>
      </w:r>
      <w:fldSimple w:instr=" SEQ Tableau \* ARABIC ">
        <w:r w:rsidR="00C56EDE" w:rsidRPr="001F2DBD">
          <w:rPr>
            <w:noProof/>
          </w:rPr>
          <w:t>2</w:t>
        </w:r>
      </w:fldSimple>
      <w:r w:rsidRPr="001F2DBD">
        <w:t>: distance de chaque éléments de l'antenne (par rapport au point 0)</w:t>
      </w:r>
      <w:bookmarkEnd w:id="20"/>
    </w:p>
    <w:p w14:paraId="369DED7F" w14:textId="1BEF78AD" w:rsidR="00CC2CA6" w:rsidRPr="001F2DBD" w:rsidRDefault="00CC2CA6" w:rsidP="00CC2CA6">
      <w:pPr>
        <w:jc w:val="left"/>
      </w:pPr>
      <w:r w:rsidRPr="001F2DBD">
        <w:br w:type="page"/>
      </w:r>
    </w:p>
    <w:p w14:paraId="4CC327AE" w14:textId="67EFF2F7" w:rsidR="00AE5BCE" w:rsidRPr="001F2DBD" w:rsidRDefault="00D1077B" w:rsidP="00AE5BCE">
      <w:r w:rsidRPr="001F2DBD">
        <w:lastRenderedPageBreak/>
        <w:t>Le</w:t>
      </w:r>
      <w:r w:rsidR="00AE5BCE" w:rsidRPr="001F2DBD">
        <w:t xml:space="preserve"> dernier paramètre à calculer est la longueur de la terminaison </w:t>
      </w:r>
      <w:proofErr w:type="spellStart"/>
      <w:r w:rsidR="00AE5BCE" w:rsidRPr="001F2DBD">
        <w:t>LzTerm</w:t>
      </w:r>
      <w:proofErr w:type="spellEnd"/>
      <w:r w:rsidR="00AE5BCE" w:rsidRPr="001F2DBD">
        <w:t xml:space="preserve"> est </w:t>
      </w:r>
      <w:proofErr w:type="gramStart"/>
      <w:r w:rsidR="00AE5BCE" w:rsidRPr="001F2DBD">
        <w:t>peut être</w:t>
      </w:r>
      <w:proofErr w:type="gramEnd"/>
      <w:r w:rsidR="00AE5BCE" w:rsidRPr="001F2DBD">
        <w:t xml:space="preserve"> trouvé avec l’équation suivante :</w:t>
      </w:r>
    </w:p>
    <w:p w14:paraId="1A6F1899" w14:textId="02F443DE" w:rsidR="00AE5BCE" w:rsidRPr="001F2DBD" w:rsidRDefault="00AE5BCE" w:rsidP="00AE5BCE">
      <w:pPr>
        <w:pStyle w:val="Caption"/>
        <w:tabs>
          <w:tab w:val="center" w:pos="4536"/>
          <w:tab w:val="left" w:pos="8505"/>
        </w:tabs>
      </w:pPr>
      <w:r w:rsidRPr="001F2DBD">
        <w:rPr>
          <w:iCs w:val="0"/>
          <w:noProof/>
          <w:sz w:val="20"/>
          <w:szCs w:val="20"/>
        </w:rPr>
        <w:tab/>
      </w:r>
      <m:oMath>
        <m:sSub>
          <m:sSubPr>
            <m:ctrlPr>
              <w:rPr>
                <w:rFonts w:ascii="Cambria Math" w:hAnsi="Cambria Math" w:cs="Cambria Math"/>
                <w:iCs w:val="0"/>
                <w:sz w:val="20"/>
                <w:szCs w:val="20"/>
              </w:rPr>
            </m:ctrlPr>
          </m:sSubPr>
          <m:e>
            <m:r>
              <m:rPr>
                <m:scr m:val="script"/>
              </m:rPr>
              <w:rPr>
                <w:rFonts w:ascii="Cambria Math" w:hAnsi="Cambria Math" w:cs="Cambria Math"/>
                <w:sz w:val="20"/>
                <w:szCs w:val="20"/>
              </w:rPr>
              <m:t>l</m:t>
            </m:r>
          </m:e>
          <m:sub>
            <m:sSub>
              <m:sSubPr>
                <m:ctrlPr>
                  <w:rPr>
                    <w:rFonts w:ascii="Cambria Math" w:hAnsi="Cambria Math" w:cs="Cambria Math"/>
                    <w:iCs w:val="0"/>
                    <w:sz w:val="20"/>
                    <w:szCs w:val="20"/>
                  </w:rPr>
                </m:ctrlPr>
              </m:sSubPr>
              <m:e>
                <m:r>
                  <w:rPr>
                    <w:rFonts w:ascii="Cambria Math" w:hAnsi="Cambria Math" w:cs="Cambria Math"/>
                    <w:sz w:val="20"/>
                    <w:szCs w:val="20"/>
                  </w:rPr>
                  <m:t>Z</m:t>
                </m:r>
              </m:e>
              <m:sub>
                <m:r>
                  <w:rPr>
                    <w:rFonts w:ascii="Cambria Math" w:hAnsi="Cambria Math" w:cs="Cambria Math"/>
                    <w:sz w:val="20"/>
                    <w:szCs w:val="20"/>
                  </w:rPr>
                  <m:t>term</m:t>
                </m:r>
              </m:sub>
            </m:sSub>
          </m:sub>
        </m:sSub>
        <m:r>
          <w:rPr>
            <w:rFonts w:ascii="Cambria Math" w:hAnsi="Cambria Math" w:cs="Cambria Math"/>
            <w:sz w:val="20"/>
            <w:szCs w:val="20"/>
          </w:rPr>
          <m:t>=</m:t>
        </m:r>
        <m:f>
          <m:fPr>
            <m:ctrlPr>
              <w:rPr>
                <w:rFonts w:ascii="Cambria Math" w:hAnsi="Cambria Math" w:cs="Cambria Math"/>
                <w:iCs w:val="0"/>
                <w:sz w:val="20"/>
                <w:szCs w:val="20"/>
              </w:rPr>
            </m:ctrlPr>
          </m:fPr>
          <m:num>
            <m:r>
              <w:rPr>
                <w:rFonts w:ascii="Cambria Math" w:hAnsi="Cambria Math" w:cs="Cambria Math"/>
                <w:sz w:val="20"/>
                <w:szCs w:val="20"/>
              </w:rPr>
              <m:t>λl</m:t>
            </m:r>
          </m:num>
          <m:den>
            <m:r>
              <w:rPr>
                <w:rFonts w:ascii="Cambria Math" w:hAnsi="Cambria Math" w:cs="Cambria Math"/>
                <w:sz w:val="20"/>
                <w:szCs w:val="20"/>
              </w:rPr>
              <m:t>8</m:t>
            </m:r>
          </m:den>
        </m:f>
        <m:r>
          <w:rPr>
            <w:rFonts w:ascii="Cambria Math" w:hAnsi="Cambria Math" w:cs="Cambria Math"/>
            <w:sz w:val="20"/>
            <w:szCs w:val="20"/>
          </w:rPr>
          <m:t xml:space="preserve">= </m:t>
        </m:r>
        <m:f>
          <m:fPr>
            <m:ctrlPr>
              <w:rPr>
                <w:rFonts w:ascii="Cambria Math" w:hAnsi="Cambria Math"/>
                <w:iCs w:val="0"/>
                <w:noProof/>
                <w:color w:val="auto"/>
                <w:sz w:val="20"/>
                <w:szCs w:val="20"/>
              </w:rPr>
            </m:ctrlPr>
          </m:fPr>
          <m:num>
            <m:r>
              <w:rPr>
                <w:rFonts w:ascii="Cambria Math" w:hAnsi="Cambria Math"/>
                <w:noProof/>
                <w:sz w:val="20"/>
                <w:szCs w:val="20"/>
              </w:rPr>
              <m:t>c</m:t>
            </m:r>
          </m:num>
          <m:den>
            <m:r>
              <w:rPr>
                <w:rFonts w:ascii="Cambria Math" w:hAnsi="Cambria Math"/>
                <w:noProof/>
                <w:sz w:val="20"/>
                <w:szCs w:val="20"/>
              </w:rPr>
              <m:t>8</m:t>
            </m:r>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den>
        </m:f>
      </m:oMath>
      <w:r w:rsidRPr="001F2DBD">
        <w:rPr>
          <w:rFonts w:ascii="Cambria Math" w:hAnsi="Cambria Math"/>
          <w:i w:val="0"/>
          <w:iCs w:val="0"/>
          <w:sz w:val="20"/>
          <w:szCs w:val="20"/>
        </w:rPr>
        <w:tab/>
      </w:r>
      <w:r w:rsidRPr="001F2DBD">
        <w:t xml:space="preserve">( </w:t>
      </w:r>
      <w:fldSimple w:instr=" SEQ ( \* ARABIC ">
        <w:r w:rsidR="00D1077B" w:rsidRPr="001F2DBD">
          <w:rPr>
            <w:noProof/>
          </w:rPr>
          <w:t>9</w:t>
        </w:r>
      </w:fldSimple>
      <w:r w:rsidRPr="001F2DBD">
        <w:t xml:space="preserve"> )</w:t>
      </w:r>
    </w:p>
    <w:p w14:paraId="4EA5A187" w14:textId="77777777" w:rsidR="00D1077B" w:rsidRPr="001F2DBD" w:rsidRDefault="00D1077B" w:rsidP="00D1077B">
      <w:r w:rsidRPr="001F2DBD">
        <w:t xml:space="preserve">Le résultat de l’équation (9) 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4256C451" w:rsidR="00D1077B" w:rsidRPr="001F2DBD" w:rsidRDefault="00D1077B" w:rsidP="00D1077B">
      <w:r w:rsidRPr="001F2DBD">
        <w:t>Le calcul pour trouver la longueur maximum de l’antenne sera donc simplement :</w:t>
      </w:r>
    </w:p>
    <w:p w14:paraId="15B6298D" w14:textId="7A2FE21B" w:rsidR="00D1077B" w:rsidRPr="001F2DBD" w:rsidRDefault="00D1077B" w:rsidP="00D1077B"/>
    <w:p w14:paraId="1266A17F" w14:textId="75F55261" w:rsidR="00D1077B" w:rsidRPr="001F2DBD" w:rsidRDefault="00D1077B" w:rsidP="00D1077B">
      <w:pPr>
        <w:pStyle w:val="Caption"/>
        <w:tabs>
          <w:tab w:val="center" w:pos="4536"/>
          <w:tab w:val="left" w:pos="8505"/>
        </w:tabs>
      </w:pPr>
      <w:r w:rsidRPr="001F2DBD">
        <w:rPr>
          <w:iCs w:val="0"/>
          <w:noProof/>
          <w:sz w:val="20"/>
          <w:szCs w:val="20"/>
        </w:rPr>
        <w:tab/>
      </w:r>
      <m:oMath>
        <m:r>
          <w:rPr>
            <w:rFonts w:ascii="Cambria Math" w:hAnsi="Cambria Math" w:cs="Cambria Math"/>
            <w:sz w:val="20"/>
            <w:szCs w:val="20"/>
          </w:rPr>
          <m:t xml:space="preserve">L= </m:t>
        </m:r>
        <m:nary>
          <m:naryPr>
            <m:chr m:val="∑"/>
            <m:limLoc m:val="undOvr"/>
            <m:ctrlPr>
              <w:rPr>
                <w:rFonts w:ascii="Cambria Math" w:hAnsi="Cambria Math" w:cs="Cambria Math"/>
                <w:iCs w:val="0"/>
                <w:sz w:val="20"/>
                <w:szCs w:val="20"/>
              </w:rPr>
            </m:ctrlPr>
          </m:naryPr>
          <m:sub>
            <m:r>
              <w:rPr>
                <w:rFonts w:ascii="Cambria Math" w:hAnsi="Cambria Math" w:cs="Cambria Math"/>
                <w:sz w:val="20"/>
                <w:szCs w:val="20"/>
              </w:rPr>
              <m:t>i=1</m:t>
            </m:r>
          </m:sub>
          <m:sup>
            <m:r>
              <w:rPr>
                <w:rFonts w:ascii="Cambria Math" w:hAnsi="Cambria Math" w:cs="Cambria Math"/>
                <w:sz w:val="20"/>
                <w:szCs w:val="20"/>
              </w:rPr>
              <m:t>n-1</m:t>
            </m:r>
          </m:sup>
          <m:e>
            <m:r>
              <w:rPr>
                <w:rFonts w:ascii="Cambria Math" w:hAnsi="Cambria Math" w:cs="Cambria Math"/>
                <w:sz w:val="20"/>
                <w:szCs w:val="20"/>
              </w:rPr>
              <m:t>di,i+1</m:t>
            </m:r>
          </m:e>
        </m:nary>
      </m:oMath>
      <w:r w:rsidRPr="001F2DBD">
        <w:rPr>
          <w:rFonts w:ascii="Cambria Math" w:hAnsi="Cambria Math"/>
          <w:i w:val="0"/>
          <w:iCs w:val="0"/>
          <w:sz w:val="20"/>
          <w:szCs w:val="20"/>
        </w:rPr>
        <w:tab/>
      </w:r>
      <w:r w:rsidRPr="001F2DBD">
        <w:t xml:space="preserve">( </w:t>
      </w:r>
      <w:fldSimple w:instr=" SEQ ( \* ARABIC ">
        <w:r w:rsidRPr="001F2DBD">
          <w:rPr>
            <w:noProof/>
          </w:rPr>
          <w:t>9</w:t>
        </w:r>
      </w:fldSimple>
      <w:r w:rsidRPr="001F2DBD">
        <w:t xml:space="preserve"> )</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64E1F60A" w:rsidR="00CC2CA6" w:rsidRPr="001F2DBD" w:rsidRDefault="00CC2CA6" w:rsidP="00CC2CA6">
      <w:r w:rsidRPr="001F2DBD">
        <w:t>Maintenant que les calculs sont faits, l’</w:t>
      </w:r>
      <w:r w:rsidR="005F5C3A" w:rsidRPr="001F2DBD">
        <w:t>antenne va pouvoir être dessinée</w:t>
      </w:r>
      <w:r w:rsidRPr="001F2DBD">
        <w:t xml:space="preserve"> et simulée grâce au logiciel </w:t>
      </w:r>
      <w:proofErr w:type="spellStart"/>
      <w:r w:rsidRPr="001F2DBD">
        <w:t>Ansys</w:t>
      </w:r>
      <w:proofErr w:type="spellEnd"/>
      <w:r w:rsidRPr="001F2DBD">
        <w:t>.</w:t>
      </w:r>
    </w:p>
    <w:p w14:paraId="4BA8C256" w14:textId="77777777" w:rsidR="00AE5BCE" w:rsidRPr="001F2DBD" w:rsidRDefault="00AE5BCE" w:rsidP="00CC2CA6"/>
    <w:p w14:paraId="73BC055A" w14:textId="2CA2A845" w:rsidR="00CC2CA6" w:rsidRPr="001F2DBD" w:rsidRDefault="00CC2CA6" w:rsidP="00CC2CA6">
      <w:r w:rsidRPr="001F2DBD">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368" cy="3882732"/>
                    </a:xfrm>
                    <a:prstGeom prst="rect">
                      <a:avLst/>
                    </a:prstGeom>
                  </pic:spPr>
                </pic:pic>
              </a:graphicData>
            </a:graphic>
          </wp:inline>
        </w:drawing>
      </w:r>
    </w:p>
    <w:p w14:paraId="3C9B6715" w14:textId="7749C249" w:rsidR="00E8360F" w:rsidRPr="001F2DBD" w:rsidRDefault="001A2281" w:rsidP="001A2281">
      <w:pPr>
        <w:pStyle w:val="Caption"/>
        <w:jc w:val="center"/>
      </w:pPr>
      <w:bookmarkStart w:id="21" w:name="_Toc11222970"/>
      <w:r w:rsidRPr="001F2DBD">
        <w:t xml:space="preserve">Figure </w:t>
      </w:r>
      <w:fldSimple w:instr=" SEQ Figure \* ARABIC ">
        <w:r w:rsidR="001F2DBD">
          <w:rPr>
            <w:noProof/>
          </w:rPr>
          <w:t>5</w:t>
        </w:r>
      </w:fldSimple>
      <w:r w:rsidRPr="001F2DBD">
        <w:t>: design final de l'antenne LPDA</w:t>
      </w:r>
      <w:bookmarkEnd w:id="21"/>
    </w:p>
    <w:p w14:paraId="102B32E9" w14:textId="60E27BC4" w:rsidR="00AF5DA8" w:rsidRPr="001F2DBD" w:rsidRDefault="00E8360F" w:rsidP="00E8360F">
      <w:pPr>
        <w:jc w:val="left"/>
        <w:rPr>
          <w:i/>
          <w:iCs/>
          <w:color w:val="44546A" w:themeColor="text2"/>
          <w:sz w:val="18"/>
          <w:szCs w:val="18"/>
        </w:rPr>
      </w:pPr>
      <w:r w:rsidRPr="001F2DBD">
        <w:br w:type="page"/>
      </w:r>
    </w:p>
    <w:p w14:paraId="15E30092" w14:textId="3CC2279D" w:rsidR="0044021E" w:rsidRPr="001F2DBD" w:rsidRDefault="00AE5BCE" w:rsidP="0044021E">
      <w:r w:rsidRPr="001F2DBD">
        <w:lastRenderedPageBreak/>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5C106313" w14:textId="0CC92FC1" w:rsidR="00E8360F" w:rsidRPr="001F2DBD" w:rsidRDefault="00E8360F" w:rsidP="0044021E"/>
    <w:p w14:paraId="1D39BAAF" w14:textId="77777777" w:rsidR="00E8360F" w:rsidRPr="001F2DBD" w:rsidRDefault="00E8360F" w:rsidP="0044021E"/>
    <w:p w14:paraId="1011B7F6" w14:textId="77777777" w:rsidR="004569CC" w:rsidRPr="001F2DBD" w:rsidRDefault="004569CC" w:rsidP="004569CC"/>
    <w:p w14:paraId="19ADA7AF" w14:textId="0751E617" w:rsidR="005F5C3A" w:rsidRPr="001F2DBD" w:rsidRDefault="00425EBB" w:rsidP="00425EBB">
      <w:pPr>
        <w:pStyle w:val="Heading3"/>
        <w:rPr>
          <w:lang w:val="fr-CH"/>
        </w:rPr>
      </w:pPr>
      <w:bookmarkStart w:id="22" w:name="_Toc11244554"/>
      <w:r w:rsidRPr="001F2DBD">
        <w:rPr>
          <w:lang w:val="fr-CH"/>
        </w:rPr>
        <w:t>Simulation</w:t>
      </w:r>
      <w:bookmarkEnd w:id="22"/>
    </w:p>
    <w:p w14:paraId="6BF4B9F9" w14:textId="77777777" w:rsidR="004D151C" w:rsidRPr="001F2DBD" w:rsidRDefault="004D151C" w:rsidP="004D151C"/>
    <w:p w14:paraId="37520AF3" w14:textId="249847F4" w:rsidR="00A91FFB" w:rsidRPr="001F2DBD" w:rsidRDefault="005F5C3A" w:rsidP="00425EBB">
      <w:r w:rsidRPr="001F2DBD">
        <w:t>La simulation</w:t>
      </w:r>
      <w:r w:rsidR="00D073CA" w:rsidRPr="001F2DBD">
        <w:t xml:space="preserve"> des antennes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w:t>
      </w:r>
      <w:proofErr w:type="spellStart"/>
      <w:r w:rsidRPr="001F2DBD">
        <w:t>designée</w:t>
      </w:r>
      <w:proofErr w:type="spellEnd"/>
      <w:r w:rsidRPr="001F2DBD">
        <w:t xml:space="preserv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77777777" w:rsidR="005F5C3A" w:rsidRPr="001F2DBD" w:rsidRDefault="004569CC" w:rsidP="005C77F4">
      <w:pPr>
        <w:jc w:val="left"/>
      </w:pPr>
      <w:r w:rsidRPr="001F2DBD">
        <w:t xml:space="preserve">Ces informations seront données par le logiciel </w:t>
      </w:r>
      <w:proofErr w:type="spellStart"/>
      <w:r w:rsidRPr="001F2DBD">
        <w:t>Ansys</w:t>
      </w:r>
      <w:proofErr w:type="spellEnd"/>
      <w:r w:rsidRPr="001F2DBD">
        <w:t xml:space="preserve"> soit sous forme de graphe XY ou sous forme de </w:t>
      </w:r>
      <w:proofErr w:type="spellStart"/>
      <w:r w:rsidRPr="001F2DBD">
        <w:t>smith</w:t>
      </w:r>
      <w:proofErr w:type="spellEnd"/>
      <w:r w:rsidRPr="001F2DBD">
        <w:t xml:space="preserve"> chart ce qui permettra de vérifier le bon fonctionnent des antennes.</w:t>
      </w:r>
    </w:p>
    <w:p w14:paraId="31A3D3CD" w14:textId="77777777" w:rsidR="005F5C3A" w:rsidRPr="001F2DBD" w:rsidRDefault="005F5C3A" w:rsidP="005C77F4">
      <w:pPr>
        <w:jc w:val="left"/>
      </w:pPr>
    </w:p>
    <w:p w14:paraId="1BE67066" w14:textId="5856918C" w:rsidR="00A91FFB" w:rsidRPr="001F2DBD" w:rsidRDefault="005F5C3A" w:rsidP="005C77F4">
      <w:pPr>
        <w:jc w:val="left"/>
      </w:pPr>
      <w:r w:rsidRPr="001F2DBD">
        <w:t>Se référer au chapitre Annexe pour la démarche de simulation.</w:t>
      </w:r>
      <w:r w:rsidR="004569CC" w:rsidRPr="001F2DBD">
        <w:br w:type="page"/>
      </w:r>
    </w:p>
    <w:p w14:paraId="1EC7CC9E" w14:textId="7D2F3D9F" w:rsidR="00A91FFB" w:rsidRPr="001F2DBD" w:rsidRDefault="00A91FFB" w:rsidP="005C77F4">
      <w:pPr>
        <w:pStyle w:val="Heading4"/>
      </w:pPr>
      <w:r w:rsidRPr="001F2DBD">
        <w:lastRenderedPageBreak/>
        <w:t>Réflexion</w:t>
      </w:r>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0DED02FF" w:rsidR="00A91FFB" w:rsidRPr="001F2DBD" w:rsidRDefault="00A91FFB" w:rsidP="00A91FFB">
      <w:r w:rsidRPr="001F2DBD">
        <w:t xml:space="preserve">À la fréquence de travail, la réflexion est de -10Db ce qui est satisfaisant pour l’utilisation qui doit être faite. </w:t>
      </w:r>
    </w:p>
    <w:p w14:paraId="2B8E60B7" w14:textId="77777777" w:rsidR="00A91FFB" w:rsidRPr="001F2DBD" w:rsidRDefault="00A91FFB" w:rsidP="00A91FFB"/>
    <w:p w14:paraId="10B702F0" w14:textId="77777777" w:rsidR="004D151C" w:rsidRPr="001F2DBD" w:rsidRDefault="004569CC" w:rsidP="004D151C">
      <w:pPr>
        <w:keepNext/>
        <w:jc w:val="center"/>
      </w:pPr>
      <w:r w:rsidRPr="001F2DBD">
        <w:rPr>
          <w:noProof/>
        </w:rPr>
        <w:drawing>
          <wp:inline distT="0" distB="0" distL="0" distR="0" wp14:anchorId="1A9E2656" wp14:editId="6C6489B8">
            <wp:extent cx="5223605"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646" cy="2730951"/>
                    </a:xfrm>
                    <a:prstGeom prst="rect">
                      <a:avLst/>
                    </a:prstGeom>
                  </pic:spPr>
                </pic:pic>
              </a:graphicData>
            </a:graphic>
          </wp:inline>
        </w:drawing>
      </w:r>
    </w:p>
    <w:p w14:paraId="409BDB56" w14:textId="623B6379" w:rsidR="00425EBB" w:rsidRPr="001F2DBD" w:rsidRDefault="004D151C" w:rsidP="004D151C">
      <w:pPr>
        <w:pStyle w:val="Caption"/>
        <w:jc w:val="center"/>
      </w:pPr>
      <w:bookmarkStart w:id="23" w:name="_Toc11222971"/>
      <w:r w:rsidRPr="001F2DBD">
        <w:t xml:space="preserve">Figure </w:t>
      </w:r>
      <w:fldSimple w:instr=" SEQ Figure \* ARABIC ">
        <w:r w:rsidR="001F2DBD">
          <w:rPr>
            <w:noProof/>
          </w:rPr>
          <w:t>6</w:t>
        </w:r>
      </w:fldSimple>
      <w:r w:rsidRPr="001F2DBD">
        <w:t xml:space="preserve"> : réflexion de l'antenne LPDA</w:t>
      </w:r>
      <w:bookmarkEnd w:id="23"/>
    </w:p>
    <w:p w14:paraId="6267C49C" w14:textId="3CEECE30" w:rsidR="00A91FFB" w:rsidRPr="001F2DBD" w:rsidRDefault="00A91FFB" w:rsidP="00425EBB"/>
    <w:p w14:paraId="3068E15A" w14:textId="7D9F3E26" w:rsidR="004D151C" w:rsidRPr="001F2DBD" w:rsidRDefault="004D151C" w:rsidP="00425EBB"/>
    <w:p w14:paraId="61203FDF" w14:textId="77777777" w:rsidR="004D151C" w:rsidRPr="001F2DBD" w:rsidRDefault="004D151C" w:rsidP="00425EBB"/>
    <w:p w14:paraId="502CB159" w14:textId="27DBC7F1" w:rsidR="00A91FFB" w:rsidRPr="001F2DBD" w:rsidRDefault="00C56EDE" w:rsidP="005C77F4">
      <w:pPr>
        <w:pStyle w:val="Heading4"/>
      </w:pPr>
      <w:r w:rsidRPr="001F2DBD">
        <w:t>Impédance</w:t>
      </w:r>
    </w:p>
    <w:p w14:paraId="1216A466" w14:textId="6C57F17E" w:rsidR="004569CC" w:rsidRPr="001F2DBD" w:rsidRDefault="004569CC" w:rsidP="004569CC"/>
    <w:p w14:paraId="04D87187" w14:textId="6625582C" w:rsidR="004569CC" w:rsidRPr="001F2DBD" w:rsidRDefault="004569CC" w:rsidP="004569CC">
      <w:r w:rsidRPr="001F2DBD">
        <w:t>Sur le graphique ci-dessous, l’impédance de</w:t>
      </w:r>
      <w:r w:rsidR="00C56EDE" w:rsidRPr="001F2DBD">
        <w:t xml:space="preserve"> l’antenne est très proche de 50Ohms en réel est la valeur imaginaire est proche de 0 à la fréquence souhaitée. Cela indique de l’antenne n’aura pas besoin d’être adaptée car très proche des valeurs souhaitées.</w:t>
      </w:r>
    </w:p>
    <w:p w14:paraId="1B01674C" w14:textId="77777777" w:rsidR="004569CC" w:rsidRPr="001F2DBD" w:rsidRDefault="004569CC" w:rsidP="004569CC"/>
    <w:p w14:paraId="199F50DF" w14:textId="77777777" w:rsidR="004D151C" w:rsidRPr="001F2DBD" w:rsidRDefault="00425EBB" w:rsidP="004D151C">
      <w:pPr>
        <w:keepNext/>
        <w:jc w:val="center"/>
      </w:pPr>
      <w:r w:rsidRPr="001F2DBD">
        <w:rPr>
          <w:noProof/>
        </w:rPr>
        <w:drawing>
          <wp:inline distT="0" distB="0" distL="0" distR="0" wp14:anchorId="313AF3B1" wp14:editId="57DD085F">
            <wp:extent cx="5106713" cy="261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1961" cy="2624012"/>
                    </a:xfrm>
                    <a:prstGeom prst="rect">
                      <a:avLst/>
                    </a:prstGeom>
                  </pic:spPr>
                </pic:pic>
              </a:graphicData>
            </a:graphic>
          </wp:inline>
        </w:drawing>
      </w:r>
    </w:p>
    <w:p w14:paraId="18B2ACF1" w14:textId="644A65BB" w:rsidR="00425EBB" w:rsidRPr="001F2DBD" w:rsidRDefault="004D151C" w:rsidP="004D151C">
      <w:pPr>
        <w:pStyle w:val="Caption"/>
        <w:jc w:val="center"/>
      </w:pPr>
      <w:bookmarkStart w:id="24" w:name="_Toc11222972"/>
      <w:r w:rsidRPr="001F2DBD">
        <w:t xml:space="preserve">Figure </w:t>
      </w:r>
      <w:fldSimple w:instr=" SEQ Figure \* ARABIC ">
        <w:r w:rsidR="001F2DBD">
          <w:rPr>
            <w:noProof/>
          </w:rPr>
          <w:t>7</w:t>
        </w:r>
      </w:fldSimple>
      <w:r w:rsidRPr="001F2DBD">
        <w:t xml:space="preserve"> : impédance de l'antenne LPDA</w:t>
      </w:r>
      <w:bookmarkEnd w:id="24"/>
    </w:p>
    <w:p w14:paraId="7AB7D93C" w14:textId="67E31C44" w:rsidR="004569CC" w:rsidRPr="001F2DBD" w:rsidRDefault="004569CC" w:rsidP="004D151C">
      <w:pPr>
        <w:pStyle w:val="Caption"/>
        <w:keepNext/>
      </w:pPr>
    </w:p>
    <w:p w14:paraId="5A9B073D" w14:textId="46C8BE05" w:rsidR="00C56EDE" w:rsidRPr="001F2DBD" w:rsidRDefault="00C56EDE">
      <w:pPr>
        <w:jc w:val="left"/>
      </w:pPr>
      <w:r w:rsidRPr="001F2DBD">
        <w:br w:type="page"/>
      </w:r>
    </w:p>
    <w:p w14:paraId="1E2EB131" w14:textId="6B7BEC62" w:rsidR="00C56EDE" w:rsidRPr="001F2DBD" w:rsidRDefault="00C56EDE" w:rsidP="00C56EDE">
      <w:pPr>
        <w:pStyle w:val="Heading4"/>
      </w:pPr>
      <w:r w:rsidRPr="001F2DBD">
        <w:lastRenderedPageBreak/>
        <w:t>Radiation</w:t>
      </w:r>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048" cy="3848056"/>
                    </a:xfrm>
                    <a:prstGeom prst="rect">
                      <a:avLst/>
                    </a:prstGeom>
                  </pic:spPr>
                </pic:pic>
              </a:graphicData>
            </a:graphic>
          </wp:inline>
        </w:drawing>
      </w:r>
    </w:p>
    <w:p w14:paraId="6DF9C4FD" w14:textId="70E63699" w:rsidR="00C56EDE" w:rsidRPr="001F2DBD" w:rsidRDefault="004D151C" w:rsidP="004D151C">
      <w:pPr>
        <w:pStyle w:val="Caption"/>
        <w:jc w:val="center"/>
      </w:pPr>
      <w:bookmarkStart w:id="25" w:name="_Toc11222973"/>
      <w:r w:rsidRPr="001F2DBD">
        <w:t xml:space="preserve">Figure </w:t>
      </w:r>
      <w:fldSimple w:instr=" SEQ Figure \* ARABIC ">
        <w:r w:rsidR="001F2DBD">
          <w:rPr>
            <w:noProof/>
          </w:rPr>
          <w:t>8</w:t>
        </w:r>
      </w:fldSimple>
      <w:r w:rsidRPr="001F2DBD">
        <w:t xml:space="preserve"> : radiation de l'antenne LPDA</w:t>
      </w:r>
      <w:bookmarkEnd w:id="25"/>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 xml:space="preserve">Si le graphe est superposé avec l’antenne, cela indique comment l’antenne devra être tenue pour pouvoir détecter au mieux les </w:t>
      </w:r>
      <w:proofErr w:type="spellStart"/>
      <w:r w:rsidRPr="001F2DBD">
        <w:t>sensorBalls</w:t>
      </w:r>
      <w:proofErr w:type="spellEnd"/>
      <w:r w:rsidRPr="001F2DBD">
        <w:t>.</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559" cy="2620605"/>
                    </a:xfrm>
                    <a:prstGeom prst="rect">
                      <a:avLst/>
                    </a:prstGeom>
                  </pic:spPr>
                </pic:pic>
              </a:graphicData>
            </a:graphic>
          </wp:inline>
        </w:drawing>
      </w:r>
    </w:p>
    <w:p w14:paraId="4C93E0B8" w14:textId="562B85CE" w:rsidR="001E28ED" w:rsidRPr="001F2DBD" w:rsidRDefault="004D151C" w:rsidP="003F48A5">
      <w:pPr>
        <w:pStyle w:val="Caption"/>
        <w:jc w:val="center"/>
      </w:pPr>
      <w:bookmarkStart w:id="26" w:name="_Toc11222974"/>
      <w:r w:rsidRPr="001F2DBD">
        <w:t xml:space="preserve">Figure </w:t>
      </w:r>
      <w:fldSimple w:instr=" SEQ Figure \* ARABIC ">
        <w:r w:rsidR="001F2DBD">
          <w:rPr>
            <w:noProof/>
          </w:rPr>
          <w:t>9</w:t>
        </w:r>
      </w:fldSimple>
      <w:r w:rsidRPr="001F2DBD">
        <w:t xml:space="preserve"> : radiation de l'antenne LPDA avec l'antenne</w:t>
      </w:r>
      <w:bookmarkEnd w:id="26"/>
    </w:p>
    <w:p w14:paraId="1D3DF26A" w14:textId="486332AB" w:rsidR="004569CC" w:rsidRPr="001F2DBD" w:rsidRDefault="004569CC" w:rsidP="005C77F4">
      <w:pPr>
        <w:pStyle w:val="Heading3"/>
        <w:rPr>
          <w:lang w:val="fr-CH"/>
        </w:rPr>
      </w:pPr>
      <w:bookmarkStart w:id="27" w:name="_Toc11244555"/>
      <w:r w:rsidRPr="001F2DBD">
        <w:rPr>
          <w:lang w:val="fr-CH"/>
        </w:rPr>
        <w:lastRenderedPageBreak/>
        <w:t>Tests et résultats</w:t>
      </w:r>
      <w:bookmarkEnd w:id="27"/>
    </w:p>
    <w:p w14:paraId="209B9F64" w14:textId="6D42F0BC" w:rsidR="00D073CA" w:rsidRPr="001F2DBD" w:rsidRDefault="00D073CA" w:rsidP="00D073CA"/>
    <w:p w14:paraId="3C1A5010" w14:textId="6915C0AF" w:rsidR="00D073CA" w:rsidRPr="001F2DBD" w:rsidRDefault="005F5C3A" w:rsidP="00D073CA">
      <w:r w:rsidRPr="001F2DBD">
        <w:t>Dans cette partie, les antennes seront mesurées et leurs résultats seront comparé avec les simulations précédentes pour vérifier le bon fonctionnement de celles-ci.</w:t>
      </w:r>
    </w:p>
    <w:p w14:paraId="028DE0FB" w14:textId="77777777" w:rsidR="005F5C3A" w:rsidRPr="001F2DBD" w:rsidRDefault="005F5C3A" w:rsidP="00D073CA"/>
    <w:p w14:paraId="6958550D" w14:textId="57C5445F" w:rsidR="005F5C3A" w:rsidRPr="001F2DBD" w:rsidRDefault="00425EBB" w:rsidP="00B86A0E">
      <w:pPr>
        <w:pStyle w:val="Heading4"/>
      </w:pPr>
      <w:r w:rsidRPr="001F2DBD">
        <w:t>PCB Test</w:t>
      </w:r>
    </w:p>
    <w:p w14:paraId="19C7BA51" w14:textId="77777777" w:rsidR="005F5C3A" w:rsidRPr="001F2DBD" w:rsidRDefault="005F5C3A" w:rsidP="00B86A0E"/>
    <w:p w14:paraId="4E871B11" w14:textId="77777777" w:rsidR="005F5C3A" w:rsidRPr="001F2DBD" w:rsidRDefault="005F5C3A" w:rsidP="00EA09A4">
      <w:r w:rsidRPr="001F2DBD">
        <w:t xml:space="preserve">Pour ce faire, un Analyseur de réseau (Network Analyser), un </w:t>
      </w:r>
      <w:proofErr w:type="spellStart"/>
      <w:r w:rsidRPr="001F2DBD">
        <w:t>Agilent</w:t>
      </w:r>
      <w:proofErr w:type="spellEnd"/>
      <w:r w:rsidRPr="001F2DBD">
        <w:t xml:space="preserve">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w:t>
      </w:r>
      <w:proofErr w:type="spellStart"/>
      <w:r w:rsidR="003A494F" w:rsidRPr="001F2DBD">
        <w:t>Agilent</w:t>
      </w:r>
      <w:proofErr w:type="spellEnd"/>
      <w:r w:rsidR="003A494F" w:rsidRPr="001F2DBD">
        <w:t>.</w:t>
      </w:r>
    </w:p>
    <w:p w14:paraId="4E564400" w14:textId="277758EB" w:rsidR="003A494F" w:rsidRPr="001F2DBD" w:rsidRDefault="003A494F" w:rsidP="00EA09A4"/>
    <w:p w14:paraId="289AE9AB" w14:textId="3C8D6E43" w:rsidR="003A494F" w:rsidRPr="001F2DBD" w:rsidRDefault="003A494F" w:rsidP="00EA09A4">
      <w:r w:rsidRPr="001F2DBD">
        <w:t>L’antenne viendra se visser à l’entrée est sortira sur deux connecteur SMA qu’il faudra connecter sur l’</w:t>
      </w:r>
      <w:proofErr w:type="spellStart"/>
      <w:r w:rsidRPr="001F2DBD">
        <w:t>Agilent</w:t>
      </w:r>
      <w:proofErr w:type="spellEnd"/>
      <w:r w:rsidRPr="001F2DBD">
        <w:t xml:space="preserve">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304415"/>
                    </a:xfrm>
                    <a:prstGeom prst="rect">
                      <a:avLst/>
                    </a:prstGeom>
                  </pic:spPr>
                </pic:pic>
              </a:graphicData>
            </a:graphic>
          </wp:inline>
        </w:drawing>
      </w:r>
    </w:p>
    <w:p w14:paraId="04665CC6" w14:textId="2879A05A" w:rsidR="003A494F" w:rsidRPr="001F2DBD" w:rsidRDefault="003A494F" w:rsidP="003A494F">
      <w:pPr>
        <w:pStyle w:val="Caption"/>
        <w:jc w:val="center"/>
      </w:pPr>
      <w:r w:rsidRPr="001F2DBD">
        <w:t xml:space="preserve">Figure </w:t>
      </w:r>
      <w:fldSimple w:instr=" SEQ Figure \* ARABIC ">
        <w:r w:rsidR="001F2DBD">
          <w:rPr>
            <w:noProof/>
          </w:rPr>
          <w:t>10</w:t>
        </w:r>
      </w:fldSimple>
      <w:r w:rsidRPr="001F2DBD">
        <w:t xml:space="preserve"> : schéma PCB test LPDA</w:t>
      </w:r>
    </w:p>
    <w:p w14:paraId="06D74EFC" w14:textId="208CED12" w:rsidR="00446F2A" w:rsidRPr="001F2DBD" w:rsidRDefault="003A494F" w:rsidP="00EA09A4">
      <w:r w:rsidRPr="001F2DBD">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78E60B2F" w:rsidR="00DA029F" w:rsidRPr="001F2DBD" w:rsidRDefault="00DA029F" w:rsidP="007E3E63">
      <w:pPr>
        <w:pStyle w:val="Heading4"/>
      </w:pPr>
      <w:r w:rsidRPr="001F2DBD">
        <w:lastRenderedPageBreak/>
        <w:t>Mesures</w:t>
      </w:r>
    </w:p>
    <w:p w14:paraId="2C47F3BA" w14:textId="78164561" w:rsidR="00060E2D" w:rsidRPr="001F2DBD" w:rsidRDefault="00060E2D" w:rsidP="00060E2D"/>
    <w:p w14:paraId="0970A0BD" w14:textId="534C7850" w:rsidR="00D857A9" w:rsidRPr="001F2DBD" w:rsidRDefault="00446F2A" w:rsidP="00060E2D">
      <w:r w:rsidRPr="001F2DBD">
        <w:t>Les mesures prisent avec l’</w:t>
      </w:r>
      <w:proofErr w:type="spellStart"/>
      <w:r w:rsidRPr="001F2DBD">
        <w:t>Agilent</w:t>
      </w:r>
      <w:proofErr w:type="spellEnd"/>
      <w:r w:rsidRPr="001F2DBD">
        <w:t xml:space="preserve">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2EB2AFC3" w14:textId="356B167E" w:rsidR="001F2DBD" w:rsidRPr="001F2DBD" w:rsidRDefault="001F2DBD" w:rsidP="00060E2D"/>
    <w:p w14:paraId="3A9A27BF" w14:textId="50DD375D" w:rsidR="00446F2A" w:rsidRPr="001F2DBD" w:rsidRDefault="00446F2A" w:rsidP="00D857A9">
      <w:pPr>
        <w:jc w:val="left"/>
      </w:pPr>
    </w:p>
    <w:p w14:paraId="71505384" w14:textId="586D30E1" w:rsidR="00446F2A" w:rsidRPr="001F2DBD" w:rsidRDefault="00446F2A" w:rsidP="00446F2A">
      <w:pPr>
        <w:pStyle w:val="Heading5"/>
      </w:pPr>
      <w:r w:rsidRPr="001F2DBD">
        <w:t>Réflexion</w:t>
      </w:r>
    </w:p>
    <w:p w14:paraId="6FF9041F" w14:textId="7A82D3A9" w:rsidR="0044021E" w:rsidRPr="001F2DBD" w:rsidRDefault="0044021E" w:rsidP="0044021E"/>
    <w:p w14:paraId="5CED2A72" w14:textId="45E9A14F" w:rsidR="005055E8" w:rsidRPr="001F2DBD" w:rsidRDefault="00D60E6B" w:rsidP="0044021E">
      <w:r w:rsidRPr="001F2DBD">
        <w:t xml:space="preserve">Sur ce graphe, </w:t>
      </w:r>
      <w:r w:rsidR="005055E8" w:rsidRPr="001F2DBD">
        <w:t xml:space="preserve">la réflexion est la plus basse à 434MHz. </w:t>
      </w:r>
      <w:r w:rsidR="005055E8" w:rsidRPr="001F2DBD">
        <w:t xml:space="preserve">Ce </w:t>
      </w:r>
      <w:r w:rsidR="005055E8" w:rsidRPr="001F2DBD">
        <w:t>qui indique</w:t>
      </w:r>
      <w:r w:rsidR="005055E8" w:rsidRPr="001F2DBD">
        <w:t xml:space="preserve"> que le transfert de puissance</w:t>
      </w:r>
      <w:r w:rsidR="005055E8" w:rsidRPr="001F2DBD">
        <w:t xml:space="preserve"> est</w:t>
      </w:r>
      <w:r w:rsidR="005055E8" w:rsidRPr="001F2DBD">
        <w:t xml:space="preserve"> le plus grand à </w:t>
      </w:r>
      <w:r w:rsidR="005055E8" w:rsidRPr="001F2DBD">
        <w:t>cette fréquence</w:t>
      </w:r>
      <w:r w:rsidR="005055E8" w:rsidRPr="001F2DBD">
        <w:t xml:space="preserve"> et indique que l’antenne a été correctement </w:t>
      </w:r>
      <w:proofErr w:type="spellStart"/>
      <w:r w:rsidR="005055E8" w:rsidRPr="001F2DBD">
        <w:t>designée</w:t>
      </w:r>
      <w:proofErr w:type="spellEnd"/>
      <w:r w:rsidR="005055E8" w:rsidRPr="001F2DBD">
        <w:t>.</w:t>
      </w:r>
    </w:p>
    <w:p w14:paraId="6462ADE7" w14:textId="7A0AA483" w:rsidR="005055E8" w:rsidRPr="001F2DBD" w:rsidRDefault="00F30BE7" w:rsidP="0044021E">
      <w:r w:rsidRPr="001F2DBD">
        <w:t xml:space="preserve">La valeur de la réflexion est de -13dB à 434MHz. Cela </w:t>
      </w:r>
      <w:r w:rsidR="005055E8" w:rsidRPr="001F2DBD">
        <w:t>est suffisant pour l’utilisation qui en est faite</w:t>
      </w:r>
      <w:r w:rsidRPr="001F2DBD">
        <w:t>.</w:t>
      </w:r>
    </w:p>
    <w:p w14:paraId="15276DE2" w14:textId="77777777" w:rsidR="0044021E" w:rsidRPr="001F2DBD" w:rsidRDefault="0044021E" w:rsidP="0044021E"/>
    <w:p w14:paraId="5B017109" w14:textId="77777777" w:rsidR="00F30BE7" w:rsidRPr="001F2DBD" w:rsidRDefault="00446F2A" w:rsidP="00F30BE7">
      <w:pPr>
        <w:keepNext/>
        <w:jc w:val="center"/>
      </w:pPr>
      <w:r w:rsidRPr="001F2DBD">
        <w:rPr>
          <w:noProof/>
        </w:rPr>
        <w:drawing>
          <wp:inline distT="0" distB="0" distL="0" distR="0" wp14:anchorId="55D8456F" wp14:editId="3E2BFB8A">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72C3B13B" w14:textId="670BA87F" w:rsidR="00060E2D" w:rsidRPr="001F2DBD" w:rsidRDefault="00F30BE7" w:rsidP="00F30BE7">
      <w:pPr>
        <w:pStyle w:val="Caption"/>
        <w:jc w:val="center"/>
      </w:pPr>
      <w:r w:rsidRPr="001F2DBD">
        <w:t xml:space="preserve">Figure </w:t>
      </w:r>
      <w:fldSimple w:instr=" SEQ Figure \* ARABIC ">
        <w:r w:rsidR="001F2DBD">
          <w:rPr>
            <w:noProof/>
          </w:rPr>
          <w:t>11</w:t>
        </w:r>
      </w:fldSimple>
      <w:r w:rsidRPr="001F2DBD">
        <w:t xml:space="preserve"> : réflexion de l'antenne LPDA</w:t>
      </w:r>
    </w:p>
    <w:p w14:paraId="789B0CA4" w14:textId="0A83E5FC" w:rsidR="00D60E6B" w:rsidRPr="001F2DBD" w:rsidRDefault="00D60E6B" w:rsidP="00060E2D"/>
    <w:p w14:paraId="1A250125" w14:textId="64D143E0" w:rsidR="00D60E6B" w:rsidRPr="001F2DBD" w:rsidRDefault="001F2DBD" w:rsidP="001F2DBD">
      <w:pPr>
        <w:jc w:val="left"/>
      </w:pPr>
      <w:r w:rsidRPr="001F2DBD">
        <w:br w:type="page"/>
      </w:r>
    </w:p>
    <w:p w14:paraId="37C9C90B" w14:textId="0C48D6AC" w:rsidR="005055E8" w:rsidRPr="001F2DBD" w:rsidRDefault="005055E8" w:rsidP="005055E8">
      <w:pPr>
        <w:pStyle w:val="Heading5"/>
      </w:pPr>
      <w:r w:rsidRPr="001F2DBD">
        <w:lastRenderedPageBreak/>
        <w:t>Impédance</w:t>
      </w:r>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051C16A5" w14:textId="2507B456" w:rsidR="00F30BE7" w:rsidRPr="001F2DBD" w:rsidRDefault="00F30BE7" w:rsidP="005055E8">
      <w:r w:rsidRPr="001F2DBD">
        <w:t>Ici, le point est à 34,4 + 8.4i Ohms. La valeur imaginaire est plutôt correct tandis que la valeur réelle est un peu basse</w:t>
      </w:r>
      <w:r w:rsidR="001F2DBD" w:rsidRPr="001F2DBD">
        <w:t xml:space="preserve"> mais reste encore valide c</w:t>
      </w:r>
      <w:r w:rsidRPr="001F2DBD">
        <w:t>ompte tenu de la précision de l’appareil de mesure</w:t>
      </w:r>
      <w:r w:rsidR="001F2DBD" w:rsidRPr="001F2DBD">
        <w:t>.</w:t>
      </w:r>
      <w:r w:rsidRPr="001F2DBD">
        <w:t xml:space="preserve"> </w:t>
      </w:r>
    </w:p>
    <w:p w14:paraId="6B26154F" w14:textId="77777777" w:rsidR="005055E8" w:rsidRPr="001F2DBD" w:rsidRDefault="005055E8" w:rsidP="005055E8"/>
    <w:p w14:paraId="3A8FDE80" w14:textId="77777777" w:rsidR="001F2DBD" w:rsidRPr="001F2DBD" w:rsidRDefault="001F2DBD" w:rsidP="001F2DBD">
      <w:pPr>
        <w:keepNext/>
        <w:jc w:val="center"/>
      </w:pPr>
      <w:r w:rsidRPr="001F2DBD">
        <w:rPr>
          <w:noProof/>
        </w:rPr>
        <w:pict w14:anchorId="07AC0708">
          <v:shape id="_x0000_i1026" type="#_x0000_t75" style="width:365.35pt;height:284.25pt">
            <v:imagedata r:id="rId28" o:title="lpda smith"/>
          </v:shape>
        </w:pict>
      </w:r>
    </w:p>
    <w:p w14:paraId="4729817E" w14:textId="74B3F361" w:rsidR="00DA029F" w:rsidRPr="001F2DBD" w:rsidRDefault="001F2DBD" w:rsidP="001F2DBD">
      <w:pPr>
        <w:pStyle w:val="Caption"/>
        <w:jc w:val="center"/>
      </w:pPr>
      <w:r w:rsidRPr="001F2DBD">
        <w:t xml:space="preserve">Figure </w:t>
      </w:r>
      <w:fldSimple w:instr=" SEQ Figure \* ARABIC ">
        <w:r>
          <w:rPr>
            <w:noProof/>
          </w:rPr>
          <w:t>12</w:t>
        </w:r>
      </w:fldSimple>
      <w:r w:rsidRPr="001F2DBD">
        <w:t xml:space="preserve"> : impédance de l'antenne LPDA</w:t>
      </w:r>
    </w:p>
    <w:p w14:paraId="3DF987A6" w14:textId="77777777" w:rsidR="001F2DBD" w:rsidRPr="001F2DBD" w:rsidRDefault="001F2DBD" w:rsidP="001F2DBD"/>
    <w:p w14:paraId="1347DF9C" w14:textId="74697199" w:rsidR="001733EF" w:rsidRPr="001F2DBD" w:rsidRDefault="00446F2A" w:rsidP="00446F2A">
      <w:pPr>
        <w:pStyle w:val="Heading4"/>
      </w:pPr>
      <w:r w:rsidRPr="001F2DBD">
        <w:t>Comparaison mesures simulation</w:t>
      </w:r>
      <w:r w:rsidR="00EA09A4" w:rsidRPr="001F2DBD">
        <w:br w:type="page"/>
      </w:r>
    </w:p>
    <w:p w14:paraId="215E705D" w14:textId="0040BA3E" w:rsidR="006C4933" w:rsidRPr="001F2DBD" w:rsidRDefault="00524082" w:rsidP="006C4933">
      <w:pPr>
        <w:pStyle w:val="Heading2"/>
      </w:pPr>
      <w:bookmarkStart w:id="28" w:name="_Toc11244556"/>
      <w:r w:rsidRPr="001F2DBD">
        <w:lastRenderedPageBreak/>
        <w:t xml:space="preserve">Antenne en boucle (Loop </w:t>
      </w:r>
      <w:proofErr w:type="spellStart"/>
      <w:r w:rsidRPr="001F2DBD">
        <w:t>Antenna</w:t>
      </w:r>
      <w:proofErr w:type="spellEnd"/>
      <w:r w:rsidRPr="001F2DBD">
        <w:t>)</w:t>
      </w:r>
      <w:bookmarkEnd w:id="28"/>
    </w:p>
    <w:p w14:paraId="4E357BB1" w14:textId="451C910E" w:rsidR="00524082" w:rsidRPr="001F2DBD" w:rsidRDefault="00524082" w:rsidP="00524082"/>
    <w:p w14:paraId="2FCFCF83" w14:textId="04EF547D" w:rsidR="00D90FD7" w:rsidRPr="001F2DBD" w:rsidRDefault="00567659" w:rsidP="00D90FD7">
      <w:pPr>
        <w:pStyle w:val="Heading3"/>
        <w:rPr>
          <w:lang w:val="fr-CH"/>
        </w:rPr>
      </w:pPr>
      <w:bookmarkStart w:id="29" w:name="_Toc11244557"/>
      <w:r w:rsidRPr="001F2DBD">
        <w:rPr>
          <w:lang w:val="fr-CH"/>
        </w:rPr>
        <w:t>Définition</w:t>
      </w:r>
      <w:bookmarkEnd w:id="29"/>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4A659B4F">
            <wp:simplePos x="0" y="0"/>
            <wp:positionH relativeFrom="column">
              <wp:posOffset>-133350</wp:posOffset>
            </wp:positionH>
            <wp:positionV relativeFrom="paragraph">
              <wp:posOffset>120015</wp:posOffset>
            </wp:positionV>
            <wp:extent cx="1339850"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985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6DC00680"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0"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1" w:tooltip="Longueur d'onde" w:history="1">
        <w:r w:rsidR="00D90FD7" w:rsidRPr="001F2DBD">
          <w:t>longueur</w:t>
        </w:r>
      </w:hyperlink>
      <w:r w:rsidR="00D90FD7" w:rsidRPr="001F2DBD">
        <w:t xml:space="preserve"> d'</w:t>
      </w:r>
      <w:hyperlink r:id="rId32" w:tooltip="Wavelength" w:history="1">
        <w:r w:rsidR="00D90FD7" w:rsidRPr="001F2DBD">
          <w:t>onde</w:t>
        </w:r>
      </w:hyperlink>
      <w:r w:rsidR="00D90FD7" w:rsidRPr="001F2DBD">
        <w:t xml:space="preserve"> de la </w:t>
      </w:r>
      <w:hyperlink r:id="rId33" w:tooltip="La fréquence" w:history="1">
        <w:r w:rsidR="00D90FD7" w:rsidRPr="001F2DBD">
          <w:t>fréquence de</w:t>
        </w:r>
      </w:hyperlink>
      <w:r w:rsidR="00D90FD7" w:rsidRPr="001F2DBD">
        <w:t xml:space="preserve"> fonctionnement et est donc </w:t>
      </w:r>
      <w:hyperlink r:id="rId34" w:tooltip="Résonnant" w:history="1">
        <w:r w:rsidR="00D90FD7" w:rsidRPr="001F2DBD">
          <w:t>résonante</w:t>
        </w:r>
      </w:hyperlink>
      <w:r w:rsidR="00D90FD7" w:rsidRPr="001F2DBD">
        <w:t xml:space="preserve"> à cette fréquence.</w:t>
      </w:r>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44E363BD" w:rsidR="00D90FD7" w:rsidRPr="001F2DBD" w:rsidRDefault="00D90FD7" w:rsidP="006C4933"/>
    <w:p w14:paraId="627626A5" w14:textId="137429E2" w:rsidR="001E28ED" w:rsidRPr="001F2DBD" w:rsidRDefault="00EA09A4" w:rsidP="001E28ED">
      <w:pPr>
        <w:pStyle w:val="Heading3"/>
        <w:rPr>
          <w:lang w:val="fr-CH"/>
        </w:rPr>
      </w:pPr>
      <w:bookmarkStart w:id="30" w:name="_Toc11244558"/>
      <w:r w:rsidRPr="001F2DBD">
        <w:rPr>
          <w:lang w:val="fr-CH"/>
        </w:rPr>
        <w:t>Design</w:t>
      </w:r>
      <w:bookmarkEnd w:id="30"/>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09F493A4" w:rsidR="00EA09A4" w:rsidRPr="001F2DBD" w:rsidRDefault="00EA09A4" w:rsidP="00FC1638">
      <w:pPr>
        <w:pStyle w:val="Caption"/>
        <w:tabs>
          <w:tab w:val="center" w:pos="4536"/>
          <w:tab w:val="left" w:pos="8505"/>
        </w:tabs>
      </w:pPr>
      <w:r w:rsidRPr="001F2DBD">
        <w:rPr>
          <w:rFonts w:ascii="Cambria Math" w:hAnsi="Cambria Math"/>
          <w:i w:val="0"/>
          <w:iCs w:val="0"/>
          <w:noProof/>
          <w:sz w:val="20"/>
          <w:szCs w:val="20"/>
        </w:rPr>
        <w:tab/>
      </w:r>
      <m:oMath>
        <m:r>
          <w:rPr>
            <w:rFonts w:ascii="Cambria Math" w:hAnsi="Cambria Math" w:cs="Cambria Math"/>
            <w:sz w:val="22"/>
            <w:szCs w:val="22"/>
          </w:rPr>
          <m:t>λ</m:t>
        </m:r>
        <m:r>
          <w:rPr>
            <w:rFonts w:ascii="Cambria Math" w:hAnsi="Cambria Math"/>
            <w:noProof/>
            <w:sz w:val="20"/>
            <w:szCs w:val="20"/>
          </w:rPr>
          <m:t>=</m:t>
        </m:r>
        <m:f>
          <m:fPr>
            <m:ctrlPr>
              <w:rPr>
                <w:rFonts w:ascii="Cambria Math" w:hAnsi="Cambria Math"/>
                <w:i w:val="0"/>
                <w:iCs w:val="0"/>
                <w:noProof/>
                <w:sz w:val="20"/>
                <w:szCs w:val="20"/>
              </w:rPr>
            </m:ctrlPr>
          </m:fPr>
          <m:num>
            <m:r>
              <w:rPr>
                <w:rFonts w:ascii="Cambria Math" w:hAnsi="Cambria Math"/>
                <w:noProof/>
                <w:sz w:val="20"/>
                <w:szCs w:val="20"/>
              </w:rPr>
              <m:t>C</m:t>
            </m:r>
          </m:num>
          <m:den>
            <m:r>
              <w:rPr>
                <w:rFonts w:ascii="Cambria Math" w:hAnsi="Cambria Math"/>
                <w:noProof/>
                <w:sz w:val="20"/>
                <w:szCs w:val="20"/>
              </w:rPr>
              <m:t>F</m:t>
            </m:r>
          </m:den>
        </m:f>
        <m:r>
          <w:rPr>
            <w:rFonts w:ascii="Cambria Math" w:hAnsi="Cambria Math"/>
            <w:noProof/>
            <w:sz w:val="20"/>
            <w:szCs w:val="20"/>
          </w:rPr>
          <m:t xml:space="preserve"> </m:t>
        </m:r>
      </m:oMath>
      <w:r w:rsidRPr="001F2DBD">
        <w:rPr>
          <w:rFonts w:ascii="Cambria Math" w:hAnsi="Cambria Math"/>
          <w:i w:val="0"/>
          <w:iCs w:val="0"/>
          <w:noProof/>
          <w:sz w:val="20"/>
          <w:szCs w:val="20"/>
        </w:rPr>
        <w:tab/>
      </w:r>
      <w:r w:rsidRPr="001F2DBD">
        <w:t xml:space="preserve">( </w:t>
      </w:r>
      <w:fldSimple w:instr=" SEQ ( \* ARABIC ">
        <w:r w:rsidR="003D51E3" w:rsidRPr="001F2DBD">
          <w:rPr>
            <w:noProof/>
          </w:rPr>
          <w:t>6</w:t>
        </w:r>
      </w:fldSimple>
      <w:r w:rsidRPr="001F2DBD">
        <w:t xml:space="preserve"> )</w:t>
      </w:r>
    </w:p>
    <w:p w14:paraId="20FC2848" w14:textId="3876FF44" w:rsidR="0029679C" w:rsidRPr="001F2DBD" w:rsidRDefault="003D51E3" w:rsidP="0029679C">
      <w:pPr>
        <w:pStyle w:val="Caption"/>
        <w:tabs>
          <w:tab w:val="center" w:pos="4536"/>
          <w:tab w:val="left" w:pos="8505"/>
        </w:tabs>
        <w:rPr>
          <w:noProof/>
        </w:rPr>
      </w:pPr>
      <w:r w:rsidRPr="001F2DBD">
        <w:tab/>
      </w:r>
      <m:oMath>
        <m:r>
          <w:rPr>
            <w:rFonts w:ascii="Cambria Math" w:hAnsi="Cambria Math"/>
            <w:noProof/>
            <w:sz w:val="20"/>
            <w:szCs w:val="20"/>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m:t>
            </m:r>
            <m:r>
              <w:rPr>
                <w:rFonts w:ascii="Cambria Math" w:hAnsi="Cambria Math" w:cs="Cambria Math"/>
                <w:sz w:val="22"/>
                <w:szCs w:val="22"/>
              </w:rPr>
              <m:t>2*Pi</m:t>
            </m:r>
          </m:den>
        </m:f>
      </m:oMath>
      <w:r w:rsidRPr="001F2DBD">
        <w:tab/>
        <w:t xml:space="preserve">( </w:t>
      </w:r>
      <w:fldSimple w:instr=" SEQ ( \* ARABIC ">
        <w:r w:rsidRPr="001F2DBD">
          <w:rPr>
            <w:noProof/>
          </w:rPr>
          <w:t>7</w:t>
        </w:r>
      </w:fldSimple>
      <w:r w:rsidRPr="001F2DBD">
        <w:t xml:space="preserve"> )</w:t>
      </w:r>
      <w:r w:rsidR="0029679C" w:rsidRPr="001F2DBD">
        <w:rPr>
          <w:noProof/>
        </w:rPr>
        <w:t xml:space="preserve"> </w:t>
      </w:r>
    </w:p>
    <w:p w14:paraId="48058514" w14:textId="77777777" w:rsidR="00A40A37" w:rsidRPr="001F2DBD" w:rsidRDefault="00A40A37" w:rsidP="00A40A37"/>
    <w:p w14:paraId="6003F036" w14:textId="77777777" w:rsidR="0029679C" w:rsidRPr="001F2DBD" w:rsidRDefault="0029679C" w:rsidP="0029679C">
      <w:pPr>
        <w:pStyle w:val="Caption"/>
        <w:tabs>
          <w:tab w:val="center" w:pos="4536"/>
          <w:tab w:val="left" w:pos="8505"/>
        </w:tabs>
        <w:rPr>
          <w:noProof/>
        </w:rPr>
      </w:pPr>
    </w:p>
    <w:p w14:paraId="7477E3A7" w14:textId="44D2A4AA" w:rsidR="00D90FD7" w:rsidRPr="001F2DBD" w:rsidRDefault="0029679C" w:rsidP="0029679C">
      <w:pPr>
        <w:pStyle w:val="Caption"/>
        <w:tabs>
          <w:tab w:val="center" w:pos="4536"/>
          <w:tab w:val="left" w:pos="8505"/>
        </w:tabs>
      </w:pPr>
      <w:r w:rsidRPr="001F2DBD">
        <w:rPr>
          <w:noProof/>
        </w:rPr>
        <w:drawing>
          <wp:inline distT="0" distB="0" distL="0" distR="0" wp14:anchorId="1C017BA1" wp14:editId="7FF08356">
            <wp:extent cx="2355850" cy="189173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5850" cy="1891732"/>
                    </a:xfrm>
                    <a:prstGeom prst="rect">
                      <a:avLst/>
                    </a:prstGeom>
                  </pic:spPr>
                </pic:pic>
              </a:graphicData>
            </a:graphic>
          </wp:inline>
        </w:drawing>
      </w:r>
    </w:p>
    <w:p w14:paraId="0AB4B77B" w14:textId="6BC0127A" w:rsidR="0081751A" w:rsidRPr="001F2DBD" w:rsidRDefault="0081751A" w:rsidP="00A40A37">
      <w:pPr>
        <w:pStyle w:val="Heading2"/>
      </w:pPr>
      <w:bookmarkStart w:id="31" w:name="_Toc11244559"/>
      <w:r w:rsidRPr="001F2DBD">
        <w:t>Circuit d’interface</w:t>
      </w:r>
      <w:bookmarkEnd w:id="31"/>
    </w:p>
    <w:p w14:paraId="49C9F7E7" w14:textId="77777777" w:rsidR="0081751A" w:rsidRPr="001F2DBD" w:rsidRDefault="0081751A" w:rsidP="0081751A"/>
    <w:p w14:paraId="6901C701" w14:textId="2B9F7E85" w:rsidR="006C4933" w:rsidRPr="001F2DBD" w:rsidRDefault="0081751A" w:rsidP="006C4933">
      <w:pPr>
        <w:pStyle w:val="Heading1"/>
      </w:pPr>
      <w:bookmarkStart w:id="32" w:name="_Toc11244560"/>
      <w:r w:rsidRPr="001F2DBD">
        <w:t>Programmation</w:t>
      </w:r>
      <w:bookmarkEnd w:id="32"/>
    </w:p>
    <w:p w14:paraId="043C50C0" w14:textId="77777777" w:rsidR="006C4933" w:rsidRPr="001F2DBD" w:rsidRDefault="006C4933" w:rsidP="006C4933">
      <w:pPr>
        <w:pStyle w:val="Heading2"/>
      </w:pPr>
      <w:bookmarkStart w:id="33" w:name="_Toc11244561"/>
      <w:r w:rsidRPr="001F2DBD">
        <w:t>Logique</w:t>
      </w:r>
      <w:bookmarkEnd w:id="33"/>
    </w:p>
    <w:p w14:paraId="18F291FF" w14:textId="77777777" w:rsidR="006C4933" w:rsidRPr="001F2DBD" w:rsidRDefault="006C4933" w:rsidP="006C4933">
      <w:pPr>
        <w:pStyle w:val="Heading2"/>
      </w:pPr>
      <w:bookmarkStart w:id="34" w:name="_Toc11244562"/>
      <w:r w:rsidRPr="001F2DBD">
        <w:t>Affichage</w:t>
      </w:r>
      <w:bookmarkEnd w:id="34"/>
    </w:p>
    <w:p w14:paraId="2CD7989D" w14:textId="13D00209" w:rsidR="00A44AD0" w:rsidRPr="001F2DBD" w:rsidRDefault="008A574C" w:rsidP="006D0ED1">
      <w:pPr>
        <w:pStyle w:val="Heading1"/>
        <w:tabs>
          <w:tab w:val="left" w:pos="8364"/>
        </w:tabs>
      </w:pPr>
      <w:bookmarkStart w:id="35" w:name="_Toc11244563"/>
      <w:r w:rsidRPr="001F2DBD">
        <w:t>Tests</w:t>
      </w:r>
      <w:r w:rsidR="006C4933" w:rsidRPr="001F2DBD">
        <w:t xml:space="preserve"> et résultats</w:t>
      </w:r>
      <w:r w:rsidR="004569CC" w:rsidRPr="001F2DBD">
        <w:t xml:space="preserve"> finaux</w:t>
      </w:r>
      <w:bookmarkEnd w:id="35"/>
    </w:p>
    <w:p w14:paraId="6606829E" w14:textId="77777777" w:rsidR="006C4933" w:rsidRPr="001F2DBD" w:rsidRDefault="006C4933" w:rsidP="006C4933"/>
    <w:p w14:paraId="22CDE175" w14:textId="77777777" w:rsidR="00A44AD0" w:rsidRPr="001F2DBD" w:rsidRDefault="008A574C" w:rsidP="006D0ED1">
      <w:pPr>
        <w:pStyle w:val="Heading1"/>
        <w:tabs>
          <w:tab w:val="left" w:pos="8364"/>
        </w:tabs>
      </w:pPr>
      <w:bookmarkStart w:id="36" w:name="_Toc11244564"/>
      <w:r w:rsidRPr="001F2DBD">
        <w:t>Améliorations futures</w:t>
      </w:r>
      <w:bookmarkEnd w:id="36"/>
    </w:p>
    <w:p w14:paraId="4F4F1B39" w14:textId="77777777" w:rsidR="006C4933" w:rsidRPr="001F2DBD" w:rsidRDefault="006C4933" w:rsidP="006C4933"/>
    <w:p w14:paraId="28D42BC1" w14:textId="77777777" w:rsidR="00A44AD0" w:rsidRPr="001F2DBD" w:rsidRDefault="008A574C" w:rsidP="00CB3AAA">
      <w:pPr>
        <w:pStyle w:val="Heading1"/>
        <w:tabs>
          <w:tab w:val="left" w:pos="8364"/>
        </w:tabs>
      </w:pPr>
      <w:bookmarkStart w:id="37" w:name="_Toc11244565"/>
      <w:r w:rsidRPr="001F2DBD">
        <w:t>Conclusion</w:t>
      </w:r>
      <w:bookmarkEnd w:id="37"/>
    </w:p>
    <w:p w14:paraId="6E9F60FB" w14:textId="7FF01BBF" w:rsidR="00A44AD0" w:rsidRPr="001F2DBD" w:rsidRDefault="00A44AD0" w:rsidP="0055088E">
      <w:pPr>
        <w:ind w:right="-13"/>
        <w:rPr>
          <w:sz w:val="20"/>
          <w:szCs w:val="20"/>
        </w:rPr>
      </w:pPr>
    </w:p>
    <w:p w14:paraId="0012E751" w14:textId="592872AE" w:rsidR="005F5C3A" w:rsidRPr="001F2DBD" w:rsidRDefault="005F5C3A" w:rsidP="005F5C3A">
      <w:pPr>
        <w:pStyle w:val="Heading1"/>
      </w:pPr>
      <w:bookmarkStart w:id="38" w:name="_Toc11244566"/>
      <w:r w:rsidRPr="001F2DBD">
        <w:lastRenderedPageBreak/>
        <w:t>Annexes</w:t>
      </w:r>
      <w:bookmarkEnd w:id="38"/>
    </w:p>
    <w:p w14:paraId="7FC4589F" w14:textId="7817C6C3" w:rsidR="003A494F" w:rsidRPr="001F2DBD" w:rsidRDefault="003A494F" w:rsidP="003A494F"/>
    <w:p w14:paraId="43311582" w14:textId="595D7837" w:rsidR="003A494F" w:rsidRPr="001F2DBD" w:rsidRDefault="003A494F" w:rsidP="003A494F">
      <w:r w:rsidRPr="001F2DBD">
        <w:t xml:space="preserve">Simulation </w:t>
      </w:r>
      <w:proofErr w:type="spellStart"/>
      <w:r w:rsidRPr="001F2DBD">
        <w:t>Ansys</w:t>
      </w:r>
      <w:proofErr w:type="spellEnd"/>
    </w:p>
    <w:p w14:paraId="71D9ABC5" w14:textId="71FBB32A" w:rsidR="003A494F" w:rsidRPr="001F2DBD" w:rsidRDefault="003A494F" w:rsidP="003A494F"/>
    <w:p w14:paraId="60154D23" w14:textId="62A1131E" w:rsidR="003A494F" w:rsidRPr="001F2DBD" w:rsidRDefault="003A494F" w:rsidP="003A494F">
      <w:r w:rsidRPr="001F2DBD">
        <w:t xml:space="preserve">Schéma + </w:t>
      </w:r>
      <w:proofErr w:type="spellStart"/>
      <w:r w:rsidRPr="001F2DBD">
        <w:t>pcb</w:t>
      </w:r>
      <w:proofErr w:type="spellEnd"/>
      <w:r w:rsidRPr="001F2DBD">
        <w:t xml:space="preserve"> + 3d </w:t>
      </w:r>
    </w:p>
    <w:sectPr w:rsidR="003A494F" w:rsidRPr="001F2DBD" w:rsidSect="001B07EB">
      <w:headerReference w:type="default" r:id="rId36"/>
      <w:footerReference w:type="default" r:id="rId37"/>
      <w:footerReference w:type="first" r:id="rId38"/>
      <w:type w:val="continuous"/>
      <w:pgSz w:w="11900" w:h="16838"/>
      <w:pgMar w:top="945" w:right="1440" w:bottom="528" w:left="1440" w:header="0" w:footer="0" w:gutter="0"/>
      <w:cols w:space="720" w:equalWidth="0">
        <w:col w:w="9026"/>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Johan Chenaux" w:date="2019-05-16T11:28:00Z" w:initials="JC">
    <w:p w14:paraId="65D7B72B" w14:textId="045B8958" w:rsidR="00A40A37" w:rsidRDefault="00A40A37">
      <w:pPr>
        <w:pStyle w:val="CommentText"/>
      </w:pPr>
      <w:r>
        <w:rPr>
          <w:rStyle w:val="CommentReference"/>
        </w:rPr>
        <w:annotationRef/>
      </w:r>
      <w:r>
        <w:t xml:space="preserve">Faux </w:t>
      </w:r>
    </w:p>
    <w:p w14:paraId="1F9AC989" w14:textId="77777777" w:rsidR="00A40A37" w:rsidRDefault="00A40A37">
      <w:pPr>
        <w:pStyle w:val="CommentText"/>
      </w:pPr>
    </w:p>
  </w:comment>
  <w:comment w:id="7" w:author="Johan Chenaux" w:date="2019-06-11T14:27:00Z" w:initials="JC">
    <w:p w14:paraId="5FAF8092" w14:textId="46B1258E" w:rsidR="00A40A37" w:rsidRDefault="00A40A37">
      <w:pPr>
        <w:pStyle w:val="CommentText"/>
      </w:pPr>
      <w:r>
        <w:rPr>
          <w:rStyle w:val="CommentReference"/>
        </w:rPr>
        <w:annotationRef/>
      </w:r>
      <w:r>
        <w:t>Corrige</w:t>
      </w:r>
    </w:p>
    <w:p w14:paraId="0CAD2A5B" w14:textId="48BEEDA4" w:rsidR="00A40A37" w:rsidRDefault="00A40A3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DAE88" w14:textId="77777777" w:rsidR="00A40A37" w:rsidRDefault="00A40A37" w:rsidP="00AA4D12">
      <w:r>
        <w:separator/>
      </w:r>
    </w:p>
    <w:p w14:paraId="290D5DB1" w14:textId="77777777" w:rsidR="00A40A37" w:rsidRDefault="00A40A37"/>
    <w:p w14:paraId="00D01151" w14:textId="77777777" w:rsidR="00A40A37" w:rsidRDefault="00A40A37" w:rsidP="00297404"/>
    <w:p w14:paraId="493504E0" w14:textId="77777777" w:rsidR="00A40A37" w:rsidRDefault="00A40A37" w:rsidP="00297404"/>
    <w:p w14:paraId="1208E4EA" w14:textId="77777777" w:rsidR="00A40A37" w:rsidRDefault="00A40A37" w:rsidP="00297404"/>
    <w:p w14:paraId="7A429449" w14:textId="77777777" w:rsidR="00A40A37" w:rsidRDefault="00A40A37"/>
  </w:endnote>
  <w:endnote w:type="continuationSeparator" w:id="0">
    <w:p w14:paraId="0FCEA882" w14:textId="77777777" w:rsidR="00A40A37" w:rsidRDefault="00A40A37" w:rsidP="00AA4D12">
      <w:r>
        <w:continuationSeparator/>
      </w:r>
    </w:p>
    <w:p w14:paraId="06234A6A" w14:textId="77777777" w:rsidR="00A40A37" w:rsidRDefault="00A40A37"/>
    <w:p w14:paraId="12EA670E" w14:textId="77777777" w:rsidR="00A40A37" w:rsidRDefault="00A40A37" w:rsidP="00297404"/>
    <w:p w14:paraId="45802D72" w14:textId="77777777" w:rsidR="00A40A37" w:rsidRDefault="00A40A37" w:rsidP="00297404"/>
    <w:p w14:paraId="615C5271" w14:textId="77777777" w:rsidR="00A40A37" w:rsidRDefault="00A40A37" w:rsidP="00297404"/>
    <w:p w14:paraId="2DD3A5B3" w14:textId="77777777" w:rsidR="00A40A37" w:rsidRDefault="00A40A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A40A37" w:rsidRDefault="00A40A37"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A40A37" w:rsidRDefault="00A40A37" w:rsidP="00614174">
        <w:pPr>
          <w:pStyle w:val="Footer"/>
          <w:tabs>
            <w:tab w:val="clear" w:pos="9072"/>
            <w:tab w:val="right" w:pos="9020"/>
          </w:tabs>
        </w:pPr>
        <w:r>
          <w:t>Johan Chenaux</w:t>
        </w:r>
      </w:p>
      <w:p w14:paraId="1F96FAA3" w14:textId="4DC9672A" w:rsidR="00A40A37" w:rsidRDefault="00A40A37"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A06FF0">
          <w:rPr>
            <w:noProof/>
          </w:rPr>
          <w:t>18</w:t>
        </w:r>
        <w:r>
          <w:rPr>
            <w:noProof/>
          </w:rPr>
          <w:fldChar w:fldCharType="end"/>
        </w:r>
      </w:p>
      <w:p w14:paraId="7E1A08B7" w14:textId="77777777" w:rsidR="00A40A37" w:rsidRDefault="00A40A37" w:rsidP="00614174">
        <w:pPr>
          <w:pStyle w:val="Footer"/>
          <w:tabs>
            <w:tab w:val="clear" w:pos="9072"/>
            <w:tab w:val="right" w:pos="9020"/>
          </w:tabs>
        </w:pPr>
      </w:p>
    </w:sdtContent>
  </w:sdt>
  <w:p w14:paraId="47CD5BF3" w14:textId="77777777" w:rsidR="00A40A37" w:rsidRDefault="00A40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A40A37" w:rsidRDefault="00A40A37">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A40A37" w:rsidRDefault="00A40A37">
    <w:pPr>
      <w:pStyle w:val="Footer"/>
    </w:pPr>
  </w:p>
  <w:p w14:paraId="345A755D" w14:textId="77777777" w:rsidR="00A40A37" w:rsidRDefault="00A40A37"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A40A37" w:rsidRDefault="00A40A37">
    <w:pPr>
      <w:pStyle w:val="Footer"/>
    </w:pPr>
  </w:p>
  <w:p w14:paraId="19764C52" w14:textId="77777777" w:rsidR="00A40A37" w:rsidRDefault="00A40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C4D3C" w14:textId="77777777" w:rsidR="00A40A37" w:rsidRDefault="00A40A37" w:rsidP="00AA4D12">
      <w:r>
        <w:separator/>
      </w:r>
    </w:p>
    <w:p w14:paraId="3BFBEF49" w14:textId="77777777" w:rsidR="00A40A37" w:rsidRDefault="00A40A37"/>
    <w:p w14:paraId="4B1790FF" w14:textId="77777777" w:rsidR="00A40A37" w:rsidRDefault="00A40A37" w:rsidP="00297404"/>
    <w:p w14:paraId="6222596E" w14:textId="77777777" w:rsidR="00A40A37" w:rsidRDefault="00A40A37" w:rsidP="00297404"/>
    <w:p w14:paraId="5ACDC626" w14:textId="77777777" w:rsidR="00A40A37" w:rsidRDefault="00A40A37" w:rsidP="00297404"/>
    <w:p w14:paraId="23377CF1" w14:textId="77777777" w:rsidR="00A40A37" w:rsidRDefault="00A40A37"/>
  </w:footnote>
  <w:footnote w:type="continuationSeparator" w:id="0">
    <w:p w14:paraId="6067139D" w14:textId="77777777" w:rsidR="00A40A37" w:rsidRDefault="00A40A37" w:rsidP="00AA4D12">
      <w:r>
        <w:continuationSeparator/>
      </w:r>
    </w:p>
    <w:p w14:paraId="6D684CBE" w14:textId="77777777" w:rsidR="00A40A37" w:rsidRDefault="00A40A37"/>
    <w:p w14:paraId="555505A4" w14:textId="77777777" w:rsidR="00A40A37" w:rsidRDefault="00A40A37" w:rsidP="00297404"/>
    <w:p w14:paraId="39C63EB8" w14:textId="77777777" w:rsidR="00A40A37" w:rsidRDefault="00A40A37" w:rsidP="00297404"/>
    <w:p w14:paraId="0560E008" w14:textId="77777777" w:rsidR="00A40A37" w:rsidRDefault="00A40A37" w:rsidP="00297404"/>
    <w:p w14:paraId="707F3572" w14:textId="77777777" w:rsidR="00A40A37" w:rsidRDefault="00A40A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A40A37" w:rsidRDefault="00A40A37" w:rsidP="004F0B6E">
    <w:pPr>
      <w:tabs>
        <w:tab w:val="left" w:pos="8180"/>
      </w:tabs>
      <w:rPr>
        <w:rFonts w:eastAsia="Arial" w:cs="Arial"/>
        <w:sz w:val="20"/>
        <w:szCs w:val="20"/>
      </w:rPr>
    </w:pPr>
  </w:p>
  <w:p w14:paraId="03CFDCF4" w14:textId="77777777" w:rsidR="00A40A37" w:rsidRDefault="00A40A37" w:rsidP="004F0B6E">
    <w:pPr>
      <w:tabs>
        <w:tab w:val="left" w:pos="8180"/>
      </w:tabs>
      <w:rPr>
        <w:rFonts w:eastAsia="Arial" w:cs="Arial"/>
        <w:sz w:val="20"/>
        <w:szCs w:val="20"/>
      </w:rPr>
    </w:pPr>
  </w:p>
  <w:p w14:paraId="585C2075" w14:textId="77777777" w:rsidR="00A40A37" w:rsidRDefault="00A40A37"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eastAsia="Arial" w:cs="Arial"/>
            <w:sz w:val="20"/>
            <w:szCs w:val="20"/>
          </w:rPr>
          <w:t>SensorBall</w:t>
        </w:r>
        <w:proofErr w:type="spellEnd"/>
        <w:r>
          <w:rPr>
            <w:rFonts w:eastAsia="Arial" w:cs="Arial"/>
            <w:sz w:val="20"/>
            <w:szCs w:val="20"/>
          </w:rPr>
          <w:t xml:space="preserve"> for avalanche </w:t>
        </w:r>
        <w:proofErr w:type="spellStart"/>
        <w:r>
          <w:rPr>
            <w:rFonts w:eastAsia="Arial" w:cs="Arial"/>
            <w:sz w:val="20"/>
            <w:szCs w:val="20"/>
          </w:rPr>
          <w:t>analysis</w:t>
        </w:r>
        <w:proofErr w:type="spellEnd"/>
      </w:sdtContent>
    </w:sdt>
    <w:r>
      <w:rPr>
        <w:rFonts w:eastAsia="Arial" w:cs="Arial"/>
        <w:sz w:val="20"/>
        <w:szCs w:val="20"/>
      </w:rPr>
      <w:tab/>
    </w:r>
    <w:r>
      <w:rPr>
        <w:rFonts w:eastAsia="Arial" w:cs="Arial"/>
        <w:sz w:val="20"/>
        <w:szCs w:val="20"/>
      </w:rPr>
      <w:tab/>
      <w:t>TB</w:t>
    </w:r>
  </w:p>
  <w:p w14:paraId="36DCA4A0" w14:textId="3108F8B4" w:rsidR="00A40A37" w:rsidRDefault="00A40A37" w:rsidP="00AA4D12">
    <w:pPr>
      <w:tabs>
        <w:tab w:val="left" w:pos="8180"/>
      </w:tabs>
      <w:ind w:left="540"/>
      <w:rPr>
        <w:sz w:val="20"/>
        <w:szCs w:val="20"/>
      </w:rPr>
    </w:pPr>
  </w:p>
  <w:p w14:paraId="3AA20748" w14:textId="77777777" w:rsidR="00A40A37" w:rsidRPr="00AA4D12" w:rsidRDefault="00A40A37"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3"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4"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5"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141F2"/>
    <w:multiLevelType w:val="multilevel"/>
    <w:tmpl w:val="17D2145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1"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2"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3"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16"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18"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19"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0"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19"/>
  </w:num>
  <w:num w:numId="4">
    <w:abstractNumId w:val="18"/>
  </w:num>
  <w:num w:numId="5">
    <w:abstractNumId w:val="11"/>
  </w:num>
  <w:num w:numId="6">
    <w:abstractNumId w:val="12"/>
  </w:num>
  <w:num w:numId="7">
    <w:abstractNumId w:val="3"/>
  </w:num>
  <w:num w:numId="8">
    <w:abstractNumId w:val="10"/>
  </w:num>
  <w:num w:numId="9">
    <w:abstractNumId w:val="0"/>
  </w:num>
  <w:num w:numId="10">
    <w:abstractNumId w:val="4"/>
  </w:num>
  <w:num w:numId="11">
    <w:abstractNumId w:val="2"/>
  </w:num>
  <w:num w:numId="12">
    <w:abstractNumId w:val="15"/>
  </w:num>
  <w:num w:numId="13">
    <w:abstractNumId w:val="6"/>
  </w:num>
  <w:num w:numId="14">
    <w:abstractNumId w:val="1"/>
  </w:num>
  <w:num w:numId="15">
    <w:abstractNumId w:val="20"/>
  </w:num>
  <w:num w:numId="16">
    <w:abstractNumId w:val="17"/>
  </w:num>
  <w:num w:numId="17">
    <w:abstractNumId w:val="8"/>
  </w:num>
  <w:num w:numId="18">
    <w:abstractNumId w:val="14"/>
  </w:num>
  <w:num w:numId="19">
    <w:abstractNumId w:val="13"/>
  </w:num>
  <w:num w:numId="20">
    <w:abstractNumId w:val="5"/>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proofState w:spelling="clean" w:grammar="clean"/>
  <w:attachedTemplate r:id="rId1"/>
  <w:defaultTabStop w:val="720"/>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36B28"/>
    <w:rsid w:val="00045282"/>
    <w:rsid w:val="00060E2D"/>
    <w:rsid w:val="000A6BAB"/>
    <w:rsid w:val="000B330A"/>
    <w:rsid w:val="000F749A"/>
    <w:rsid w:val="00105670"/>
    <w:rsid w:val="00154EFC"/>
    <w:rsid w:val="00166F79"/>
    <w:rsid w:val="001733EF"/>
    <w:rsid w:val="001A2281"/>
    <w:rsid w:val="001A77E3"/>
    <w:rsid w:val="001B07EB"/>
    <w:rsid w:val="001C356D"/>
    <w:rsid w:val="001D0476"/>
    <w:rsid w:val="001E28ED"/>
    <w:rsid w:val="001F2DBD"/>
    <w:rsid w:val="00230632"/>
    <w:rsid w:val="00255D67"/>
    <w:rsid w:val="002728F8"/>
    <w:rsid w:val="002849D3"/>
    <w:rsid w:val="0029679C"/>
    <w:rsid w:val="00297404"/>
    <w:rsid w:val="002A79A9"/>
    <w:rsid w:val="002C3388"/>
    <w:rsid w:val="002C431F"/>
    <w:rsid w:val="002F1537"/>
    <w:rsid w:val="003034EC"/>
    <w:rsid w:val="00324E3C"/>
    <w:rsid w:val="003376B7"/>
    <w:rsid w:val="00346C9C"/>
    <w:rsid w:val="003827F7"/>
    <w:rsid w:val="003A494F"/>
    <w:rsid w:val="003B10CE"/>
    <w:rsid w:val="003B5740"/>
    <w:rsid w:val="003B7F74"/>
    <w:rsid w:val="003D51E3"/>
    <w:rsid w:val="003E200A"/>
    <w:rsid w:val="003F48A5"/>
    <w:rsid w:val="00412607"/>
    <w:rsid w:val="00425EBB"/>
    <w:rsid w:val="0044021E"/>
    <w:rsid w:val="004436F6"/>
    <w:rsid w:val="00446F2A"/>
    <w:rsid w:val="004569CC"/>
    <w:rsid w:val="0047373D"/>
    <w:rsid w:val="00486B9F"/>
    <w:rsid w:val="004B0404"/>
    <w:rsid w:val="004D151C"/>
    <w:rsid w:val="004E4A83"/>
    <w:rsid w:val="004F0B6E"/>
    <w:rsid w:val="005055E8"/>
    <w:rsid w:val="00524082"/>
    <w:rsid w:val="00532D54"/>
    <w:rsid w:val="005455AE"/>
    <w:rsid w:val="0055088E"/>
    <w:rsid w:val="00550B2D"/>
    <w:rsid w:val="00567659"/>
    <w:rsid w:val="0059211C"/>
    <w:rsid w:val="005C77F4"/>
    <w:rsid w:val="005D1ABC"/>
    <w:rsid w:val="005E1268"/>
    <w:rsid w:val="005F0808"/>
    <w:rsid w:val="005F5C3A"/>
    <w:rsid w:val="00614174"/>
    <w:rsid w:val="00642CDA"/>
    <w:rsid w:val="00650ADC"/>
    <w:rsid w:val="00661F11"/>
    <w:rsid w:val="006644FB"/>
    <w:rsid w:val="006B7DB5"/>
    <w:rsid w:val="006C4933"/>
    <w:rsid w:val="006C5C56"/>
    <w:rsid w:val="006D0ED1"/>
    <w:rsid w:val="006D4BD1"/>
    <w:rsid w:val="00706E45"/>
    <w:rsid w:val="00744006"/>
    <w:rsid w:val="00767BE2"/>
    <w:rsid w:val="00791F32"/>
    <w:rsid w:val="00792090"/>
    <w:rsid w:val="007A0E17"/>
    <w:rsid w:val="007B57F6"/>
    <w:rsid w:val="007E3E63"/>
    <w:rsid w:val="007F7C61"/>
    <w:rsid w:val="007F7E85"/>
    <w:rsid w:val="00800BE4"/>
    <w:rsid w:val="00805BCE"/>
    <w:rsid w:val="0081669B"/>
    <w:rsid w:val="0081751A"/>
    <w:rsid w:val="00860846"/>
    <w:rsid w:val="008A574C"/>
    <w:rsid w:val="00911D4B"/>
    <w:rsid w:val="009540ED"/>
    <w:rsid w:val="0099597C"/>
    <w:rsid w:val="009B668B"/>
    <w:rsid w:val="009E63DF"/>
    <w:rsid w:val="00A06FF0"/>
    <w:rsid w:val="00A11C0D"/>
    <w:rsid w:val="00A3091B"/>
    <w:rsid w:val="00A34509"/>
    <w:rsid w:val="00A40A37"/>
    <w:rsid w:val="00A44AD0"/>
    <w:rsid w:val="00A8164F"/>
    <w:rsid w:val="00A84E3C"/>
    <w:rsid w:val="00A91FFB"/>
    <w:rsid w:val="00A934EF"/>
    <w:rsid w:val="00AA3610"/>
    <w:rsid w:val="00AA4D12"/>
    <w:rsid w:val="00AB3E14"/>
    <w:rsid w:val="00AE5BCE"/>
    <w:rsid w:val="00AF5DA8"/>
    <w:rsid w:val="00B01D7B"/>
    <w:rsid w:val="00B10E31"/>
    <w:rsid w:val="00B3404D"/>
    <w:rsid w:val="00B3690F"/>
    <w:rsid w:val="00B45CE5"/>
    <w:rsid w:val="00B738DE"/>
    <w:rsid w:val="00B74313"/>
    <w:rsid w:val="00B86A0E"/>
    <w:rsid w:val="00BA50C6"/>
    <w:rsid w:val="00BA5821"/>
    <w:rsid w:val="00BA73C9"/>
    <w:rsid w:val="00BF20A3"/>
    <w:rsid w:val="00C262C1"/>
    <w:rsid w:val="00C45AA4"/>
    <w:rsid w:val="00C52BFA"/>
    <w:rsid w:val="00C56EDE"/>
    <w:rsid w:val="00C56EE3"/>
    <w:rsid w:val="00CA4E44"/>
    <w:rsid w:val="00CB3AAA"/>
    <w:rsid w:val="00CC2CA6"/>
    <w:rsid w:val="00D073CA"/>
    <w:rsid w:val="00D1077B"/>
    <w:rsid w:val="00D17599"/>
    <w:rsid w:val="00D4123D"/>
    <w:rsid w:val="00D4503B"/>
    <w:rsid w:val="00D60E6B"/>
    <w:rsid w:val="00D727A7"/>
    <w:rsid w:val="00D857A9"/>
    <w:rsid w:val="00D90FD7"/>
    <w:rsid w:val="00DA029F"/>
    <w:rsid w:val="00DB5DB3"/>
    <w:rsid w:val="00DB5EE9"/>
    <w:rsid w:val="00E8360F"/>
    <w:rsid w:val="00E83893"/>
    <w:rsid w:val="00E913A8"/>
    <w:rsid w:val="00EA09A4"/>
    <w:rsid w:val="00ED0539"/>
    <w:rsid w:val="00EF0F54"/>
    <w:rsid w:val="00EF41DB"/>
    <w:rsid w:val="00F133A8"/>
    <w:rsid w:val="00F30BE7"/>
    <w:rsid w:val="00F4347D"/>
    <w:rsid w:val="00FB4A1D"/>
    <w:rsid w:val="00FC1638"/>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A620C07"/>
  <w15:docId w15:val="{757AA9A6-45A4-4B4D-9820-43ECF4FAA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B3690F"/>
    <w:pPr>
      <w:numPr>
        <w:numId w:val="1"/>
      </w:numPr>
      <w:tabs>
        <w:tab w:val="left" w:pos="1020"/>
      </w:tabs>
      <w:outlineLvl w:val="0"/>
    </w:pPr>
    <w:rPr>
      <w:rFonts w:eastAsia="Arial" w:cs="Arial"/>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1733EF"/>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B3690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9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B3690F"/>
    <w:rPr>
      <w:rFonts w:ascii="Arial" w:eastAsia="Arial" w:hAnsi="Arial" w:cs="Arial"/>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3690F"/>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B3690F"/>
    <w:pPr>
      <w:spacing w:after="100" w:line="259" w:lineRule="auto"/>
    </w:pPr>
    <w:rPr>
      <w:rFonts w:asciiTheme="minorHAnsi" w:hAnsiTheme="minorHAnsi"/>
    </w:rPr>
  </w:style>
  <w:style w:type="paragraph" w:styleId="TOC3">
    <w:name w:val="toc 3"/>
    <w:basedOn w:val="Normal"/>
    <w:next w:val="Normal"/>
    <w:autoRedefine/>
    <w:uiPriority w:val="39"/>
    <w:unhideWhenUsed/>
    <w:rsid w:val="00B3690F"/>
    <w:pPr>
      <w:spacing w:after="100" w:line="259" w:lineRule="auto"/>
      <w:ind w:left="440"/>
    </w:pPr>
    <w:rPr>
      <w:rFonts w:asciiTheme="minorHAnsi" w:hAnsiTheme="minorHAnsi"/>
    </w:r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1733EF"/>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B369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9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B3690F"/>
    <w:pPr>
      <w:spacing w:after="200"/>
    </w:pPr>
    <w:rPr>
      <w:i/>
      <w:iCs/>
      <w:color w:val="44546A" w:themeColor="text2"/>
      <w:sz w:val="18"/>
      <w:szCs w:val="18"/>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n.wikipedia.org/wiki/Resonan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lf.ch/f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en.wikipedia.org/wiki/Frequency"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hamwaves.com/lpda/en/index.html" TargetMode="External"/><Relationship Id="rId29" Type="http://schemas.openxmlformats.org/officeDocument/2006/relationships/image" Target="media/image1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R:\Diploma\TD2019\SYND\johan.chenaux\Rapport\TD_2019.docx" TargetMode="External"/><Relationship Id="rId24" Type="http://schemas.openxmlformats.org/officeDocument/2006/relationships/image" Target="media/image11.png"/><Relationship Id="rId32" Type="http://schemas.openxmlformats.org/officeDocument/2006/relationships/hyperlink" Target="https://en.wikipedia.org/wiki/Wavelength"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hyperlink" Target="https://en.wikipedia.org/wiki/Wavelengt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wikipedia.org/wiki/Electrical_conductor" TargetMode="External"/><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DA4B355C1460FB33E1B53D899D79A"/>
        <w:category>
          <w:name w:val="General"/>
          <w:gallery w:val="placeholder"/>
        </w:category>
        <w:types>
          <w:type w:val="bbPlcHdr"/>
        </w:types>
        <w:behaviors>
          <w:behavior w:val="content"/>
        </w:behaviors>
        <w:guid w:val="{DBB84616-4164-41E6-870E-FB3E4F5A5A53}"/>
      </w:docPartPr>
      <w:docPartBody>
        <w:p w:rsidR="00E54079" w:rsidRDefault="00295369" w:rsidP="00295369">
          <w:pPr>
            <w:pStyle w:val="C71DA4B355C1460FB33E1B53D899D79A"/>
          </w:pPr>
          <w:r w:rsidRPr="00CA354A">
            <w:rPr>
              <w:rStyle w:val="PlaceholderText"/>
            </w:rPr>
            <w:t>Choisissez un élément.</w:t>
          </w:r>
        </w:p>
      </w:docPartBody>
    </w:docPart>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
      <w:docPartPr>
        <w:name w:val="4102B383BC7B4730A0E2738451A0220D"/>
        <w:category>
          <w:name w:val="General"/>
          <w:gallery w:val="placeholder"/>
        </w:category>
        <w:types>
          <w:type w:val="bbPlcHdr"/>
        </w:types>
        <w:behaviors>
          <w:behavior w:val="content"/>
        </w:behaviors>
        <w:guid w:val="{095B89C8-C163-425B-A0D3-D963DE0FA775}"/>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69533E"/>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33E"/>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2</b:RefOrder>
  </b:Source>
</b:Sources>
</file>

<file path=customXml/itemProps1.xml><?xml version="1.0" encoding="utf-8"?>
<ds:datastoreItem xmlns:ds="http://schemas.openxmlformats.org/officeDocument/2006/customXml" ds:itemID="{58D86E2A-B3E1-482D-9E64-334972684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18</Pages>
  <Words>2958</Words>
  <Characters>16270</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cp:lastModifiedBy>Johan Chenaux</cp:lastModifiedBy>
  <cp:revision>13</cp:revision>
  <dcterms:created xsi:type="dcterms:W3CDTF">2019-05-13T06:46:00Z</dcterms:created>
  <dcterms:modified xsi:type="dcterms:W3CDTF">2019-07-03T13:32:00Z</dcterms:modified>
</cp:coreProperties>
</file>
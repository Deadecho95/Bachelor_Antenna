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725ADD" w14:textId="77777777" w:rsidR="00F57578" w:rsidRPr="00F57578" w:rsidRDefault="00F57578" w:rsidP="00E624FA">
      <w:pPr>
        <w:pStyle w:val="Heading1"/>
        <w:numPr>
          <w:ilvl w:val="0"/>
          <w:numId w:val="0"/>
        </w:numPr>
        <w:ind w:left="432" w:hanging="432"/>
      </w:pPr>
      <w:bookmarkStart w:id="0" w:name="_Toc16156405"/>
      <w:commentRangeStart w:id="1"/>
      <w:r w:rsidRPr="00F57578">
        <w:t>Remerciements</w:t>
      </w:r>
      <w:commentRangeEnd w:id="1"/>
      <w:r w:rsidR="00233E76">
        <w:rPr>
          <w:rStyle w:val="CommentReference"/>
          <w:rFonts w:eastAsiaTheme="minorEastAsia" w:cs="Times New Roman"/>
          <w:b w:val="0"/>
        </w:rPr>
        <w:commentReference w:id="1"/>
      </w:r>
      <w:bookmarkEnd w:id="0"/>
    </w:p>
    <w:p w14:paraId="35C3D179" w14:textId="17981B07" w:rsidR="00F57578" w:rsidRDefault="00F57578" w:rsidP="00E624FA"/>
    <w:p w14:paraId="4151A054" w14:textId="4F70ECF9" w:rsidR="00F57578" w:rsidRPr="00F57578" w:rsidRDefault="00F57578" w:rsidP="00E624FA">
      <w:pPr>
        <w:pStyle w:val="ListParagraph"/>
        <w:numPr>
          <w:ilvl w:val="0"/>
          <w:numId w:val="30"/>
        </w:numPr>
      </w:pPr>
      <w:r>
        <w:t xml:space="preserve">Andersson Alexandra : </w:t>
      </w:r>
    </w:p>
    <w:p w14:paraId="3473EEDA" w14:textId="77777777" w:rsidR="00F57578" w:rsidRPr="00F57578" w:rsidRDefault="00F57578" w:rsidP="00E624FA">
      <w:pPr>
        <w:pStyle w:val="ListParagraph"/>
      </w:pPr>
    </w:p>
    <w:p w14:paraId="2A194196" w14:textId="61ACFFB3" w:rsidR="00CB3AAA" w:rsidRDefault="00F57578" w:rsidP="00E624FA">
      <w:pPr>
        <w:pStyle w:val="ListParagraph"/>
        <w:numPr>
          <w:ilvl w:val="0"/>
          <w:numId w:val="30"/>
        </w:numPr>
      </w:pPr>
      <w:r>
        <w:t xml:space="preserve">Arcudi Carmine : Pour </w:t>
      </w:r>
    </w:p>
    <w:p w14:paraId="676AE3FE" w14:textId="77777777" w:rsidR="00F57578" w:rsidRDefault="00F57578" w:rsidP="00E624FA">
      <w:pPr>
        <w:pStyle w:val="ListParagraph"/>
      </w:pPr>
    </w:p>
    <w:p w14:paraId="44DA5928" w14:textId="75CDCFF9" w:rsidR="00F57578" w:rsidRPr="00F57578" w:rsidRDefault="00F57578" w:rsidP="00E624FA">
      <w:pPr>
        <w:pStyle w:val="ListParagraph"/>
        <w:numPr>
          <w:ilvl w:val="0"/>
          <w:numId w:val="30"/>
        </w:numPr>
      </w:pPr>
      <w:r>
        <w:t xml:space="preserve">Gallay Stève : </w:t>
      </w:r>
    </w:p>
    <w:p w14:paraId="7A171308" w14:textId="77777777" w:rsidR="00F57578" w:rsidRDefault="00F57578" w:rsidP="00E624FA">
      <w:pPr>
        <w:pStyle w:val="ListParagraph"/>
      </w:pPr>
    </w:p>
    <w:p w14:paraId="73B06935" w14:textId="27B35A5C" w:rsidR="00F57578" w:rsidRDefault="00F57578" w:rsidP="00E624FA">
      <w:pPr>
        <w:pStyle w:val="ListParagraph"/>
        <w:numPr>
          <w:ilvl w:val="0"/>
          <w:numId w:val="30"/>
        </w:numPr>
      </w:pPr>
      <w:proofErr w:type="spellStart"/>
      <w:r>
        <w:t>Sartoreti</w:t>
      </w:r>
      <w:proofErr w:type="spellEnd"/>
      <w:r>
        <w:t xml:space="preserve"> Pascal : </w:t>
      </w:r>
    </w:p>
    <w:p w14:paraId="320570E5" w14:textId="77777777" w:rsidR="00F57578" w:rsidRPr="00F57578" w:rsidRDefault="00F57578" w:rsidP="00E624FA">
      <w:pPr>
        <w:pStyle w:val="ListParagraph"/>
      </w:pPr>
    </w:p>
    <w:p w14:paraId="269E40CF" w14:textId="6136A1B3" w:rsidR="00F57578" w:rsidRDefault="00F57578" w:rsidP="00E624FA"/>
    <w:p w14:paraId="07E6346F" w14:textId="77777777" w:rsidR="00F57578" w:rsidRPr="00F57578" w:rsidRDefault="00F57578" w:rsidP="00E624FA"/>
    <w:p w14:paraId="260423A9" w14:textId="10298FD2" w:rsidR="00F57578" w:rsidRDefault="00F57578" w:rsidP="00E624FA"/>
    <w:p w14:paraId="33C1A204" w14:textId="1D4AD2DE" w:rsidR="000A10DE" w:rsidRPr="000A10DE" w:rsidRDefault="00F57578" w:rsidP="00E624FA">
      <w:pPr>
        <w:pStyle w:val="Heading1"/>
        <w:numPr>
          <w:ilvl w:val="0"/>
          <w:numId w:val="0"/>
        </w:numPr>
        <w:ind w:left="432" w:hanging="432"/>
      </w:pPr>
      <w:bookmarkStart w:id="2" w:name="_Toc16156406"/>
      <w:commentRangeStart w:id="3"/>
      <w:r w:rsidRPr="00F57578">
        <w:t>Glossaire</w:t>
      </w:r>
      <w:commentRangeEnd w:id="3"/>
      <w:r w:rsidR="00233E76">
        <w:rPr>
          <w:rStyle w:val="CommentReference"/>
          <w:rFonts w:eastAsiaTheme="minorEastAsia" w:cs="Times New Roman"/>
          <w:b w:val="0"/>
        </w:rPr>
        <w:commentReference w:id="3"/>
      </w:r>
      <w:bookmarkEnd w:id="2"/>
    </w:p>
    <w:p w14:paraId="71C75255" w14:textId="3055745F" w:rsidR="000A10DE" w:rsidRDefault="000A10DE" w:rsidP="00E624FA">
      <w:pPr>
        <w:rPr>
          <w:lang w:val="en-US"/>
        </w:rPr>
      </w:pPr>
    </w:p>
    <w:tbl>
      <w:tblPr>
        <w:tblStyle w:val="TableGrid"/>
        <w:tblW w:w="0" w:type="auto"/>
        <w:tblLook w:val="04A0" w:firstRow="1" w:lastRow="0" w:firstColumn="1" w:lastColumn="0" w:noHBand="0" w:noVBand="1"/>
      </w:tblPr>
      <w:tblGrid>
        <w:gridCol w:w="4505"/>
        <w:gridCol w:w="4505"/>
      </w:tblGrid>
      <w:tr w:rsidR="008001A6" w:rsidRPr="008001A6" w14:paraId="4854FF50" w14:textId="77777777" w:rsidTr="000A10DE">
        <w:tc>
          <w:tcPr>
            <w:tcW w:w="4505" w:type="dxa"/>
          </w:tcPr>
          <w:p w14:paraId="064E6BEB" w14:textId="172E7E17" w:rsidR="008001A6" w:rsidRDefault="008001A6" w:rsidP="00E624FA">
            <w:pPr>
              <w:rPr>
                <w:lang w:val="en-US"/>
              </w:rPr>
            </w:pPr>
            <w:r>
              <w:rPr>
                <w:lang w:val="en-US"/>
              </w:rPr>
              <w:t>ADC</w:t>
            </w:r>
          </w:p>
        </w:tc>
        <w:tc>
          <w:tcPr>
            <w:tcW w:w="4505" w:type="dxa"/>
          </w:tcPr>
          <w:p w14:paraId="098EDA2F" w14:textId="74F567B1" w:rsidR="008001A6" w:rsidRPr="008001A6" w:rsidRDefault="008001A6" w:rsidP="00E624FA">
            <w:pPr>
              <w:rPr>
                <w:lang w:val="en-US"/>
              </w:rPr>
            </w:pPr>
            <w:r>
              <w:rPr>
                <w:lang w:val="en-US"/>
              </w:rPr>
              <w:t>Analog</w:t>
            </w:r>
            <w:r w:rsidRPr="008001A6">
              <w:rPr>
                <w:lang w:val="en-US"/>
              </w:rPr>
              <w:t xml:space="preserve"> to Digital Converter</w:t>
            </w:r>
          </w:p>
        </w:tc>
      </w:tr>
      <w:tr w:rsidR="008001A6" w:rsidRPr="008001A6" w14:paraId="2CEFED68" w14:textId="77777777" w:rsidTr="000A10DE">
        <w:tc>
          <w:tcPr>
            <w:tcW w:w="4505" w:type="dxa"/>
          </w:tcPr>
          <w:p w14:paraId="42B04C74" w14:textId="00F5031B" w:rsidR="008001A6" w:rsidRDefault="008001A6" w:rsidP="00E624FA">
            <w:pPr>
              <w:rPr>
                <w:lang w:val="en-US"/>
              </w:rPr>
            </w:pPr>
            <w:r>
              <w:rPr>
                <w:lang w:val="en-US"/>
              </w:rPr>
              <w:t>AM</w:t>
            </w:r>
          </w:p>
        </w:tc>
        <w:tc>
          <w:tcPr>
            <w:tcW w:w="4505" w:type="dxa"/>
          </w:tcPr>
          <w:p w14:paraId="0071E878" w14:textId="66366229" w:rsidR="008001A6" w:rsidRPr="008001A6" w:rsidRDefault="008001A6" w:rsidP="00E624FA">
            <w:pPr>
              <w:rPr>
                <w:lang w:val="en-US"/>
              </w:rPr>
            </w:pPr>
            <w:r w:rsidRPr="008001A6">
              <w:rPr>
                <w:lang w:val="en-US"/>
              </w:rPr>
              <w:t>Amplitude Modulation</w:t>
            </w:r>
          </w:p>
        </w:tc>
      </w:tr>
      <w:tr w:rsidR="008001A6" w:rsidRPr="008001A6" w14:paraId="0BD5D369" w14:textId="77777777" w:rsidTr="000A10DE">
        <w:tc>
          <w:tcPr>
            <w:tcW w:w="4505" w:type="dxa"/>
          </w:tcPr>
          <w:p w14:paraId="25357B0B" w14:textId="03048816" w:rsidR="008001A6" w:rsidRDefault="008001A6" w:rsidP="00E624FA">
            <w:pPr>
              <w:rPr>
                <w:lang w:val="en-US"/>
              </w:rPr>
            </w:pPr>
            <w:r>
              <w:rPr>
                <w:lang w:val="en-US"/>
              </w:rPr>
              <w:t>ASK</w:t>
            </w:r>
          </w:p>
        </w:tc>
        <w:tc>
          <w:tcPr>
            <w:tcW w:w="4505" w:type="dxa"/>
          </w:tcPr>
          <w:p w14:paraId="0FBE1FC7" w14:textId="07B7734E" w:rsidR="008001A6" w:rsidRPr="008001A6" w:rsidRDefault="008001A6" w:rsidP="00E624FA">
            <w:pPr>
              <w:rPr>
                <w:lang w:val="en-US"/>
              </w:rPr>
            </w:pPr>
            <w:r w:rsidRPr="008001A6">
              <w:rPr>
                <w:lang w:val="en-US"/>
              </w:rPr>
              <w:t>Amplitude-shift keying</w:t>
            </w:r>
          </w:p>
        </w:tc>
      </w:tr>
      <w:tr w:rsidR="008001A6" w:rsidRPr="008001A6" w14:paraId="791722E3" w14:textId="77777777" w:rsidTr="000A10DE">
        <w:tc>
          <w:tcPr>
            <w:tcW w:w="4505" w:type="dxa"/>
          </w:tcPr>
          <w:p w14:paraId="103AAB86" w14:textId="596AE5CD" w:rsidR="008001A6" w:rsidRDefault="008001A6" w:rsidP="00E624FA">
            <w:pPr>
              <w:rPr>
                <w:lang w:val="en-US"/>
              </w:rPr>
            </w:pPr>
            <w:proofErr w:type="spellStart"/>
            <w:r>
              <w:rPr>
                <w:lang w:val="en-US"/>
              </w:rPr>
              <w:t>Balun</w:t>
            </w:r>
            <w:proofErr w:type="spellEnd"/>
          </w:p>
        </w:tc>
        <w:tc>
          <w:tcPr>
            <w:tcW w:w="4505" w:type="dxa"/>
          </w:tcPr>
          <w:p w14:paraId="35D2F53E" w14:textId="68A1F054" w:rsidR="008001A6" w:rsidRPr="008001A6" w:rsidRDefault="008001A6" w:rsidP="00E624FA">
            <w:pPr>
              <w:rPr>
                <w:lang w:val="en-US"/>
              </w:rPr>
            </w:pPr>
            <w:r w:rsidRPr="008001A6">
              <w:rPr>
                <w:lang w:val="en-US"/>
              </w:rPr>
              <w:t>Balanced Unbalanced</w:t>
            </w:r>
          </w:p>
        </w:tc>
      </w:tr>
      <w:tr w:rsidR="008001A6" w:rsidRPr="008001A6" w14:paraId="54A62316" w14:textId="77777777" w:rsidTr="000A10DE">
        <w:tc>
          <w:tcPr>
            <w:tcW w:w="4505" w:type="dxa"/>
          </w:tcPr>
          <w:p w14:paraId="27F6D8E9" w14:textId="2DE5F2B5" w:rsidR="008001A6" w:rsidRDefault="008001A6" w:rsidP="00E624FA">
            <w:pPr>
              <w:rPr>
                <w:lang w:val="en-US"/>
              </w:rPr>
            </w:pPr>
            <w:r>
              <w:rPr>
                <w:lang w:val="en-US"/>
              </w:rPr>
              <w:t>DAC</w:t>
            </w:r>
          </w:p>
        </w:tc>
        <w:tc>
          <w:tcPr>
            <w:tcW w:w="4505" w:type="dxa"/>
          </w:tcPr>
          <w:p w14:paraId="43EC2076" w14:textId="7FDC2FC8" w:rsidR="008001A6" w:rsidRPr="008001A6" w:rsidRDefault="008001A6" w:rsidP="00E624FA">
            <w:pPr>
              <w:rPr>
                <w:lang w:val="en-US"/>
              </w:rPr>
            </w:pPr>
            <w:r>
              <w:rPr>
                <w:lang w:val="en-US"/>
              </w:rPr>
              <w:t>Digital to Analog Converter</w:t>
            </w:r>
          </w:p>
        </w:tc>
      </w:tr>
      <w:tr w:rsidR="000A10DE" w:rsidRPr="008001A6" w14:paraId="5CB38E5C" w14:textId="77777777" w:rsidTr="000A10DE">
        <w:tc>
          <w:tcPr>
            <w:tcW w:w="4505" w:type="dxa"/>
          </w:tcPr>
          <w:p w14:paraId="04DDAAA6" w14:textId="648BCECA" w:rsidR="000A10DE" w:rsidRDefault="000A10DE" w:rsidP="00E624FA">
            <w:pPr>
              <w:rPr>
                <w:lang w:val="en-US"/>
              </w:rPr>
            </w:pPr>
            <w:r>
              <w:rPr>
                <w:lang w:val="en-US"/>
              </w:rPr>
              <w:t>GUI</w:t>
            </w:r>
          </w:p>
        </w:tc>
        <w:tc>
          <w:tcPr>
            <w:tcW w:w="4505" w:type="dxa"/>
          </w:tcPr>
          <w:p w14:paraId="46E86690" w14:textId="1B574881" w:rsidR="000A10DE" w:rsidRPr="008001A6" w:rsidRDefault="000A10DE" w:rsidP="00E624FA">
            <w:pPr>
              <w:rPr>
                <w:lang w:val="en-US"/>
              </w:rPr>
            </w:pPr>
            <w:r w:rsidRPr="008001A6">
              <w:rPr>
                <w:lang w:val="en-US"/>
              </w:rPr>
              <w:t>Graphical Unit interface</w:t>
            </w:r>
          </w:p>
        </w:tc>
      </w:tr>
      <w:tr w:rsidR="000A10DE" w:rsidRPr="008001A6" w14:paraId="5A2A80D5" w14:textId="77777777" w:rsidTr="000A10DE">
        <w:tc>
          <w:tcPr>
            <w:tcW w:w="4505" w:type="dxa"/>
          </w:tcPr>
          <w:p w14:paraId="352EE5EB" w14:textId="5034B6E0" w:rsidR="000A10DE" w:rsidRDefault="000A10DE" w:rsidP="00E624FA">
            <w:pPr>
              <w:rPr>
                <w:lang w:val="en-US"/>
              </w:rPr>
            </w:pPr>
            <w:r>
              <w:rPr>
                <w:lang w:val="en-US"/>
              </w:rPr>
              <w:t>LPDA</w:t>
            </w:r>
          </w:p>
        </w:tc>
        <w:tc>
          <w:tcPr>
            <w:tcW w:w="4505" w:type="dxa"/>
          </w:tcPr>
          <w:p w14:paraId="633743A2" w14:textId="1AD440A4" w:rsidR="000A10DE" w:rsidRPr="008001A6" w:rsidRDefault="000A10DE" w:rsidP="00E624FA">
            <w:pPr>
              <w:rPr>
                <w:lang w:val="en-US"/>
              </w:rPr>
            </w:pPr>
            <w:r w:rsidRPr="008001A6">
              <w:rPr>
                <w:lang w:val="en-US"/>
              </w:rPr>
              <w:t>Log Periodic Dipole Array</w:t>
            </w:r>
          </w:p>
        </w:tc>
      </w:tr>
      <w:tr w:rsidR="00A44147" w:rsidRPr="008001A6" w14:paraId="39E95C03" w14:textId="77777777" w:rsidTr="000A10DE">
        <w:tc>
          <w:tcPr>
            <w:tcW w:w="4505" w:type="dxa"/>
          </w:tcPr>
          <w:p w14:paraId="47C9DA52" w14:textId="1888FE63" w:rsidR="00A44147" w:rsidRDefault="00A44147" w:rsidP="00E624FA">
            <w:pPr>
              <w:rPr>
                <w:lang w:val="en-US"/>
              </w:rPr>
            </w:pPr>
            <w:r>
              <w:rPr>
                <w:lang w:val="en-US"/>
              </w:rPr>
              <w:t>PCB</w:t>
            </w:r>
          </w:p>
        </w:tc>
        <w:tc>
          <w:tcPr>
            <w:tcW w:w="4505" w:type="dxa"/>
          </w:tcPr>
          <w:p w14:paraId="25C9630B" w14:textId="1E3A9CB2" w:rsidR="00A44147" w:rsidRPr="008001A6" w:rsidRDefault="00A44147" w:rsidP="00E624FA">
            <w:pPr>
              <w:rPr>
                <w:lang w:val="en-US"/>
              </w:rPr>
            </w:pPr>
            <w:r>
              <w:rPr>
                <w:lang w:val="en-US"/>
              </w:rPr>
              <w:t>Printed Circuit B</w:t>
            </w:r>
            <w:r w:rsidRPr="00A44147">
              <w:rPr>
                <w:lang w:val="en-US"/>
              </w:rPr>
              <w:t>oard</w:t>
            </w:r>
          </w:p>
        </w:tc>
      </w:tr>
    </w:tbl>
    <w:p w14:paraId="595E23F2" w14:textId="20238347" w:rsidR="000A10DE" w:rsidRPr="00AF0BE8" w:rsidRDefault="000A10DE" w:rsidP="00E624FA">
      <w:pPr>
        <w:rPr>
          <w:lang w:val="en-US"/>
        </w:rPr>
      </w:pPr>
    </w:p>
    <w:p w14:paraId="44B9429C" w14:textId="041E632F" w:rsidR="00F57578" w:rsidRPr="00AF0BE8" w:rsidRDefault="00F57578" w:rsidP="00E624FA">
      <w:pPr>
        <w:rPr>
          <w:lang w:val="en-US"/>
        </w:rPr>
      </w:pPr>
      <w:r w:rsidRPr="00AF0BE8">
        <w:rPr>
          <w:lang w:val="en-US"/>
        </w:rPr>
        <w:br w:type="page"/>
      </w:r>
    </w:p>
    <w:sdt>
      <w:sdtPr>
        <w:rPr>
          <w:rFonts w:ascii="Arial" w:eastAsiaTheme="minorEastAsia" w:hAnsi="Arial" w:cs="Times New Roman"/>
          <w:color w:val="auto"/>
          <w:sz w:val="22"/>
          <w:szCs w:val="22"/>
        </w:rPr>
        <w:id w:val="1708527659"/>
        <w:docPartObj>
          <w:docPartGallery w:val="Table of Contents"/>
          <w:docPartUnique/>
        </w:docPartObj>
      </w:sdtPr>
      <w:sdtEndPr>
        <w:rPr>
          <w:rFonts w:asciiTheme="majorHAnsi" w:eastAsiaTheme="majorEastAsia" w:hAnsiTheme="majorHAnsi" w:cstheme="majorBidi"/>
          <w:bCs/>
          <w:color w:val="2F5496" w:themeColor="accent1" w:themeShade="BF"/>
          <w:sz w:val="32"/>
          <w:szCs w:val="32"/>
        </w:rPr>
      </w:sdtEndPr>
      <w:sdtContent>
        <w:p w14:paraId="4F7301BC" w14:textId="77777777" w:rsidR="007B6889" w:rsidRDefault="00B3690F" w:rsidP="00854773">
          <w:pPr>
            <w:pStyle w:val="TOCHeading"/>
            <w:rPr>
              <w:noProof/>
            </w:rPr>
          </w:pPr>
          <w:r w:rsidRPr="001F2DBD">
            <w:rPr>
              <w:color w:val="auto"/>
              <w:u w:val="single"/>
            </w:rPr>
            <w:t>Table des matières</w:t>
          </w:r>
          <w:r w:rsidR="00854773">
            <w:fldChar w:fldCharType="begin"/>
          </w:r>
          <w:r w:rsidR="00854773">
            <w:instrText xml:space="preserve"> TOC \o "1-5" \h \z \u </w:instrText>
          </w:r>
          <w:r w:rsidR="00854773">
            <w:fldChar w:fldCharType="separate"/>
          </w:r>
        </w:p>
        <w:p w14:paraId="4105EB2D" w14:textId="517AC431" w:rsidR="007B6889" w:rsidRDefault="007B6889">
          <w:pPr>
            <w:pStyle w:val="TOC1"/>
            <w:tabs>
              <w:tab w:val="right" w:leader="dot" w:pos="9016"/>
            </w:tabs>
            <w:rPr>
              <w:rFonts w:cstheme="minorBidi"/>
              <w:b w:val="0"/>
              <w:bCs w:val="0"/>
              <w:caps w:val="0"/>
              <w:noProof/>
              <w:sz w:val="22"/>
              <w:szCs w:val="22"/>
            </w:rPr>
          </w:pPr>
          <w:hyperlink w:anchor="_Toc16156405" w:history="1">
            <w:r w:rsidRPr="00D574E5">
              <w:rPr>
                <w:rStyle w:val="Hyperlink"/>
                <w:noProof/>
              </w:rPr>
              <w:t>Remerciements</w:t>
            </w:r>
            <w:r>
              <w:rPr>
                <w:noProof/>
                <w:webHidden/>
              </w:rPr>
              <w:tab/>
            </w:r>
            <w:r>
              <w:rPr>
                <w:noProof/>
                <w:webHidden/>
              </w:rPr>
              <w:fldChar w:fldCharType="begin"/>
            </w:r>
            <w:r>
              <w:rPr>
                <w:noProof/>
                <w:webHidden/>
              </w:rPr>
              <w:instrText xml:space="preserve"> PAGEREF _Toc16156405 \h </w:instrText>
            </w:r>
            <w:r>
              <w:rPr>
                <w:noProof/>
                <w:webHidden/>
              </w:rPr>
            </w:r>
            <w:r>
              <w:rPr>
                <w:noProof/>
                <w:webHidden/>
              </w:rPr>
              <w:fldChar w:fldCharType="separate"/>
            </w:r>
            <w:r>
              <w:rPr>
                <w:noProof/>
                <w:webHidden/>
              </w:rPr>
              <w:t>1</w:t>
            </w:r>
            <w:r>
              <w:rPr>
                <w:noProof/>
                <w:webHidden/>
              </w:rPr>
              <w:fldChar w:fldCharType="end"/>
            </w:r>
          </w:hyperlink>
        </w:p>
        <w:p w14:paraId="1B1BEE46" w14:textId="73146DED" w:rsidR="007B6889" w:rsidRDefault="007B6889">
          <w:pPr>
            <w:pStyle w:val="TOC1"/>
            <w:tabs>
              <w:tab w:val="right" w:leader="dot" w:pos="9016"/>
            </w:tabs>
            <w:rPr>
              <w:rFonts w:cstheme="minorBidi"/>
              <w:b w:val="0"/>
              <w:bCs w:val="0"/>
              <w:caps w:val="0"/>
              <w:noProof/>
              <w:sz w:val="22"/>
              <w:szCs w:val="22"/>
            </w:rPr>
          </w:pPr>
          <w:hyperlink w:anchor="_Toc16156406" w:history="1">
            <w:r w:rsidRPr="00D574E5">
              <w:rPr>
                <w:rStyle w:val="Hyperlink"/>
                <w:noProof/>
              </w:rPr>
              <w:t>Glossaire</w:t>
            </w:r>
            <w:r>
              <w:rPr>
                <w:noProof/>
                <w:webHidden/>
              </w:rPr>
              <w:tab/>
            </w:r>
            <w:r>
              <w:rPr>
                <w:noProof/>
                <w:webHidden/>
              </w:rPr>
              <w:fldChar w:fldCharType="begin"/>
            </w:r>
            <w:r>
              <w:rPr>
                <w:noProof/>
                <w:webHidden/>
              </w:rPr>
              <w:instrText xml:space="preserve"> PAGEREF _Toc16156406 \h </w:instrText>
            </w:r>
            <w:r>
              <w:rPr>
                <w:noProof/>
                <w:webHidden/>
              </w:rPr>
            </w:r>
            <w:r>
              <w:rPr>
                <w:noProof/>
                <w:webHidden/>
              </w:rPr>
              <w:fldChar w:fldCharType="separate"/>
            </w:r>
            <w:r>
              <w:rPr>
                <w:noProof/>
                <w:webHidden/>
              </w:rPr>
              <w:t>1</w:t>
            </w:r>
            <w:r>
              <w:rPr>
                <w:noProof/>
                <w:webHidden/>
              </w:rPr>
              <w:fldChar w:fldCharType="end"/>
            </w:r>
          </w:hyperlink>
        </w:p>
        <w:p w14:paraId="1990AD80" w14:textId="28377FCA" w:rsidR="007B6889" w:rsidRDefault="007B6889">
          <w:pPr>
            <w:pStyle w:val="TOC1"/>
            <w:tabs>
              <w:tab w:val="left" w:pos="440"/>
              <w:tab w:val="right" w:leader="dot" w:pos="9016"/>
            </w:tabs>
            <w:rPr>
              <w:rFonts w:cstheme="minorBidi"/>
              <w:b w:val="0"/>
              <w:bCs w:val="0"/>
              <w:caps w:val="0"/>
              <w:noProof/>
              <w:sz w:val="22"/>
              <w:szCs w:val="22"/>
            </w:rPr>
          </w:pPr>
          <w:hyperlink w:anchor="_Toc16156407" w:history="1">
            <w:r w:rsidRPr="00D574E5">
              <w:rPr>
                <w:rStyle w:val="Hyperlink"/>
                <w:noProof/>
              </w:rPr>
              <w:t>1</w:t>
            </w:r>
            <w:r>
              <w:rPr>
                <w:rFonts w:cstheme="minorBidi"/>
                <w:b w:val="0"/>
                <w:bCs w:val="0"/>
                <w:caps w:val="0"/>
                <w:noProof/>
                <w:sz w:val="22"/>
                <w:szCs w:val="22"/>
              </w:rPr>
              <w:tab/>
            </w:r>
            <w:r w:rsidRPr="00D574E5">
              <w:rPr>
                <w:rStyle w:val="Hyperlink"/>
                <w:noProof/>
              </w:rPr>
              <w:t>Introduction</w:t>
            </w:r>
            <w:r>
              <w:rPr>
                <w:noProof/>
                <w:webHidden/>
              </w:rPr>
              <w:tab/>
            </w:r>
            <w:r>
              <w:rPr>
                <w:noProof/>
                <w:webHidden/>
              </w:rPr>
              <w:fldChar w:fldCharType="begin"/>
            </w:r>
            <w:r>
              <w:rPr>
                <w:noProof/>
                <w:webHidden/>
              </w:rPr>
              <w:instrText xml:space="preserve"> PAGEREF _Toc16156407 \h </w:instrText>
            </w:r>
            <w:r>
              <w:rPr>
                <w:noProof/>
                <w:webHidden/>
              </w:rPr>
            </w:r>
            <w:r>
              <w:rPr>
                <w:noProof/>
                <w:webHidden/>
              </w:rPr>
              <w:fldChar w:fldCharType="separate"/>
            </w:r>
            <w:r>
              <w:rPr>
                <w:noProof/>
                <w:webHidden/>
              </w:rPr>
              <w:t>6</w:t>
            </w:r>
            <w:r>
              <w:rPr>
                <w:noProof/>
                <w:webHidden/>
              </w:rPr>
              <w:fldChar w:fldCharType="end"/>
            </w:r>
          </w:hyperlink>
        </w:p>
        <w:p w14:paraId="5E5CD892" w14:textId="416159E8" w:rsidR="007B6889" w:rsidRDefault="007B6889">
          <w:pPr>
            <w:pStyle w:val="TOC2"/>
            <w:tabs>
              <w:tab w:val="left" w:pos="880"/>
              <w:tab w:val="right" w:leader="dot" w:pos="9016"/>
            </w:tabs>
            <w:rPr>
              <w:rFonts w:cstheme="minorBidi"/>
              <w:smallCaps w:val="0"/>
              <w:noProof/>
              <w:sz w:val="22"/>
              <w:szCs w:val="22"/>
            </w:rPr>
          </w:pPr>
          <w:hyperlink w:anchor="_Toc16156408" w:history="1">
            <w:r w:rsidRPr="00D574E5">
              <w:rPr>
                <w:rStyle w:val="Hyperlink"/>
                <w:noProof/>
              </w:rPr>
              <w:t>1.1</w:t>
            </w:r>
            <w:r>
              <w:rPr>
                <w:rFonts w:cstheme="minorBidi"/>
                <w:smallCaps w:val="0"/>
                <w:noProof/>
                <w:sz w:val="22"/>
                <w:szCs w:val="22"/>
              </w:rPr>
              <w:tab/>
            </w:r>
            <w:r w:rsidRPr="00D574E5">
              <w:rPr>
                <w:rStyle w:val="Hyperlink"/>
                <w:noProof/>
              </w:rPr>
              <w:t>But du projet</w:t>
            </w:r>
            <w:r>
              <w:rPr>
                <w:noProof/>
                <w:webHidden/>
              </w:rPr>
              <w:tab/>
            </w:r>
            <w:r>
              <w:rPr>
                <w:noProof/>
                <w:webHidden/>
              </w:rPr>
              <w:fldChar w:fldCharType="begin"/>
            </w:r>
            <w:r>
              <w:rPr>
                <w:noProof/>
                <w:webHidden/>
              </w:rPr>
              <w:instrText xml:space="preserve"> PAGEREF _Toc16156408 \h </w:instrText>
            </w:r>
            <w:r>
              <w:rPr>
                <w:noProof/>
                <w:webHidden/>
              </w:rPr>
            </w:r>
            <w:r>
              <w:rPr>
                <w:noProof/>
                <w:webHidden/>
              </w:rPr>
              <w:fldChar w:fldCharType="separate"/>
            </w:r>
            <w:r>
              <w:rPr>
                <w:noProof/>
                <w:webHidden/>
              </w:rPr>
              <w:t>6</w:t>
            </w:r>
            <w:r>
              <w:rPr>
                <w:noProof/>
                <w:webHidden/>
              </w:rPr>
              <w:fldChar w:fldCharType="end"/>
            </w:r>
          </w:hyperlink>
        </w:p>
        <w:p w14:paraId="2AED4769" w14:textId="4B1835ED" w:rsidR="007B6889" w:rsidRDefault="007B6889">
          <w:pPr>
            <w:pStyle w:val="TOC2"/>
            <w:tabs>
              <w:tab w:val="left" w:pos="880"/>
              <w:tab w:val="right" w:leader="dot" w:pos="9016"/>
            </w:tabs>
            <w:rPr>
              <w:rFonts w:cstheme="minorBidi"/>
              <w:smallCaps w:val="0"/>
              <w:noProof/>
              <w:sz w:val="22"/>
              <w:szCs w:val="22"/>
            </w:rPr>
          </w:pPr>
          <w:hyperlink w:anchor="_Toc16156409" w:history="1">
            <w:r w:rsidRPr="00D574E5">
              <w:rPr>
                <w:rStyle w:val="Hyperlink"/>
                <w:noProof/>
              </w:rPr>
              <w:t>1.2</w:t>
            </w:r>
            <w:r>
              <w:rPr>
                <w:rFonts w:cstheme="minorBidi"/>
                <w:smallCaps w:val="0"/>
                <w:noProof/>
                <w:sz w:val="22"/>
                <w:szCs w:val="22"/>
              </w:rPr>
              <w:tab/>
            </w:r>
            <w:r w:rsidRPr="00D574E5">
              <w:rPr>
                <w:rStyle w:val="Hyperlink"/>
                <w:noProof/>
              </w:rPr>
              <w:t>Tâches à réaliser</w:t>
            </w:r>
            <w:r>
              <w:rPr>
                <w:noProof/>
                <w:webHidden/>
              </w:rPr>
              <w:tab/>
            </w:r>
            <w:r>
              <w:rPr>
                <w:noProof/>
                <w:webHidden/>
              </w:rPr>
              <w:fldChar w:fldCharType="begin"/>
            </w:r>
            <w:r>
              <w:rPr>
                <w:noProof/>
                <w:webHidden/>
              </w:rPr>
              <w:instrText xml:space="preserve"> PAGEREF _Toc16156409 \h </w:instrText>
            </w:r>
            <w:r>
              <w:rPr>
                <w:noProof/>
                <w:webHidden/>
              </w:rPr>
            </w:r>
            <w:r>
              <w:rPr>
                <w:noProof/>
                <w:webHidden/>
              </w:rPr>
              <w:fldChar w:fldCharType="separate"/>
            </w:r>
            <w:r>
              <w:rPr>
                <w:noProof/>
                <w:webHidden/>
              </w:rPr>
              <w:t>6</w:t>
            </w:r>
            <w:r>
              <w:rPr>
                <w:noProof/>
                <w:webHidden/>
              </w:rPr>
              <w:fldChar w:fldCharType="end"/>
            </w:r>
          </w:hyperlink>
        </w:p>
        <w:p w14:paraId="6BD94FF9" w14:textId="7F707039" w:rsidR="007B6889" w:rsidRDefault="007B6889">
          <w:pPr>
            <w:pStyle w:val="TOC1"/>
            <w:tabs>
              <w:tab w:val="left" w:pos="440"/>
              <w:tab w:val="right" w:leader="dot" w:pos="9016"/>
            </w:tabs>
            <w:rPr>
              <w:rFonts w:cstheme="minorBidi"/>
              <w:b w:val="0"/>
              <w:bCs w:val="0"/>
              <w:caps w:val="0"/>
              <w:noProof/>
              <w:sz w:val="22"/>
              <w:szCs w:val="22"/>
            </w:rPr>
          </w:pPr>
          <w:hyperlink w:anchor="_Toc16156410" w:history="1">
            <w:r w:rsidRPr="00D574E5">
              <w:rPr>
                <w:rStyle w:val="Hyperlink"/>
                <w:noProof/>
              </w:rPr>
              <w:t>2</w:t>
            </w:r>
            <w:r>
              <w:rPr>
                <w:rFonts w:cstheme="minorBidi"/>
                <w:b w:val="0"/>
                <w:bCs w:val="0"/>
                <w:caps w:val="0"/>
                <w:noProof/>
                <w:sz w:val="22"/>
                <w:szCs w:val="22"/>
              </w:rPr>
              <w:tab/>
            </w:r>
            <w:r w:rsidRPr="00D574E5">
              <w:rPr>
                <w:rStyle w:val="Hyperlink"/>
                <w:noProof/>
              </w:rPr>
              <w:t>Conception</w:t>
            </w:r>
            <w:r>
              <w:rPr>
                <w:noProof/>
                <w:webHidden/>
              </w:rPr>
              <w:tab/>
            </w:r>
            <w:r>
              <w:rPr>
                <w:noProof/>
                <w:webHidden/>
              </w:rPr>
              <w:fldChar w:fldCharType="begin"/>
            </w:r>
            <w:r>
              <w:rPr>
                <w:noProof/>
                <w:webHidden/>
              </w:rPr>
              <w:instrText xml:space="preserve"> PAGEREF _Toc16156410 \h </w:instrText>
            </w:r>
            <w:r>
              <w:rPr>
                <w:noProof/>
                <w:webHidden/>
              </w:rPr>
            </w:r>
            <w:r>
              <w:rPr>
                <w:noProof/>
                <w:webHidden/>
              </w:rPr>
              <w:fldChar w:fldCharType="separate"/>
            </w:r>
            <w:r>
              <w:rPr>
                <w:noProof/>
                <w:webHidden/>
              </w:rPr>
              <w:t>7</w:t>
            </w:r>
            <w:r>
              <w:rPr>
                <w:noProof/>
                <w:webHidden/>
              </w:rPr>
              <w:fldChar w:fldCharType="end"/>
            </w:r>
          </w:hyperlink>
        </w:p>
        <w:p w14:paraId="0ADDF294" w14:textId="34054693" w:rsidR="007B6889" w:rsidRDefault="007B6889">
          <w:pPr>
            <w:pStyle w:val="TOC2"/>
            <w:tabs>
              <w:tab w:val="left" w:pos="880"/>
              <w:tab w:val="right" w:leader="dot" w:pos="9016"/>
            </w:tabs>
            <w:rPr>
              <w:rFonts w:cstheme="minorBidi"/>
              <w:smallCaps w:val="0"/>
              <w:noProof/>
              <w:sz w:val="22"/>
              <w:szCs w:val="22"/>
            </w:rPr>
          </w:pPr>
          <w:hyperlink w:anchor="_Toc16156411" w:history="1">
            <w:r w:rsidRPr="00D574E5">
              <w:rPr>
                <w:rStyle w:val="Hyperlink"/>
                <w:noProof/>
              </w:rPr>
              <w:t>2.1</w:t>
            </w:r>
            <w:r>
              <w:rPr>
                <w:rFonts w:cstheme="minorBidi"/>
                <w:smallCaps w:val="0"/>
                <w:noProof/>
                <w:sz w:val="22"/>
                <w:szCs w:val="22"/>
              </w:rPr>
              <w:tab/>
            </w:r>
            <w:r w:rsidRPr="00D574E5">
              <w:rPr>
                <w:rStyle w:val="Hyperlink"/>
                <w:noProof/>
              </w:rPr>
              <w:t>Schéma de principe</w:t>
            </w:r>
            <w:r>
              <w:rPr>
                <w:noProof/>
                <w:webHidden/>
              </w:rPr>
              <w:tab/>
            </w:r>
            <w:r>
              <w:rPr>
                <w:noProof/>
                <w:webHidden/>
              </w:rPr>
              <w:fldChar w:fldCharType="begin"/>
            </w:r>
            <w:r>
              <w:rPr>
                <w:noProof/>
                <w:webHidden/>
              </w:rPr>
              <w:instrText xml:space="preserve"> PAGEREF _Toc16156411 \h </w:instrText>
            </w:r>
            <w:r>
              <w:rPr>
                <w:noProof/>
                <w:webHidden/>
              </w:rPr>
            </w:r>
            <w:r>
              <w:rPr>
                <w:noProof/>
                <w:webHidden/>
              </w:rPr>
              <w:fldChar w:fldCharType="separate"/>
            </w:r>
            <w:r>
              <w:rPr>
                <w:noProof/>
                <w:webHidden/>
              </w:rPr>
              <w:t>7</w:t>
            </w:r>
            <w:r>
              <w:rPr>
                <w:noProof/>
                <w:webHidden/>
              </w:rPr>
              <w:fldChar w:fldCharType="end"/>
            </w:r>
          </w:hyperlink>
        </w:p>
        <w:p w14:paraId="7FAFD9A0" w14:textId="6812FE09" w:rsidR="007B6889" w:rsidRDefault="007B6889">
          <w:pPr>
            <w:pStyle w:val="TOC2"/>
            <w:tabs>
              <w:tab w:val="left" w:pos="880"/>
              <w:tab w:val="right" w:leader="dot" w:pos="9016"/>
            </w:tabs>
            <w:rPr>
              <w:rFonts w:cstheme="minorBidi"/>
              <w:smallCaps w:val="0"/>
              <w:noProof/>
              <w:sz w:val="22"/>
              <w:szCs w:val="22"/>
            </w:rPr>
          </w:pPr>
          <w:hyperlink w:anchor="_Toc16156412" w:history="1">
            <w:r w:rsidRPr="00D574E5">
              <w:rPr>
                <w:rStyle w:val="Hyperlink"/>
                <w:noProof/>
              </w:rPr>
              <w:t>2.2</w:t>
            </w:r>
            <w:r>
              <w:rPr>
                <w:rFonts w:cstheme="minorBidi"/>
                <w:smallCaps w:val="0"/>
                <w:noProof/>
                <w:sz w:val="22"/>
                <w:szCs w:val="22"/>
              </w:rPr>
              <w:tab/>
            </w:r>
            <w:r w:rsidRPr="00D574E5">
              <w:rPr>
                <w:rStyle w:val="Hyperlink"/>
                <w:noProof/>
              </w:rPr>
              <w:t>Antenne log-périodique</w:t>
            </w:r>
            <w:r>
              <w:rPr>
                <w:noProof/>
                <w:webHidden/>
              </w:rPr>
              <w:tab/>
            </w:r>
            <w:r>
              <w:rPr>
                <w:noProof/>
                <w:webHidden/>
              </w:rPr>
              <w:fldChar w:fldCharType="begin"/>
            </w:r>
            <w:r>
              <w:rPr>
                <w:noProof/>
                <w:webHidden/>
              </w:rPr>
              <w:instrText xml:space="preserve"> PAGEREF _Toc16156412 \h </w:instrText>
            </w:r>
            <w:r>
              <w:rPr>
                <w:noProof/>
                <w:webHidden/>
              </w:rPr>
            </w:r>
            <w:r>
              <w:rPr>
                <w:noProof/>
                <w:webHidden/>
              </w:rPr>
              <w:fldChar w:fldCharType="separate"/>
            </w:r>
            <w:r>
              <w:rPr>
                <w:noProof/>
                <w:webHidden/>
              </w:rPr>
              <w:t>8</w:t>
            </w:r>
            <w:r>
              <w:rPr>
                <w:noProof/>
                <w:webHidden/>
              </w:rPr>
              <w:fldChar w:fldCharType="end"/>
            </w:r>
          </w:hyperlink>
        </w:p>
        <w:p w14:paraId="183CC25E" w14:textId="2D41D445" w:rsidR="007B6889" w:rsidRDefault="007B6889">
          <w:pPr>
            <w:pStyle w:val="TOC3"/>
            <w:tabs>
              <w:tab w:val="left" w:pos="1100"/>
              <w:tab w:val="right" w:leader="dot" w:pos="9016"/>
            </w:tabs>
            <w:rPr>
              <w:rFonts w:cstheme="minorBidi"/>
              <w:i w:val="0"/>
              <w:iCs w:val="0"/>
              <w:noProof/>
              <w:sz w:val="22"/>
              <w:szCs w:val="22"/>
            </w:rPr>
          </w:pPr>
          <w:hyperlink w:anchor="_Toc16156413" w:history="1">
            <w:r w:rsidRPr="00D574E5">
              <w:rPr>
                <w:rStyle w:val="Hyperlink"/>
                <w:noProof/>
                <w14:scene3d>
                  <w14:camera w14:prst="orthographicFront"/>
                  <w14:lightRig w14:rig="threePt" w14:dir="t">
                    <w14:rot w14:lat="0" w14:lon="0" w14:rev="0"/>
                  </w14:lightRig>
                </w14:scene3d>
              </w:rPr>
              <w:t>2.2.1</w:t>
            </w:r>
            <w:r>
              <w:rPr>
                <w:rFonts w:cstheme="minorBidi"/>
                <w:i w:val="0"/>
                <w:iCs w:val="0"/>
                <w:noProof/>
                <w:sz w:val="22"/>
                <w:szCs w:val="22"/>
              </w:rPr>
              <w:tab/>
            </w:r>
            <w:r w:rsidRPr="00D574E5">
              <w:rPr>
                <w:rStyle w:val="Hyperlink"/>
                <w:noProof/>
              </w:rPr>
              <w:t>Définition</w:t>
            </w:r>
            <w:r>
              <w:rPr>
                <w:noProof/>
                <w:webHidden/>
              </w:rPr>
              <w:tab/>
            </w:r>
            <w:r>
              <w:rPr>
                <w:noProof/>
                <w:webHidden/>
              </w:rPr>
              <w:fldChar w:fldCharType="begin"/>
            </w:r>
            <w:r>
              <w:rPr>
                <w:noProof/>
                <w:webHidden/>
              </w:rPr>
              <w:instrText xml:space="preserve"> PAGEREF _Toc16156413 \h </w:instrText>
            </w:r>
            <w:r>
              <w:rPr>
                <w:noProof/>
                <w:webHidden/>
              </w:rPr>
            </w:r>
            <w:r>
              <w:rPr>
                <w:noProof/>
                <w:webHidden/>
              </w:rPr>
              <w:fldChar w:fldCharType="separate"/>
            </w:r>
            <w:r>
              <w:rPr>
                <w:noProof/>
                <w:webHidden/>
              </w:rPr>
              <w:t>8</w:t>
            </w:r>
            <w:r>
              <w:rPr>
                <w:noProof/>
                <w:webHidden/>
              </w:rPr>
              <w:fldChar w:fldCharType="end"/>
            </w:r>
          </w:hyperlink>
        </w:p>
        <w:p w14:paraId="6DF951B5" w14:textId="55B46E2B" w:rsidR="007B6889" w:rsidRDefault="007B6889">
          <w:pPr>
            <w:pStyle w:val="TOC3"/>
            <w:tabs>
              <w:tab w:val="left" w:pos="1100"/>
              <w:tab w:val="right" w:leader="dot" w:pos="9016"/>
            </w:tabs>
            <w:rPr>
              <w:rFonts w:cstheme="minorBidi"/>
              <w:i w:val="0"/>
              <w:iCs w:val="0"/>
              <w:noProof/>
              <w:sz w:val="22"/>
              <w:szCs w:val="22"/>
            </w:rPr>
          </w:pPr>
          <w:hyperlink w:anchor="_Toc16156414" w:history="1">
            <w:r w:rsidRPr="00D574E5">
              <w:rPr>
                <w:rStyle w:val="Hyperlink"/>
                <w:noProof/>
                <w14:scene3d>
                  <w14:camera w14:prst="orthographicFront"/>
                  <w14:lightRig w14:rig="threePt" w14:dir="t">
                    <w14:rot w14:lat="0" w14:lon="0" w14:rev="0"/>
                  </w14:lightRig>
                </w14:scene3d>
              </w:rPr>
              <w:t>2.2.2</w:t>
            </w:r>
            <w:r>
              <w:rPr>
                <w:rFonts w:cstheme="minorBidi"/>
                <w:i w:val="0"/>
                <w:iCs w:val="0"/>
                <w:noProof/>
                <w:sz w:val="22"/>
                <w:szCs w:val="22"/>
              </w:rPr>
              <w:tab/>
            </w:r>
            <w:r w:rsidRPr="00D574E5">
              <w:rPr>
                <w:rStyle w:val="Hyperlink"/>
                <w:noProof/>
              </w:rPr>
              <w:t>Analyse</w:t>
            </w:r>
            <w:r>
              <w:rPr>
                <w:noProof/>
                <w:webHidden/>
              </w:rPr>
              <w:tab/>
            </w:r>
            <w:r>
              <w:rPr>
                <w:noProof/>
                <w:webHidden/>
              </w:rPr>
              <w:fldChar w:fldCharType="begin"/>
            </w:r>
            <w:r>
              <w:rPr>
                <w:noProof/>
                <w:webHidden/>
              </w:rPr>
              <w:instrText xml:space="preserve"> PAGEREF _Toc16156414 \h </w:instrText>
            </w:r>
            <w:r>
              <w:rPr>
                <w:noProof/>
                <w:webHidden/>
              </w:rPr>
            </w:r>
            <w:r>
              <w:rPr>
                <w:noProof/>
                <w:webHidden/>
              </w:rPr>
              <w:fldChar w:fldCharType="separate"/>
            </w:r>
            <w:r>
              <w:rPr>
                <w:noProof/>
                <w:webHidden/>
              </w:rPr>
              <w:t>8</w:t>
            </w:r>
            <w:r>
              <w:rPr>
                <w:noProof/>
                <w:webHidden/>
              </w:rPr>
              <w:fldChar w:fldCharType="end"/>
            </w:r>
          </w:hyperlink>
        </w:p>
        <w:p w14:paraId="10C08A7D" w14:textId="50019B40" w:rsidR="007B6889" w:rsidRDefault="007B6889">
          <w:pPr>
            <w:pStyle w:val="TOC3"/>
            <w:tabs>
              <w:tab w:val="left" w:pos="1100"/>
              <w:tab w:val="right" w:leader="dot" w:pos="9016"/>
            </w:tabs>
            <w:rPr>
              <w:rFonts w:cstheme="minorBidi"/>
              <w:i w:val="0"/>
              <w:iCs w:val="0"/>
              <w:noProof/>
              <w:sz w:val="22"/>
              <w:szCs w:val="22"/>
            </w:rPr>
          </w:pPr>
          <w:hyperlink w:anchor="_Toc16156415" w:history="1">
            <w:r w:rsidRPr="00D574E5">
              <w:rPr>
                <w:rStyle w:val="Hyperlink"/>
                <w:noProof/>
                <w14:scene3d>
                  <w14:camera w14:prst="orthographicFront"/>
                  <w14:lightRig w14:rig="threePt" w14:dir="t">
                    <w14:rot w14:lat="0" w14:lon="0" w14:rev="0"/>
                  </w14:lightRig>
                </w14:scene3d>
              </w:rPr>
              <w:t>2.2.3</w:t>
            </w:r>
            <w:r>
              <w:rPr>
                <w:rFonts w:cstheme="minorBidi"/>
                <w:i w:val="0"/>
                <w:iCs w:val="0"/>
                <w:noProof/>
                <w:sz w:val="22"/>
                <w:szCs w:val="22"/>
              </w:rPr>
              <w:tab/>
            </w:r>
            <w:r w:rsidRPr="00D574E5">
              <w:rPr>
                <w:rStyle w:val="Hyperlink"/>
                <w:noProof/>
              </w:rPr>
              <w:t>Design</w:t>
            </w:r>
            <w:r>
              <w:rPr>
                <w:noProof/>
                <w:webHidden/>
              </w:rPr>
              <w:tab/>
            </w:r>
            <w:r>
              <w:rPr>
                <w:noProof/>
                <w:webHidden/>
              </w:rPr>
              <w:fldChar w:fldCharType="begin"/>
            </w:r>
            <w:r>
              <w:rPr>
                <w:noProof/>
                <w:webHidden/>
              </w:rPr>
              <w:instrText xml:space="preserve"> PAGEREF _Toc16156415 \h </w:instrText>
            </w:r>
            <w:r>
              <w:rPr>
                <w:noProof/>
                <w:webHidden/>
              </w:rPr>
            </w:r>
            <w:r>
              <w:rPr>
                <w:noProof/>
                <w:webHidden/>
              </w:rPr>
              <w:fldChar w:fldCharType="separate"/>
            </w:r>
            <w:r>
              <w:rPr>
                <w:noProof/>
                <w:webHidden/>
              </w:rPr>
              <w:t>9</w:t>
            </w:r>
            <w:r>
              <w:rPr>
                <w:noProof/>
                <w:webHidden/>
              </w:rPr>
              <w:fldChar w:fldCharType="end"/>
            </w:r>
          </w:hyperlink>
        </w:p>
        <w:p w14:paraId="458D8918" w14:textId="4D00C573" w:rsidR="007B6889" w:rsidRDefault="007B6889">
          <w:pPr>
            <w:pStyle w:val="TOC3"/>
            <w:tabs>
              <w:tab w:val="left" w:pos="1100"/>
              <w:tab w:val="right" w:leader="dot" w:pos="9016"/>
            </w:tabs>
            <w:rPr>
              <w:rFonts w:cstheme="minorBidi"/>
              <w:i w:val="0"/>
              <w:iCs w:val="0"/>
              <w:noProof/>
              <w:sz w:val="22"/>
              <w:szCs w:val="22"/>
            </w:rPr>
          </w:pPr>
          <w:hyperlink w:anchor="_Toc16156416" w:history="1">
            <w:r w:rsidRPr="00D574E5">
              <w:rPr>
                <w:rStyle w:val="Hyperlink"/>
                <w:noProof/>
                <w14:scene3d>
                  <w14:camera w14:prst="orthographicFront"/>
                  <w14:lightRig w14:rig="threePt" w14:dir="t">
                    <w14:rot w14:lat="0" w14:lon="0" w14:rev="0"/>
                  </w14:lightRig>
                </w14:scene3d>
              </w:rPr>
              <w:t>2.2.4</w:t>
            </w:r>
            <w:r>
              <w:rPr>
                <w:rFonts w:cstheme="minorBidi"/>
                <w:i w:val="0"/>
                <w:iCs w:val="0"/>
                <w:noProof/>
                <w:sz w:val="22"/>
                <w:szCs w:val="22"/>
              </w:rPr>
              <w:tab/>
            </w:r>
            <w:r w:rsidRPr="00D574E5">
              <w:rPr>
                <w:rStyle w:val="Hyperlink"/>
                <w:noProof/>
              </w:rPr>
              <w:t>Simulation</w:t>
            </w:r>
            <w:r>
              <w:rPr>
                <w:noProof/>
                <w:webHidden/>
              </w:rPr>
              <w:tab/>
            </w:r>
            <w:r>
              <w:rPr>
                <w:noProof/>
                <w:webHidden/>
              </w:rPr>
              <w:fldChar w:fldCharType="begin"/>
            </w:r>
            <w:r>
              <w:rPr>
                <w:noProof/>
                <w:webHidden/>
              </w:rPr>
              <w:instrText xml:space="preserve"> PAGEREF _Toc16156416 \h </w:instrText>
            </w:r>
            <w:r>
              <w:rPr>
                <w:noProof/>
                <w:webHidden/>
              </w:rPr>
            </w:r>
            <w:r>
              <w:rPr>
                <w:noProof/>
                <w:webHidden/>
              </w:rPr>
              <w:fldChar w:fldCharType="separate"/>
            </w:r>
            <w:r>
              <w:rPr>
                <w:noProof/>
                <w:webHidden/>
              </w:rPr>
              <w:t>14</w:t>
            </w:r>
            <w:r>
              <w:rPr>
                <w:noProof/>
                <w:webHidden/>
              </w:rPr>
              <w:fldChar w:fldCharType="end"/>
            </w:r>
          </w:hyperlink>
        </w:p>
        <w:p w14:paraId="61D13396" w14:textId="42984232" w:rsidR="007B6889" w:rsidRDefault="007B6889">
          <w:pPr>
            <w:pStyle w:val="TOC4"/>
            <w:tabs>
              <w:tab w:val="left" w:pos="1540"/>
              <w:tab w:val="right" w:leader="dot" w:pos="9016"/>
            </w:tabs>
            <w:rPr>
              <w:rFonts w:cstheme="minorBidi"/>
              <w:noProof/>
              <w:sz w:val="22"/>
              <w:szCs w:val="22"/>
            </w:rPr>
          </w:pPr>
          <w:hyperlink w:anchor="_Toc16156417" w:history="1">
            <w:r w:rsidRPr="00D574E5">
              <w:rPr>
                <w:rStyle w:val="Hyperlink"/>
                <w:noProof/>
              </w:rPr>
              <w:t>2.2.4.1</w:t>
            </w:r>
            <w:r>
              <w:rPr>
                <w:rFonts w:cstheme="minorBidi"/>
                <w:noProof/>
                <w:sz w:val="22"/>
                <w:szCs w:val="22"/>
              </w:rPr>
              <w:tab/>
            </w:r>
            <w:r w:rsidRPr="00D574E5">
              <w:rPr>
                <w:rStyle w:val="Hyperlink"/>
                <w:noProof/>
              </w:rPr>
              <w:t>Impédance</w:t>
            </w:r>
            <w:r>
              <w:rPr>
                <w:noProof/>
                <w:webHidden/>
              </w:rPr>
              <w:tab/>
            </w:r>
            <w:r>
              <w:rPr>
                <w:noProof/>
                <w:webHidden/>
              </w:rPr>
              <w:fldChar w:fldCharType="begin"/>
            </w:r>
            <w:r>
              <w:rPr>
                <w:noProof/>
                <w:webHidden/>
              </w:rPr>
              <w:instrText xml:space="preserve"> PAGEREF _Toc16156417 \h </w:instrText>
            </w:r>
            <w:r>
              <w:rPr>
                <w:noProof/>
                <w:webHidden/>
              </w:rPr>
            </w:r>
            <w:r>
              <w:rPr>
                <w:noProof/>
                <w:webHidden/>
              </w:rPr>
              <w:fldChar w:fldCharType="separate"/>
            </w:r>
            <w:r>
              <w:rPr>
                <w:noProof/>
                <w:webHidden/>
              </w:rPr>
              <w:t>15</w:t>
            </w:r>
            <w:r>
              <w:rPr>
                <w:noProof/>
                <w:webHidden/>
              </w:rPr>
              <w:fldChar w:fldCharType="end"/>
            </w:r>
          </w:hyperlink>
        </w:p>
        <w:p w14:paraId="31B4E17A" w14:textId="6C05D067" w:rsidR="007B6889" w:rsidRDefault="007B6889">
          <w:pPr>
            <w:pStyle w:val="TOC4"/>
            <w:tabs>
              <w:tab w:val="left" w:pos="1540"/>
              <w:tab w:val="right" w:leader="dot" w:pos="9016"/>
            </w:tabs>
            <w:rPr>
              <w:rFonts w:cstheme="minorBidi"/>
              <w:noProof/>
              <w:sz w:val="22"/>
              <w:szCs w:val="22"/>
            </w:rPr>
          </w:pPr>
          <w:hyperlink w:anchor="_Toc16156418" w:history="1">
            <w:r w:rsidRPr="00D574E5">
              <w:rPr>
                <w:rStyle w:val="Hyperlink"/>
                <w:noProof/>
              </w:rPr>
              <w:t>2.2.4.2</w:t>
            </w:r>
            <w:r>
              <w:rPr>
                <w:rFonts w:cstheme="minorBidi"/>
                <w:noProof/>
                <w:sz w:val="22"/>
                <w:szCs w:val="22"/>
              </w:rPr>
              <w:tab/>
            </w:r>
            <w:r w:rsidRPr="00D574E5">
              <w:rPr>
                <w:rStyle w:val="Hyperlink"/>
                <w:noProof/>
              </w:rPr>
              <w:t>Réflexion</w:t>
            </w:r>
            <w:r>
              <w:rPr>
                <w:noProof/>
                <w:webHidden/>
              </w:rPr>
              <w:tab/>
            </w:r>
            <w:r>
              <w:rPr>
                <w:noProof/>
                <w:webHidden/>
              </w:rPr>
              <w:fldChar w:fldCharType="begin"/>
            </w:r>
            <w:r>
              <w:rPr>
                <w:noProof/>
                <w:webHidden/>
              </w:rPr>
              <w:instrText xml:space="preserve"> PAGEREF _Toc16156418 \h </w:instrText>
            </w:r>
            <w:r>
              <w:rPr>
                <w:noProof/>
                <w:webHidden/>
              </w:rPr>
            </w:r>
            <w:r>
              <w:rPr>
                <w:noProof/>
                <w:webHidden/>
              </w:rPr>
              <w:fldChar w:fldCharType="separate"/>
            </w:r>
            <w:r>
              <w:rPr>
                <w:noProof/>
                <w:webHidden/>
              </w:rPr>
              <w:t>15</w:t>
            </w:r>
            <w:r>
              <w:rPr>
                <w:noProof/>
                <w:webHidden/>
              </w:rPr>
              <w:fldChar w:fldCharType="end"/>
            </w:r>
          </w:hyperlink>
        </w:p>
        <w:p w14:paraId="033AD2F3" w14:textId="6715F493" w:rsidR="007B6889" w:rsidRDefault="007B6889">
          <w:pPr>
            <w:pStyle w:val="TOC4"/>
            <w:tabs>
              <w:tab w:val="left" w:pos="1540"/>
              <w:tab w:val="right" w:leader="dot" w:pos="9016"/>
            </w:tabs>
            <w:rPr>
              <w:rFonts w:cstheme="minorBidi"/>
              <w:noProof/>
              <w:sz w:val="22"/>
              <w:szCs w:val="22"/>
            </w:rPr>
          </w:pPr>
          <w:hyperlink w:anchor="_Toc16156419" w:history="1">
            <w:r w:rsidRPr="00D574E5">
              <w:rPr>
                <w:rStyle w:val="Hyperlink"/>
                <w:noProof/>
              </w:rPr>
              <w:t>2.2.4.3</w:t>
            </w:r>
            <w:r>
              <w:rPr>
                <w:rFonts w:cstheme="minorBidi"/>
                <w:noProof/>
                <w:sz w:val="22"/>
                <w:szCs w:val="22"/>
              </w:rPr>
              <w:tab/>
            </w:r>
            <w:r w:rsidRPr="00D574E5">
              <w:rPr>
                <w:rStyle w:val="Hyperlink"/>
                <w:noProof/>
              </w:rPr>
              <w:t>Radiation</w:t>
            </w:r>
            <w:r>
              <w:rPr>
                <w:noProof/>
                <w:webHidden/>
              </w:rPr>
              <w:tab/>
            </w:r>
            <w:r>
              <w:rPr>
                <w:noProof/>
                <w:webHidden/>
              </w:rPr>
              <w:fldChar w:fldCharType="begin"/>
            </w:r>
            <w:r>
              <w:rPr>
                <w:noProof/>
                <w:webHidden/>
              </w:rPr>
              <w:instrText xml:space="preserve"> PAGEREF _Toc16156419 \h </w:instrText>
            </w:r>
            <w:r>
              <w:rPr>
                <w:noProof/>
                <w:webHidden/>
              </w:rPr>
            </w:r>
            <w:r>
              <w:rPr>
                <w:noProof/>
                <w:webHidden/>
              </w:rPr>
              <w:fldChar w:fldCharType="separate"/>
            </w:r>
            <w:r>
              <w:rPr>
                <w:noProof/>
                <w:webHidden/>
              </w:rPr>
              <w:t>16</w:t>
            </w:r>
            <w:r>
              <w:rPr>
                <w:noProof/>
                <w:webHidden/>
              </w:rPr>
              <w:fldChar w:fldCharType="end"/>
            </w:r>
          </w:hyperlink>
        </w:p>
        <w:p w14:paraId="02BB6EA7" w14:textId="3AD40E08" w:rsidR="007B6889" w:rsidRDefault="007B6889">
          <w:pPr>
            <w:pStyle w:val="TOC3"/>
            <w:tabs>
              <w:tab w:val="left" w:pos="1100"/>
              <w:tab w:val="right" w:leader="dot" w:pos="9016"/>
            </w:tabs>
            <w:rPr>
              <w:rFonts w:cstheme="minorBidi"/>
              <w:i w:val="0"/>
              <w:iCs w:val="0"/>
              <w:noProof/>
              <w:sz w:val="22"/>
              <w:szCs w:val="22"/>
            </w:rPr>
          </w:pPr>
          <w:hyperlink w:anchor="_Toc16156420" w:history="1">
            <w:r w:rsidRPr="00D574E5">
              <w:rPr>
                <w:rStyle w:val="Hyperlink"/>
                <w:noProof/>
                <w14:scene3d>
                  <w14:camera w14:prst="orthographicFront"/>
                  <w14:lightRig w14:rig="threePt" w14:dir="t">
                    <w14:rot w14:lat="0" w14:lon="0" w14:rev="0"/>
                  </w14:lightRig>
                </w14:scene3d>
              </w:rPr>
              <w:t>2.2.5</w:t>
            </w:r>
            <w:r>
              <w:rPr>
                <w:rFonts w:cstheme="minorBidi"/>
                <w:i w:val="0"/>
                <w:iCs w:val="0"/>
                <w:noProof/>
                <w:sz w:val="22"/>
                <w:szCs w:val="22"/>
              </w:rPr>
              <w:tab/>
            </w:r>
            <w:r w:rsidRPr="00D574E5">
              <w:rPr>
                <w:rStyle w:val="Hyperlink"/>
                <w:noProof/>
              </w:rPr>
              <w:t>Tests et résultats</w:t>
            </w:r>
            <w:r>
              <w:rPr>
                <w:noProof/>
                <w:webHidden/>
              </w:rPr>
              <w:tab/>
            </w:r>
            <w:r>
              <w:rPr>
                <w:noProof/>
                <w:webHidden/>
              </w:rPr>
              <w:fldChar w:fldCharType="begin"/>
            </w:r>
            <w:r>
              <w:rPr>
                <w:noProof/>
                <w:webHidden/>
              </w:rPr>
              <w:instrText xml:space="preserve"> PAGEREF _Toc16156420 \h </w:instrText>
            </w:r>
            <w:r>
              <w:rPr>
                <w:noProof/>
                <w:webHidden/>
              </w:rPr>
            </w:r>
            <w:r>
              <w:rPr>
                <w:noProof/>
                <w:webHidden/>
              </w:rPr>
              <w:fldChar w:fldCharType="separate"/>
            </w:r>
            <w:r>
              <w:rPr>
                <w:noProof/>
                <w:webHidden/>
              </w:rPr>
              <w:t>17</w:t>
            </w:r>
            <w:r>
              <w:rPr>
                <w:noProof/>
                <w:webHidden/>
              </w:rPr>
              <w:fldChar w:fldCharType="end"/>
            </w:r>
          </w:hyperlink>
        </w:p>
        <w:p w14:paraId="6B909CE3" w14:textId="1743AE77" w:rsidR="007B6889" w:rsidRDefault="007B6889">
          <w:pPr>
            <w:pStyle w:val="TOC4"/>
            <w:tabs>
              <w:tab w:val="left" w:pos="1540"/>
              <w:tab w:val="right" w:leader="dot" w:pos="9016"/>
            </w:tabs>
            <w:rPr>
              <w:rFonts w:cstheme="minorBidi"/>
              <w:noProof/>
              <w:sz w:val="22"/>
              <w:szCs w:val="22"/>
            </w:rPr>
          </w:pPr>
          <w:hyperlink w:anchor="_Toc16156421" w:history="1">
            <w:r w:rsidRPr="00D574E5">
              <w:rPr>
                <w:rStyle w:val="Hyperlink"/>
                <w:noProof/>
              </w:rPr>
              <w:t>2.2.5.1</w:t>
            </w:r>
            <w:r>
              <w:rPr>
                <w:rFonts w:cstheme="minorBidi"/>
                <w:noProof/>
                <w:sz w:val="22"/>
                <w:szCs w:val="22"/>
              </w:rPr>
              <w:tab/>
            </w:r>
            <w:r w:rsidRPr="00D574E5">
              <w:rPr>
                <w:rStyle w:val="Hyperlink"/>
                <w:noProof/>
              </w:rPr>
              <w:t>PCB Test</w:t>
            </w:r>
            <w:r>
              <w:rPr>
                <w:noProof/>
                <w:webHidden/>
              </w:rPr>
              <w:tab/>
            </w:r>
            <w:r>
              <w:rPr>
                <w:noProof/>
                <w:webHidden/>
              </w:rPr>
              <w:fldChar w:fldCharType="begin"/>
            </w:r>
            <w:r>
              <w:rPr>
                <w:noProof/>
                <w:webHidden/>
              </w:rPr>
              <w:instrText xml:space="preserve"> PAGEREF _Toc16156421 \h </w:instrText>
            </w:r>
            <w:r>
              <w:rPr>
                <w:noProof/>
                <w:webHidden/>
              </w:rPr>
            </w:r>
            <w:r>
              <w:rPr>
                <w:noProof/>
                <w:webHidden/>
              </w:rPr>
              <w:fldChar w:fldCharType="separate"/>
            </w:r>
            <w:r>
              <w:rPr>
                <w:noProof/>
                <w:webHidden/>
              </w:rPr>
              <w:t>17</w:t>
            </w:r>
            <w:r>
              <w:rPr>
                <w:noProof/>
                <w:webHidden/>
              </w:rPr>
              <w:fldChar w:fldCharType="end"/>
            </w:r>
          </w:hyperlink>
        </w:p>
        <w:p w14:paraId="25DFA55A" w14:textId="58E297A1" w:rsidR="007B6889" w:rsidRDefault="007B6889">
          <w:pPr>
            <w:pStyle w:val="TOC4"/>
            <w:tabs>
              <w:tab w:val="left" w:pos="1540"/>
              <w:tab w:val="right" w:leader="dot" w:pos="9016"/>
            </w:tabs>
            <w:rPr>
              <w:rFonts w:cstheme="minorBidi"/>
              <w:noProof/>
              <w:sz w:val="22"/>
              <w:szCs w:val="22"/>
            </w:rPr>
          </w:pPr>
          <w:hyperlink w:anchor="_Toc16156422" w:history="1">
            <w:r w:rsidRPr="00D574E5">
              <w:rPr>
                <w:rStyle w:val="Hyperlink"/>
                <w:noProof/>
              </w:rPr>
              <w:t>2.2.5.2</w:t>
            </w:r>
            <w:r>
              <w:rPr>
                <w:rFonts w:cstheme="minorBidi"/>
                <w:noProof/>
                <w:sz w:val="22"/>
                <w:szCs w:val="22"/>
              </w:rPr>
              <w:tab/>
            </w:r>
            <w:r w:rsidRPr="00D574E5">
              <w:rPr>
                <w:rStyle w:val="Hyperlink"/>
                <w:noProof/>
              </w:rPr>
              <w:t>Mesures</w:t>
            </w:r>
            <w:r>
              <w:rPr>
                <w:noProof/>
                <w:webHidden/>
              </w:rPr>
              <w:tab/>
            </w:r>
            <w:r>
              <w:rPr>
                <w:noProof/>
                <w:webHidden/>
              </w:rPr>
              <w:fldChar w:fldCharType="begin"/>
            </w:r>
            <w:r>
              <w:rPr>
                <w:noProof/>
                <w:webHidden/>
              </w:rPr>
              <w:instrText xml:space="preserve"> PAGEREF _Toc16156422 \h </w:instrText>
            </w:r>
            <w:r>
              <w:rPr>
                <w:noProof/>
                <w:webHidden/>
              </w:rPr>
            </w:r>
            <w:r>
              <w:rPr>
                <w:noProof/>
                <w:webHidden/>
              </w:rPr>
              <w:fldChar w:fldCharType="separate"/>
            </w:r>
            <w:r>
              <w:rPr>
                <w:noProof/>
                <w:webHidden/>
              </w:rPr>
              <w:t>18</w:t>
            </w:r>
            <w:r>
              <w:rPr>
                <w:noProof/>
                <w:webHidden/>
              </w:rPr>
              <w:fldChar w:fldCharType="end"/>
            </w:r>
          </w:hyperlink>
        </w:p>
        <w:p w14:paraId="0FD72778" w14:textId="46588E8C" w:rsidR="007B6889" w:rsidRDefault="007B6889">
          <w:pPr>
            <w:pStyle w:val="TOC5"/>
            <w:tabs>
              <w:tab w:val="left" w:pos="1760"/>
              <w:tab w:val="right" w:leader="dot" w:pos="9016"/>
            </w:tabs>
            <w:rPr>
              <w:rFonts w:cstheme="minorBidi"/>
              <w:noProof/>
              <w:sz w:val="22"/>
              <w:szCs w:val="22"/>
            </w:rPr>
          </w:pPr>
          <w:hyperlink w:anchor="_Toc16156423" w:history="1">
            <w:r w:rsidRPr="00D574E5">
              <w:rPr>
                <w:rStyle w:val="Hyperlink"/>
                <w:noProof/>
              </w:rPr>
              <w:t>2.2.5.2.1</w:t>
            </w:r>
            <w:r>
              <w:rPr>
                <w:rFonts w:cstheme="minorBidi"/>
                <w:noProof/>
                <w:sz w:val="22"/>
                <w:szCs w:val="22"/>
              </w:rPr>
              <w:tab/>
            </w:r>
            <w:r w:rsidRPr="00D574E5">
              <w:rPr>
                <w:rStyle w:val="Hyperlink"/>
                <w:noProof/>
              </w:rPr>
              <w:t>Impédance</w:t>
            </w:r>
            <w:r>
              <w:rPr>
                <w:noProof/>
                <w:webHidden/>
              </w:rPr>
              <w:tab/>
            </w:r>
            <w:r>
              <w:rPr>
                <w:noProof/>
                <w:webHidden/>
              </w:rPr>
              <w:fldChar w:fldCharType="begin"/>
            </w:r>
            <w:r>
              <w:rPr>
                <w:noProof/>
                <w:webHidden/>
              </w:rPr>
              <w:instrText xml:space="preserve"> PAGEREF _Toc16156423 \h </w:instrText>
            </w:r>
            <w:r>
              <w:rPr>
                <w:noProof/>
                <w:webHidden/>
              </w:rPr>
            </w:r>
            <w:r>
              <w:rPr>
                <w:noProof/>
                <w:webHidden/>
              </w:rPr>
              <w:fldChar w:fldCharType="separate"/>
            </w:r>
            <w:r>
              <w:rPr>
                <w:noProof/>
                <w:webHidden/>
              </w:rPr>
              <w:t>18</w:t>
            </w:r>
            <w:r>
              <w:rPr>
                <w:noProof/>
                <w:webHidden/>
              </w:rPr>
              <w:fldChar w:fldCharType="end"/>
            </w:r>
          </w:hyperlink>
        </w:p>
        <w:p w14:paraId="4C11DBCB" w14:textId="21F5679D" w:rsidR="007B6889" w:rsidRDefault="007B6889">
          <w:pPr>
            <w:pStyle w:val="TOC5"/>
            <w:tabs>
              <w:tab w:val="left" w:pos="1760"/>
              <w:tab w:val="right" w:leader="dot" w:pos="9016"/>
            </w:tabs>
            <w:rPr>
              <w:rFonts w:cstheme="minorBidi"/>
              <w:noProof/>
              <w:sz w:val="22"/>
              <w:szCs w:val="22"/>
            </w:rPr>
          </w:pPr>
          <w:hyperlink w:anchor="_Toc16156424" w:history="1">
            <w:r w:rsidRPr="00D574E5">
              <w:rPr>
                <w:rStyle w:val="Hyperlink"/>
                <w:noProof/>
              </w:rPr>
              <w:t>2.2.5.2.2</w:t>
            </w:r>
            <w:r>
              <w:rPr>
                <w:rFonts w:cstheme="minorBidi"/>
                <w:noProof/>
                <w:sz w:val="22"/>
                <w:szCs w:val="22"/>
              </w:rPr>
              <w:tab/>
            </w:r>
            <w:r w:rsidRPr="00D574E5">
              <w:rPr>
                <w:rStyle w:val="Hyperlink"/>
                <w:noProof/>
              </w:rPr>
              <w:t>Réflexion</w:t>
            </w:r>
            <w:r>
              <w:rPr>
                <w:noProof/>
                <w:webHidden/>
              </w:rPr>
              <w:tab/>
            </w:r>
            <w:r>
              <w:rPr>
                <w:noProof/>
                <w:webHidden/>
              </w:rPr>
              <w:fldChar w:fldCharType="begin"/>
            </w:r>
            <w:r>
              <w:rPr>
                <w:noProof/>
                <w:webHidden/>
              </w:rPr>
              <w:instrText xml:space="preserve"> PAGEREF _Toc16156424 \h </w:instrText>
            </w:r>
            <w:r>
              <w:rPr>
                <w:noProof/>
                <w:webHidden/>
              </w:rPr>
            </w:r>
            <w:r>
              <w:rPr>
                <w:noProof/>
                <w:webHidden/>
              </w:rPr>
              <w:fldChar w:fldCharType="separate"/>
            </w:r>
            <w:r>
              <w:rPr>
                <w:noProof/>
                <w:webHidden/>
              </w:rPr>
              <w:t>19</w:t>
            </w:r>
            <w:r>
              <w:rPr>
                <w:noProof/>
                <w:webHidden/>
              </w:rPr>
              <w:fldChar w:fldCharType="end"/>
            </w:r>
          </w:hyperlink>
        </w:p>
        <w:p w14:paraId="6429D33C" w14:textId="4EC56CEE" w:rsidR="007B6889" w:rsidRDefault="007B6889">
          <w:pPr>
            <w:pStyle w:val="TOC4"/>
            <w:tabs>
              <w:tab w:val="left" w:pos="1540"/>
              <w:tab w:val="right" w:leader="dot" w:pos="9016"/>
            </w:tabs>
            <w:rPr>
              <w:rFonts w:cstheme="minorBidi"/>
              <w:noProof/>
              <w:sz w:val="22"/>
              <w:szCs w:val="22"/>
            </w:rPr>
          </w:pPr>
          <w:hyperlink w:anchor="_Toc16156425" w:history="1">
            <w:r w:rsidRPr="00D574E5">
              <w:rPr>
                <w:rStyle w:val="Hyperlink"/>
                <w:noProof/>
              </w:rPr>
              <w:t>2.2.5.3</w:t>
            </w:r>
            <w:r>
              <w:rPr>
                <w:rFonts w:cstheme="minorBidi"/>
                <w:noProof/>
                <w:sz w:val="22"/>
                <w:szCs w:val="22"/>
              </w:rPr>
              <w:tab/>
            </w:r>
            <w:r w:rsidRPr="00D574E5">
              <w:rPr>
                <w:rStyle w:val="Hyperlink"/>
                <w:noProof/>
              </w:rPr>
              <w:t>Comparaison mesures simulation</w:t>
            </w:r>
            <w:r>
              <w:rPr>
                <w:noProof/>
                <w:webHidden/>
              </w:rPr>
              <w:tab/>
            </w:r>
            <w:r>
              <w:rPr>
                <w:noProof/>
                <w:webHidden/>
              </w:rPr>
              <w:fldChar w:fldCharType="begin"/>
            </w:r>
            <w:r>
              <w:rPr>
                <w:noProof/>
                <w:webHidden/>
              </w:rPr>
              <w:instrText xml:space="preserve"> PAGEREF _Toc16156425 \h </w:instrText>
            </w:r>
            <w:r>
              <w:rPr>
                <w:noProof/>
                <w:webHidden/>
              </w:rPr>
            </w:r>
            <w:r>
              <w:rPr>
                <w:noProof/>
                <w:webHidden/>
              </w:rPr>
              <w:fldChar w:fldCharType="separate"/>
            </w:r>
            <w:r>
              <w:rPr>
                <w:noProof/>
                <w:webHidden/>
              </w:rPr>
              <w:t>20</w:t>
            </w:r>
            <w:r>
              <w:rPr>
                <w:noProof/>
                <w:webHidden/>
              </w:rPr>
              <w:fldChar w:fldCharType="end"/>
            </w:r>
          </w:hyperlink>
        </w:p>
        <w:p w14:paraId="3399927E" w14:textId="13C2AEC2" w:rsidR="007B6889" w:rsidRDefault="007B6889">
          <w:pPr>
            <w:pStyle w:val="TOC4"/>
            <w:tabs>
              <w:tab w:val="left" w:pos="1540"/>
              <w:tab w:val="right" w:leader="dot" w:pos="9016"/>
            </w:tabs>
            <w:rPr>
              <w:rFonts w:cstheme="minorBidi"/>
              <w:noProof/>
              <w:sz w:val="22"/>
              <w:szCs w:val="22"/>
            </w:rPr>
          </w:pPr>
          <w:hyperlink w:anchor="_Toc16156426" w:history="1">
            <w:r w:rsidRPr="00D574E5">
              <w:rPr>
                <w:rStyle w:val="Hyperlink"/>
                <w:noProof/>
              </w:rPr>
              <w:t>2.2.5.4</w:t>
            </w:r>
            <w:r>
              <w:rPr>
                <w:rFonts w:cstheme="minorBidi"/>
                <w:noProof/>
                <w:sz w:val="22"/>
                <w:szCs w:val="22"/>
              </w:rPr>
              <w:tab/>
            </w:r>
            <w:r w:rsidRPr="00D574E5">
              <w:rPr>
                <w:rStyle w:val="Hyperlink"/>
                <w:noProof/>
              </w:rPr>
              <w:t>Résultats</w:t>
            </w:r>
            <w:r>
              <w:rPr>
                <w:noProof/>
                <w:webHidden/>
              </w:rPr>
              <w:tab/>
            </w:r>
            <w:r>
              <w:rPr>
                <w:noProof/>
                <w:webHidden/>
              </w:rPr>
              <w:fldChar w:fldCharType="begin"/>
            </w:r>
            <w:r>
              <w:rPr>
                <w:noProof/>
                <w:webHidden/>
              </w:rPr>
              <w:instrText xml:space="preserve"> PAGEREF _Toc16156426 \h </w:instrText>
            </w:r>
            <w:r>
              <w:rPr>
                <w:noProof/>
                <w:webHidden/>
              </w:rPr>
            </w:r>
            <w:r>
              <w:rPr>
                <w:noProof/>
                <w:webHidden/>
              </w:rPr>
              <w:fldChar w:fldCharType="separate"/>
            </w:r>
            <w:r>
              <w:rPr>
                <w:noProof/>
                <w:webHidden/>
              </w:rPr>
              <w:t>21</w:t>
            </w:r>
            <w:r>
              <w:rPr>
                <w:noProof/>
                <w:webHidden/>
              </w:rPr>
              <w:fldChar w:fldCharType="end"/>
            </w:r>
          </w:hyperlink>
        </w:p>
        <w:p w14:paraId="2595C29E" w14:textId="5BFDBFF6" w:rsidR="007B6889" w:rsidRDefault="007B6889">
          <w:pPr>
            <w:pStyle w:val="TOC2"/>
            <w:tabs>
              <w:tab w:val="left" w:pos="880"/>
              <w:tab w:val="right" w:leader="dot" w:pos="9016"/>
            </w:tabs>
            <w:rPr>
              <w:rFonts w:cstheme="minorBidi"/>
              <w:smallCaps w:val="0"/>
              <w:noProof/>
              <w:sz w:val="22"/>
              <w:szCs w:val="22"/>
            </w:rPr>
          </w:pPr>
          <w:hyperlink w:anchor="_Toc16156427" w:history="1">
            <w:r w:rsidRPr="00D574E5">
              <w:rPr>
                <w:rStyle w:val="Hyperlink"/>
                <w:noProof/>
              </w:rPr>
              <w:t>2.3</w:t>
            </w:r>
            <w:r>
              <w:rPr>
                <w:rFonts w:cstheme="minorBidi"/>
                <w:smallCaps w:val="0"/>
                <w:noProof/>
                <w:sz w:val="22"/>
                <w:szCs w:val="22"/>
              </w:rPr>
              <w:tab/>
            </w:r>
            <w:r w:rsidRPr="00D574E5">
              <w:rPr>
                <w:rStyle w:val="Hyperlink"/>
                <w:noProof/>
              </w:rPr>
              <w:t>Antenne en boucle (Loop Antenna)</w:t>
            </w:r>
            <w:r>
              <w:rPr>
                <w:noProof/>
                <w:webHidden/>
              </w:rPr>
              <w:tab/>
            </w:r>
            <w:r>
              <w:rPr>
                <w:noProof/>
                <w:webHidden/>
              </w:rPr>
              <w:fldChar w:fldCharType="begin"/>
            </w:r>
            <w:r>
              <w:rPr>
                <w:noProof/>
                <w:webHidden/>
              </w:rPr>
              <w:instrText xml:space="preserve"> PAGEREF _Toc16156427 \h </w:instrText>
            </w:r>
            <w:r>
              <w:rPr>
                <w:noProof/>
                <w:webHidden/>
              </w:rPr>
            </w:r>
            <w:r>
              <w:rPr>
                <w:noProof/>
                <w:webHidden/>
              </w:rPr>
              <w:fldChar w:fldCharType="separate"/>
            </w:r>
            <w:r>
              <w:rPr>
                <w:noProof/>
                <w:webHidden/>
              </w:rPr>
              <w:t>22</w:t>
            </w:r>
            <w:r>
              <w:rPr>
                <w:noProof/>
                <w:webHidden/>
              </w:rPr>
              <w:fldChar w:fldCharType="end"/>
            </w:r>
          </w:hyperlink>
        </w:p>
        <w:p w14:paraId="7D57EEE0" w14:textId="7D9220B0" w:rsidR="007B6889" w:rsidRDefault="007B6889">
          <w:pPr>
            <w:pStyle w:val="TOC3"/>
            <w:tabs>
              <w:tab w:val="left" w:pos="1100"/>
              <w:tab w:val="right" w:leader="dot" w:pos="9016"/>
            </w:tabs>
            <w:rPr>
              <w:rFonts w:cstheme="minorBidi"/>
              <w:i w:val="0"/>
              <w:iCs w:val="0"/>
              <w:noProof/>
              <w:sz w:val="22"/>
              <w:szCs w:val="22"/>
            </w:rPr>
          </w:pPr>
          <w:hyperlink w:anchor="_Toc16156428" w:history="1">
            <w:r w:rsidRPr="00D574E5">
              <w:rPr>
                <w:rStyle w:val="Hyperlink"/>
                <w:noProof/>
                <w14:scene3d>
                  <w14:camera w14:prst="orthographicFront"/>
                  <w14:lightRig w14:rig="threePt" w14:dir="t">
                    <w14:rot w14:lat="0" w14:lon="0" w14:rev="0"/>
                  </w14:lightRig>
                </w14:scene3d>
              </w:rPr>
              <w:t>2.3.1</w:t>
            </w:r>
            <w:r>
              <w:rPr>
                <w:rFonts w:cstheme="minorBidi"/>
                <w:i w:val="0"/>
                <w:iCs w:val="0"/>
                <w:noProof/>
                <w:sz w:val="22"/>
                <w:szCs w:val="22"/>
              </w:rPr>
              <w:tab/>
            </w:r>
            <w:r w:rsidRPr="00D574E5">
              <w:rPr>
                <w:rStyle w:val="Hyperlink"/>
                <w:noProof/>
              </w:rPr>
              <w:t>Définition</w:t>
            </w:r>
            <w:r>
              <w:rPr>
                <w:noProof/>
                <w:webHidden/>
              </w:rPr>
              <w:tab/>
            </w:r>
            <w:r>
              <w:rPr>
                <w:noProof/>
                <w:webHidden/>
              </w:rPr>
              <w:fldChar w:fldCharType="begin"/>
            </w:r>
            <w:r>
              <w:rPr>
                <w:noProof/>
                <w:webHidden/>
              </w:rPr>
              <w:instrText xml:space="preserve"> PAGEREF _Toc16156428 \h </w:instrText>
            </w:r>
            <w:r>
              <w:rPr>
                <w:noProof/>
                <w:webHidden/>
              </w:rPr>
            </w:r>
            <w:r>
              <w:rPr>
                <w:noProof/>
                <w:webHidden/>
              </w:rPr>
              <w:fldChar w:fldCharType="separate"/>
            </w:r>
            <w:r>
              <w:rPr>
                <w:noProof/>
                <w:webHidden/>
              </w:rPr>
              <w:t>22</w:t>
            </w:r>
            <w:r>
              <w:rPr>
                <w:noProof/>
                <w:webHidden/>
              </w:rPr>
              <w:fldChar w:fldCharType="end"/>
            </w:r>
          </w:hyperlink>
        </w:p>
        <w:p w14:paraId="31741285" w14:textId="65F76BE7" w:rsidR="007B6889" w:rsidRDefault="007B6889">
          <w:pPr>
            <w:pStyle w:val="TOC3"/>
            <w:tabs>
              <w:tab w:val="left" w:pos="1100"/>
              <w:tab w:val="right" w:leader="dot" w:pos="9016"/>
            </w:tabs>
            <w:rPr>
              <w:rFonts w:cstheme="minorBidi"/>
              <w:i w:val="0"/>
              <w:iCs w:val="0"/>
              <w:noProof/>
              <w:sz w:val="22"/>
              <w:szCs w:val="22"/>
            </w:rPr>
          </w:pPr>
          <w:hyperlink w:anchor="_Toc16156429" w:history="1">
            <w:r w:rsidRPr="00D574E5">
              <w:rPr>
                <w:rStyle w:val="Hyperlink"/>
                <w:noProof/>
                <w14:scene3d>
                  <w14:camera w14:prst="orthographicFront"/>
                  <w14:lightRig w14:rig="threePt" w14:dir="t">
                    <w14:rot w14:lat="0" w14:lon="0" w14:rev="0"/>
                  </w14:lightRig>
                </w14:scene3d>
              </w:rPr>
              <w:t>2.3.2</w:t>
            </w:r>
            <w:r>
              <w:rPr>
                <w:rFonts w:cstheme="minorBidi"/>
                <w:i w:val="0"/>
                <w:iCs w:val="0"/>
                <w:noProof/>
                <w:sz w:val="22"/>
                <w:szCs w:val="22"/>
              </w:rPr>
              <w:tab/>
            </w:r>
            <w:r w:rsidRPr="00D574E5">
              <w:rPr>
                <w:rStyle w:val="Hyperlink"/>
                <w:noProof/>
              </w:rPr>
              <w:t>Analyse</w:t>
            </w:r>
            <w:r>
              <w:rPr>
                <w:noProof/>
                <w:webHidden/>
              </w:rPr>
              <w:tab/>
            </w:r>
            <w:r>
              <w:rPr>
                <w:noProof/>
                <w:webHidden/>
              </w:rPr>
              <w:fldChar w:fldCharType="begin"/>
            </w:r>
            <w:r>
              <w:rPr>
                <w:noProof/>
                <w:webHidden/>
              </w:rPr>
              <w:instrText xml:space="preserve"> PAGEREF _Toc16156429 \h </w:instrText>
            </w:r>
            <w:r>
              <w:rPr>
                <w:noProof/>
                <w:webHidden/>
              </w:rPr>
            </w:r>
            <w:r>
              <w:rPr>
                <w:noProof/>
                <w:webHidden/>
              </w:rPr>
              <w:fldChar w:fldCharType="separate"/>
            </w:r>
            <w:r>
              <w:rPr>
                <w:noProof/>
                <w:webHidden/>
              </w:rPr>
              <w:t>22</w:t>
            </w:r>
            <w:r>
              <w:rPr>
                <w:noProof/>
                <w:webHidden/>
              </w:rPr>
              <w:fldChar w:fldCharType="end"/>
            </w:r>
          </w:hyperlink>
        </w:p>
        <w:p w14:paraId="4CF737A1" w14:textId="737C10AC" w:rsidR="007B6889" w:rsidRDefault="007B6889">
          <w:pPr>
            <w:pStyle w:val="TOC3"/>
            <w:tabs>
              <w:tab w:val="left" w:pos="1100"/>
              <w:tab w:val="right" w:leader="dot" w:pos="9016"/>
            </w:tabs>
            <w:rPr>
              <w:rFonts w:cstheme="minorBidi"/>
              <w:i w:val="0"/>
              <w:iCs w:val="0"/>
              <w:noProof/>
              <w:sz w:val="22"/>
              <w:szCs w:val="22"/>
            </w:rPr>
          </w:pPr>
          <w:hyperlink w:anchor="_Toc16156430" w:history="1">
            <w:r w:rsidRPr="00D574E5">
              <w:rPr>
                <w:rStyle w:val="Hyperlink"/>
                <w:noProof/>
                <w14:scene3d>
                  <w14:camera w14:prst="orthographicFront"/>
                  <w14:lightRig w14:rig="threePt" w14:dir="t">
                    <w14:rot w14:lat="0" w14:lon="0" w14:rev="0"/>
                  </w14:lightRig>
                </w14:scene3d>
              </w:rPr>
              <w:t>2.3.3</w:t>
            </w:r>
            <w:r>
              <w:rPr>
                <w:rFonts w:cstheme="minorBidi"/>
                <w:i w:val="0"/>
                <w:iCs w:val="0"/>
                <w:noProof/>
                <w:sz w:val="22"/>
                <w:szCs w:val="22"/>
              </w:rPr>
              <w:tab/>
            </w:r>
            <w:r w:rsidRPr="00D574E5">
              <w:rPr>
                <w:rStyle w:val="Hyperlink"/>
                <w:noProof/>
              </w:rPr>
              <w:t>Design</w:t>
            </w:r>
            <w:r>
              <w:rPr>
                <w:noProof/>
                <w:webHidden/>
              </w:rPr>
              <w:tab/>
            </w:r>
            <w:r>
              <w:rPr>
                <w:noProof/>
                <w:webHidden/>
              </w:rPr>
              <w:fldChar w:fldCharType="begin"/>
            </w:r>
            <w:r>
              <w:rPr>
                <w:noProof/>
                <w:webHidden/>
              </w:rPr>
              <w:instrText xml:space="preserve"> PAGEREF _Toc16156430 \h </w:instrText>
            </w:r>
            <w:r>
              <w:rPr>
                <w:noProof/>
                <w:webHidden/>
              </w:rPr>
            </w:r>
            <w:r>
              <w:rPr>
                <w:noProof/>
                <w:webHidden/>
              </w:rPr>
              <w:fldChar w:fldCharType="separate"/>
            </w:r>
            <w:r>
              <w:rPr>
                <w:noProof/>
                <w:webHidden/>
              </w:rPr>
              <w:t>23</w:t>
            </w:r>
            <w:r>
              <w:rPr>
                <w:noProof/>
                <w:webHidden/>
              </w:rPr>
              <w:fldChar w:fldCharType="end"/>
            </w:r>
          </w:hyperlink>
        </w:p>
        <w:p w14:paraId="431E07FC" w14:textId="13E4EF87" w:rsidR="007B6889" w:rsidRDefault="007B6889">
          <w:pPr>
            <w:pStyle w:val="TOC3"/>
            <w:tabs>
              <w:tab w:val="left" w:pos="1100"/>
              <w:tab w:val="right" w:leader="dot" w:pos="9016"/>
            </w:tabs>
            <w:rPr>
              <w:rFonts w:cstheme="minorBidi"/>
              <w:i w:val="0"/>
              <w:iCs w:val="0"/>
              <w:noProof/>
              <w:sz w:val="22"/>
              <w:szCs w:val="22"/>
            </w:rPr>
          </w:pPr>
          <w:hyperlink w:anchor="_Toc16156431" w:history="1">
            <w:r w:rsidRPr="00D574E5">
              <w:rPr>
                <w:rStyle w:val="Hyperlink"/>
                <w:noProof/>
                <w14:scene3d>
                  <w14:camera w14:prst="orthographicFront"/>
                  <w14:lightRig w14:rig="threePt" w14:dir="t">
                    <w14:rot w14:lat="0" w14:lon="0" w14:rev="0"/>
                  </w14:lightRig>
                </w14:scene3d>
              </w:rPr>
              <w:t>2.3.4</w:t>
            </w:r>
            <w:r>
              <w:rPr>
                <w:rFonts w:cstheme="minorBidi"/>
                <w:i w:val="0"/>
                <w:iCs w:val="0"/>
                <w:noProof/>
                <w:sz w:val="22"/>
                <w:szCs w:val="22"/>
              </w:rPr>
              <w:tab/>
            </w:r>
            <w:r w:rsidRPr="00D574E5">
              <w:rPr>
                <w:rStyle w:val="Hyperlink"/>
                <w:noProof/>
              </w:rPr>
              <w:t>Simulation</w:t>
            </w:r>
            <w:r>
              <w:rPr>
                <w:noProof/>
                <w:webHidden/>
              </w:rPr>
              <w:tab/>
            </w:r>
            <w:r>
              <w:rPr>
                <w:noProof/>
                <w:webHidden/>
              </w:rPr>
              <w:fldChar w:fldCharType="begin"/>
            </w:r>
            <w:r>
              <w:rPr>
                <w:noProof/>
                <w:webHidden/>
              </w:rPr>
              <w:instrText xml:space="preserve"> PAGEREF _Toc16156431 \h </w:instrText>
            </w:r>
            <w:r>
              <w:rPr>
                <w:noProof/>
                <w:webHidden/>
              </w:rPr>
            </w:r>
            <w:r>
              <w:rPr>
                <w:noProof/>
                <w:webHidden/>
              </w:rPr>
              <w:fldChar w:fldCharType="separate"/>
            </w:r>
            <w:r>
              <w:rPr>
                <w:noProof/>
                <w:webHidden/>
              </w:rPr>
              <w:t>24</w:t>
            </w:r>
            <w:r>
              <w:rPr>
                <w:noProof/>
                <w:webHidden/>
              </w:rPr>
              <w:fldChar w:fldCharType="end"/>
            </w:r>
          </w:hyperlink>
        </w:p>
        <w:p w14:paraId="722528FC" w14:textId="366A724C" w:rsidR="007B6889" w:rsidRDefault="007B6889">
          <w:pPr>
            <w:pStyle w:val="TOC4"/>
            <w:tabs>
              <w:tab w:val="left" w:pos="1540"/>
              <w:tab w:val="right" w:leader="dot" w:pos="9016"/>
            </w:tabs>
            <w:rPr>
              <w:rFonts w:cstheme="minorBidi"/>
              <w:noProof/>
              <w:sz w:val="22"/>
              <w:szCs w:val="22"/>
            </w:rPr>
          </w:pPr>
          <w:hyperlink w:anchor="_Toc16156432" w:history="1">
            <w:r w:rsidRPr="00D574E5">
              <w:rPr>
                <w:rStyle w:val="Hyperlink"/>
                <w:noProof/>
              </w:rPr>
              <w:t>2.3.4.1</w:t>
            </w:r>
            <w:r>
              <w:rPr>
                <w:rFonts w:cstheme="minorBidi"/>
                <w:noProof/>
                <w:sz w:val="22"/>
                <w:szCs w:val="22"/>
              </w:rPr>
              <w:tab/>
            </w:r>
            <w:r w:rsidRPr="00D574E5">
              <w:rPr>
                <w:rStyle w:val="Hyperlink"/>
                <w:noProof/>
              </w:rPr>
              <w:t>Impédance</w:t>
            </w:r>
            <w:r>
              <w:rPr>
                <w:noProof/>
                <w:webHidden/>
              </w:rPr>
              <w:tab/>
            </w:r>
            <w:r>
              <w:rPr>
                <w:noProof/>
                <w:webHidden/>
              </w:rPr>
              <w:fldChar w:fldCharType="begin"/>
            </w:r>
            <w:r>
              <w:rPr>
                <w:noProof/>
                <w:webHidden/>
              </w:rPr>
              <w:instrText xml:space="preserve"> PAGEREF _Toc16156432 \h </w:instrText>
            </w:r>
            <w:r>
              <w:rPr>
                <w:noProof/>
                <w:webHidden/>
              </w:rPr>
            </w:r>
            <w:r>
              <w:rPr>
                <w:noProof/>
                <w:webHidden/>
              </w:rPr>
              <w:fldChar w:fldCharType="separate"/>
            </w:r>
            <w:r>
              <w:rPr>
                <w:noProof/>
                <w:webHidden/>
              </w:rPr>
              <w:t>24</w:t>
            </w:r>
            <w:r>
              <w:rPr>
                <w:noProof/>
                <w:webHidden/>
              </w:rPr>
              <w:fldChar w:fldCharType="end"/>
            </w:r>
          </w:hyperlink>
        </w:p>
        <w:p w14:paraId="16A22E9B" w14:textId="31CB3C9E" w:rsidR="007B6889" w:rsidRDefault="007B6889">
          <w:pPr>
            <w:pStyle w:val="TOC4"/>
            <w:tabs>
              <w:tab w:val="left" w:pos="1540"/>
              <w:tab w:val="right" w:leader="dot" w:pos="9016"/>
            </w:tabs>
            <w:rPr>
              <w:rFonts w:cstheme="minorBidi"/>
              <w:noProof/>
              <w:sz w:val="22"/>
              <w:szCs w:val="22"/>
            </w:rPr>
          </w:pPr>
          <w:hyperlink w:anchor="_Toc16156433" w:history="1">
            <w:r w:rsidRPr="00D574E5">
              <w:rPr>
                <w:rStyle w:val="Hyperlink"/>
                <w:noProof/>
              </w:rPr>
              <w:t>2.3.4.2</w:t>
            </w:r>
            <w:r>
              <w:rPr>
                <w:rFonts w:cstheme="minorBidi"/>
                <w:noProof/>
                <w:sz w:val="22"/>
                <w:szCs w:val="22"/>
              </w:rPr>
              <w:tab/>
            </w:r>
            <w:r w:rsidRPr="00D574E5">
              <w:rPr>
                <w:rStyle w:val="Hyperlink"/>
                <w:noProof/>
              </w:rPr>
              <w:t>Réflexion</w:t>
            </w:r>
            <w:r>
              <w:rPr>
                <w:noProof/>
                <w:webHidden/>
              </w:rPr>
              <w:tab/>
            </w:r>
            <w:r>
              <w:rPr>
                <w:noProof/>
                <w:webHidden/>
              </w:rPr>
              <w:fldChar w:fldCharType="begin"/>
            </w:r>
            <w:r>
              <w:rPr>
                <w:noProof/>
                <w:webHidden/>
              </w:rPr>
              <w:instrText xml:space="preserve"> PAGEREF _Toc16156433 \h </w:instrText>
            </w:r>
            <w:r>
              <w:rPr>
                <w:noProof/>
                <w:webHidden/>
              </w:rPr>
            </w:r>
            <w:r>
              <w:rPr>
                <w:noProof/>
                <w:webHidden/>
              </w:rPr>
              <w:fldChar w:fldCharType="separate"/>
            </w:r>
            <w:r>
              <w:rPr>
                <w:noProof/>
                <w:webHidden/>
              </w:rPr>
              <w:t>25</w:t>
            </w:r>
            <w:r>
              <w:rPr>
                <w:noProof/>
                <w:webHidden/>
              </w:rPr>
              <w:fldChar w:fldCharType="end"/>
            </w:r>
          </w:hyperlink>
        </w:p>
        <w:p w14:paraId="66E2A8E1" w14:textId="2A70E6EE" w:rsidR="007B6889" w:rsidRDefault="007B6889">
          <w:pPr>
            <w:pStyle w:val="TOC4"/>
            <w:tabs>
              <w:tab w:val="left" w:pos="1540"/>
              <w:tab w:val="right" w:leader="dot" w:pos="9016"/>
            </w:tabs>
            <w:rPr>
              <w:rFonts w:cstheme="minorBidi"/>
              <w:noProof/>
              <w:sz w:val="22"/>
              <w:szCs w:val="22"/>
            </w:rPr>
          </w:pPr>
          <w:hyperlink w:anchor="_Toc16156434" w:history="1">
            <w:r w:rsidRPr="00D574E5">
              <w:rPr>
                <w:rStyle w:val="Hyperlink"/>
                <w:noProof/>
              </w:rPr>
              <w:t>2.3.4.3</w:t>
            </w:r>
            <w:r>
              <w:rPr>
                <w:rFonts w:cstheme="minorBidi"/>
                <w:noProof/>
                <w:sz w:val="22"/>
                <w:szCs w:val="22"/>
              </w:rPr>
              <w:tab/>
            </w:r>
            <w:r w:rsidRPr="00D574E5">
              <w:rPr>
                <w:rStyle w:val="Hyperlink"/>
                <w:noProof/>
              </w:rPr>
              <w:t>Tunning</w:t>
            </w:r>
            <w:r>
              <w:rPr>
                <w:noProof/>
                <w:webHidden/>
              </w:rPr>
              <w:tab/>
            </w:r>
            <w:r>
              <w:rPr>
                <w:noProof/>
                <w:webHidden/>
              </w:rPr>
              <w:fldChar w:fldCharType="begin"/>
            </w:r>
            <w:r>
              <w:rPr>
                <w:noProof/>
                <w:webHidden/>
              </w:rPr>
              <w:instrText xml:space="preserve"> PAGEREF _Toc16156434 \h </w:instrText>
            </w:r>
            <w:r>
              <w:rPr>
                <w:noProof/>
                <w:webHidden/>
              </w:rPr>
            </w:r>
            <w:r>
              <w:rPr>
                <w:noProof/>
                <w:webHidden/>
              </w:rPr>
              <w:fldChar w:fldCharType="separate"/>
            </w:r>
            <w:r>
              <w:rPr>
                <w:noProof/>
                <w:webHidden/>
              </w:rPr>
              <w:t>25</w:t>
            </w:r>
            <w:r>
              <w:rPr>
                <w:noProof/>
                <w:webHidden/>
              </w:rPr>
              <w:fldChar w:fldCharType="end"/>
            </w:r>
          </w:hyperlink>
        </w:p>
        <w:p w14:paraId="20759EE6" w14:textId="163CC72B" w:rsidR="007B6889" w:rsidRDefault="007B6889">
          <w:pPr>
            <w:pStyle w:val="TOC4"/>
            <w:tabs>
              <w:tab w:val="left" w:pos="1540"/>
              <w:tab w:val="right" w:leader="dot" w:pos="9016"/>
            </w:tabs>
            <w:rPr>
              <w:rFonts w:cstheme="minorBidi"/>
              <w:noProof/>
              <w:sz w:val="22"/>
              <w:szCs w:val="22"/>
            </w:rPr>
          </w:pPr>
          <w:hyperlink w:anchor="_Toc16156435" w:history="1">
            <w:r w:rsidRPr="00D574E5">
              <w:rPr>
                <w:rStyle w:val="Hyperlink"/>
                <w:noProof/>
              </w:rPr>
              <w:t>2.3.4.4</w:t>
            </w:r>
            <w:r>
              <w:rPr>
                <w:rFonts w:cstheme="minorBidi"/>
                <w:noProof/>
                <w:sz w:val="22"/>
                <w:szCs w:val="22"/>
              </w:rPr>
              <w:tab/>
            </w:r>
            <w:r w:rsidRPr="00D574E5">
              <w:rPr>
                <w:rStyle w:val="Hyperlink"/>
                <w:noProof/>
              </w:rPr>
              <w:t>Impédance corrigée</w:t>
            </w:r>
            <w:r>
              <w:rPr>
                <w:noProof/>
                <w:webHidden/>
              </w:rPr>
              <w:tab/>
            </w:r>
            <w:r>
              <w:rPr>
                <w:noProof/>
                <w:webHidden/>
              </w:rPr>
              <w:fldChar w:fldCharType="begin"/>
            </w:r>
            <w:r>
              <w:rPr>
                <w:noProof/>
                <w:webHidden/>
              </w:rPr>
              <w:instrText xml:space="preserve"> PAGEREF _Toc16156435 \h </w:instrText>
            </w:r>
            <w:r>
              <w:rPr>
                <w:noProof/>
                <w:webHidden/>
              </w:rPr>
            </w:r>
            <w:r>
              <w:rPr>
                <w:noProof/>
                <w:webHidden/>
              </w:rPr>
              <w:fldChar w:fldCharType="separate"/>
            </w:r>
            <w:r>
              <w:rPr>
                <w:noProof/>
                <w:webHidden/>
              </w:rPr>
              <w:t>26</w:t>
            </w:r>
            <w:r>
              <w:rPr>
                <w:noProof/>
                <w:webHidden/>
              </w:rPr>
              <w:fldChar w:fldCharType="end"/>
            </w:r>
          </w:hyperlink>
        </w:p>
        <w:p w14:paraId="5B5DAB41" w14:textId="27B4CAAB" w:rsidR="007B6889" w:rsidRDefault="007B6889">
          <w:pPr>
            <w:pStyle w:val="TOC4"/>
            <w:tabs>
              <w:tab w:val="left" w:pos="1540"/>
              <w:tab w:val="right" w:leader="dot" w:pos="9016"/>
            </w:tabs>
            <w:rPr>
              <w:rFonts w:cstheme="minorBidi"/>
              <w:noProof/>
              <w:sz w:val="22"/>
              <w:szCs w:val="22"/>
            </w:rPr>
          </w:pPr>
          <w:hyperlink w:anchor="_Toc16156436" w:history="1">
            <w:r w:rsidRPr="00D574E5">
              <w:rPr>
                <w:rStyle w:val="Hyperlink"/>
                <w:noProof/>
              </w:rPr>
              <w:t>2.3.4.5</w:t>
            </w:r>
            <w:r>
              <w:rPr>
                <w:rFonts w:cstheme="minorBidi"/>
                <w:noProof/>
                <w:sz w:val="22"/>
                <w:szCs w:val="22"/>
              </w:rPr>
              <w:tab/>
            </w:r>
            <w:r w:rsidRPr="00D574E5">
              <w:rPr>
                <w:rStyle w:val="Hyperlink"/>
                <w:noProof/>
              </w:rPr>
              <w:t>Réflexion corrigée</w:t>
            </w:r>
            <w:r>
              <w:rPr>
                <w:noProof/>
                <w:webHidden/>
              </w:rPr>
              <w:tab/>
            </w:r>
            <w:r>
              <w:rPr>
                <w:noProof/>
                <w:webHidden/>
              </w:rPr>
              <w:fldChar w:fldCharType="begin"/>
            </w:r>
            <w:r>
              <w:rPr>
                <w:noProof/>
                <w:webHidden/>
              </w:rPr>
              <w:instrText xml:space="preserve"> PAGEREF _Toc16156436 \h </w:instrText>
            </w:r>
            <w:r>
              <w:rPr>
                <w:noProof/>
                <w:webHidden/>
              </w:rPr>
            </w:r>
            <w:r>
              <w:rPr>
                <w:noProof/>
                <w:webHidden/>
              </w:rPr>
              <w:fldChar w:fldCharType="separate"/>
            </w:r>
            <w:r>
              <w:rPr>
                <w:noProof/>
                <w:webHidden/>
              </w:rPr>
              <w:t>26</w:t>
            </w:r>
            <w:r>
              <w:rPr>
                <w:noProof/>
                <w:webHidden/>
              </w:rPr>
              <w:fldChar w:fldCharType="end"/>
            </w:r>
          </w:hyperlink>
        </w:p>
        <w:p w14:paraId="337FC451" w14:textId="56339AFB" w:rsidR="007B6889" w:rsidRDefault="007B6889">
          <w:pPr>
            <w:pStyle w:val="TOC3"/>
            <w:tabs>
              <w:tab w:val="left" w:pos="1100"/>
              <w:tab w:val="right" w:leader="dot" w:pos="9016"/>
            </w:tabs>
            <w:rPr>
              <w:rFonts w:cstheme="minorBidi"/>
              <w:i w:val="0"/>
              <w:iCs w:val="0"/>
              <w:noProof/>
              <w:sz w:val="22"/>
              <w:szCs w:val="22"/>
            </w:rPr>
          </w:pPr>
          <w:hyperlink w:anchor="_Toc16156437" w:history="1">
            <w:r w:rsidRPr="00D574E5">
              <w:rPr>
                <w:rStyle w:val="Hyperlink"/>
                <w:noProof/>
                <w14:scene3d>
                  <w14:camera w14:prst="orthographicFront"/>
                  <w14:lightRig w14:rig="threePt" w14:dir="t">
                    <w14:rot w14:lat="0" w14:lon="0" w14:rev="0"/>
                  </w14:lightRig>
                </w14:scene3d>
              </w:rPr>
              <w:t>2.3.5</w:t>
            </w:r>
            <w:r>
              <w:rPr>
                <w:rFonts w:cstheme="minorBidi"/>
                <w:i w:val="0"/>
                <w:iCs w:val="0"/>
                <w:noProof/>
                <w:sz w:val="22"/>
                <w:szCs w:val="22"/>
              </w:rPr>
              <w:tab/>
            </w:r>
            <w:r w:rsidRPr="00D574E5">
              <w:rPr>
                <w:rStyle w:val="Hyperlink"/>
                <w:noProof/>
              </w:rPr>
              <w:t>Tests et résultas</w:t>
            </w:r>
            <w:r>
              <w:rPr>
                <w:noProof/>
                <w:webHidden/>
              </w:rPr>
              <w:tab/>
            </w:r>
            <w:r>
              <w:rPr>
                <w:noProof/>
                <w:webHidden/>
              </w:rPr>
              <w:fldChar w:fldCharType="begin"/>
            </w:r>
            <w:r>
              <w:rPr>
                <w:noProof/>
                <w:webHidden/>
              </w:rPr>
              <w:instrText xml:space="preserve"> PAGEREF _Toc16156437 \h </w:instrText>
            </w:r>
            <w:r>
              <w:rPr>
                <w:noProof/>
                <w:webHidden/>
              </w:rPr>
            </w:r>
            <w:r>
              <w:rPr>
                <w:noProof/>
                <w:webHidden/>
              </w:rPr>
              <w:fldChar w:fldCharType="separate"/>
            </w:r>
            <w:r>
              <w:rPr>
                <w:noProof/>
                <w:webHidden/>
              </w:rPr>
              <w:t>27</w:t>
            </w:r>
            <w:r>
              <w:rPr>
                <w:noProof/>
                <w:webHidden/>
              </w:rPr>
              <w:fldChar w:fldCharType="end"/>
            </w:r>
          </w:hyperlink>
        </w:p>
        <w:p w14:paraId="479B19E3" w14:textId="68A85EA9" w:rsidR="007B6889" w:rsidRDefault="007B6889">
          <w:pPr>
            <w:pStyle w:val="TOC4"/>
            <w:tabs>
              <w:tab w:val="left" w:pos="1540"/>
              <w:tab w:val="right" w:leader="dot" w:pos="9016"/>
            </w:tabs>
            <w:rPr>
              <w:rFonts w:cstheme="minorBidi"/>
              <w:noProof/>
              <w:sz w:val="22"/>
              <w:szCs w:val="22"/>
            </w:rPr>
          </w:pPr>
          <w:hyperlink w:anchor="_Toc16156438" w:history="1">
            <w:r w:rsidRPr="00D574E5">
              <w:rPr>
                <w:rStyle w:val="Hyperlink"/>
                <w:noProof/>
              </w:rPr>
              <w:t>2.3.5.1</w:t>
            </w:r>
            <w:r>
              <w:rPr>
                <w:rFonts w:cstheme="minorBidi"/>
                <w:noProof/>
                <w:sz w:val="22"/>
                <w:szCs w:val="22"/>
              </w:rPr>
              <w:tab/>
            </w:r>
            <w:r w:rsidRPr="00D574E5">
              <w:rPr>
                <w:rStyle w:val="Hyperlink"/>
                <w:noProof/>
              </w:rPr>
              <w:t>PCB Test</w:t>
            </w:r>
            <w:r>
              <w:rPr>
                <w:noProof/>
                <w:webHidden/>
              </w:rPr>
              <w:tab/>
            </w:r>
            <w:r>
              <w:rPr>
                <w:noProof/>
                <w:webHidden/>
              </w:rPr>
              <w:fldChar w:fldCharType="begin"/>
            </w:r>
            <w:r>
              <w:rPr>
                <w:noProof/>
                <w:webHidden/>
              </w:rPr>
              <w:instrText xml:space="preserve"> PAGEREF _Toc16156438 \h </w:instrText>
            </w:r>
            <w:r>
              <w:rPr>
                <w:noProof/>
                <w:webHidden/>
              </w:rPr>
            </w:r>
            <w:r>
              <w:rPr>
                <w:noProof/>
                <w:webHidden/>
              </w:rPr>
              <w:fldChar w:fldCharType="separate"/>
            </w:r>
            <w:r>
              <w:rPr>
                <w:noProof/>
                <w:webHidden/>
              </w:rPr>
              <w:t>27</w:t>
            </w:r>
            <w:r>
              <w:rPr>
                <w:noProof/>
                <w:webHidden/>
              </w:rPr>
              <w:fldChar w:fldCharType="end"/>
            </w:r>
          </w:hyperlink>
        </w:p>
        <w:p w14:paraId="243CF7BA" w14:textId="62693ACD" w:rsidR="007B6889" w:rsidRDefault="007B6889">
          <w:pPr>
            <w:pStyle w:val="TOC4"/>
            <w:tabs>
              <w:tab w:val="left" w:pos="1540"/>
              <w:tab w:val="right" w:leader="dot" w:pos="9016"/>
            </w:tabs>
            <w:rPr>
              <w:rFonts w:cstheme="minorBidi"/>
              <w:noProof/>
              <w:sz w:val="22"/>
              <w:szCs w:val="22"/>
            </w:rPr>
          </w:pPr>
          <w:hyperlink w:anchor="_Toc16156439" w:history="1">
            <w:r w:rsidRPr="00D574E5">
              <w:rPr>
                <w:rStyle w:val="Hyperlink"/>
                <w:noProof/>
              </w:rPr>
              <w:t>2.3.5.2</w:t>
            </w:r>
            <w:r>
              <w:rPr>
                <w:rFonts w:cstheme="minorBidi"/>
                <w:noProof/>
                <w:sz w:val="22"/>
                <w:szCs w:val="22"/>
              </w:rPr>
              <w:tab/>
            </w:r>
            <w:r w:rsidRPr="00D574E5">
              <w:rPr>
                <w:rStyle w:val="Hyperlink"/>
                <w:noProof/>
              </w:rPr>
              <w:t>Mesures</w:t>
            </w:r>
            <w:r>
              <w:rPr>
                <w:noProof/>
                <w:webHidden/>
              </w:rPr>
              <w:tab/>
            </w:r>
            <w:r>
              <w:rPr>
                <w:noProof/>
                <w:webHidden/>
              </w:rPr>
              <w:fldChar w:fldCharType="begin"/>
            </w:r>
            <w:r>
              <w:rPr>
                <w:noProof/>
                <w:webHidden/>
              </w:rPr>
              <w:instrText xml:space="preserve"> PAGEREF _Toc16156439 \h </w:instrText>
            </w:r>
            <w:r>
              <w:rPr>
                <w:noProof/>
                <w:webHidden/>
              </w:rPr>
            </w:r>
            <w:r>
              <w:rPr>
                <w:noProof/>
                <w:webHidden/>
              </w:rPr>
              <w:fldChar w:fldCharType="separate"/>
            </w:r>
            <w:r>
              <w:rPr>
                <w:noProof/>
                <w:webHidden/>
              </w:rPr>
              <w:t>28</w:t>
            </w:r>
            <w:r>
              <w:rPr>
                <w:noProof/>
                <w:webHidden/>
              </w:rPr>
              <w:fldChar w:fldCharType="end"/>
            </w:r>
          </w:hyperlink>
        </w:p>
        <w:p w14:paraId="51F86160" w14:textId="06795C45" w:rsidR="007B6889" w:rsidRDefault="007B6889">
          <w:pPr>
            <w:pStyle w:val="TOC5"/>
            <w:tabs>
              <w:tab w:val="left" w:pos="1760"/>
              <w:tab w:val="right" w:leader="dot" w:pos="9016"/>
            </w:tabs>
            <w:rPr>
              <w:rFonts w:cstheme="minorBidi"/>
              <w:noProof/>
              <w:sz w:val="22"/>
              <w:szCs w:val="22"/>
            </w:rPr>
          </w:pPr>
          <w:hyperlink w:anchor="_Toc16156440" w:history="1">
            <w:r w:rsidRPr="00D574E5">
              <w:rPr>
                <w:rStyle w:val="Hyperlink"/>
                <w:noProof/>
              </w:rPr>
              <w:t>2.3.5.2.1</w:t>
            </w:r>
            <w:r>
              <w:rPr>
                <w:rFonts w:cstheme="minorBidi"/>
                <w:noProof/>
                <w:sz w:val="22"/>
                <w:szCs w:val="22"/>
              </w:rPr>
              <w:tab/>
            </w:r>
            <w:r w:rsidRPr="00D574E5">
              <w:rPr>
                <w:rStyle w:val="Hyperlink"/>
                <w:noProof/>
              </w:rPr>
              <w:t>Impédance</w:t>
            </w:r>
            <w:r>
              <w:rPr>
                <w:noProof/>
                <w:webHidden/>
              </w:rPr>
              <w:tab/>
            </w:r>
            <w:r>
              <w:rPr>
                <w:noProof/>
                <w:webHidden/>
              </w:rPr>
              <w:fldChar w:fldCharType="begin"/>
            </w:r>
            <w:r>
              <w:rPr>
                <w:noProof/>
                <w:webHidden/>
              </w:rPr>
              <w:instrText xml:space="preserve"> PAGEREF _Toc16156440 \h </w:instrText>
            </w:r>
            <w:r>
              <w:rPr>
                <w:noProof/>
                <w:webHidden/>
              </w:rPr>
            </w:r>
            <w:r>
              <w:rPr>
                <w:noProof/>
                <w:webHidden/>
              </w:rPr>
              <w:fldChar w:fldCharType="separate"/>
            </w:r>
            <w:r>
              <w:rPr>
                <w:noProof/>
                <w:webHidden/>
              </w:rPr>
              <w:t>28</w:t>
            </w:r>
            <w:r>
              <w:rPr>
                <w:noProof/>
                <w:webHidden/>
              </w:rPr>
              <w:fldChar w:fldCharType="end"/>
            </w:r>
          </w:hyperlink>
        </w:p>
        <w:p w14:paraId="40BC92AA" w14:textId="5F65E678" w:rsidR="007B6889" w:rsidRDefault="007B6889">
          <w:pPr>
            <w:pStyle w:val="TOC5"/>
            <w:tabs>
              <w:tab w:val="left" w:pos="1760"/>
              <w:tab w:val="right" w:leader="dot" w:pos="9016"/>
            </w:tabs>
            <w:rPr>
              <w:rFonts w:cstheme="minorBidi"/>
              <w:noProof/>
              <w:sz w:val="22"/>
              <w:szCs w:val="22"/>
            </w:rPr>
          </w:pPr>
          <w:hyperlink w:anchor="_Toc16156441" w:history="1">
            <w:r w:rsidRPr="00D574E5">
              <w:rPr>
                <w:rStyle w:val="Hyperlink"/>
                <w:noProof/>
              </w:rPr>
              <w:t>2.3.5.2.2</w:t>
            </w:r>
            <w:r>
              <w:rPr>
                <w:rFonts w:cstheme="minorBidi"/>
                <w:noProof/>
                <w:sz w:val="22"/>
                <w:szCs w:val="22"/>
              </w:rPr>
              <w:tab/>
            </w:r>
            <w:r w:rsidRPr="00D574E5">
              <w:rPr>
                <w:rStyle w:val="Hyperlink"/>
                <w:noProof/>
              </w:rPr>
              <w:t>Réflexion</w:t>
            </w:r>
            <w:r>
              <w:rPr>
                <w:noProof/>
                <w:webHidden/>
              </w:rPr>
              <w:tab/>
            </w:r>
            <w:r>
              <w:rPr>
                <w:noProof/>
                <w:webHidden/>
              </w:rPr>
              <w:fldChar w:fldCharType="begin"/>
            </w:r>
            <w:r>
              <w:rPr>
                <w:noProof/>
                <w:webHidden/>
              </w:rPr>
              <w:instrText xml:space="preserve"> PAGEREF _Toc16156441 \h </w:instrText>
            </w:r>
            <w:r>
              <w:rPr>
                <w:noProof/>
                <w:webHidden/>
              </w:rPr>
            </w:r>
            <w:r>
              <w:rPr>
                <w:noProof/>
                <w:webHidden/>
              </w:rPr>
              <w:fldChar w:fldCharType="separate"/>
            </w:r>
            <w:r>
              <w:rPr>
                <w:noProof/>
                <w:webHidden/>
              </w:rPr>
              <w:t>29</w:t>
            </w:r>
            <w:r>
              <w:rPr>
                <w:noProof/>
                <w:webHidden/>
              </w:rPr>
              <w:fldChar w:fldCharType="end"/>
            </w:r>
          </w:hyperlink>
        </w:p>
        <w:p w14:paraId="1D536817" w14:textId="19426225" w:rsidR="007B6889" w:rsidRDefault="007B6889">
          <w:pPr>
            <w:pStyle w:val="TOC4"/>
            <w:tabs>
              <w:tab w:val="left" w:pos="1540"/>
              <w:tab w:val="right" w:leader="dot" w:pos="9016"/>
            </w:tabs>
            <w:rPr>
              <w:rFonts w:cstheme="minorBidi"/>
              <w:noProof/>
              <w:sz w:val="22"/>
              <w:szCs w:val="22"/>
            </w:rPr>
          </w:pPr>
          <w:hyperlink w:anchor="_Toc16156442" w:history="1">
            <w:r w:rsidRPr="00D574E5">
              <w:rPr>
                <w:rStyle w:val="Hyperlink"/>
                <w:noProof/>
              </w:rPr>
              <w:t>2.3.5.3</w:t>
            </w:r>
            <w:r>
              <w:rPr>
                <w:rFonts w:cstheme="minorBidi"/>
                <w:noProof/>
                <w:sz w:val="22"/>
                <w:szCs w:val="22"/>
              </w:rPr>
              <w:tab/>
            </w:r>
            <w:r w:rsidRPr="00D574E5">
              <w:rPr>
                <w:rStyle w:val="Hyperlink"/>
                <w:noProof/>
              </w:rPr>
              <w:t>Comparaison mesures simulation</w:t>
            </w:r>
            <w:r>
              <w:rPr>
                <w:noProof/>
                <w:webHidden/>
              </w:rPr>
              <w:tab/>
            </w:r>
            <w:r>
              <w:rPr>
                <w:noProof/>
                <w:webHidden/>
              </w:rPr>
              <w:fldChar w:fldCharType="begin"/>
            </w:r>
            <w:r>
              <w:rPr>
                <w:noProof/>
                <w:webHidden/>
              </w:rPr>
              <w:instrText xml:space="preserve"> PAGEREF _Toc16156442 \h </w:instrText>
            </w:r>
            <w:r>
              <w:rPr>
                <w:noProof/>
                <w:webHidden/>
              </w:rPr>
            </w:r>
            <w:r>
              <w:rPr>
                <w:noProof/>
                <w:webHidden/>
              </w:rPr>
              <w:fldChar w:fldCharType="separate"/>
            </w:r>
            <w:r>
              <w:rPr>
                <w:noProof/>
                <w:webHidden/>
              </w:rPr>
              <w:t>30</w:t>
            </w:r>
            <w:r>
              <w:rPr>
                <w:noProof/>
                <w:webHidden/>
              </w:rPr>
              <w:fldChar w:fldCharType="end"/>
            </w:r>
          </w:hyperlink>
        </w:p>
        <w:p w14:paraId="23CCF626" w14:textId="7BB36E2F" w:rsidR="007B6889" w:rsidRDefault="007B6889">
          <w:pPr>
            <w:pStyle w:val="TOC4"/>
            <w:tabs>
              <w:tab w:val="left" w:pos="1540"/>
              <w:tab w:val="right" w:leader="dot" w:pos="9016"/>
            </w:tabs>
            <w:rPr>
              <w:rFonts w:cstheme="minorBidi"/>
              <w:noProof/>
              <w:sz w:val="22"/>
              <w:szCs w:val="22"/>
            </w:rPr>
          </w:pPr>
          <w:hyperlink w:anchor="_Toc16156443" w:history="1">
            <w:r w:rsidRPr="00D574E5">
              <w:rPr>
                <w:rStyle w:val="Hyperlink"/>
                <w:noProof/>
              </w:rPr>
              <w:t>2.3.5.4</w:t>
            </w:r>
            <w:r>
              <w:rPr>
                <w:rFonts w:cstheme="minorBidi"/>
                <w:noProof/>
                <w:sz w:val="22"/>
                <w:szCs w:val="22"/>
              </w:rPr>
              <w:tab/>
            </w:r>
            <w:r w:rsidRPr="00D574E5">
              <w:rPr>
                <w:rStyle w:val="Hyperlink"/>
                <w:noProof/>
              </w:rPr>
              <w:t>Résultats</w:t>
            </w:r>
            <w:r>
              <w:rPr>
                <w:noProof/>
                <w:webHidden/>
              </w:rPr>
              <w:tab/>
            </w:r>
            <w:r>
              <w:rPr>
                <w:noProof/>
                <w:webHidden/>
              </w:rPr>
              <w:fldChar w:fldCharType="begin"/>
            </w:r>
            <w:r>
              <w:rPr>
                <w:noProof/>
                <w:webHidden/>
              </w:rPr>
              <w:instrText xml:space="preserve"> PAGEREF _Toc16156443 \h </w:instrText>
            </w:r>
            <w:r>
              <w:rPr>
                <w:noProof/>
                <w:webHidden/>
              </w:rPr>
            </w:r>
            <w:r>
              <w:rPr>
                <w:noProof/>
                <w:webHidden/>
              </w:rPr>
              <w:fldChar w:fldCharType="separate"/>
            </w:r>
            <w:r>
              <w:rPr>
                <w:noProof/>
                <w:webHidden/>
              </w:rPr>
              <w:t>31</w:t>
            </w:r>
            <w:r>
              <w:rPr>
                <w:noProof/>
                <w:webHidden/>
              </w:rPr>
              <w:fldChar w:fldCharType="end"/>
            </w:r>
          </w:hyperlink>
        </w:p>
        <w:p w14:paraId="090BE7B3" w14:textId="199B7F6C" w:rsidR="007B6889" w:rsidRDefault="007B6889">
          <w:pPr>
            <w:pStyle w:val="TOC2"/>
            <w:tabs>
              <w:tab w:val="left" w:pos="880"/>
              <w:tab w:val="right" w:leader="dot" w:pos="9016"/>
            </w:tabs>
            <w:rPr>
              <w:rFonts w:cstheme="minorBidi"/>
              <w:smallCaps w:val="0"/>
              <w:noProof/>
              <w:sz w:val="22"/>
              <w:szCs w:val="22"/>
            </w:rPr>
          </w:pPr>
          <w:hyperlink w:anchor="_Toc16156444" w:history="1">
            <w:r w:rsidRPr="00D574E5">
              <w:rPr>
                <w:rStyle w:val="Hyperlink"/>
                <w:noProof/>
              </w:rPr>
              <w:t>2.4</w:t>
            </w:r>
            <w:r>
              <w:rPr>
                <w:rFonts w:cstheme="minorBidi"/>
                <w:smallCaps w:val="0"/>
                <w:noProof/>
                <w:sz w:val="22"/>
                <w:szCs w:val="22"/>
              </w:rPr>
              <w:tab/>
            </w:r>
            <w:r w:rsidRPr="00D574E5">
              <w:rPr>
                <w:rStyle w:val="Hyperlink"/>
                <w:noProof/>
              </w:rPr>
              <w:t>Circuit d’interface</w:t>
            </w:r>
            <w:r>
              <w:rPr>
                <w:noProof/>
                <w:webHidden/>
              </w:rPr>
              <w:tab/>
            </w:r>
            <w:r>
              <w:rPr>
                <w:noProof/>
                <w:webHidden/>
              </w:rPr>
              <w:fldChar w:fldCharType="begin"/>
            </w:r>
            <w:r>
              <w:rPr>
                <w:noProof/>
                <w:webHidden/>
              </w:rPr>
              <w:instrText xml:space="preserve"> PAGEREF _Toc16156444 \h </w:instrText>
            </w:r>
            <w:r>
              <w:rPr>
                <w:noProof/>
                <w:webHidden/>
              </w:rPr>
            </w:r>
            <w:r>
              <w:rPr>
                <w:noProof/>
                <w:webHidden/>
              </w:rPr>
              <w:fldChar w:fldCharType="separate"/>
            </w:r>
            <w:r>
              <w:rPr>
                <w:noProof/>
                <w:webHidden/>
              </w:rPr>
              <w:t>31</w:t>
            </w:r>
            <w:r>
              <w:rPr>
                <w:noProof/>
                <w:webHidden/>
              </w:rPr>
              <w:fldChar w:fldCharType="end"/>
            </w:r>
          </w:hyperlink>
        </w:p>
        <w:p w14:paraId="28C473FA" w14:textId="3F38FA70" w:rsidR="007B6889" w:rsidRDefault="007B6889">
          <w:pPr>
            <w:pStyle w:val="TOC3"/>
            <w:tabs>
              <w:tab w:val="left" w:pos="1100"/>
              <w:tab w:val="right" w:leader="dot" w:pos="9016"/>
            </w:tabs>
            <w:rPr>
              <w:rFonts w:cstheme="minorBidi"/>
              <w:i w:val="0"/>
              <w:iCs w:val="0"/>
              <w:noProof/>
              <w:sz w:val="22"/>
              <w:szCs w:val="22"/>
            </w:rPr>
          </w:pPr>
          <w:hyperlink w:anchor="_Toc16156445" w:history="1">
            <w:r w:rsidRPr="00D574E5">
              <w:rPr>
                <w:rStyle w:val="Hyperlink"/>
                <w:noProof/>
                <w14:scene3d>
                  <w14:camera w14:prst="orthographicFront"/>
                  <w14:lightRig w14:rig="threePt" w14:dir="t">
                    <w14:rot w14:lat="0" w14:lon="0" w14:rev="0"/>
                  </w14:lightRig>
                </w14:scene3d>
              </w:rPr>
              <w:t>2.4.1</w:t>
            </w:r>
            <w:r>
              <w:rPr>
                <w:rFonts w:cstheme="minorBidi"/>
                <w:i w:val="0"/>
                <w:iCs w:val="0"/>
                <w:noProof/>
                <w:sz w:val="22"/>
                <w:szCs w:val="22"/>
              </w:rPr>
              <w:tab/>
            </w:r>
            <w:r w:rsidRPr="00D574E5">
              <w:rPr>
                <w:rStyle w:val="Hyperlink"/>
                <w:noProof/>
              </w:rPr>
              <w:t>Balun</w:t>
            </w:r>
            <w:r>
              <w:rPr>
                <w:noProof/>
                <w:webHidden/>
              </w:rPr>
              <w:tab/>
            </w:r>
            <w:r>
              <w:rPr>
                <w:noProof/>
                <w:webHidden/>
              </w:rPr>
              <w:fldChar w:fldCharType="begin"/>
            </w:r>
            <w:r>
              <w:rPr>
                <w:noProof/>
                <w:webHidden/>
              </w:rPr>
              <w:instrText xml:space="preserve"> PAGEREF _Toc16156445 \h </w:instrText>
            </w:r>
            <w:r>
              <w:rPr>
                <w:noProof/>
                <w:webHidden/>
              </w:rPr>
            </w:r>
            <w:r>
              <w:rPr>
                <w:noProof/>
                <w:webHidden/>
              </w:rPr>
              <w:fldChar w:fldCharType="separate"/>
            </w:r>
            <w:r>
              <w:rPr>
                <w:noProof/>
                <w:webHidden/>
              </w:rPr>
              <w:t>32</w:t>
            </w:r>
            <w:r>
              <w:rPr>
                <w:noProof/>
                <w:webHidden/>
              </w:rPr>
              <w:fldChar w:fldCharType="end"/>
            </w:r>
          </w:hyperlink>
        </w:p>
        <w:p w14:paraId="13A20F45" w14:textId="22DDA514" w:rsidR="007B6889" w:rsidRDefault="007B6889">
          <w:pPr>
            <w:pStyle w:val="TOC4"/>
            <w:tabs>
              <w:tab w:val="left" w:pos="1540"/>
              <w:tab w:val="right" w:leader="dot" w:pos="9016"/>
            </w:tabs>
            <w:rPr>
              <w:rFonts w:cstheme="minorBidi"/>
              <w:noProof/>
              <w:sz w:val="22"/>
              <w:szCs w:val="22"/>
            </w:rPr>
          </w:pPr>
          <w:hyperlink w:anchor="_Toc16156446" w:history="1">
            <w:r w:rsidRPr="00D574E5">
              <w:rPr>
                <w:rStyle w:val="Hyperlink"/>
                <w:noProof/>
              </w:rPr>
              <w:t>2.4.1.1</w:t>
            </w:r>
            <w:r>
              <w:rPr>
                <w:rFonts w:cstheme="minorBidi"/>
                <w:noProof/>
                <w:sz w:val="22"/>
                <w:szCs w:val="22"/>
              </w:rPr>
              <w:tab/>
            </w:r>
            <w:r w:rsidRPr="00D574E5">
              <w:rPr>
                <w:rStyle w:val="Hyperlink"/>
                <w:noProof/>
              </w:rPr>
              <w:t>Définition</w:t>
            </w:r>
            <w:r>
              <w:rPr>
                <w:noProof/>
                <w:webHidden/>
              </w:rPr>
              <w:tab/>
            </w:r>
            <w:r>
              <w:rPr>
                <w:noProof/>
                <w:webHidden/>
              </w:rPr>
              <w:fldChar w:fldCharType="begin"/>
            </w:r>
            <w:r>
              <w:rPr>
                <w:noProof/>
                <w:webHidden/>
              </w:rPr>
              <w:instrText xml:space="preserve"> PAGEREF _Toc16156446 \h </w:instrText>
            </w:r>
            <w:r>
              <w:rPr>
                <w:noProof/>
                <w:webHidden/>
              </w:rPr>
            </w:r>
            <w:r>
              <w:rPr>
                <w:noProof/>
                <w:webHidden/>
              </w:rPr>
              <w:fldChar w:fldCharType="separate"/>
            </w:r>
            <w:r>
              <w:rPr>
                <w:noProof/>
                <w:webHidden/>
              </w:rPr>
              <w:t>32</w:t>
            </w:r>
            <w:r>
              <w:rPr>
                <w:noProof/>
                <w:webHidden/>
              </w:rPr>
              <w:fldChar w:fldCharType="end"/>
            </w:r>
          </w:hyperlink>
        </w:p>
        <w:p w14:paraId="4B308E8D" w14:textId="050A9901" w:rsidR="007B6889" w:rsidRDefault="007B6889">
          <w:pPr>
            <w:pStyle w:val="TOC4"/>
            <w:tabs>
              <w:tab w:val="left" w:pos="1540"/>
              <w:tab w:val="right" w:leader="dot" w:pos="9016"/>
            </w:tabs>
            <w:rPr>
              <w:rFonts w:cstheme="minorBidi"/>
              <w:noProof/>
              <w:sz w:val="22"/>
              <w:szCs w:val="22"/>
            </w:rPr>
          </w:pPr>
          <w:hyperlink w:anchor="_Toc16156447" w:history="1">
            <w:r w:rsidRPr="00D574E5">
              <w:rPr>
                <w:rStyle w:val="Hyperlink"/>
                <w:noProof/>
              </w:rPr>
              <w:t>2.4.1.2</w:t>
            </w:r>
            <w:r>
              <w:rPr>
                <w:rFonts w:cstheme="minorBidi"/>
                <w:noProof/>
                <w:sz w:val="22"/>
                <w:szCs w:val="22"/>
              </w:rPr>
              <w:tab/>
            </w:r>
            <w:r w:rsidRPr="00D574E5">
              <w:rPr>
                <w:rStyle w:val="Hyperlink"/>
                <w:noProof/>
              </w:rPr>
              <w:t>Schéma</w:t>
            </w:r>
            <w:r>
              <w:rPr>
                <w:noProof/>
                <w:webHidden/>
              </w:rPr>
              <w:tab/>
            </w:r>
            <w:r>
              <w:rPr>
                <w:noProof/>
                <w:webHidden/>
              </w:rPr>
              <w:fldChar w:fldCharType="begin"/>
            </w:r>
            <w:r>
              <w:rPr>
                <w:noProof/>
                <w:webHidden/>
              </w:rPr>
              <w:instrText xml:space="preserve"> PAGEREF _Toc16156447 \h </w:instrText>
            </w:r>
            <w:r>
              <w:rPr>
                <w:noProof/>
                <w:webHidden/>
              </w:rPr>
            </w:r>
            <w:r>
              <w:rPr>
                <w:noProof/>
                <w:webHidden/>
              </w:rPr>
              <w:fldChar w:fldCharType="separate"/>
            </w:r>
            <w:r>
              <w:rPr>
                <w:noProof/>
                <w:webHidden/>
              </w:rPr>
              <w:t>32</w:t>
            </w:r>
            <w:r>
              <w:rPr>
                <w:noProof/>
                <w:webHidden/>
              </w:rPr>
              <w:fldChar w:fldCharType="end"/>
            </w:r>
          </w:hyperlink>
        </w:p>
        <w:p w14:paraId="20D991D0" w14:textId="0B44CA42" w:rsidR="007B6889" w:rsidRDefault="007B6889">
          <w:pPr>
            <w:pStyle w:val="TOC3"/>
            <w:tabs>
              <w:tab w:val="left" w:pos="1100"/>
              <w:tab w:val="right" w:leader="dot" w:pos="9016"/>
            </w:tabs>
            <w:rPr>
              <w:rFonts w:cstheme="minorBidi"/>
              <w:i w:val="0"/>
              <w:iCs w:val="0"/>
              <w:noProof/>
              <w:sz w:val="22"/>
              <w:szCs w:val="22"/>
            </w:rPr>
          </w:pPr>
          <w:hyperlink w:anchor="_Toc16156448" w:history="1">
            <w:r w:rsidRPr="00D574E5">
              <w:rPr>
                <w:rStyle w:val="Hyperlink"/>
                <w:noProof/>
                <w14:scene3d>
                  <w14:camera w14:prst="orthographicFront"/>
                  <w14:lightRig w14:rig="threePt" w14:dir="t">
                    <w14:rot w14:lat="0" w14:lon="0" w14:rev="0"/>
                  </w14:lightRig>
                </w14:scene3d>
              </w:rPr>
              <w:t>2.4.2</w:t>
            </w:r>
            <w:r>
              <w:rPr>
                <w:rFonts w:cstheme="minorBidi"/>
                <w:i w:val="0"/>
                <w:iCs w:val="0"/>
                <w:noProof/>
                <w:sz w:val="22"/>
                <w:szCs w:val="22"/>
              </w:rPr>
              <w:tab/>
            </w:r>
            <w:r w:rsidRPr="00D574E5">
              <w:rPr>
                <w:rStyle w:val="Hyperlink"/>
                <w:noProof/>
              </w:rPr>
              <w:t>Détecteur RF</w:t>
            </w:r>
            <w:r>
              <w:rPr>
                <w:noProof/>
                <w:webHidden/>
              </w:rPr>
              <w:tab/>
            </w:r>
            <w:r>
              <w:rPr>
                <w:noProof/>
                <w:webHidden/>
              </w:rPr>
              <w:fldChar w:fldCharType="begin"/>
            </w:r>
            <w:r>
              <w:rPr>
                <w:noProof/>
                <w:webHidden/>
              </w:rPr>
              <w:instrText xml:space="preserve"> PAGEREF _Toc16156448 \h </w:instrText>
            </w:r>
            <w:r>
              <w:rPr>
                <w:noProof/>
                <w:webHidden/>
              </w:rPr>
            </w:r>
            <w:r>
              <w:rPr>
                <w:noProof/>
                <w:webHidden/>
              </w:rPr>
              <w:fldChar w:fldCharType="separate"/>
            </w:r>
            <w:r>
              <w:rPr>
                <w:noProof/>
                <w:webHidden/>
              </w:rPr>
              <w:t>33</w:t>
            </w:r>
            <w:r>
              <w:rPr>
                <w:noProof/>
                <w:webHidden/>
              </w:rPr>
              <w:fldChar w:fldCharType="end"/>
            </w:r>
          </w:hyperlink>
        </w:p>
        <w:p w14:paraId="55BBA331" w14:textId="79C60B59" w:rsidR="007B6889" w:rsidRDefault="007B6889">
          <w:pPr>
            <w:pStyle w:val="TOC4"/>
            <w:tabs>
              <w:tab w:val="left" w:pos="1540"/>
              <w:tab w:val="right" w:leader="dot" w:pos="9016"/>
            </w:tabs>
            <w:rPr>
              <w:rFonts w:cstheme="minorBidi"/>
              <w:noProof/>
              <w:sz w:val="22"/>
              <w:szCs w:val="22"/>
            </w:rPr>
          </w:pPr>
          <w:hyperlink w:anchor="_Toc16156449" w:history="1">
            <w:r w:rsidRPr="00D574E5">
              <w:rPr>
                <w:rStyle w:val="Hyperlink"/>
                <w:noProof/>
              </w:rPr>
              <w:t>2.4.2.1</w:t>
            </w:r>
            <w:r>
              <w:rPr>
                <w:rFonts w:cstheme="minorBidi"/>
                <w:noProof/>
                <w:sz w:val="22"/>
                <w:szCs w:val="22"/>
              </w:rPr>
              <w:tab/>
            </w:r>
            <w:r w:rsidRPr="00D574E5">
              <w:rPr>
                <w:rStyle w:val="Hyperlink"/>
                <w:noProof/>
              </w:rPr>
              <w:t>Analyse</w:t>
            </w:r>
            <w:r>
              <w:rPr>
                <w:noProof/>
                <w:webHidden/>
              </w:rPr>
              <w:tab/>
            </w:r>
            <w:r>
              <w:rPr>
                <w:noProof/>
                <w:webHidden/>
              </w:rPr>
              <w:fldChar w:fldCharType="begin"/>
            </w:r>
            <w:r>
              <w:rPr>
                <w:noProof/>
                <w:webHidden/>
              </w:rPr>
              <w:instrText xml:space="preserve"> PAGEREF _Toc16156449 \h </w:instrText>
            </w:r>
            <w:r>
              <w:rPr>
                <w:noProof/>
                <w:webHidden/>
              </w:rPr>
            </w:r>
            <w:r>
              <w:rPr>
                <w:noProof/>
                <w:webHidden/>
              </w:rPr>
              <w:fldChar w:fldCharType="separate"/>
            </w:r>
            <w:r>
              <w:rPr>
                <w:noProof/>
                <w:webHidden/>
              </w:rPr>
              <w:t>33</w:t>
            </w:r>
            <w:r>
              <w:rPr>
                <w:noProof/>
                <w:webHidden/>
              </w:rPr>
              <w:fldChar w:fldCharType="end"/>
            </w:r>
          </w:hyperlink>
        </w:p>
        <w:p w14:paraId="1A706558" w14:textId="0AA0596D" w:rsidR="007B6889" w:rsidRDefault="007B6889">
          <w:pPr>
            <w:pStyle w:val="TOC4"/>
            <w:tabs>
              <w:tab w:val="left" w:pos="1540"/>
              <w:tab w:val="right" w:leader="dot" w:pos="9016"/>
            </w:tabs>
            <w:rPr>
              <w:rFonts w:cstheme="minorBidi"/>
              <w:noProof/>
              <w:sz w:val="22"/>
              <w:szCs w:val="22"/>
            </w:rPr>
          </w:pPr>
          <w:hyperlink w:anchor="_Toc16156450" w:history="1">
            <w:r w:rsidRPr="00D574E5">
              <w:rPr>
                <w:rStyle w:val="Hyperlink"/>
                <w:noProof/>
              </w:rPr>
              <w:t>2.4.2.2</w:t>
            </w:r>
            <w:r>
              <w:rPr>
                <w:rFonts w:cstheme="minorBidi"/>
                <w:noProof/>
                <w:sz w:val="22"/>
                <w:szCs w:val="22"/>
              </w:rPr>
              <w:tab/>
            </w:r>
            <w:r w:rsidRPr="00D574E5">
              <w:rPr>
                <w:rStyle w:val="Hyperlink"/>
                <w:noProof/>
              </w:rPr>
              <w:t>Balun</w:t>
            </w:r>
            <w:r>
              <w:rPr>
                <w:noProof/>
                <w:webHidden/>
              </w:rPr>
              <w:tab/>
            </w:r>
            <w:r>
              <w:rPr>
                <w:noProof/>
                <w:webHidden/>
              </w:rPr>
              <w:fldChar w:fldCharType="begin"/>
            </w:r>
            <w:r>
              <w:rPr>
                <w:noProof/>
                <w:webHidden/>
              </w:rPr>
              <w:instrText xml:space="preserve"> PAGEREF _Toc16156450 \h </w:instrText>
            </w:r>
            <w:r>
              <w:rPr>
                <w:noProof/>
                <w:webHidden/>
              </w:rPr>
            </w:r>
            <w:r>
              <w:rPr>
                <w:noProof/>
                <w:webHidden/>
              </w:rPr>
              <w:fldChar w:fldCharType="separate"/>
            </w:r>
            <w:r>
              <w:rPr>
                <w:noProof/>
                <w:webHidden/>
              </w:rPr>
              <w:t>34</w:t>
            </w:r>
            <w:r>
              <w:rPr>
                <w:noProof/>
                <w:webHidden/>
              </w:rPr>
              <w:fldChar w:fldCharType="end"/>
            </w:r>
          </w:hyperlink>
        </w:p>
        <w:p w14:paraId="64ECB2F0" w14:textId="0BDDE120" w:rsidR="007B6889" w:rsidRDefault="007B6889">
          <w:pPr>
            <w:pStyle w:val="TOC4"/>
            <w:tabs>
              <w:tab w:val="left" w:pos="1540"/>
              <w:tab w:val="right" w:leader="dot" w:pos="9016"/>
            </w:tabs>
            <w:rPr>
              <w:rFonts w:cstheme="minorBidi"/>
              <w:noProof/>
              <w:sz w:val="22"/>
              <w:szCs w:val="22"/>
            </w:rPr>
          </w:pPr>
          <w:hyperlink w:anchor="_Toc16156451" w:history="1">
            <w:r w:rsidRPr="00D574E5">
              <w:rPr>
                <w:rStyle w:val="Hyperlink"/>
                <w:noProof/>
              </w:rPr>
              <w:t>2.4.2.3</w:t>
            </w:r>
            <w:r>
              <w:rPr>
                <w:rFonts w:cstheme="minorBidi"/>
                <w:noProof/>
                <w:sz w:val="22"/>
                <w:szCs w:val="22"/>
              </w:rPr>
              <w:tab/>
            </w:r>
            <w:r w:rsidRPr="00D574E5">
              <w:rPr>
                <w:rStyle w:val="Hyperlink"/>
                <w:noProof/>
              </w:rPr>
              <w:t>Sortie</w:t>
            </w:r>
            <w:r>
              <w:rPr>
                <w:noProof/>
                <w:webHidden/>
              </w:rPr>
              <w:tab/>
            </w:r>
            <w:r>
              <w:rPr>
                <w:noProof/>
                <w:webHidden/>
              </w:rPr>
              <w:fldChar w:fldCharType="begin"/>
            </w:r>
            <w:r>
              <w:rPr>
                <w:noProof/>
                <w:webHidden/>
              </w:rPr>
              <w:instrText xml:space="preserve"> PAGEREF _Toc16156451 \h </w:instrText>
            </w:r>
            <w:r>
              <w:rPr>
                <w:noProof/>
                <w:webHidden/>
              </w:rPr>
            </w:r>
            <w:r>
              <w:rPr>
                <w:noProof/>
                <w:webHidden/>
              </w:rPr>
              <w:fldChar w:fldCharType="separate"/>
            </w:r>
            <w:r>
              <w:rPr>
                <w:noProof/>
                <w:webHidden/>
              </w:rPr>
              <w:t>34</w:t>
            </w:r>
            <w:r>
              <w:rPr>
                <w:noProof/>
                <w:webHidden/>
              </w:rPr>
              <w:fldChar w:fldCharType="end"/>
            </w:r>
          </w:hyperlink>
        </w:p>
        <w:p w14:paraId="67999673" w14:textId="337E23C4" w:rsidR="007B6889" w:rsidRDefault="007B6889">
          <w:pPr>
            <w:pStyle w:val="TOC4"/>
            <w:tabs>
              <w:tab w:val="left" w:pos="1540"/>
              <w:tab w:val="right" w:leader="dot" w:pos="9016"/>
            </w:tabs>
            <w:rPr>
              <w:rFonts w:cstheme="minorBidi"/>
              <w:noProof/>
              <w:sz w:val="22"/>
              <w:szCs w:val="22"/>
            </w:rPr>
          </w:pPr>
          <w:hyperlink w:anchor="_Toc16156452" w:history="1">
            <w:r w:rsidRPr="00D574E5">
              <w:rPr>
                <w:rStyle w:val="Hyperlink"/>
                <w:noProof/>
              </w:rPr>
              <w:t>2.4.2.4</w:t>
            </w:r>
            <w:r>
              <w:rPr>
                <w:rFonts w:cstheme="minorBidi"/>
                <w:noProof/>
                <w:sz w:val="22"/>
                <w:szCs w:val="22"/>
              </w:rPr>
              <w:tab/>
            </w:r>
            <w:r w:rsidRPr="00D574E5">
              <w:rPr>
                <w:rStyle w:val="Hyperlink"/>
                <w:noProof/>
              </w:rPr>
              <w:t>Schéma</w:t>
            </w:r>
            <w:r>
              <w:rPr>
                <w:noProof/>
                <w:webHidden/>
              </w:rPr>
              <w:tab/>
            </w:r>
            <w:r>
              <w:rPr>
                <w:noProof/>
                <w:webHidden/>
              </w:rPr>
              <w:fldChar w:fldCharType="begin"/>
            </w:r>
            <w:r>
              <w:rPr>
                <w:noProof/>
                <w:webHidden/>
              </w:rPr>
              <w:instrText xml:space="preserve"> PAGEREF _Toc16156452 \h </w:instrText>
            </w:r>
            <w:r>
              <w:rPr>
                <w:noProof/>
                <w:webHidden/>
              </w:rPr>
            </w:r>
            <w:r>
              <w:rPr>
                <w:noProof/>
                <w:webHidden/>
              </w:rPr>
              <w:fldChar w:fldCharType="separate"/>
            </w:r>
            <w:r>
              <w:rPr>
                <w:noProof/>
                <w:webHidden/>
              </w:rPr>
              <w:t>36</w:t>
            </w:r>
            <w:r>
              <w:rPr>
                <w:noProof/>
                <w:webHidden/>
              </w:rPr>
              <w:fldChar w:fldCharType="end"/>
            </w:r>
          </w:hyperlink>
        </w:p>
        <w:p w14:paraId="0A2D9DE3" w14:textId="46216FA1" w:rsidR="007B6889" w:rsidRDefault="007B6889">
          <w:pPr>
            <w:pStyle w:val="TOC3"/>
            <w:tabs>
              <w:tab w:val="left" w:pos="1100"/>
              <w:tab w:val="right" w:leader="dot" w:pos="9016"/>
            </w:tabs>
            <w:rPr>
              <w:rFonts w:cstheme="minorBidi"/>
              <w:i w:val="0"/>
              <w:iCs w:val="0"/>
              <w:noProof/>
              <w:sz w:val="22"/>
              <w:szCs w:val="22"/>
            </w:rPr>
          </w:pPr>
          <w:hyperlink w:anchor="_Toc16156453" w:history="1">
            <w:r w:rsidRPr="00D574E5">
              <w:rPr>
                <w:rStyle w:val="Hyperlink"/>
                <w:noProof/>
                <w14:scene3d>
                  <w14:camera w14:prst="orthographicFront"/>
                  <w14:lightRig w14:rig="threePt" w14:dir="t">
                    <w14:rot w14:lat="0" w14:lon="0" w14:rev="0"/>
                  </w14:lightRig>
                </w14:scene3d>
              </w:rPr>
              <w:t>2.4.3</w:t>
            </w:r>
            <w:r>
              <w:rPr>
                <w:rFonts w:cstheme="minorBidi"/>
                <w:i w:val="0"/>
                <w:iCs w:val="0"/>
                <w:noProof/>
                <w:sz w:val="22"/>
                <w:szCs w:val="22"/>
              </w:rPr>
              <w:tab/>
            </w:r>
            <w:r w:rsidRPr="00D574E5">
              <w:rPr>
                <w:rStyle w:val="Hyperlink"/>
                <w:noProof/>
              </w:rPr>
              <w:t>Signal digital</w:t>
            </w:r>
            <w:r>
              <w:rPr>
                <w:noProof/>
                <w:webHidden/>
              </w:rPr>
              <w:tab/>
            </w:r>
            <w:r>
              <w:rPr>
                <w:noProof/>
                <w:webHidden/>
              </w:rPr>
              <w:fldChar w:fldCharType="begin"/>
            </w:r>
            <w:r>
              <w:rPr>
                <w:noProof/>
                <w:webHidden/>
              </w:rPr>
              <w:instrText xml:space="preserve"> PAGEREF _Toc16156453 \h </w:instrText>
            </w:r>
            <w:r>
              <w:rPr>
                <w:noProof/>
                <w:webHidden/>
              </w:rPr>
            </w:r>
            <w:r>
              <w:rPr>
                <w:noProof/>
                <w:webHidden/>
              </w:rPr>
              <w:fldChar w:fldCharType="separate"/>
            </w:r>
            <w:r>
              <w:rPr>
                <w:noProof/>
                <w:webHidden/>
              </w:rPr>
              <w:t>36</w:t>
            </w:r>
            <w:r>
              <w:rPr>
                <w:noProof/>
                <w:webHidden/>
              </w:rPr>
              <w:fldChar w:fldCharType="end"/>
            </w:r>
          </w:hyperlink>
        </w:p>
        <w:p w14:paraId="130EB45B" w14:textId="732775D9" w:rsidR="007B6889" w:rsidRDefault="007B6889">
          <w:pPr>
            <w:pStyle w:val="TOC3"/>
            <w:tabs>
              <w:tab w:val="left" w:pos="1100"/>
              <w:tab w:val="right" w:leader="dot" w:pos="9016"/>
            </w:tabs>
            <w:rPr>
              <w:rFonts w:cstheme="minorBidi"/>
              <w:i w:val="0"/>
              <w:iCs w:val="0"/>
              <w:noProof/>
              <w:sz w:val="22"/>
              <w:szCs w:val="22"/>
            </w:rPr>
          </w:pPr>
          <w:hyperlink w:anchor="_Toc16156454" w:history="1">
            <w:r w:rsidRPr="00D574E5">
              <w:rPr>
                <w:rStyle w:val="Hyperlink"/>
                <w:noProof/>
                <w14:scene3d>
                  <w14:camera w14:prst="orthographicFront"/>
                  <w14:lightRig w14:rig="threePt" w14:dir="t">
                    <w14:rot w14:lat="0" w14:lon="0" w14:rev="0"/>
                  </w14:lightRig>
                </w14:scene3d>
              </w:rPr>
              <w:t>2.4.4</w:t>
            </w:r>
            <w:r>
              <w:rPr>
                <w:rFonts w:cstheme="minorBidi"/>
                <w:i w:val="0"/>
                <w:iCs w:val="0"/>
                <w:noProof/>
                <w:sz w:val="22"/>
                <w:szCs w:val="22"/>
              </w:rPr>
              <w:tab/>
            </w:r>
            <w:r w:rsidRPr="00D574E5">
              <w:rPr>
                <w:rStyle w:val="Hyperlink"/>
                <w:noProof/>
              </w:rPr>
              <w:t>Boutons</w:t>
            </w:r>
            <w:r>
              <w:rPr>
                <w:noProof/>
                <w:webHidden/>
              </w:rPr>
              <w:tab/>
            </w:r>
            <w:r>
              <w:rPr>
                <w:noProof/>
                <w:webHidden/>
              </w:rPr>
              <w:fldChar w:fldCharType="begin"/>
            </w:r>
            <w:r>
              <w:rPr>
                <w:noProof/>
                <w:webHidden/>
              </w:rPr>
              <w:instrText xml:space="preserve"> PAGEREF _Toc16156454 \h </w:instrText>
            </w:r>
            <w:r>
              <w:rPr>
                <w:noProof/>
                <w:webHidden/>
              </w:rPr>
            </w:r>
            <w:r>
              <w:rPr>
                <w:noProof/>
                <w:webHidden/>
              </w:rPr>
              <w:fldChar w:fldCharType="separate"/>
            </w:r>
            <w:r>
              <w:rPr>
                <w:noProof/>
                <w:webHidden/>
              </w:rPr>
              <w:t>39</w:t>
            </w:r>
            <w:r>
              <w:rPr>
                <w:noProof/>
                <w:webHidden/>
              </w:rPr>
              <w:fldChar w:fldCharType="end"/>
            </w:r>
          </w:hyperlink>
        </w:p>
        <w:p w14:paraId="3629C4F3" w14:textId="070B0E18" w:rsidR="007B6889" w:rsidRDefault="007B6889">
          <w:pPr>
            <w:pStyle w:val="TOC3"/>
            <w:tabs>
              <w:tab w:val="left" w:pos="1100"/>
              <w:tab w:val="right" w:leader="dot" w:pos="9016"/>
            </w:tabs>
            <w:rPr>
              <w:rFonts w:cstheme="minorBidi"/>
              <w:i w:val="0"/>
              <w:iCs w:val="0"/>
              <w:noProof/>
              <w:sz w:val="22"/>
              <w:szCs w:val="22"/>
            </w:rPr>
          </w:pPr>
          <w:hyperlink w:anchor="_Toc16156455" w:history="1">
            <w:r w:rsidRPr="00D574E5">
              <w:rPr>
                <w:rStyle w:val="Hyperlink"/>
                <w:noProof/>
                <w14:scene3d>
                  <w14:camera w14:prst="orthographicFront"/>
                  <w14:lightRig w14:rig="threePt" w14:dir="t">
                    <w14:rot w14:lat="0" w14:lon="0" w14:rev="0"/>
                  </w14:lightRig>
                </w14:scene3d>
              </w:rPr>
              <w:t>2.4.5</w:t>
            </w:r>
            <w:r>
              <w:rPr>
                <w:rFonts w:cstheme="minorBidi"/>
                <w:i w:val="0"/>
                <w:iCs w:val="0"/>
                <w:noProof/>
                <w:sz w:val="22"/>
                <w:szCs w:val="22"/>
              </w:rPr>
              <w:tab/>
            </w:r>
            <w:r w:rsidRPr="00D574E5">
              <w:rPr>
                <w:rStyle w:val="Hyperlink"/>
                <w:noProof/>
              </w:rPr>
              <w:t>Connection à la board STM</w:t>
            </w:r>
            <w:r>
              <w:rPr>
                <w:noProof/>
                <w:webHidden/>
              </w:rPr>
              <w:tab/>
            </w:r>
            <w:r>
              <w:rPr>
                <w:noProof/>
                <w:webHidden/>
              </w:rPr>
              <w:fldChar w:fldCharType="begin"/>
            </w:r>
            <w:r>
              <w:rPr>
                <w:noProof/>
                <w:webHidden/>
              </w:rPr>
              <w:instrText xml:space="preserve"> PAGEREF _Toc16156455 \h </w:instrText>
            </w:r>
            <w:r>
              <w:rPr>
                <w:noProof/>
                <w:webHidden/>
              </w:rPr>
            </w:r>
            <w:r>
              <w:rPr>
                <w:noProof/>
                <w:webHidden/>
              </w:rPr>
              <w:fldChar w:fldCharType="separate"/>
            </w:r>
            <w:r>
              <w:rPr>
                <w:noProof/>
                <w:webHidden/>
              </w:rPr>
              <w:t>39</w:t>
            </w:r>
            <w:r>
              <w:rPr>
                <w:noProof/>
                <w:webHidden/>
              </w:rPr>
              <w:fldChar w:fldCharType="end"/>
            </w:r>
          </w:hyperlink>
        </w:p>
        <w:p w14:paraId="7B757976" w14:textId="3AD03400" w:rsidR="007B6889" w:rsidRDefault="007B6889">
          <w:pPr>
            <w:pStyle w:val="TOC3"/>
            <w:tabs>
              <w:tab w:val="left" w:pos="1100"/>
              <w:tab w:val="right" w:leader="dot" w:pos="9016"/>
            </w:tabs>
            <w:rPr>
              <w:rFonts w:cstheme="minorBidi"/>
              <w:i w:val="0"/>
              <w:iCs w:val="0"/>
              <w:noProof/>
              <w:sz w:val="22"/>
              <w:szCs w:val="22"/>
            </w:rPr>
          </w:pPr>
          <w:hyperlink w:anchor="_Toc16156456" w:history="1">
            <w:r w:rsidRPr="00D574E5">
              <w:rPr>
                <w:rStyle w:val="Hyperlink"/>
                <w:noProof/>
                <w14:scene3d>
                  <w14:camera w14:prst="orthographicFront"/>
                  <w14:lightRig w14:rig="threePt" w14:dir="t">
                    <w14:rot w14:lat="0" w14:lon="0" w14:rev="0"/>
                  </w14:lightRig>
                </w14:scene3d>
              </w:rPr>
              <w:t>2.4.6</w:t>
            </w:r>
            <w:r>
              <w:rPr>
                <w:rFonts w:cstheme="minorBidi"/>
                <w:i w:val="0"/>
                <w:iCs w:val="0"/>
                <w:noProof/>
                <w:sz w:val="22"/>
                <w:szCs w:val="22"/>
              </w:rPr>
              <w:tab/>
            </w:r>
            <w:r w:rsidRPr="00D574E5">
              <w:rPr>
                <w:rStyle w:val="Hyperlink"/>
                <w:noProof/>
              </w:rPr>
              <w:t>Alimentation</w:t>
            </w:r>
            <w:r>
              <w:rPr>
                <w:noProof/>
                <w:webHidden/>
              </w:rPr>
              <w:tab/>
            </w:r>
            <w:r>
              <w:rPr>
                <w:noProof/>
                <w:webHidden/>
              </w:rPr>
              <w:fldChar w:fldCharType="begin"/>
            </w:r>
            <w:r>
              <w:rPr>
                <w:noProof/>
                <w:webHidden/>
              </w:rPr>
              <w:instrText xml:space="preserve"> PAGEREF _Toc16156456 \h </w:instrText>
            </w:r>
            <w:r>
              <w:rPr>
                <w:noProof/>
                <w:webHidden/>
              </w:rPr>
            </w:r>
            <w:r>
              <w:rPr>
                <w:noProof/>
                <w:webHidden/>
              </w:rPr>
              <w:fldChar w:fldCharType="separate"/>
            </w:r>
            <w:r>
              <w:rPr>
                <w:noProof/>
                <w:webHidden/>
              </w:rPr>
              <w:t>39</w:t>
            </w:r>
            <w:r>
              <w:rPr>
                <w:noProof/>
                <w:webHidden/>
              </w:rPr>
              <w:fldChar w:fldCharType="end"/>
            </w:r>
          </w:hyperlink>
        </w:p>
        <w:p w14:paraId="64C1A63E" w14:textId="6D27E428" w:rsidR="007B6889" w:rsidRDefault="007B6889">
          <w:pPr>
            <w:pStyle w:val="TOC2"/>
            <w:tabs>
              <w:tab w:val="left" w:pos="880"/>
              <w:tab w:val="right" w:leader="dot" w:pos="9016"/>
            </w:tabs>
            <w:rPr>
              <w:rFonts w:cstheme="minorBidi"/>
              <w:smallCaps w:val="0"/>
              <w:noProof/>
              <w:sz w:val="22"/>
              <w:szCs w:val="22"/>
            </w:rPr>
          </w:pPr>
          <w:hyperlink w:anchor="_Toc16156457" w:history="1">
            <w:r w:rsidRPr="00D574E5">
              <w:rPr>
                <w:rStyle w:val="Hyperlink"/>
                <w:noProof/>
              </w:rPr>
              <w:t>2.5</w:t>
            </w:r>
            <w:r>
              <w:rPr>
                <w:rFonts w:cstheme="minorBidi"/>
                <w:smallCaps w:val="0"/>
                <w:noProof/>
                <w:sz w:val="22"/>
                <w:szCs w:val="22"/>
              </w:rPr>
              <w:tab/>
            </w:r>
            <w:r w:rsidRPr="00D574E5">
              <w:rPr>
                <w:rStyle w:val="Hyperlink"/>
                <w:noProof/>
              </w:rPr>
              <w:t>Test est résultats Baluns</w:t>
            </w:r>
            <w:r>
              <w:rPr>
                <w:noProof/>
                <w:webHidden/>
              </w:rPr>
              <w:tab/>
            </w:r>
            <w:r>
              <w:rPr>
                <w:noProof/>
                <w:webHidden/>
              </w:rPr>
              <w:fldChar w:fldCharType="begin"/>
            </w:r>
            <w:r>
              <w:rPr>
                <w:noProof/>
                <w:webHidden/>
              </w:rPr>
              <w:instrText xml:space="preserve"> PAGEREF _Toc16156457 \h </w:instrText>
            </w:r>
            <w:r>
              <w:rPr>
                <w:noProof/>
                <w:webHidden/>
              </w:rPr>
            </w:r>
            <w:r>
              <w:rPr>
                <w:noProof/>
                <w:webHidden/>
              </w:rPr>
              <w:fldChar w:fldCharType="separate"/>
            </w:r>
            <w:r>
              <w:rPr>
                <w:noProof/>
                <w:webHidden/>
              </w:rPr>
              <w:t>40</w:t>
            </w:r>
            <w:r>
              <w:rPr>
                <w:noProof/>
                <w:webHidden/>
              </w:rPr>
              <w:fldChar w:fldCharType="end"/>
            </w:r>
          </w:hyperlink>
        </w:p>
        <w:p w14:paraId="74137475" w14:textId="4A19A076" w:rsidR="007B6889" w:rsidRDefault="007B6889">
          <w:pPr>
            <w:pStyle w:val="TOC3"/>
            <w:tabs>
              <w:tab w:val="left" w:pos="1100"/>
              <w:tab w:val="right" w:leader="dot" w:pos="9016"/>
            </w:tabs>
            <w:rPr>
              <w:rFonts w:cstheme="minorBidi"/>
              <w:i w:val="0"/>
              <w:iCs w:val="0"/>
              <w:noProof/>
              <w:sz w:val="22"/>
              <w:szCs w:val="22"/>
            </w:rPr>
          </w:pPr>
          <w:hyperlink w:anchor="_Toc16156458" w:history="1">
            <w:r w:rsidRPr="00D574E5">
              <w:rPr>
                <w:rStyle w:val="Hyperlink"/>
                <w:noProof/>
                <w14:scene3d>
                  <w14:camera w14:prst="orthographicFront"/>
                  <w14:lightRig w14:rig="threePt" w14:dir="t">
                    <w14:rot w14:lat="0" w14:lon="0" w14:rev="0"/>
                  </w14:lightRig>
                </w14:scene3d>
              </w:rPr>
              <w:t>2.5.1</w:t>
            </w:r>
            <w:r>
              <w:rPr>
                <w:rFonts w:cstheme="minorBidi"/>
                <w:i w:val="0"/>
                <w:iCs w:val="0"/>
                <w:noProof/>
                <w:sz w:val="22"/>
                <w:szCs w:val="22"/>
              </w:rPr>
              <w:tab/>
            </w:r>
            <w:r w:rsidRPr="00D574E5">
              <w:rPr>
                <w:rStyle w:val="Hyperlink"/>
                <w:noProof/>
              </w:rPr>
              <w:t>Test Balun de l’antenne LPDA</w:t>
            </w:r>
            <w:r>
              <w:rPr>
                <w:noProof/>
                <w:webHidden/>
              </w:rPr>
              <w:tab/>
            </w:r>
            <w:r>
              <w:rPr>
                <w:noProof/>
                <w:webHidden/>
              </w:rPr>
              <w:fldChar w:fldCharType="begin"/>
            </w:r>
            <w:r>
              <w:rPr>
                <w:noProof/>
                <w:webHidden/>
              </w:rPr>
              <w:instrText xml:space="preserve"> PAGEREF _Toc16156458 \h </w:instrText>
            </w:r>
            <w:r>
              <w:rPr>
                <w:noProof/>
                <w:webHidden/>
              </w:rPr>
            </w:r>
            <w:r>
              <w:rPr>
                <w:noProof/>
                <w:webHidden/>
              </w:rPr>
              <w:fldChar w:fldCharType="separate"/>
            </w:r>
            <w:r>
              <w:rPr>
                <w:noProof/>
                <w:webHidden/>
              </w:rPr>
              <w:t>40</w:t>
            </w:r>
            <w:r>
              <w:rPr>
                <w:noProof/>
                <w:webHidden/>
              </w:rPr>
              <w:fldChar w:fldCharType="end"/>
            </w:r>
          </w:hyperlink>
        </w:p>
        <w:p w14:paraId="2967A7D6" w14:textId="28FD367E" w:rsidR="007B6889" w:rsidRDefault="007B6889">
          <w:pPr>
            <w:pStyle w:val="TOC3"/>
            <w:tabs>
              <w:tab w:val="left" w:pos="1100"/>
              <w:tab w:val="right" w:leader="dot" w:pos="9016"/>
            </w:tabs>
            <w:rPr>
              <w:rFonts w:cstheme="minorBidi"/>
              <w:i w:val="0"/>
              <w:iCs w:val="0"/>
              <w:noProof/>
              <w:sz w:val="22"/>
              <w:szCs w:val="22"/>
            </w:rPr>
          </w:pPr>
          <w:hyperlink w:anchor="_Toc16156459" w:history="1">
            <w:r w:rsidRPr="00D574E5">
              <w:rPr>
                <w:rStyle w:val="Hyperlink"/>
                <w:noProof/>
                <w14:scene3d>
                  <w14:camera w14:prst="orthographicFront"/>
                  <w14:lightRig w14:rig="threePt" w14:dir="t">
                    <w14:rot w14:lat="0" w14:lon="0" w14:rev="0"/>
                  </w14:lightRig>
                </w14:scene3d>
              </w:rPr>
              <w:t>2.5.2</w:t>
            </w:r>
            <w:r>
              <w:rPr>
                <w:rFonts w:cstheme="minorBidi"/>
                <w:i w:val="0"/>
                <w:iCs w:val="0"/>
                <w:noProof/>
                <w:sz w:val="22"/>
                <w:szCs w:val="22"/>
              </w:rPr>
              <w:tab/>
            </w:r>
            <w:r w:rsidRPr="00D574E5">
              <w:rPr>
                <w:rStyle w:val="Hyperlink"/>
                <w:noProof/>
              </w:rPr>
              <w:t>Diagramme de Smith</w:t>
            </w:r>
            <w:r>
              <w:rPr>
                <w:noProof/>
                <w:webHidden/>
              </w:rPr>
              <w:tab/>
            </w:r>
            <w:r>
              <w:rPr>
                <w:noProof/>
                <w:webHidden/>
              </w:rPr>
              <w:fldChar w:fldCharType="begin"/>
            </w:r>
            <w:r>
              <w:rPr>
                <w:noProof/>
                <w:webHidden/>
              </w:rPr>
              <w:instrText xml:space="preserve"> PAGEREF _Toc16156459 \h </w:instrText>
            </w:r>
            <w:r>
              <w:rPr>
                <w:noProof/>
                <w:webHidden/>
              </w:rPr>
            </w:r>
            <w:r>
              <w:rPr>
                <w:noProof/>
                <w:webHidden/>
              </w:rPr>
              <w:fldChar w:fldCharType="separate"/>
            </w:r>
            <w:r>
              <w:rPr>
                <w:noProof/>
                <w:webHidden/>
              </w:rPr>
              <w:t>40</w:t>
            </w:r>
            <w:r>
              <w:rPr>
                <w:noProof/>
                <w:webHidden/>
              </w:rPr>
              <w:fldChar w:fldCharType="end"/>
            </w:r>
          </w:hyperlink>
        </w:p>
        <w:p w14:paraId="089E95FC" w14:textId="0F5791EF" w:rsidR="007B6889" w:rsidRDefault="007B6889">
          <w:pPr>
            <w:pStyle w:val="TOC4"/>
            <w:tabs>
              <w:tab w:val="left" w:pos="1540"/>
              <w:tab w:val="right" w:leader="dot" w:pos="9016"/>
            </w:tabs>
            <w:rPr>
              <w:rFonts w:cstheme="minorBidi"/>
              <w:noProof/>
              <w:sz w:val="22"/>
              <w:szCs w:val="22"/>
            </w:rPr>
          </w:pPr>
          <w:hyperlink w:anchor="_Toc16156460" w:history="1">
            <w:r w:rsidRPr="00D574E5">
              <w:rPr>
                <w:rStyle w:val="Hyperlink"/>
                <w:noProof/>
              </w:rPr>
              <w:t>2.5.2.1</w:t>
            </w:r>
            <w:r>
              <w:rPr>
                <w:rFonts w:cstheme="minorBidi"/>
                <w:noProof/>
                <w:sz w:val="22"/>
                <w:szCs w:val="22"/>
              </w:rPr>
              <w:tab/>
            </w:r>
            <w:r w:rsidRPr="00D574E5">
              <w:rPr>
                <w:rStyle w:val="Hyperlink"/>
                <w:noProof/>
              </w:rPr>
              <w:t>Diagramme de Réflexion</w:t>
            </w:r>
            <w:r>
              <w:rPr>
                <w:noProof/>
                <w:webHidden/>
              </w:rPr>
              <w:tab/>
            </w:r>
            <w:r>
              <w:rPr>
                <w:noProof/>
                <w:webHidden/>
              </w:rPr>
              <w:fldChar w:fldCharType="begin"/>
            </w:r>
            <w:r>
              <w:rPr>
                <w:noProof/>
                <w:webHidden/>
              </w:rPr>
              <w:instrText xml:space="preserve"> PAGEREF _Toc16156460 \h </w:instrText>
            </w:r>
            <w:r>
              <w:rPr>
                <w:noProof/>
                <w:webHidden/>
              </w:rPr>
            </w:r>
            <w:r>
              <w:rPr>
                <w:noProof/>
                <w:webHidden/>
              </w:rPr>
              <w:fldChar w:fldCharType="separate"/>
            </w:r>
            <w:r>
              <w:rPr>
                <w:noProof/>
                <w:webHidden/>
              </w:rPr>
              <w:t>41</w:t>
            </w:r>
            <w:r>
              <w:rPr>
                <w:noProof/>
                <w:webHidden/>
              </w:rPr>
              <w:fldChar w:fldCharType="end"/>
            </w:r>
          </w:hyperlink>
        </w:p>
        <w:p w14:paraId="46ECA4D6" w14:textId="18229209" w:rsidR="007B6889" w:rsidRDefault="007B6889">
          <w:pPr>
            <w:pStyle w:val="TOC3"/>
            <w:tabs>
              <w:tab w:val="left" w:pos="1100"/>
              <w:tab w:val="right" w:leader="dot" w:pos="9016"/>
            </w:tabs>
            <w:rPr>
              <w:rFonts w:cstheme="minorBidi"/>
              <w:i w:val="0"/>
              <w:iCs w:val="0"/>
              <w:noProof/>
              <w:sz w:val="22"/>
              <w:szCs w:val="22"/>
            </w:rPr>
          </w:pPr>
          <w:hyperlink w:anchor="_Toc16156461" w:history="1">
            <w:r w:rsidRPr="00D574E5">
              <w:rPr>
                <w:rStyle w:val="Hyperlink"/>
                <w:noProof/>
                <w14:scene3d>
                  <w14:camera w14:prst="orthographicFront"/>
                  <w14:lightRig w14:rig="threePt" w14:dir="t">
                    <w14:rot w14:lat="0" w14:lon="0" w14:rev="0"/>
                  </w14:lightRig>
                </w14:scene3d>
              </w:rPr>
              <w:t>2.5.3</w:t>
            </w:r>
            <w:r>
              <w:rPr>
                <w:rFonts w:cstheme="minorBidi"/>
                <w:i w:val="0"/>
                <w:iCs w:val="0"/>
                <w:noProof/>
                <w:sz w:val="22"/>
                <w:szCs w:val="22"/>
              </w:rPr>
              <w:tab/>
            </w:r>
            <w:r w:rsidRPr="00D574E5">
              <w:rPr>
                <w:rStyle w:val="Hyperlink"/>
                <w:noProof/>
              </w:rPr>
              <w:t>Test Balun de l’antenne LOOP</w:t>
            </w:r>
            <w:r>
              <w:rPr>
                <w:noProof/>
                <w:webHidden/>
              </w:rPr>
              <w:tab/>
            </w:r>
            <w:r>
              <w:rPr>
                <w:noProof/>
                <w:webHidden/>
              </w:rPr>
              <w:fldChar w:fldCharType="begin"/>
            </w:r>
            <w:r>
              <w:rPr>
                <w:noProof/>
                <w:webHidden/>
              </w:rPr>
              <w:instrText xml:space="preserve"> PAGEREF _Toc16156461 \h </w:instrText>
            </w:r>
            <w:r>
              <w:rPr>
                <w:noProof/>
                <w:webHidden/>
              </w:rPr>
            </w:r>
            <w:r>
              <w:rPr>
                <w:noProof/>
                <w:webHidden/>
              </w:rPr>
              <w:fldChar w:fldCharType="separate"/>
            </w:r>
            <w:r>
              <w:rPr>
                <w:noProof/>
                <w:webHidden/>
              </w:rPr>
              <w:t>42</w:t>
            </w:r>
            <w:r>
              <w:rPr>
                <w:noProof/>
                <w:webHidden/>
              </w:rPr>
              <w:fldChar w:fldCharType="end"/>
            </w:r>
          </w:hyperlink>
        </w:p>
        <w:p w14:paraId="7F7C79BC" w14:textId="2EE5CC6F" w:rsidR="007B6889" w:rsidRDefault="007B6889">
          <w:pPr>
            <w:pStyle w:val="TOC4"/>
            <w:tabs>
              <w:tab w:val="left" w:pos="1540"/>
              <w:tab w:val="right" w:leader="dot" w:pos="9016"/>
            </w:tabs>
            <w:rPr>
              <w:rFonts w:cstheme="minorBidi"/>
              <w:noProof/>
              <w:sz w:val="22"/>
              <w:szCs w:val="22"/>
            </w:rPr>
          </w:pPr>
          <w:hyperlink w:anchor="_Toc16156462" w:history="1">
            <w:r w:rsidRPr="00D574E5">
              <w:rPr>
                <w:rStyle w:val="Hyperlink"/>
                <w:noProof/>
              </w:rPr>
              <w:t>2.5.3.1</w:t>
            </w:r>
            <w:r>
              <w:rPr>
                <w:rFonts w:cstheme="minorBidi"/>
                <w:noProof/>
                <w:sz w:val="22"/>
                <w:szCs w:val="22"/>
              </w:rPr>
              <w:tab/>
            </w:r>
            <w:r w:rsidRPr="00D574E5">
              <w:rPr>
                <w:rStyle w:val="Hyperlink"/>
                <w:noProof/>
              </w:rPr>
              <w:t>Diagramme de Smith</w:t>
            </w:r>
            <w:r>
              <w:rPr>
                <w:noProof/>
                <w:webHidden/>
              </w:rPr>
              <w:tab/>
            </w:r>
            <w:r>
              <w:rPr>
                <w:noProof/>
                <w:webHidden/>
              </w:rPr>
              <w:fldChar w:fldCharType="begin"/>
            </w:r>
            <w:r>
              <w:rPr>
                <w:noProof/>
                <w:webHidden/>
              </w:rPr>
              <w:instrText xml:space="preserve"> PAGEREF _Toc16156462 \h </w:instrText>
            </w:r>
            <w:r>
              <w:rPr>
                <w:noProof/>
                <w:webHidden/>
              </w:rPr>
            </w:r>
            <w:r>
              <w:rPr>
                <w:noProof/>
                <w:webHidden/>
              </w:rPr>
              <w:fldChar w:fldCharType="separate"/>
            </w:r>
            <w:r>
              <w:rPr>
                <w:noProof/>
                <w:webHidden/>
              </w:rPr>
              <w:t>42</w:t>
            </w:r>
            <w:r>
              <w:rPr>
                <w:noProof/>
                <w:webHidden/>
              </w:rPr>
              <w:fldChar w:fldCharType="end"/>
            </w:r>
          </w:hyperlink>
        </w:p>
        <w:p w14:paraId="655712E3" w14:textId="2F2EA229" w:rsidR="007B6889" w:rsidRDefault="007B6889">
          <w:pPr>
            <w:pStyle w:val="TOC4"/>
            <w:tabs>
              <w:tab w:val="left" w:pos="1540"/>
              <w:tab w:val="right" w:leader="dot" w:pos="9016"/>
            </w:tabs>
            <w:rPr>
              <w:rFonts w:cstheme="minorBidi"/>
              <w:noProof/>
              <w:sz w:val="22"/>
              <w:szCs w:val="22"/>
            </w:rPr>
          </w:pPr>
          <w:hyperlink w:anchor="_Toc16156463" w:history="1">
            <w:r w:rsidRPr="00D574E5">
              <w:rPr>
                <w:rStyle w:val="Hyperlink"/>
                <w:noProof/>
              </w:rPr>
              <w:t>2.5.3.2</w:t>
            </w:r>
            <w:r>
              <w:rPr>
                <w:rFonts w:cstheme="minorBidi"/>
                <w:noProof/>
                <w:sz w:val="22"/>
                <w:szCs w:val="22"/>
              </w:rPr>
              <w:tab/>
            </w:r>
            <w:r w:rsidRPr="00D574E5">
              <w:rPr>
                <w:rStyle w:val="Hyperlink"/>
                <w:noProof/>
              </w:rPr>
              <w:t>Diagramme de réflexion</w:t>
            </w:r>
            <w:r>
              <w:rPr>
                <w:noProof/>
                <w:webHidden/>
              </w:rPr>
              <w:tab/>
            </w:r>
            <w:r>
              <w:rPr>
                <w:noProof/>
                <w:webHidden/>
              </w:rPr>
              <w:fldChar w:fldCharType="begin"/>
            </w:r>
            <w:r>
              <w:rPr>
                <w:noProof/>
                <w:webHidden/>
              </w:rPr>
              <w:instrText xml:space="preserve"> PAGEREF _Toc16156463 \h </w:instrText>
            </w:r>
            <w:r>
              <w:rPr>
                <w:noProof/>
                <w:webHidden/>
              </w:rPr>
            </w:r>
            <w:r>
              <w:rPr>
                <w:noProof/>
                <w:webHidden/>
              </w:rPr>
              <w:fldChar w:fldCharType="separate"/>
            </w:r>
            <w:r>
              <w:rPr>
                <w:noProof/>
                <w:webHidden/>
              </w:rPr>
              <w:t>43</w:t>
            </w:r>
            <w:r>
              <w:rPr>
                <w:noProof/>
                <w:webHidden/>
              </w:rPr>
              <w:fldChar w:fldCharType="end"/>
            </w:r>
          </w:hyperlink>
        </w:p>
        <w:p w14:paraId="587C7664" w14:textId="3DF7E42F" w:rsidR="007B6889" w:rsidRDefault="007B6889">
          <w:pPr>
            <w:pStyle w:val="TOC4"/>
            <w:tabs>
              <w:tab w:val="left" w:pos="1540"/>
              <w:tab w:val="right" w:leader="dot" w:pos="9016"/>
            </w:tabs>
            <w:rPr>
              <w:rFonts w:cstheme="minorBidi"/>
              <w:noProof/>
              <w:sz w:val="22"/>
              <w:szCs w:val="22"/>
            </w:rPr>
          </w:pPr>
          <w:hyperlink w:anchor="_Toc16156464" w:history="1">
            <w:r w:rsidRPr="00D574E5">
              <w:rPr>
                <w:rStyle w:val="Hyperlink"/>
                <w:noProof/>
              </w:rPr>
              <w:t>2.5.3.3</w:t>
            </w:r>
            <w:r>
              <w:rPr>
                <w:rFonts w:cstheme="minorBidi"/>
                <w:noProof/>
                <w:sz w:val="22"/>
                <w:szCs w:val="22"/>
              </w:rPr>
              <w:tab/>
            </w:r>
            <w:r w:rsidRPr="00D574E5">
              <w:rPr>
                <w:rStyle w:val="Hyperlink"/>
                <w:noProof/>
              </w:rPr>
              <w:t>Adaptation de l’antenne LOOP</w:t>
            </w:r>
            <w:r>
              <w:rPr>
                <w:noProof/>
                <w:webHidden/>
              </w:rPr>
              <w:tab/>
            </w:r>
            <w:r>
              <w:rPr>
                <w:noProof/>
                <w:webHidden/>
              </w:rPr>
              <w:fldChar w:fldCharType="begin"/>
            </w:r>
            <w:r>
              <w:rPr>
                <w:noProof/>
                <w:webHidden/>
              </w:rPr>
              <w:instrText xml:space="preserve"> PAGEREF _Toc16156464 \h </w:instrText>
            </w:r>
            <w:r>
              <w:rPr>
                <w:noProof/>
                <w:webHidden/>
              </w:rPr>
            </w:r>
            <w:r>
              <w:rPr>
                <w:noProof/>
                <w:webHidden/>
              </w:rPr>
              <w:fldChar w:fldCharType="separate"/>
            </w:r>
            <w:r>
              <w:rPr>
                <w:noProof/>
                <w:webHidden/>
              </w:rPr>
              <w:t>44</w:t>
            </w:r>
            <w:r>
              <w:rPr>
                <w:noProof/>
                <w:webHidden/>
              </w:rPr>
              <w:fldChar w:fldCharType="end"/>
            </w:r>
          </w:hyperlink>
        </w:p>
        <w:p w14:paraId="39D6B1B2" w14:textId="4B22F6B9" w:rsidR="007B6889" w:rsidRDefault="007B6889">
          <w:pPr>
            <w:pStyle w:val="TOC2"/>
            <w:tabs>
              <w:tab w:val="left" w:pos="880"/>
              <w:tab w:val="right" w:leader="dot" w:pos="9016"/>
            </w:tabs>
            <w:rPr>
              <w:rFonts w:cstheme="minorBidi"/>
              <w:smallCaps w:val="0"/>
              <w:noProof/>
              <w:sz w:val="22"/>
              <w:szCs w:val="22"/>
            </w:rPr>
          </w:pPr>
          <w:hyperlink w:anchor="_Toc16156465" w:history="1">
            <w:r w:rsidRPr="00D574E5">
              <w:rPr>
                <w:rStyle w:val="Hyperlink"/>
                <w:noProof/>
              </w:rPr>
              <w:t>2.6</w:t>
            </w:r>
            <w:r>
              <w:rPr>
                <w:rFonts w:cstheme="minorBidi"/>
                <w:smallCaps w:val="0"/>
                <w:noProof/>
                <w:sz w:val="22"/>
                <w:szCs w:val="22"/>
              </w:rPr>
              <w:tab/>
            </w:r>
            <w:r w:rsidRPr="00D574E5">
              <w:rPr>
                <w:rStyle w:val="Hyperlink"/>
                <w:noProof/>
              </w:rPr>
              <w:t>Test est résultats circuit d’interface</w:t>
            </w:r>
            <w:r>
              <w:rPr>
                <w:noProof/>
                <w:webHidden/>
              </w:rPr>
              <w:tab/>
            </w:r>
            <w:r>
              <w:rPr>
                <w:noProof/>
                <w:webHidden/>
              </w:rPr>
              <w:fldChar w:fldCharType="begin"/>
            </w:r>
            <w:r>
              <w:rPr>
                <w:noProof/>
                <w:webHidden/>
              </w:rPr>
              <w:instrText xml:space="preserve"> PAGEREF _Toc16156465 \h </w:instrText>
            </w:r>
            <w:r>
              <w:rPr>
                <w:noProof/>
                <w:webHidden/>
              </w:rPr>
            </w:r>
            <w:r>
              <w:rPr>
                <w:noProof/>
                <w:webHidden/>
              </w:rPr>
              <w:fldChar w:fldCharType="separate"/>
            </w:r>
            <w:r>
              <w:rPr>
                <w:noProof/>
                <w:webHidden/>
              </w:rPr>
              <w:t>46</w:t>
            </w:r>
            <w:r>
              <w:rPr>
                <w:noProof/>
                <w:webHidden/>
              </w:rPr>
              <w:fldChar w:fldCharType="end"/>
            </w:r>
          </w:hyperlink>
        </w:p>
        <w:p w14:paraId="7C6BCB8F" w14:textId="3BF75EEB" w:rsidR="007B6889" w:rsidRDefault="007B6889">
          <w:pPr>
            <w:pStyle w:val="TOC4"/>
            <w:tabs>
              <w:tab w:val="left" w:pos="1540"/>
              <w:tab w:val="right" w:leader="dot" w:pos="9016"/>
            </w:tabs>
            <w:rPr>
              <w:rFonts w:cstheme="minorBidi"/>
              <w:noProof/>
              <w:sz w:val="22"/>
              <w:szCs w:val="22"/>
            </w:rPr>
          </w:pPr>
          <w:hyperlink w:anchor="_Toc16156466" w:history="1">
            <w:r w:rsidRPr="00D574E5">
              <w:rPr>
                <w:rStyle w:val="Hyperlink"/>
                <w:noProof/>
              </w:rPr>
              <w:t>2.6.1.1</w:t>
            </w:r>
            <w:r>
              <w:rPr>
                <w:rFonts w:cstheme="minorBidi"/>
                <w:noProof/>
                <w:sz w:val="22"/>
                <w:szCs w:val="22"/>
              </w:rPr>
              <w:tab/>
            </w:r>
            <w:r w:rsidRPr="00D574E5">
              <w:rPr>
                <w:rStyle w:val="Hyperlink"/>
                <w:noProof/>
              </w:rPr>
              <w:t>5V-3V</w:t>
            </w:r>
            <w:r>
              <w:rPr>
                <w:noProof/>
                <w:webHidden/>
              </w:rPr>
              <w:tab/>
            </w:r>
            <w:r>
              <w:rPr>
                <w:noProof/>
                <w:webHidden/>
              </w:rPr>
              <w:fldChar w:fldCharType="begin"/>
            </w:r>
            <w:r>
              <w:rPr>
                <w:noProof/>
                <w:webHidden/>
              </w:rPr>
              <w:instrText xml:space="preserve"> PAGEREF _Toc16156466 \h </w:instrText>
            </w:r>
            <w:r>
              <w:rPr>
                <w:noProof/>
                <w:webHidden/>
              </w:rPr>
            </w:r>
            <w:r>
              <w:rPr>
                <w:noProof/>
                <w:webHidden/>
              </w:rPr>
              <w:fldChar w:fldCharType="separate"/>
            </w:r>
            <w:r>
              <w:rPr>
                <w:noProof/>
                <w:webHidden/>
              </w:rPr>
              <w:t>46</w:t>
            </w:r>
            <w:r>
              <w:rPr>
                <w:noProof/>
                <w:webHidden/>
              </w:rPr>
              <w:fldChar w:fldCharType="end"/>
            </w:r>
          </w:hyperlink>
        </w:p>
        <w:p w14:paraId="4E6D1B3E" w14:textId="207B5825" w:rsidR="007B6889" w:rsidRDefault="007B6889">
          <w:pPr>
            <w:pStyle w:val="TOC4"/>
            <w:tabs>
              <w:tab w:val="left" w:pos="1540"/>
              <w:tab w:val="right" w:leader="dot" w:pos="9016"/>
            </w:tabs>
            <w:rPr>
              <w:rFonts w:cstheme="minorBidi"/>
              <w:noProof/>
              <w:sz w:val="22"/>
              <w:szCs w:val="22"/>
            </w:rPr>
          </w:pPr>
          <w:hyperlink w:anchor="_Toc16156467" w:history="1">
            <w:r w:rsidRPr="00D574E5">
              <w:rPr>
                <w:rStyle w:val="Hyperlink"/>
                <w:noProof/>
              </w:rPr>
              <w:t>2.6.1.2</w:t>
            </w:r>
            <w:r>
              <w:rPr>
                <w:rFonts w:cstheme="minorBidi"/>
                <w:noProof/>
                <w:sz w:val="22"/>
                <w:szCs w:val="22"/>
              </w:rPr>
              <w:tab/>
            </w:r>
            <w:r w:rsidRPr="00D574E5">
              <w:rPr>
                <w:rStyle w:val="Hyperlink"/>
                <w:noProof/>
              </w:rPr>
              <w:t>Détecteur RF</w:t>
            </w:r>
            <w:r>
              <w:rPr>
                <w:noProof/>
                <w:webHidden/>
              </w:rPr>
              <w:tab/>
            </w:r>
            <w:r>
              <w:rPr>
                <w:noProof/>
                <w:webHidden/>
              </w:rPr>
              <w:fldChar w:fldCharType="begin"/>
            </w:r>
            <w:r>
              <w:rPr>
                <w:noProof/>
                <w:webHidden/>
              </w:rPr>
              <w:instrText xml:space="preserve"> PAGEREF _Toc16156467 \h </w:instrText>
            </w:r>
            <w:r>
              <w:rPr>
                <w:noProof/>
                <w:webHidden/>
              </w:rPr>
            </w:r>
            <w:r>
              <w:rPr>
                <w:noProof/>
                <w:webHidden/>
              </w:rPr>
              <w:fldChar w:fldCharType="separate"/>
            </w:r>
            <w:r>
              <w:rPr>
                <w:noProof/>
                <w:webHidden/>
              </w:rPr>
              <w:t>47</w:t>
            </w:r>
            <w:r>
              <w:rPr>
                <w:noProof/>
                <w:webHidden/>
              </w:rPr>
              <w:fldChar w:fldCharType="end"/>
            </w:r>
          </w:hyperlink>
        </w:p>
        <w:p w14:paraId="4ABB01C0" w14:textId="1F77044C" w:rsidR="007B6889" w:rsidRDefault="007B6889">
          <w:pPr>
            <w:pStyle w:val="TOC4"/>
            <w:tabs>
              <w:tab w:val="left" w:pos="1540"/>
              <w:tab w:val="right" w:leader="dot" w:pos="9016"/>
            </w:tabs>
            <w:rPr>
              <w:rFonts w:cstheme="minorBidi"/>
              <w:noProof/>
              <w:sz w:val="22"/>
              <w:szCs w:val="22"/>
            </w:rPr>
          </w:pPr>
          <w:hyperlink w:anchor="_Toc16156468" w:history="1">
            <w:r w:rsidRPr="00D574E5">
              <w:rPr>
                <w:rStyle w:val="Hyperlink"/>
                <w:noProof/>
              </w:rPr>
              <w:t>2.6.1.3</w:t>
            </w:r>
            <w:r>
              <w:rPr>
                <w:rFonts w:cstheme="minorBidi"/>
                <w:noProof/>
                <w:sz w:val="22"/>
                <w:szCs w:val="22"/>
              </w:rPr>
              <w:tab/>
            </w:r>
            <w:r w:rsidRPr="00D574E5">
              <w:rPr>
                <w:rStyle w:val="Hyperlink"/>
                <w:noProof/>
              </w:rPr>
              <w:t>Signal digital</w:t>
            </w:r>
            <w:r>
              <w:rPr>
                <w:noProof/>
                <w:webHidden/>
              </w:rPr>
              <w:tab/>
            </w:r>
            <w:r>
              <w:rPr>
                <w:noProof/>
                <w:webHidden/>
              </w:rPr>
              <w:fldChar w:fldCharType="begin"/>
            </w:r>
            <w:r>
              <w:rPr>
                <w:noProof/>
                <w:webHidden/>
              </w:rPr>
              <w:instrText xml:space="preserve"> PAGEREF _Toc16156468 \h </w:instrText>
            </w:r>
            <w:r>
              <w:rPr>
                <w:noProof/>
                <w:webHidden/>
              </w:rPr>
            </w:r>
            <w:r>
              <w:rPr>
                <w:noProof/>
                <w:webHidden/>
              </w:rPr>
              <w:fldChar w:fldCharType="separate"/>
            </w:r>
            <w:r>
              <w:rPr>
                <w:noProof/>
                <w:webHidden/>
              </w:rPr>
              <w:t>48</w:t>
            </w:r>
            <w:r>
              <w:rPr>
                <w:noProof/>
                <w:webHidden/>
              </w:rPr>
              <w:fldChar w:fldCharType="end"/>
            </w:r>
          </w:hyperlink>
        </w:p>
        <w:p w14:paraId="033EEFA1" w14:textId="4B4FD78B" w:rsidR="007B6889" w:rsidRDefault="007B6889">
          <w:pPr>
            <w:pStyle w:val="TOC4"/>
            <w:tabs>
              <w:tab w:val="left" w:pos="1540"/>
              <w:tab w:val="right" w:leader="dot" w:pos="9016"/>
            </w:tabs>
            <w:rPr>
              <w:rFonts w:cstheme="minorBidi"/>
              <w:noProof/>
              <w:sz w:val="22"/>
              <w:szCs w:val="22"/>
            </w:rPr>
          </w:pPr>
          <w:hyperlink w:anchor="_Toc16156469" w:history="1">
            <w:r w:rsidRPr="00D574E5">
              <w:rPr>
                <w:rStyle w:val="Hyperlink"/>
                <w:noProof/>
              </w:rPr>
              <w:t>2.6.1.4</w:t>
            </w:r>
            <w:r>
              <w:rPr>
                <w:rFonts w:cstheme="minorBidi"/>
                <w:noProof/>
                <w:sz w:val="22"/>
                <w:szCs w:val="22"/>
              </w:rPr>
              <w:tab/>
            </w:r>
            <w:r w:rsidRPr="00D574E5">
              <w:rPr>
                <w:rStyle w:val="Hyperlink"/>
                <w:noProof/>
              </w:rPr>
              <w:t>Boutons</w:t>
            </w:r>
            <w:r>
              <w:rPr>
                <w:noProof/>
                <w:webHidden/>
              </w:rPr>
              <w:tab/>
            </w:r>
            <w:r>
              <w:rPr>
                <w:noProof/>
                <w:webHidden/>
              </w:rPr>
              <w:fldChar w:fldCharType="begin"/>
            </w:r>
            <w:r>
              <w:rPr>
                <w:noProof/>
                <w:webHidden/>
              </w:rPr>
              <w:instrText xml:space="preserve"> PAGEREF _Toc16156469 \h </w:instrText>
            </w:r>
            <w:r>
              <w:rPr>
                <w:noProof/>
                <w:webHidden/>
              </w:rPr>
            </w:r>
            <w:r>
              <w:rPr>
                <w:noProof/>
                <w:webHidden/>
              </w:rPr>
              <w:fldChar w:fldCharType="separate"/>
            </w:r>
            <w:r>
              <w:rPr>
                <w:noProof/>
                <w:webHidden/>
              </w:rPr>
              <w:t>49</w:t>
            </w:r>
            <w:r>
              <w:rPr>
                <w:noProof/>
                <w:webHidden/>
              </w:rPr>
              <w:fldChar w:fldCharType="end"/>
            </w:r>
          </w:hyperlink>
        </w:p>
        <w:p w14:paraId="207BB4E7" w14:textId="79DE75C2" w:rsidR="007B6889" w:rsidRDefault="007B6889">
          <w:pPr>
            <w:pStyle w:val="TOC4"/>
            <w:tabs>
              <w:tab w:val="left" w:pos="1540"/>
              <w:tab w:val="right" w:leader="dot" w:pos="9016"/>
            </w:tabs>
            <w:rPr>
              <w:rFonts w:cstheme="minorBidi"/>
              <w:noProof/>
              <w:sz w:val="22"/>
              <w:szCs w:val="22"/>
            </w:rPr>
          </w:pPr>
          <w:hyperlink w:anchor="_Toc16156470" w:history="1">
            <w:r w:rsidRPr="00D574E5">
              <w:rPr>
                <w:rStyle w:val="Hyperlink"/>
                <w:noProof/>
              </w:rPr>
              <w:t>2.6.1.5</w:t>
            </w:r>
            <w:r>
              <w:rPr>
                <w:rFonts w:cstheme="minorBidi"/>
                <w:noProof/>
                <w:sz w:val="22"/>
                <w:szCs w:val="22"/>
              </w:rPr>
              <w:tab/>
            </w:r>
            <w:r w:rsidRPr="00D574E5">
              <w:rPr>
                <w:rStyle w:val="Hyperlink"/>
                <w:noProof/>
              </w:rPr>
              <w:t>Tableau récapitulatif</w:t>
            </w:r>
            <w:r>
              <w:rPr>
                <w:noProof/>
                <w:webHidden/>
              </w:rPr>
              <w:tab/>
            </w:r>
            <w:r>
              <w:rPr>
                <w:noProof/>
                <w:webHidden/>
              </w:rPr>
              <w:fldChar w:fldCharType="begin"/>
            </w:r>
            <w:r>
              <w:rPr>
                <w:noProof/>
                <w:webHidden/>
              </w:rPr>
              <w:instrText xml:space="preserve"> PAGEREF _Toc16156470 \h </w:instrText>
            </w:r>
            <w:r>
              <w:rPr>
                <w:noProof/>
                <w:webHidden/>
              </w:rPr>
            </w:r>
            <w:r>
              <w:rPr>
                <w:noProof/>
                <w:webHidden/>
              </w:rPr>
              <w:fldChar w:fldCharType="separate"/>
            </w:r>
            <w:r>
              <w:rPr>
                <w:noProof/>
                <w:webHidden/>
              </w:rPr>
              <w:t>50</w:t>
            </w:r>
            <w:r>
              <w:rPr>
                <w:noProof/>
                <w:webHidden/>
              </w:rPr>
              <w:fldChar w:fldCharType="end"/>
            </w:r>
          </w:hyperlink>
        </w:p>
        <w:p w14:paraId="44D7CB5A" w14:textId="7BAEA41D" w:rsidR="007B6889" w:rsidRDefault="007B6889">
          <w:pPr>
            <w:pStyle w:val="TOC1"/>
            <w:tabs>
              <w:tab w:val="left" w:pos="440"/>
              <w:tab w:val="right" w:leader="dot" w:pos="9016"/>
            </w:tabs>
            <w:rPr>
              <w:rFonts w:cstheme="minorBidi"/>
              <w:b w:val="0"/>
              <w:bCs w:val="0"/>
              <w:caps w:val="0"/>
              <w:noProof/>
              <w:sz w:val="22"/>
              <w:szCs w:val="22"/>
            </w:rPr>
          </w:pPr>
          <w:hyperlink w:anchor="_Toc16156471" w:history="1">
            <w:r w:rsidRPr="00D574E5">
              <w:rPr>
                <w:rStyle w:val="Hyperlink"/>
                <w:noProof/>
              </w:rPr>
              <w:t>3</w:t>
            </w:r>
            <w:r>
              <w:rPr>
                <w:rFonts w:cstheme="minorBidi"/>
                <w:b w:val="0"/>
                <w:bCs w:val="0"/>
                <w:caps w:val="0"/>
                <w:noProof/>
                <w:sz w:val="22"/>
                <w:szCs w:val="22"/>
              </w:rPr>
              <w:tab/>
            </w:r>
            <w:r w:rsidRPr="00D574E5">
              <w:rPr>
                <w:rStyle w:val="Hyperlink"/>
                <w:noProof/>
              </w:rPr>
              <w:t>Programmation</w:t>
            </w:r>
            <w:r>
              <w:rPr>
                <w:noProof/>
                <w:webHidden/>
              </w:rPr>
              <w:tab/>
            </w:r>
            <w:r>
              <w:rPr>
                <w:noProof/>
                <w:webHidden/>
              </w:rPr>
              <w:fldChar w:fldCharType="begin"/>
            </w:r>
            <w:r>
              <w:rPr>
                <w:noProof/>
                <w:webHidden/>
              </w:rPr>
              <w:instrText xml:space="preserve"> PAGEREF _Toc16156471 \h </w:instrText>
            </w:r>
            <w:r>
              <w:rPr>
                <w:noProof/>
                <w:webHidden/>
              </w:rPr>
            </w:r>
            <w:r>
              <w:rPr>
                <w:noProof/>
                <w:webHidden/>
              </w:rPr>
              <w:fldChar w:fldCharType="separate"/>
            </w:r>
            <w:r>
              <w:rPr>
                <w:noProof/>
                <w:webHidden/>
              </w:rPr>
              <w:t>51</w:t>
            </w:r>
            <w:r>
              <w:rPr>
                <w:noProof/>
                <w:webHidden/>
              </w:rPr>
              <w:fldChar w:fldCharType="end"/>
            </w:r>
          </w:hyperlink>
        </w:p>
        <w:p w14:paraId="25A1067A" w14:textId="5C1BA71E" w:rsidR="007B6889" w:rsidRDefault="007B6889">
          <w:pPr>
            <w:pStyle w:val="TOC2"/>
            <w:tabs>
              <w:tab w:val="left" w:pos="880"/>
              <w:tab w:val="right" w:leader="dot" w:pos="9016"/>
            </w:tabs>
            <w:rPr>
              <w:rFonts w:cstheme="minorBidi"/>
              <w:smallCaps w:val="0"/>
              <w:noProof/>
              <w:sz w:val="22"/>
              <w:szCs w:val="22"/>
            </w:rPr>
          </w:pPr>
          <w:hyperlink w:anchor="_Toc16156472" w:history="1">
            <w:r w:rsidRPr="00D574E5">
              <w:rPr>
                <w:rStyle w:val="Hyperlink"/>
                <w:noProof/>
              </w:rPr>
              <w:t>3.1</w:t>
            </w:r>
            <w:r>
              <w:rPr>
                <w:rFonts w:cstheme="minorBidi"/>
                <w:smallCaps w:val="0"/>
                <w:noProof/>
                <w:sz w:val="22"/>
                <w:szCs w:val="22"/>
              </w:rPr>
              <w:tab/>
            </w:r>
            <w:r w:rsidRPr="00D574E5">
              <w:rPr>
                <w:rStyle w:val="Hyperlink"/>
                <w:noProof/>
              </w:rPr>
              <w:t>Transmission</w:t>
            </w:r>
            <w:r>
              <w:rPr>
                <w:noProof/>
                <w:webHidden/>
              </w:rPr>
              <w:tab/>
            </w:r>
            <w:r>
              <w:rPr>
                <w:noProof/>
                <w:webHidden/>
              </w:rPr>
              <w:fldChar w:fldCharType="begin"/>
            </w:r>
            <w:r>
              <w:rPr>
                <w:noProof/>
                <w:webHidden/>
              </w:rPr>
              <w:instrText xml:space="preserve"> PAGEREF _Toc16156472 \h </w:instrText>
            </w:r>
            <w:r>
              <w:rPr>
                <w:noProof/>
                <w:webHidden/>
              </w:rPr>
            </w:r>
            <w:r>
              <w:rPr>
                <w:noProof/>
                <w:webHidden/>
              </w:rPr>
              <w:fldChar w:fldCharType="separate"/>
            </w:r>
            <w:r>
              <w:rPr>
                <w:noProof/>
                <w:webHidden/>
              </w:rPr>
              <w:t>51</w:t>
            </w:r>
            <w:r>
              <w:rPr>
                <w:noProof/>
                <w:webHidden/>
              </w:rPr>
              <w:fldChar w:fldCharType="end"/>
            </w:r>
          </w:hyperlink>
        </w:p>
        <w:p w14:paraId="2D823470" w14:textId="7AC36001" w:rsidR="007B6889" w:rsidRDefault="007B6889">
          <w:pPr>
            <w:pStyle w:val="TOC3"/>
            <w:tabs>
              <w:tab w:val="left" w:pos="1100"/>
              <w:tab w:val="right" w:leader="dot" w:pos="9016"/>
            </w:tabs>
            <w:rPr>
              <w:rFonts w:cstheme="minorBidi"/>
              <w:i w:val="0"/>
              <w:iCs w:val="0"/>
              <w:noProof/>
              <w:sz w:val="22"/>
              <w:szCs w:val="22"/>
            </w:rPr>
          </w:pPr>
          <w:hyperlink w:anchor="_Toc16156473" w:history="1">
            <w:r w:rsidRPr="00D574E5">
              <w:rPr>
                <w:rStyle w:val="Hyperlink"/>
                <w:noProof/>
                <w14:scene3d>
                  <w14:camera w14:prst="orthographicFront"/>
                  <w14:lightRig w14:rig="threePt" w14:dir="t">
                    <w14:rot w14:lat="0" w14:lon="0" w14:rev="0"/>
                  </w14:lightRig>
                </w14:scene3d>
              </w:rPr>
              <w:t>3.1.1</w:t>
            </w:r>
            <w:r>
              <w:rPr>
                <w:rFonts w:cstheme="minorBidi"/>
                <w:i w:val="0"/>
                <w:iCs w:val="0"/>
                <w:noProof/>
                <w:sz w:val="22"/>
                <w:szCs w:val="22"/>
              </w:rPr>
              <w:tab/>
            </w:r>
            <w:r w:rsidRPr="00D574E5">
              <w:rPr>
                <w:rStyle w:val="Hyperlink"/>
                <w:noProof/>
              </w:rPr>
              <w:t>Configuration</w:t>
            </w:r>
            <w:r>
              <w:rPr>
                <w:noProof/>
                <w:webHidden/>
              </w:rPr>
              <w:tab/>
            </w:r>
            <w:r>
              <w:rPr>
                <w:noProof/>
                <w:webHidden/>
              </w:rPr>
              <w:fldChar w:fldCharType="begin"/>
            </w:r>
            <w:r>
              <w:rPr>
                <w:noProof/>
                <w:webHidden/>
              </w:rPr>
              <w:instrText xml:space="preserve"> PAGEREF _Toc16156473 \h </w:instrText>
            </w:r>
            <w:r>
              <w:rPr>
                <w:noProof/>
                <w:webHidden/>
              </w:rPr>
            </w:r>
            <w:r>
              <w:rPr>
                <w:noProof/>
                <w:webHidden/>
              </w:rPr>
              <w:fldChar w:fldCharType="separate"/>
            </w:r>
            <w:r>
              <w:rPr>
                <w:noProof/>
                <w:webHidden/>
              </w:rPr>
              <w:t>51</w:t>
            </w:r>
            <w:r>
              <w:rPr>
                <w:noProof/>
                <w:webHidden/>
              </w:rPr>
              <w:fldChar w:fldCharType="end"/>
            </w:r>
          </w:hyperlink>
        </w:p>
        <w:p w14:paraId="7722766A" w14:textId="730001D4" w:rsidR="007B6889" w:rsidRDefault="007B6889">
          <w:pPr>
            <w:pStyle w:val="TOC3"/>
            <w:tabs>
              <w:tab w:val="left" w:pos="1100"/>
              <w:tab w:val="right" w:leader="dot" w:pos="9016"/>
            </w:tabs>
            <w:rPr>
              <w:rFonts w:cstheme="minorBidi"/>
              <w:i w:val="0"/>
              <w:iCs w:val="0"/>
              <w:noProof/>
              <w:sz w:val="22"/>
              <w:szCs w:val="22"/>
            </w:rPr>
          </w:pPr>
          <w:hyperlink w:anchor="_Toc16156474" w:history="1">
            <w:r w:rsidRPr="00D574E5">
              <w:rPr>
                <w:rStyle w:val="Hyperlink"/>
                <w:noProof/>
                <w14:scene3d>
                  <w14:camera w14:prst="orthographicFront"/>
                  <w14:lightRig w14:rig="threePt" w14:dir="t">
                    <w14:rot w14:lat="0" w14:lon="0" w14:rev="0"/>
                  </w14:lightRig>
                </w14:scene3d>
              </w:rPr>
              <w:t>3.1.2</w:t>
            </w:r>
            <w:r>
              <w:rPr>
                <w:rFonts w:cstheme="minorBidi"/>
                <w:i w:val="0"/>
                <w:iCs w:val="0"/>
                <w:noProof/>
                <w:sz w:val="22"/>
                <w:szCs w:val="22"/>
              </w:rPr>
              <w:tab/>
            </w:r>
            <w:r w:rsidRPr="00D574E5">
              <w:rPr>
                <w:rStyle w:val="Hyperlink"/>
                <w:noProof/>
              </w:rPr>
              <w:t>SPI</w:t>
            </w:r>
            <w:r>
              <w:rPr>
                <w:noProof/>
                <w:webHidden/>
              </w:rPr>
              <w:tab/>
            </w:r>
            <w:r>
              <w:rPr>
                <w:noProof/>
                <w:webHidden/>
              </w:rPr>
              <w:fldChar w:fldCharType="begin"/>
            </w:r>
            <w:r>
              <w:rPr>
                <w:noProof/>
                <w:webHidden/>
              </w:rPr>
              <w:instrText xml:space="preserve"> PAGEREF _Toc16156474 \h </w:instrText>
            </w:r>
            <w:r>
              <w:rPr>
                <w:noProof/>
                <w:webHidden/>
              </w:rPr>
            </w:r>
            <w:r>
              <w:rPr>
                <w:noProof/>
                <w:webHidden/>
              </w:rPr>
              <w:fldChar w:fldCharType="separate"/>
            </w:r>
            <w:r>
              <w:rPr>
                <w:noProof/>
                <w:webHidden/>
              </w:rPr>
              <w:t>51</w:t>
            </w:r>
            <w:r>
              <w:rPr>
                <w:noProof/>
                <w:webHidden/>
              </w:rPr>
              <w:fldChar w:fldCharType="end"/>
            </w:r>
          </w:hyperlink>
        </w:p>
        <w:p w14:paraId="0025B686" w14:textId="0EE29FBB" w:rsidR="007B6889" w:rsidRDefault="007B6889">
          <w:pPr>
            <w:pStyle w:val="TOC4"/>
            <w:tabs>
              <w:tab w:val="left" w:pos="1540"/>
              <w:tab w:val="right" w:leader="dot" w:pos="9016"/>
            </w:tabs>
            <w:rPr>
              <w:rFonts w:cstheme="minorBidi"/>
              <w:noProof/>
              <w:sz w:val="22"/>
              <w:szCs w:val="22"/>
            </w:rPr>
          </w:pPr>
          <w:hyperlink w:anchor="_Toc16156475" w:history="1">
            <w:r w:rsidRPr="00D574E5">
              <w:rPr>
                <w:rStyle w:val="Hyperlink"/>
                <w:noProof/>
              </w:rPr>
              <w:t>3.1.2.1</w:t>
            </w:r>
            <w:r>
              <w:rPr>
                <w:rFonts w:cstheme="minorBidi"/>
                <w:noProof/>
                <w:sz w:val="22"/>
                <w:szCs w:val="22"/>
              </w:rPr>
              <w:tab/>
            </w:r>
            <w:r w:rsidRPr="00D574E5">
              <w:rPr>
                <w:rStyle w:val="Hyperlink"/>
                <w:noProof/>
              </w:rPr>
              <w:t>Trame</w:t>
            </w:r>
            <w:r>
              <w:rPr>
                <w:noProof/>
                <w:webHidden/>
              </w:rPr>
              <w:tab/>
            </w:r>
            <w:r>
              <w:rPr>
                <w:noProof/>
                <w:webHidden/>
              </w:rPr>
              <w:fldChar w:fldCharType="begin"/>
            </w:r>
            <w:r>
              <w:rPr>
                <w:noProof/>
                <w:webHidden/>
              </w:rPr>
              <w:instrText xml:space="preserve"> PAGEREF _Toc16156475 \h </w:instrText>
            </w:r>
            <w:r>
              <w:rPr>
                <w:noProof/>
                <w:webHidden/>
              </w:rPr>
            </w:r>
            <w:r>
              <w:rPr>
                <w:noProof/>
                <w:webHidden/>
              </w:rPr>
              <w:fldChar w:fldCharType="separate"/>
            </w:r>
            <w:r>
              <w:rPr>
                <w:noProof/>
                <w:webHidden/>
              </w:rPr>
              <w:t>51</w:t>
            </w:r>
            <w:r>
              <w:rPr>
                <w:noProof/>
                <w:webHidden/>
              </w:rPr>
              <w:fldChar w:fldCharType="end"/>
            </w:r>
          </w:hyperlink>
        </w:p>
        <w:p w14:paraId="41D7E974" w14:textId="2A364EA9" w:rsidR="007B6889" w:rsidRDefault="007B6889">
          <w:pPr>
            <w:pStyle w:val="TOC4"/>
            <w:tabs>
              <w:tab w:val="left" w:pos="1540"/>
              <w:tab w:val="right" w:leader="dot" w:pos="9016"/>
            </w:tabs>
            <w:rPr>
              <w:rFonts w:cstheme="minorBidi"/>
              <w:noProof/>
              <w:sz w:val="22"/>
              <w:szCs w:val="22"/>
            </w:rPr>
          </w:pPr>
          <w:hyperlink w:anchor="_Toc16156476" w:history="1">
            <w:r w:rsidRPr="00D574E5">
              <w:rPr>
                <w:rStyle w:val="Hyperlink"/>
                <w:noProof/>
              </w:rPr>
              <w:t>3.1.2.2</w:t>
            </w:r>
            <w:r>
              <w:rPr>
                <w:rFonts w:cstheme="minorBidi"/>
                <w:noProof/>
                <w:sz w:val="22"/>
                <w:szCs w:val="22"/>
              </w:rPr>
              <w:tab/>
            </w:r>
            <w:r w:rsidRPr="00D574E5">
              <w:rPr>
                <w:rStyle w:val="Hyperlink"/>
                <w:noProof/>
              </w:rPr>
              <w:t>Débit en bauds</w:t>
            </w:r>
            <w:r>
              <w:rPr>
                <w:noProof/>
                <w:webHidden/>
              </w:rPr>
              <w:tab/>
            </w:r>
            <w:r>
              <w:rPr>
                <w:noProof/>
                <w:webHidden/>
              </w:rPr>
              <w:fldChar w:fldCharType="begin"/>
            </w:r>
            <w:r>
              <w:rPr>
                <w:noProof/>
                <w:webHidden/>
              </w:rPr>
              <w:instrText xml:space="preserve"> PAGEREF _Toc16156476 \h </w:instrText>
            </w:r>
            <w:r>
              <w:rPr>
                <w:noProof/>
                <w:webHidden/>
              </w:rPr>
            </w:r>
            <w:r>
              <w:rPr>
                <w:noProof/>
                <w:webHidden/>
              </w:rPr>
              <w:fldChar w:fldCharType="separate"/>
            </w:r>
            <w:r>
              <w:rPr>
                <w:noProof/>
                <w:webHidden/>
              </w:rPr>
              <w:t>52</w:t>
            </w:r>
            <w:r>
              <w:rPr>
                <w:noProof/>
                <w:webHidden/>
              </w:rPr>
              <w:fldChar w:fldCharType="end"/>
            </w:r>
          </w:hyperlink>
        </w:p>
        <w:p w14:paraId="1323D884" w14:textId="2BB883D6" w:rsidR="007B6889" w:rsidRDefault="007B6889">
          <w:pPr>
            <w:pStyle w:val="TOC3"/>
            <w:tabs>
              <w:tab w:val="left" w:pos="1100"/>
              <w:tab w:val="right" w:leader="dot" w:pos="9016"/>
            </w:tabs>
            <w:rPr>
              <w:rFonts w:cstheme="minorBidi"/>
              <w:i w:val="0"/>
              <w:iCs w:val="0"/>
              <w:noProof/>
              <w:sz w:val="22"/>
              <w:szCs w:val="22"/>
            </w:rPr>
          </w:pPr>
          <w:hyperlink w:anchor="_Toc16156477" w:history="1">
            <w:r w:rsidRPr="00D574E5">
              <w:rPr>
                <w:rStyle w:val="Hyperlink"/>
                <w:noProof/>
                <w14:scene3d>
                  <w14:camera w14:prst="orthographicFront"/>
                  <w14:lightRig w14:rig="threePt" w14:dir="t">
                    <w14:rot w14:lat="0" w14:lon="0" w14:rev="0"/>
                  </w14:lightRig>
                </w14:scene3d>
              </w:rPr>
              <w:t>3.1.3</w:t>
            </w:r>
            <w:r>
              <w:rPr>
                <w:rFonts w:cstheme="minorBidi"/>
                <w:i w:val="0"/>
                <w:iCs w:val="0"/>
                <w:noProof/>
                <w:sz w:val="22"/>
                <w:szCs w:val="22"/>
              </w:rPr>
              <w:tab/>
            </w:r>
            <w:r w:rsidRPr="00D574E5">
              <w:rPr>
                <w:rStyle w:val="Hyperlink"/>
                <w:noProof/>
              </w:rPr>
              <w:t>Machine d’état</w:t>
            </w:r>
            <w:r>
              <w:rPr>
                <w:noProof/>
                <w:webHidden/>
              </w:rPr>
              <w:tab/>
            </w:r>
            <w:r>
              <w:rPr>
                <w:noProof/>
                <w:webHidden/>
              </w:rPr>
              <w:fldChar w:fldCharType="begin"/>
            </w:r>
            <w:r>
              <w:rPr>
                <w:noProof/>
                <w:webHidden/>
              </w:rPr>
              <w:instrText xml:space="preserve"> PAGEREF _Toc16156477 \h </w:instrText>
            </w:r>
            <w:r>
              <w:rPr>
                <w:noProof/>
                <w:webHidden/>
              </w:rPr>
            </w:r>
            <w:r>
              <w:rPr>
                <w:noProof/>
                <w:webHidden/>
              </w:rPr>
              <w:fldChar w:fldCharType="separate"/>
            </w:r>
            <w:r>
              <w:rPr>
                <w:noProof/>
                <w:webHidden/>
              </w:rPr>
              <w:t>52</w:t>
            </w:r>
            <w:r>
              <w:rPr>
                <w:noProof/>
                <w:webHidden/>
              </w:rPr>
              <w:fldChar w:fldCharType="end"/>
            </w:r>
          </w:hyperlink>
        </w:p>
        <w:p w14:paraId="61360BDB" w14:textId="1D6A20EA" w:rsidR="007B6889" w:rsidRDefault="007B6889">
          <w:pPr>
            <w:pStyle w:val="TOC2"/>
            <w:tabs>
              <w:tab w:val="left" w:pos="880"/>
              <w:tab w:val="right" w:leader="dot" w:pos="9016"/>
            </w:tabs>
            <w:rPr>
              <w:rFonts w:cstheme="minorBidi"/>
              <w:smallCaps w:val="0"/>
              <w:noProof/>
              <w:sz w:val="22"/>
              <w:szCs w:val="22"/>
            </w:rPr>
          </w:pPr>
          <w:hyperlink w:anchor="_Toc16156478" w:history="1">
            <w:r w:rsidRPr="00D574E5">
              <w:rPr>
                <w:rStyle w:val="Hyperlink"/>
                <w:noProof/>
              </w:rPr>
              <w:t>3.2</w:t>
            </w:r>
            <w:r>
              <w:rPr>
                <w:rFonts w:cstheme="minorBidi"/>
                <w:smallCaps w:val="0"/>
                <w:noProof/>
                <w:sz w:val="22"/>
                <w:szCs w:val="22"/>
              </w:rPr>
              <w:tab/>
            </w:r>
            <w:r w:rsidRPr="00D574E5">
              <w:rPr>
                <w:rStyle w:val="Hyperlink"/>
                <w:noProof/>
              </w:rPr>
              <w:t>Réception</w:t>
            </w:r>
            <w:r>
              <w:rPr>
                <w:noProof/>
                <w:webHidden/>
              </w:rPr>
              <w:tab/>
            </w:r>
            <w:r>
              <w:rPr>
                <w:noProof/>
                <w:webHidden/>
              </w:rPr>
              <w:fldChar w:fldCharType="begin"/>
            </w:r>
            <w:r>
              <w:rPr>
                <w:noProof/>
                <w:webHidden/>
              </w:rPr>
              <w:instrText xml:space="preserve"> PAGEREF _Toc16156478 \h </w:instrText>
            </w:r>
            <w:r>
              <w:rPr>
                <w:noProof/>
                <w:webHidden/>
              </w:rPr>
            </w:r>
            <w:r>
              <w:rPr>
                <w:noProof/>
                <w:webHidden/>
              </w:rPr>
              <w:fldChar w:fldCharType="separate"/>
            </w:r>
            <w:r>
              <w:rPr>
                <w:noProof/>
                <w:webHidden/>
              </w:rPr>
              <w:t>53</w:t>
            </w:r>
            <w:r>
              <w:rPr>
                <w:noProof/>
                <w:webHidden/>
              </w:rPr>
              <w:fldChar w:fldCharType="end"/>
            </w:r>
          </w:hyperlink>
        </w:p>
        <w:p w14:paraId="7171AA78" w14:textId="6B52174A" w:rsidR="007B6889" w:rsidRDefault="007B6889">
          <w:pPr>
            <w:pStyle w:val="TOC3"/>
            <w:tabs>
              <w:tab w:val="left" w:pos="1100"/>
              <w:tab w:val="right" w:leader="dot" w:pos="9016"/>
            </w:tabs>
            <w:rPr>
              <w:rFonts w:cstheme="minorBidi"/>
              <w:i w:val="0"/>
              <w:iCs w:val="0"/>
              <w:noProof/>
              <w:sz w:val="22"/>
              <w:szCs w:val="22"/>
            </w:rPr>
          </w:pPr>
          <w:hyperlink w:anchor="_Toc16156479" w:history="1">
            <w:r w:rsidRPr="00D574E5">
              <w:rPr>
                <w:rStyle w:val="Hyperlink"/>
                <w:noProof/>
                <w14:scene3d>
                  <w14:camera w14:prst="orthographicFront"/>
                  <w14:lightRig w14:rig="threePt" w14:dir="t">
                    <w14:rot w14:lat="0" w14:lon="0" w14:rev="0"/>
                  </w14:lightRig>
                </w14:scene3d>
              </w:rPr>
              <w:t>3.2.1</w:t>
            </w:r>
            <w:r>
              <w:rPr>
                <w:rFonts w:cstheme="minorBidi"/>
                <w:i w:val="0"/>
                <w:iCs w:val="0"/>
                <w:noProof/>
                <w:sz w:val="22"/>
                <w:szCs w:val="22"/>
              </w:rPr>
              <w:tab/>
            </w:r>
            <w:r w:rsidRPr="00D574E5">
              <w:rPr>
                <w:rStyle w:val="Hyperlink"/>
                <w:noProof/>
              </w:rPr>
              <w:t>Configuration</w:t>
            </w:r>
            <w:r>
              <w:rPr>
                <w:noProof/>
                <w:webHidden/>
              </w:rPr>
              <w:tab/>
            </w:r>
            <w:r>
              <w:rPr>
                <w:noProof/>
                <w:webHidden/>
              </w:rPr>
              <w:fldChar w:fldCharType="begin"/>
            </w:r>
            <w:r>
              <w:rPr>
                <w:noProof/>
                <w:webHidden/>
              </w:rPr>
              <w:instrText xml:space="preserve"> PAGEREF _Toc16156479 \h </w:instrText>
            </w:r>
            <w:r>
              <w:rPr>
                <w:noProof/>
                <w:webHidden/>
              </w:rPr>
            </w:r>
            <w:r>
              <w:rPr>
                <w:noProof/>
                <w:webHidden/>
              </w:rPr>
              <w:fldChar w:fldCharType="separate"/>
            </w:r>
            <w:r>
              <w:rPr>
                <w:noProof/>
                <w:webHidden/>
              </w:rPr>
              <w:t>53</w:t>
            </w:r>
            <w:r>
              <w:rPr>
                <w:noProof/>
                <w:webHidden/>
              </w:rPr>
              <w:fldChar w:fldCharType="end"/>
            </w:r>
          </w:hyperlink>
        </w:p>
        <w:p w14:paraId="30A5BC99" w14:textId="0CCECC3E" w:rsidR="007B6889" w:rsidRDefault="007B6889">
          <w:pPr>
            <w:pStyle w:val="TOC4"/>
            <w:tabs>
              <w:tab w:val="left" w:pos="1540"/>
              <w:tab w:val="right" w:leader="dot" w:pos="9016"/>
            </w:tabs>
            <w:rPr>
              <w:rFonts w:cstheme="minorBidi"/>
              <w:noProof/>
              <w:sz w:val="22"/>
              <w:szCs w:val="22"/>
            </w:rPr>
          </w:pPr>
          <w:hyperlink w:anchor="_Toc16156480" w:history="1">
            <w:r w:rsidRPr="00D574E5">
              <w:rPr>
                <w:rStyle w:val="Hyperlink"/>
                <w:noProof/>
              </w:rPr>
              <w:t>3.2.1.1</w:t>
            </w:r>
            <w:r>
              <w:rPr>
                <w:rFonts w:cstheme="minorBidi"/>
                <w:noProof/>
                <w:sz w:val="22"/>
                <w:szCs w:val="22"/>
              </w:rPr>
              <w:tab/>
            </w:r>
            <w:r w:rsidRPr="00D574E5">
              <w:rPr>
                <w:rStyle w:val="Hyperlink"/>
                <w:noProof/>
              </w:rPr>
              <w:t>Convertisseur Analogique Digital</w:t>
            </w:r>
            <w:r>
              <w:rPr>
                <w:noProof/>
                <w:webHidden/>
              </w:rPr>
              <w:tab/>
            </w:r>
            <w:r>
              <w:rPr>
                <w:noProof/>
                <w:webHidden/>
              </w:rPr>
              <w:fldChar w:fldCharType="begin"/>
            </w:r>
            <w:r>
              <w:rPr>
                <w:noProof/>
                <w:webHidden/>
              </w:rPr>
              <w:instrText xml:space="preserve"> PAGEREF _Toc16156480 \h </w:instrText>
            </w:r>
            <w:r>
              <w:rPr>
                <w:noProof/>
                <w:webHidden/>
              </w:rPr>
            </w:r>
            <w:r>
              <w:rPr>
                <w:noProof/>
                <w:webHidden/>
              </w:rPr>
              <w:fldChar w:fldCharType="separate"/>
            </w:r>
            <w:r>
              <w:rPr>
                <w:noProof/>
                <w:webHidden/>
              </w:rPr>
              <w:t>53</w:t>
            </w:r>
            <w:r>
              <w:rPr>
                <w:noProof/>
                <w:webHidden/>
              </w:rPr>
              <w:fldChar w:fldCharType="end"/>
            </w:r>
          </w:hyperlink>
        </w:p>
        <w:p w14:paraId="61410EEC" w14:textId="05F53EED" w:rsidR="007B6889" w:rsidRDefault="007B6889">
          <w:pPr>
            <w:pStyle w:val="TOC4"/>
            <w:tabs>
              <w:tab w:val="left" w:pos="1540"/>
              <w:tab w:val="right" w:leader="dot" w:pos="9016"/>
            </w:tabs>
            <w:rPr>
              <w:rFonts w:cstheme="minorBidi"/>
              <w:noProof/>
              <w:sz w:val="22"/>
              <w:szCs w:val="22"/>
            </w:rPr>
          </w:pPr>
          <w:hyperlink w:anchor="_Toc16156481" w:history="1">
            <w:r w:rsidRPr="00D574E5">
              <w:rPr>
                <w:rStyle w:val="Hyperlink"/>
                <w:noProof/>
              </w:rPr>
              <w:t>3.2.1.2</w:t>
            </w:r>
            <w:r>
              <w:rPr>
                <w:rFonts w:cstheme="minorBidi"/>
                <w:noProof/>
                <w:sz w:val="22"/>
                <w:szCs w:val="22"/>
              </w:rPr>
              <w:tab/>
            </w:r>
            <w:r w:rsidRPr="00D574E5">
              <w:rPr>
                <w:rStyle w:val="Hyperlink"/>
                <w:noProof/>
              </w:rPr>
              <w:t>Convertisseur Digital Analogique</w:t>
            </w:r>
            <w:r>
              <w:rPr>
                <w:noProof/>
                <w:webHidden/>
              </w:rPr>
              <w:tab/>
            </w:r>
            <w:r>
              <w:rPr>
                <w:noProof/>
                <w:webHidden/>
              </w:rPr>
              <w:fldChar w:fldCharType="begin"/>
            </w:r>
            <w:r>
              <w:rPr>
                <w:noProof/>
                <w:webHidden/>
              </w:rPr>
              <w:instrText xml:space="preserve"> PAGEREF _Toc16156481 \h </w:instrText>
            </w:r>
            <w:r>
              <w:rPr>
                <w:noProof/>
                <w:webHidden/>
              </w:rPr>
            </w:r>
            <w:r>
              <w:rPr>
                <w:noProof/>
                <w:webHidden/>
              </w:rPr>
              <w:fldChar w:fldCharType="separate"/>
            </w:r>
            <w:r>
              <w:rPr>
                <w:noProof/>
                <w:webHidden/>
              </w:rPr>
              <w:t>53</w:t>
            </w:r>
            <w:r>
              <w:rPr>
                <w:noProof/>
                <w:webHidden/>
              </w:rPr>
              <w:fldChar w:fldCharType="end"/>
            </w:r>
          </w:hyperlink>
        </w:p>
        <w:p w14:paraId="17E66FAB" w14:textId="62AA7907" w:rsidR="007B6889" w:rsidRDefault="007B6889">
          <w:pPr>
            <w:pStyle w:val="TOC4"/>
            <w:tabs>
              <w:tab w:val="left" w:pos="1540"/>
              <w:tab w:val="right" w:leader="dot" w:pos="9016"/>
            </w:tabs>
            <w:rPr>
              <w:rFonts w:cstheme="minorBidi"/>
              <w:noProof/>
              <w:sz w:val="22"/>
              <w:szCs w:val="22"/>
            </w:rPr>
          </w:pPr>
          <w:hyperlink w:anchor="_Toc16156482" w:history="1">
            <w:r w:rsidRPr="00D574E5">
              <w:rPr>
                <w:rStyle w:val="Hyperlink"/>
                <w:noProof/>
              </w:rPr>
              <w:t>3.2.1.3</w:t>
            </w:r>
            <w:r>
              <w:rPr>
                <w:rFonts w:cstheme="minorBidi"/>
                <w:noProof/>
                <w:sz w:val="22"/>
                <w:szCs w:val="22"/>
              </w:rPr>
              <w:tab/>
            </w:r>
            <w:r w:rsidRPr="00D574E5">
              <w:rPr>
                <w:rStyle w:val="Hyperlink"/>
                <w:noProof/>
              </w:rPr>
              <w:t>UART</w:t>
            </w:r>
            <w:r>
              <w:rPr>
                <w:noProof/>
                <w:webHidden/>
              </w:rPr>
              <w:tab/>
            </w:r>
            <w:r>
              <w:rPr>
                <w:noProof/>
                <w:webHidden/>
              </w:rPr>
              <w:fldChar w:fldCharType="begin"/>
            </w:r>
            <w:r>
              <w:rPr>
                <w:noProof/>
                <w:webHidden/>
              </w:rPr>
              <w:instrText xml:space="preserve"> PAGEREF _Toc16156482 \h </w:instrText>
            </w:r>
            <w:r>
              <w:rPr>
                <w:noProof/>
                <w:webHidden/>
              </w:rPr>
            </w:r>
            <w:r>
              <w:rPr>
                <w:noProof/>
                <w:webHidden/>
              </w:rPr>
              <w:fldChar w:fldCharType="separate"/>
            </w:r>
            <w:r>
              <w:rPr>
                <w:noProof/>
                <w:webHidden/>
              </w:rPr>
              <w:t>53</w:t>
            </w:r>
            <w:r>
              <w:rPr>
                <w:noProof/>
                <w:webHidden/>
              </w:rPr>
              <w:fldChar w:fldCharType="end"/>
            </w:r>
          </w:hyperlink>
        </w:p>
        <w:p w14:paraId="7E56B73A" w14:textId="7ED600D4" w:rsidR="007B6889" w:rsidRDefault="007B6889">
          <w:pPr>
            <w:pStyle w:val="TOC4"/>
            <w:tabs>
              <w:tab w:val="left" w:pos="1540"/>
              <w:tab w:val="right" w:leader="dot" w:pos="9016"/>
            </w:tabs>
            <w:rPr>
              <w:rFonts w:cstheme="minorBidi"/>
              <w:noProof/>
              <w:sz w:val="22"/>
              <w:szCs w:val="22"/>
            </w:rPr>
          </w:pPr>
          <w:hyperlink w:anchor="_Toc16156483" w:history="1">
            <w:r w:rsidRPr="00D574E5">
              <w:rPr>
                <w:rStyle w:val="Hyperlink"/>
                <w:noProof/>
              </w:rPr>
              <w:t>3.2.1.4</w:t>
            </w:r>
            <w:r>
              <w:rPr>
                <w:rFonts w:cstheme="minorBidi"/>
                <w:noProof/>
                <w:sz w:val="22"/>
                <w:szCs w:val="22"/>
              </w:rPr>
              <w:tab/>
            </w:r>
            <w:r w:rsidRPr="00D574E5">
              <w:rPr>
                <w:rStyle w:val="Hyperlink"/>
                <w:noProof/>
              </w:rPr>
              <w:t>TouchGFX</w:t>
            </w:r>
            <w:r>
              <w:rPr>
                <w:noProof/>
                <w:webHidden/>
              </w:rPr>
              <w:tab/>
            </w:r>
            <w:r>
              <w:rPr>
                <w:noProof/>
                <w:webHidden/>
              </w:rPr>
              <w:fldChar w:fldCharType="begin"/>
            </w:r>
            <w:r>
              <w:rPr>
                <w:noProof/>
                <w:webHidden/>
              </w:rPr>
              <w:instrText xml:space="preserve"> PAGEREF _Toc16156483 \h </w:instrText>
            </w:r>
            <w:r>
              <w:rPr>
                <w:noProof/>
                <w:webHidden/>
              </w:rPr>
            </w:r>
            <w:r>
              <w:rPr>
                <w:noProof/>
                <w:webHidden/>
              </w:rPr>
              <w:fldChar w:fldCharType="separate"/>
            </w:r>
            <w:r>
              <w:rPr>
                <w:noProof/>
                <w:webHidden/>
              </w:rPr>
              <w:t>54</w:t>
            </w:r>
            <w:r>
              <w:rPr>
                <w:noProof/>
                <w:webHidden/>
              </w:rPr>
              <w:fldChar w:fldCharType="end"/>
            </w:r>
          </w:hyperlink>
        </w:p>
        <w:p w14:paraId="5FC0308B" w14:textId="3B14350C" w:rsidR="007B6889" w:rsidRDefault="007B6889">
          <w:pPr>
            <w:pStyle w:val="TOC3"/>
            <w:tabs>
              <w:tab w:val="left" w:pos="1100"/>
              <w:tab w:val="right" w:leader="dot" w:pos="9016"/>
            </w:tabs>
            <w:rPr>
              <w:rFonts w:cstheme="minorBidi"/>
              <w:i w:val="0"/>
              <w:iCs w:val="0"/>
              <w:noProof/>
              <w:sz w:val="22"/>
              <w:szCs w:val="22"/>
            </w:rPr>
          </w:pPr>
          <w:hyperlink w:anchor="_Toc16156484" w:history="1">
            <w:r w:rsidRPr="00D574E5">
              <w:rPr>
                <w:rStyle w:val="Hyperlink"/>
                <w:noProof/>
                <w14:scene3d>
                  <w14:camera w14:prst="orthographicFront"/>
                  <w14:lightRig w14:rig="threePt" w14:dir="t">
                    <w14:rot w14:lat="0" w14:lon="0" w14:rev="0"/>
                  </w14:lightRig>
                </w14:scene3d>
              </w:rPr>
              <w:t>3.2.2</w:t>
            </w:r>
            <w:r>
              <w:rPr>
                <w:rFonts w:cstheme="minorBidi"/>
                <w:i w:val="0"/>
                <w:iCs w:val="0"/>
                <w:noProof/>
                <w:sz w:val="22"/>
                <w:szCs w:val="22"/>
              </w:rPr>
              <w:tab/>
            </w:r>
            <w:r w:rsidRPr="00D574E5">
              <w:rPr>
                <w:rStyle w:val="Hyperlink"/>
                <w:noProof/>
              </w:rPr>
              <w:t>FreeRTOS</w:t>
            </w:r>
            <w:r>
              <w:rPr>
                <w:noProof/>
                <w:webHidden/>
              </w:rPr>
              <w:tab/>
            </w:r>
            <w:r>
              <w:rPr>
                <w:noProof/>
                <w:webHidden/>
              </w:rPr>
              <w:fldChar w:fldCharType="begin"/>
            </w:r>
            <w:r>
              <w:rPr>
                <w:noProof/>
                <w:webHidden/>
              </w:rPr>
              <w:instrText xml:space="preserve"> PAGEREF _Toc16156484 \h </w:instrText>
            </w:r>
            <w:r>
              <w:rPr>
                <w:noProof/>
                <w:webHidden/>
              </w:rPr>
            </w:r>
            <w:r>
              <w:rPr>
                <w:noProof/>
                <w:webHidden/>
              </w:rPr>
              <w:fldChar w:fldCharType="separate"/>
            </w:r>
            <w:r>
              <w:rPr>
                <w:noProof/>
                <w:webHidden/>
              </w:rPr>
              <w:t>55</w:t>
            </w:r>
            <w:r>
              <w:rPr>
                <w:noProof/>
                <w:webHidden/>
              </w:rPr>
              <w:fldChar w:fldCharType="end"/>
            </w:r>
          </w:hyperlink>
        </w:p>
        <w:p w14:paraId="6B1323BA" w14:textId="12E7B9C8" w:rsidR="007B6889" w:rsidRDefault="007B6889">
          <w:pPr>
            <w:pStyle w:val="TOC3"/>
            <w:tabs>
              <w:tab w:val="left" w:pos="1100"/>
              <w:tab w:val="right" w:leader="dot" w:pos="9016"/>
            </w:tabs>
            <w:rPr>
              <w:rFonts w:cstheme="minorBidi"/>
              <w:i w:val="0"/>
              <w:iCs w:val="0"/>
              <w:noProof/>
              <w:sz w:val="22"/>
              <w:szCs w:val="22"/>
            </w:rPr>
          </w:pPr>
          <w:hyperlink w:anchor="_Toc16156485" w:history="1">
            <w:r w:rsidRPr="00D574E5">
              <w:rPr>
                <w:rStyle w:val="Hyperlink"/>
                <w:noProof/>
                <w14:scene3d>
                  <w14:camera w14:prst="orthographicFront"/>
                  <w14:lightRig w14:rig="threePt" w14:dir="t">
                    <w14:rot w14:lat="0" w14:lon="0" w14:rev="0"/>
                  </w14:lightRig>
                </w14:scene3d>
              </w:rPr>
              <w:t>3.2.3</w:t>
            </w:r>
            <w:r>
              <w:rPr>
                <w:rFonts w:cstheme="minorBidi"/>
                <w:i w:val="0"/>
                <w:iCs w:val="0"/>
                <w:noProof/>
                <w:sz w:val="22"/>
                <w:szCs w:val="22"/>
              </w:rPr>
              <w:tab/>
            </w:r>
            <w:r w:rsidRPr="00D574E5">
              <w:rPr>
                <w:rStyle w:val="Hyperlink"/>
                <w:noProof/>
              </w:rPr>
              <w:t>Thread contrôleur</w:t>
            </w:r>
            <w:r>
              <w:rPr>
                <w:noProof/>
                <w:webHidden/>
              </w:rPr>
              <w:tab/>
            </w:r>
            <w:r>
              <w:rPr>
                <w:noProof/>
                <w:webHidden/>
              </w:rPr>
              <w:fldChar w:fldCharType="begin"/>
            </w:r>
            <w:r>
              <w:rPr>
                <w:noProof/>
                <w:webHidden/>
              </w:rPr>
              <w:instrText xml:space="preserve"> PAGEREF _Toc16156485 \h </w:instrText>
            </w:r>
            <w:r>
              <w:rPr>
                <w:noProof/>
                <w:webHidden/>
              </w:rPr>
            </w:r>
            <w:r>
              <w:rPr>
                <w:noProof/>
                <w:webHidden/>
              </w:rPr>
              <w:fldChar w:fldCharType="separate"/>
            </w:r>
            <w:r>
              <w:rPr>
                <w:noProof/>
                <w:webHidden/>
              </w:rPr>
              <w:t>55</w:t>
            </w:r>
            <w:r>
              <w:rPr>
                <w:noProof/>
                <w:webHidden/>
              </w:rPr>
              <w:fldChar w:fldCharType="end"/>
            </w:r>
          </w:hyperlink>
        </w:p>
        <w:p w14:paraId="584E919A" w14:textId="4F61AB1D" w:rsidR="007B6889" w:rsidRDefault="007B6889">
          <w:pPr>
            <w:pStyle w:val="TOC3"/>
            <w:tabs>
              <w:tab w:val="left" w:pos="1100"/>
              <w:tab w:val="right" w:leader="dot" w:pos="9016"/>
            </w:tabs>
            <w:rPr>
              <w:rFonts w:cstheme="minorBidi"/>
              <w:i w:val="0"/>
              <w:iCs w:val="0"/>
              <w:noProof/>
              <w:sz w:val="22"/>
              <w:szCs w:val="22"/>
            </w:rPr>
          </w:pPr>
          <w:hyperlink w:anchor="_Toc16156486" w:history="1">
            <w:r w:rsidRPr="00D574E5">
              <w:rPr>
                <w:rStyle w:val="Hyperlink"/>
                <w:noProof/>
                <w14:scene3d>
                  <w14:camera w14:prst="orthographicFront"/>
                  <w14:lightRig w14:rig="threePt" w14:dir="t">
                    <w14:rot w14:lat="0" w14:lon="0" w14:rev="0"/>
                  </w14:lightRig>
                </w14:scene3d>
              </w:rPr>
              <w:t>3.2.4</w:t>
            </w:r>
            <w:r>
              <w:rPr>
                <w:rFonts w:cstheme="minorBidi"/>
                <w:i w:val="0"/>
                <w:iCs w:val="0"/>
                <w:noProof/>
                <w:sz w:val="22"/>
                <w:szCs w:val="22"/>
              </w:rPr>
              <w:tab/>
            </w:r>
            <w:r w:rsidRPr="00D574E5">
              <w:rPr>
                <w:rStyle w:val="Hyperlink"/>
                <w:noProof/>
              </w:rPr>
              <w:t>Thread TouchGFX</w:t>
            </w:r>
            <w:r>
              <w:rPr>
                <w:noProof/>
                <w:webHidden/>
              </w:rPr>
              <w:tab/>
            </w:r>
            <w:r>
              <w:rPr>
                <w:noProof/>
                <w:webHidden/>
              </w:rPr>
              <w:fldChar w:fldCharType="begin"/>
            </w:r>
            <w:r>
              <w:rPr>
                <w:noProof/>
                <w:webHidden/>
              </w:rPr>
              <w:instrText xml:space="preserve"> PAGEREF _Toc16156486 \h </w:instrText>
            </w:r>
            <w:r>
              <w:rPr>
                <w:noProof/>
                <w:webHidden/>
              </w:rPr>
            </w:r>
            <w:r>
              <w:rPr>
                <w:noProof/>
                <w:webHidden/>
              </w:rPr>
              <w:fldChar w:fldCharType="separate"/>
            </w:r>
            <w:r>
              <w:rPr>
                <w:noProof/>
                <w:webHidden/>
              </w:rPr>
              <w:t>57</w:t>
            </w:r>
            <w:r>
              <w:rPr>
                <w:noProof/>
                <w:webHidden/>
              </w:rPr>
              <w:fldChar w:fldCharType="end"/>
            </w:r>
          </w:hyperlink>
        </w:p>
        <w:p w14:paraId="5934A4AC" w14:textId="436AA7DA" w:rsidR="007B6889" w:rsidRDefault="007B6889">
          <w:pPr>
            <w:pStyle w:val="TOC3"/>
            <w:tabs>
              <w:tab w:val="left" w:pos="1100"/>
              <w:tab w:val="right" w:leader="dot" w:pos="9016"/>
            </w:tabs>
            <w:rPr>
              <w:rFonts w:cstheme="minorBidi"/>
              <w:i w:val="0"/>
              <w:iCs w:val="0"/>
              <w:noProof/>
              <w:sz w:val="22"/>
              <w:szCs w:val="22"/>
            </w:rPr>
          </w:pPr>
          <w:hyperlink w:anchor="_Toc16156487" w:history="1">
            <w:r w:rsidRPr="00D574E5">
              <w:rPr>
                <w:rStyle w:val="Hyperlink"/>
                <w:noProof/>
                <w14:scene3d>
                  <w14:camera w14:prst="orthographicFront"/>
                  <w14:lightRig w14:rig="threePt" w14:dir="t">
                    <w14:rot w14:lat="0" w14:lon="0" w14:rev="0"/>
                  </w14:lightRig>
                </w14:scene3d>
              </w:rPr>
              <w:t>3.2.5</w:t>
            </w:r>
            <w:r>
              <w:rPr>
                <w:rFonts w:cstheme="minorBidi"/>
                <w:i w:val="0"/>
                <w:iCs w:val="0"/>
                <w:noProof/>
                <w:sz w:val="22"/>
                <w:szCs w:val="22"/>
              </w:rPr>
              <w:tab/>
            </w:r>
            <w:r w:rsidRPr="00D574E5">
              <w:rPr>
                <w:rStyle w:val="Hyperlink"/>
                <w:noProof/>
              </w:rPr>
              <w:t>Affichage</w:t>
            </w:r>
            <w:r>
              <w:rPr>
                <w:noProof/>
                <w:webHidden/>
              </w:rPr>
              <w:tab/>
            </w:r>
            <w:r>
              <w:rPr>
                <w:noProof/>
                <w:webHidden/>
              </w:rPr>
              <w:fldChar w:fldCharType="begin"/>
            </w:r>
            <w:r>
              <w:rPr>
                <w:noProof/>
                <w:webHidden/>
              </w:rPr>
              <w:instrText xml:space="preserve"> PAGEREF _Toc16156487 \h </w:instrText>
            </w:r>
            <w:r>
              <w:rPr>
                <w:noProof/>
                <w:webHidden/>
              </w:rPr>
            </w:r>
            <w:r>
              <w:rPr>
                <w:noProof/>
                <w:webHidden/>
              </w:rPr>
              <w:fldChar w:fldCharType="separate"/>
            </w:r>
            <w:r>
              <w:rPr>
                <w:noProof/>
                <w:webHidden/>
              </w:rPr>
              <w:t>60</w:t>
            </w:r>
            <w:r>
              <w:rPr>
                <w:noProof/>
                <w:webHidden/>
              </w:rPr>
              <w:fldChar w:fldCharType="end"/>
            </w:r>
          </w:hyperlink>
        </w:p>
        <w:p w14:paraId="539E519F" w14:textId="594DBF54" w:rsidR="007B6889" w:rsidRDefault="007B6889">
          <w:pPr>
            <w:pStyle w:val="TOC1"/>
            <w:tabs>
              <w:tab w:val="left" w:pos="440"/>
              <w:tab w:val="right" w:leader="dot" w:pos="9016"/>
            </w:tabs>
            <w:rPr>
              <w:rFonts w:cstheme="minorBidi"/>
              <w:b w:val="0"/>
              <w:bCs w:val="0"/>
              <w:caps w:val="0"/>
              <w:noProof/>
              <w:sz w:val="22"/>
              <w:szCs w:val="22"/>
            </w:rPr>
          </w:pPr>
          <w:hyperlink w:anchor="_Toc16156488" w:history="1">
            <w:r w:rsidRPr="00D574E5">
              <w:rPr>
                <w:rStyle w:val="Hyperlink"/>
                <w:noProof/>
              </w:rPr>
              <w:t>4</w:t>
            </w:r>
            <w:r>
              <w:rPr>
                <w:rFonts w:cstheme="minorBidi"/>
                <w:b w:val="0"/>
                <w:bCs w:val="0"/>
                <w:caps w:val="0"/>
                <w:noProof/>
                <w:sz w:val="22"/>
                <w:szCs w:val="22"/>
              </w:rPr>
              <w:tab/>
            </w:r>
            <w:r w:rsidRPr="00D574E5">
              <w:rPr>
                <w:rStyle w:val="Hyperlink"/>
                <w:noProof/>
              </w:rPr>
              <w:t>Tests et résultats finaux</w:t>
            </w:r>
            <w:r>
              <w:rPr>
                <w:noProof/>
                <w:webHidden/>
              </w:rPr>
              <w:tab/>
            </w:r>
            <w:r>
              <w:rPr>
                <w:noProof/>
                <w:webHidden/>
              </w:rPr>
              <w:fldChar w:fldCharType="begin"/>
            </w:r>
            <w:r>
              <w:rPr>
                <w:noProof/>
                <w:webHidden/>
              </w:rPr>
              <w:instrText xml:space="preserve"> PAGEREF _Toc16156488 \h </w:instrText>
            </w:r>
            <w:r>
              <w:rPr>
                <w:noProof/>
                <w:webHidden/>
              </w:rPr>
            </w:r>
            <w:r>
              <w:rPr>
                <w:noProof/>
                <w:webHidden/>
              </w:rPr>
              <w:fldChar w:fldCharType="separate"/>
            </w:r>
            <w:r>
              <w:rPr>
                <w:noProof/>
                <w:webHidden/>
              </w:rPr>
              <w:t>61</w:t>
            </w:r>
            <w:r>
              <w:rPr>
                <w:noProof/>
                <w:webHidden/>
              </w:rPr>
              <w:fldChar w:fldCharType="end"/>
            </w:r>
          </w:hyperlink>
        </w:p>
        <w:p w14:paraId="7BAE1341" w14:textId="09E2FF59" w:rsidR="007B6889" w:rsidRDefault="007B6889">
          <w:pPr>
            <w:pStyle w:val="TOC2"/>
            <w:tabs>
              <w:tab w:val="left" w:pos="880"/>
              <w:tab w:val="right" w:leader="dot" w:pos="9016"/>
            </w:tabs>
            <w:rPr>
              <w:rFonts w:cstheme="minorBidi"/>
              <w:smallCaps w:val="0"/>
              <w:noProof/>
              <w:sz w:val="22"/>
              <w:szCs w:val="22"/>
            </w:rPr>
          </w:pPr>
          <w:hyperlink w:anchor="_Toc16156489" w:history="1">
            <w:r w:rsidRPr="00D574E5">
              <w:rPr>
                <w:rStyle w:val="Hyperlink"/>
                <w:noProof/>
              </w:rPr>
              <w:t>4.1</w:t>
            </w:r>
            <w:r>
              <w:rPr>
                <w:rFonts w:cstheme="minorBidi"/>
                <w:smallCaps w:val="0"/>
                <w:noProof/>
                <w:sz w:val="22"/>
                <w:szCs w:val="22"/>
              </w:rPr>
              <w:tab/>
            </w:r>
            <w:r w:rsidRPr="00D574E5">
              <w:rPr>
                <w:rStyle w:val="Hyperlink"/>
                <w:noProof/>
              </w:rPr>
              <w:t>Équation de transmission de Friis</w:t>
            </w:r>
            <w:r>
              <w:rPr>
                <w:noProof/>
                <w:webHidden/>
              </w:rPr>
              <w:tab/>
            </w:r>
            <w:r>
              <w:rPr>
                <w:noProof/>
                <w:webHidden/>
              </w:rPr>
              <w:fldChar w:fldCharType="begin"/>
            </w:r>
            <w:r>
              <w:rPr>
                <w:noProof/>
                <w:webHidden/>
              </w:rPr>
              <w:instrText xml:space="preserve"> PAGEREF _Toc16156489 \h </w:instrText>
            </w:r>
            <w:r>
              <w:rPr>
                <w:noProof/>
                <w:webHidden/>
              </w:rPr>
            </w:r>
            <w:r>
              <w:rPr>
                <w:noProof/>
                <w:webHidden/>
              </w:rPr>
              <w:fldChar w:fldCharType="separate"/>
            </w:r>
            <w:r>
              <w:rPr>
                <w:noProof/>
                <w:webHidden/>
              </w:rPr>
              <w:t>61</w:t>
            </w:r>
            <w:r>
              <w:rPr>
                <w:noProof/>
                <w:webHidden/>
              </w:rPr>
              <w:fldChar w:fldCharType="end"/>
            </w:r>
          </w:hyperlink>
        </w:p>
        <w:p w14:paraId="6025A44A" w14:textId="734A073A" w:rsidR="007B6889" w:rsidRDefault="007B6889">
          <w:pPr>
            <w:pStyle w:val="TOC1"/>
            <w:tabs>
              <w:tab w:val="left" w:pos="440"/>
              <w:tab w:val="right" w:leader="dot" w:pos="9016"/>
            </w:tabs>
            <w:rPr>
              <w:rFonts w:cstheme="minorBidi"/>
              <w:b w:val="0"/>
              <w:bCs w:val="0"/>
              <w:caps w:val="0"/>
              <w:noProof/>
              <w:sz w:val="22"/>
              <w:szCs w:val="22"/>
            </w:rPr>
          </w:pPr>
          <w:hyperlink w:anchor="_Toc16156490" w:history="1">
            <w:r w:rsidRPr="00D574E5">
              <w:rPr>
                <w:rStyle w:val="Hyperlink"/>
                <w:noProof/>
              </w:rPr>
              <w:t>5</w:t>
            </w:r>
            <w:r>
              <w:rPr>
                <w:rFonts w:cstheme="minorBidi"/>
                <w:b w:val="0"/>
                <w:bCs w:val="0"/>
                <w:caps w:val="0"/>
                <w:noProof/>
                <w:sz w:val="22"/>
                <w:szCs w:val="22"/>
              </w:rPr>
              <w:tab/>
            </w:r>
            <w:r w:rsidRPr="00D574E5">
              <w:rPr>
                <w:rStyle w:val="Hyperlink"/>
                <w:noProof/>
              </w:rPr>
              <w:t>Améliorations futures</w:t>
            </w:r>
            <w:r>
              <w:rPr>
                <w:noProof/>
                <w:webHidden/>
              </w:rPr>
              <w:tab/>
            </w:r>
            <w:r>
              <w:rPr>
                <w:noProof/>
                <w:webHidden/>
              </w:rPr>
              <w:fldChar w:fldCharType="begin"/>
            </w:r>
            <w:r>
              <w:rPr>
                <w:noProof/>
                <w:webHidden/>
              </w:rPr>
              <w:instrText xml:space="preserve"> PAGEREF _Toc16156490 \h </w:instrText>
            </w:r>
            <w:r>
              <w:rPr>
                <w:noProof/>
                <w:webHidden/>
              </w:rPr>
            </w:r>
            <w:r>
              <w:rPr>
                <w:noProof/>
                <w:webHidden/>
              </w:rPr>
              <w:fldChar w:fldCharType="separate"/>
            </w:r>
            <w:r>
              <w:rPr>
                <w:noProof/>
                <w:webHidden/>
              </w:rPr>
              <w:t>61</w:t>
            </w:r>
            <w:r>
              <w:rPr>
                <w:noProof/>
                <w:webHidden/>
              </w:rPr>
              <w:fldChar w:fldCharType="end"/>
            </w:r>
          </w:hyperlink>
        </w:p>
        <w:p w14:paraId="1F1C9881" w14:textId="29F95245" w:rsidR="007B6889" w:rsidRDefault="007B6889">
          <w:pPr>
            <w:pStyle w:val="TOC2"/>
            <w:tabs>
              <w:tab w:val="left" w:pos="880"/>
              <w:tab w:val="right" w:leader="dot" w:pos="9016"/>
            </w:tabs>
            <w:rPr>
              <w:rFonts w:cstheme="minorBidi"/>
              <w:smallCaps w:val="0"/>
              <w:noProof/>
              <w:sz w:val="22"/>
              <w:szCs w:val="22"/>
            </w:rPr>
          </w:pPr>
          <w:hyperlink w:anchor="_Toc16156491" w:history="1">
            <w:r w:rsidRPr="00D574E5">
              <w:rPr>
                <w:rStyle w:val="Hyperlink"/>
                <w:noProof/>
              </w:rPr>
              <w:t>5.1</w:t>
            </w:r>
            <w:r>
              <w:rPr>
                <w:rFonts w:cstheme="minorBidi"/>
                <w:smallCaps w:val="0"/>
                <w:noProof/>
                <w:sz w:val="22"/>
                <w:szCs w:val="22"/>
              </w:rPr>
              <w:tab/>
            </w:r>
            <w:r w:rsidRPr="00D574E5">
              <w:rPr>
                <w:rStyle w:val="Hyperlink"/>
                <w:noProof/>
              </w:rPr>
              <w:t>Baisse de Consommation</w:t>
            </w:r>
            <w:r>
              <w:rPr>
                <w:noProof/>
                <w:webHidden/>
              </w:rPr>
              <w:tab/>
            </w:r>
            <w:r>
              <w:rPr>
                <w:noProof/>
                <w:webHidden/>
              </w:rPr>
              <w:fldChar w:fldCharType="begin"/>
            </w:r>
            <w:r>
              <w:rPr>
                <w:noProof/>
                <w:webHidden/>
              </w:rPr>
              <w:instrText xml:space="preserve"> PAGEREF _Toc16156491 \h </w:instrText>
            </w:r>
            <w:r>
              <w:rPr>
                <w:noProof/>
                <w:webHidden/>
              </w:rPr>
            </w:r>
            <w:r>
              <w:rPr>
                <w:noProof/>
                <w:webHidden/>
              </w:rPr>
              <w:fldChar w:fldCharType="separate"/>
            </w:r>
            <w:r>
              <w:rPr>
                <w:noProof/>
                <w:webHidden/>
              </w:rPr>
              <w:t>61</w:t>
            </w:r>
            <w:r>
              <w:rPr>
                <w:noProof/>
                <w:webHidden/>
              </w:rPr>
              <w:fldChar w:fldCharType="end"/>
            </w:r>
          </w:hyperlink>
        </w:p>
        <w:p w14:paraId="27135CBD" w14:textId="1A766075" w:rsidR="007B6889" w:rsidRDefault="007B6889">
          <w:pPr>
            <w:pStyle w:val="TOC2"/>
            <w:tabs>
              <w:tab w:val="left" w:pos="880"/>
              <w:tab w:val="right" w:leader="dot" w:pos="9016"/>
            </w:tabs>
            <w:rPr>
              <w:rFonts w:cstheme="minorBidi"/>
              <w:smallCaps w:val="0"/>
              <w:noProof/>
              <w:sz w:val="22"/>
              <w:szCs w:val="22"/>
            </w:rPr>
          </w:pPr>
          <w:hyperlink w:anchor="_Toc16156492" w:history="1">
            <w:r w:rsidRPr="00D574E5">
              <w:rPr>
                <w:rStyle w:val="Hyperlink"/>
                <w:noProof/>
              </w:rPr>
              <w:t>5.2</w:t>
            </w:r>
            <w:r>
              <w:rPr>
                <w:rFonts w:cstheme="minorBidi"/>
                <w:smallCaps w:val="0"/>
                <w:noProof/>
                <w:sz w:val="22"/>
                <w:szCs w:val="22"/>
              </w:rPr>
              <w:tab/>
            </w:r>
            <w:r w:rsidRPr="00D574E5">
              <w:rPr>
                <w:rStyle w:val="Hyperlink"/>
                <w:noProof/>
              </w:rPr>
              <w:t>Chip de réception</w:t>
            </w:r>
            <w:r>
              <w:rPr>
                <w:noProof/>
                <w:webHidden/>
              </w:rPr>
              <w:tab/>
            </w:r>
            <w:r>
              <w:rPr>
                <w:noProof/>
                <w:webHidden/>
              </w:rPr>
              <w:fldChar w:fldCharType="begin"/>
            </w:r>
            <w:r>
              <w:rPr>
                <w:noProof/>
                <w:webHidden/>
              </w:rPr>
              <w:instrText xml:space="preserve"> PAGEREF _Toc16156492 \h </w:instrText>
            </w:r>
            <w:r>
              <w:rPr>
                <w:noProof/>
                <w:webHidden/>
              </w:rPr>
            </w:r>
            <w:r>
              <w:rPr>
                <w:noProof/>
                <w:webHidden/>
              </w:rPr>
              <w:fldChar w:fldCharType="separate"/>
            </w:r>
            <w:r>
              <w:rPr>
                <w:noProof/>
                <w:webHidden/>
              </w:rPr>
              <w:t>61</w:t>
            </w:r>
            <w:r>
              <w:rPr>
                <w:noProof/>
                <w:webHidden/>
              </w:rPr>
              <w:fldChar w:fldCharType="end"/>
            </w:r>
          </w:hyperlink>
        </w:p>
        <w:p w14:paraId="2CD98A44" w14:textId="09199589" w:rsidR="007B6889" w:rsidRDefault="007B6889">
          <w:pPr>
            <w:pStyle w:val="TOC2"/>
            <w:tabs>
              <w:tab w:val="left" w:pos="880"/>
              <w:tab w:val="right" w:leader="dot" w:pos="9016"/>
            </w:tabs>
            <w:rPr>
              <w:rFonts w:cstheme="minorBidi"/>
              <w:smallCaps w:val="0"/>
              <w:noProof/>
              <w:sz w:val="22"/>
              <w:szCs w:val="22"/>
            </w:rPr>
          </w:pPr>
          <w:hyperlink w:anchor="_Toc16156493" w:history="1">
            <w:r w:rsidRPr="00D574E5">
              <w:rPr>
                <w:rStyle w:val="Hyperlink"/>
                <w:noProof/>
              </w:rPr>
              <w:t>5.3</w:t>
            </w:r>
            <w:r>
              <w:rPr>
                <w:rFonts w:cstheme="minorBidi"/>
                <w:smallCaps w:val="0"/>
                <w:noProof/>
                <w:sz w:val="22"/>
                <w:szCs w:val="22"/>
              </w:rPr>
              <w:tab/>
            </w:r>
            <w:r w:rsidRPr="00D574E5">
              <w:rPr>
                <w:rStyle w:val="Hyperlink"/>
                <w:noProof/>
              </w:rPr>
              <w:t>Support</w:t>
            </w:r>
            <w:r>
              <w:rPr>
                <w:noProof/>
                <w:webHidden/>
              </w:rPr>
              <w:tab/>
            </w:r>
            <w:r>
              <w:rPr>
                <w:noProof/>
                <w:webHidden/>
              </w:rPr>
              <w:fldChar w:fldCharType="begin"/>
            </w:r>
            <w:r>
              <w:rPr>
                <w:noProof/>
                <w:webHidden/>
              </w:rPr>
              <w:instrText xml:space="preserve"> PAGEREF _Toc16156493 \h </w:instrText>
            </w:r>
            <w:r>
              <w:rPr>
                <w:noProof/>
                <w:webHidden/>
              </w:rPr>
            </w:r>
            <w:r>
              <w:rPr>
                <w:noProof/>
                <w:webHidden/>
              </w:rPr>
              <w:fldChar w:fldCharType="separate"/>
            </w:r>
            <w:r>
              <w:rPr>
                <w:noProof/>
                <w:webHidden/>
              </w:rPr>
              <w:t>61</w:t>
            </w:r>
            <w:r>
              <w:rPr>
                <w:noProof/>
                <w:webHidden/>
              </w:rPr>
              <w:fldChar w:fldCharType="end"/>
            </w:r>
          </w:hyperlink>
        </w:p>
        <w:p w14:paraId="309A10BF" w14:textId="7141FADF" w:rsidR="007B6889" w:rsidRDefault="007B6889">
          <w:pPr>
            <w:pStyle w:val="TOC2"/>
            <w:tabs>
              <w:tab w:val="left" w:pos="880"/>
              <w:tab w:val="right" w:leader="dot" w:pos="9016"/>
            </w:tabs>
            <w:rPr>
              <w:rFonts w:cstheme="minorBidi"/>
              <w:smallCaps w:val="0"/>
              <w:noProof/>
              <w:sz w:val="22"/>
              <w:szCs w:val="22"/>
            </w:rPr>
          </w:pPr>
          <w:hyperlink w:anchor="_Toc16156494" w:history="1">
            <w:r w:rsidRPr="00D574E5">
              <w:rPr>
                <w:rStyle w:val="Hyperlink"/>
                <w:noProof/>
              </w:rPr>
              <w:t>5.4</w:t>
            </w:r>
            <w:r>
              <w:rPr>
                <w:rFonts w:cstheme="minorBidi"/>
                <w:smallCaps w:val="0"/>
                <w:noProof/>
                <w:sz w:val="22"/>
                <w:szCs w:val="22"/>
              </w:rPr>
              <w:tab/>
            </w:r>
            <w:r w:rsidRPr="00D574E5">
              <w:rPr>
                <w:rStyle w:val="Hyperlink"/>
                <w:noProof/>
              </w:rPr>
              <w:t>Boitier</w:t>
            </w:r>
            <w:r>
              <w:rPr>
                <w:noProof/>
                <w:webHidden/>
              </w:rPr>
              <w:tab/>
            </w:r>
            <w:r>
              <w:rPr>
                <w:noProof/>
                <w:webHidden/>
              </w:rPr>
              <w:fldChar w:fldCharType="begin"/>
            </w:r>
            <w:r>
              <w:rPr>
                <w:noProof/>
                <w:webHidden/>
              </w:rPr>
              <w:instrText xml:space="preserve"> PAGEREF _Toc16156494 \h </w:instrText>
            </w:r>
            <w:r>
              <w:rPr>
                <w:noProof/>
                <w:webHidden/>
              </w:rPr>
            </w:r>
            <w:r>
              <w:rPr>
                <w:noProof/>
                <w:webHidden/>
              </w:rPr>
              <w:fldChar w:fldCharType="separate"/>
            </w:r>
            <w:r>
              <w:rPr>
                <w:noProof/>
                <w:webHidden/>
              </w:rPr>
              <w:t>61</w:t>
            </w:r>
            <w:r>
              <w:rPr>
                <w:noProof/>
                <w:webHidden/>
              </w:rPr>
              <w:fldChar w:fldCharType="end"/>
            </w:r>
          </w:hyperlink>
        </w:p>
        <w:p w14:paraId="21813226" w14:textId="2A004875" w:rsidR="007B6889" w:rsidRDefault="007B6889">
          <w:pPr>
            <w:pStyle w:val="TOC1"/>
            <w:tabs>
              <w:tab w:val="left" w:pos="440"/>
              <w:tab w:val="right" w:leader="dot" w:pos="9016"/>
            </w:tabs>
            <w:rPr>
              <w:rFonts w:cstheme="minorBidi"/>
              <w:b w:val="0"/>
              <w:bCs w:val="0"/>
              <w:caps w:val="0"/>
              <w:noProof/>
              <w:sz w:val="22"/>
              <w:szCs w:val="22"/>
            </w:rPr>
          </w:pPr>
          <w:hyperlink w:anchor="_Toc16156495" w:history="1">
            <w:r w:rsidRPr="00D574E5">
              <w:rPr>
                <w:rStyle w:val="Hyperlink"/>
                <w:noProof/>
              </w:rPr>
              <w:t>6</w:t>
            </w:r>
            <w:r>
              <w:rPr>
                <w:rFonts w:cstheme="minorBidi"/>
                <w:b w:val="0"/>
                <w:bCs w:val="0"/>
                <w:caps w:val="0"/>
                <w:noProof/>
                <w:sz w:val="22"/>
                <w:szCs w:val="22"/>
              </w:rPr>
              <w:tab/>
            </w:r>
            <w:r w:rsidRPr="00D574E5">
              <w:rPr>
                <w:rStyle w:val="Hyperlink"/>
                <w:noProof/>
              </w:rPr>
              <w:t>Conclusion</w:t>
            </w:r>
            <w:r>
              <w:rPr>
                <w:noProof/>
                <w:webHidden/>
              </w:rPr>
              <w:tab/>
            </w:r>
            <w:r>
              <w:rPr>
                <w:noProof/>
                <w:webHidden/>
              </w:rPr>
              <w:fldChar w:fldCharType="begin"/>
            </w:r>
            <w:r>
              <w:rPr>
                <w:noProof/>
                <w:webHidden/>
              </w:rPr>
              <w:instrText xml:space="preserve"> PAGEREF _Toc16156495 \h </w:instrText>
            </w:r>
            <w:r>
              <w:rPr>
                <w:noProof/>
                <w:webHidden/>
              </w:rPr>
            </w:r>
            <w:r>
              <w:rPr>
                <w:noProof/>
                <w:webHidden/>
              </w:rPr>
              <w:fldChar w:fldCharType="separate"/>
            </w:r>
            <w:r>
              <w:rPr>
                <w:noProof/>
                <w:webHidden/>
              </w:rPr>
              <w:t>62</w:t>
            </w:r>
            <w:r>
              <w:rPr>
                <w:noProof/>
                <w:webHidden/>
              </w:rPr>
              <w:fldChar w:fldCharType="end"/>
            </w:r>
          </w:hyperlink>
        </w:p>
        <w:p w14:paraId="746DAF92" w14:textId="7678AF09" w:rsidR="007B6889" w:rsidRDefault="007B6889">
          <w:pPr>
            <w:pStyle w:val="TOC1"/>
            <w:tabs>
              <w:tab w:val="left" w:pos="440"/>
              <w:tab w:val="right" w:leader="dot" w:pos="9016"/>
            </w:tabs>
            <w:rPr>
              <w:rFonts w:cstheme="minorBidi"/>
              <w:b w:val="0"/>
              <w:bCs w:val="0"/>
              <w:caps w:val="0"/>
              <w:noProof/>
              <w:sz w:val="22"/>
              <w:szCs w:val="22"/>
            </w:rPr>
          </w:pPr>
          <w:hyperlink w:anchor="_Toc16156496" w:history="1">
            <w:r w:rsidRPr="00D574E5">
              <w:rPr>
                <w:rStyle w:val="Hyperlink"/>
                <w:noProof/>
              </w:rPr>
              <w:t>7</w:t>
            </w:r>
            <w:r>
              <w:rPr>
                <w:rFonts w:cstheme="minorBidi"/>
                <w:b w:val="0"/>
                <w:bCs w:val="0"/>
                <w:caps w:val="0"/>
                <w:noProof/>
                <w:sz w:val="22"/>
                <w:szCs w:val="22"/>
              </w:rPr>
              <w:tab/>
            </w:r>
            <w:r w:rsidRPr="00D574E5">
              <w:rPr>
                <w:rStyle w:val="Hyperlink"/>
                <w:noProof/>
              </w:rPr>
              <w:t>Annexes</w:t>
            </w:r>
            <w:r>
              <w:rPr>
                <w:noProof/>
                <w:webHidden/>
              </w:rPr>
              <w:tab/>
            </w:r>
            <w:r>
              <w:rPr>
                <w:noProof/>
                <w:webHidden/>
              </w:rPr>
              <w:fldChar w:fldCharType="begin"/>
            </w:r>
            <w:r>
              <w:rPr>
                <w:noProof/>
                <w:webHidden/>
              </w:rPr>
              <w:instrText xml:space="preserve"> PAGEREF _Toc16156496 \h </w:instrText>
            </w:r>
            <w:r>
              <w:rPr>
                <w:noProof/>
                <w:webHidden/>
              </w:rPr>
            </w:r>
            <w:r>
              <w:rPr>
                <w:noProof/>
                <w:webHidden/>
              </w:rPr>
              <w:fldChar w:fldCharType="separate"/>
            </w:r>
            <w:r>
              <w:rPr>
                <w:noProof/>
                <w:webHidden/>
              </w:rPr>
              <w:t>63</w:t>
            </w:r>
            <w:r>
              <w:rPr>
                <w:noProof/>
                <w:webHidden/>
              </w:rPr>
              <w:fldChar w:fldCharType="end"/>
            </w:r>
          </w:hyperlink>
        </w:p>
        <w:p w14:paraId="2EF57717" w14:textId="0A027C5C" w:rsidR="007B6889" w:rsidRDefault="007B6889">
          <w:pPr>
            <w:pStyle w:val="TOC1"/>
            <w:tabs>
              <w:tab w:val="left" w:pos="440"/>
              <w:tab w:val="right" w:leader="dot" w:pos="9016"/>
            </w:tabs>
            <w:rPr>
              <w:rFonts w:cstheme="minorBidi"/>
              <w:b w:val="0"/>
              <w:bCs w:val="0"/>
              <w:caps w:val="0"/>
              <w:noProof/>
              <w:sz w:val="22"/>
              <w:szCs w:val="22"/>
            </w:rPr>
          </w:pPr>
          <w:hyperlink w:anchor="_Toc16156497" w:history="1">
            <w:r w:rsidRPr="00D574E5">
              <w:rPr>
                <w:rStyle w:val="Hyperlink"/>
                <w:noProof/>
              </w:rPr>
              <w:t>8</w:t>
            </w:r>
            <w:r>
              <w:rPr>
                <w:rFonts w:cstheme="minorBidi"/>
                <w:b w:val="0"/>
                <w:bCs w:val="0"/>
                <w:caps w:val="0"/>
                <w:noProof/>
                <w:sz w:val="22"/>
                <w:szCs w:val="22"/>
              </w:rPr>
              <w:tab/>
            </w:r>
            <w:r w:rsidRPr="00D574E5">
              <w:rPr>
                <w:rStyle w:val="Hyperlink"/>
                <w:noProof/>
              </w:rPr>
              <w:t>Références</w:t>
            </w:r>
            <w:r>
              <w:rPr>
                <w:noProof/>
                <w:webHidden/>
              </w:rPr>
              <w:tab/>
            </w:r>
            <w:r>
              <w:rPr>
                <w:noProof/>
                <w:webHidden/>
              </w:rPr>
              <w:fldChar w:fldCharType="begin"/>
            </w:r>
            <w:r>
              <w:rPr>
                <w:noProof/>
                <w:webHidden/>
              </w:rPr>
              <w:instrText xml:space="preserve"> PAGEREF _Toc16156497 \h </w:instrText>
            </w:r>
            <w:r>
              <w:rPr>
                <w:noProof/>
                <w:webHidden/>
              </w:rPr>
            </w:r>
            <w:r>
              <w:rPr>
                <w:noProof/>
                <w:webHidden/>
              </w:rPr>
              <w:fldChar w:fldCharType="separate"/>
            </w:r>
            <w:r>
              <w:rPr>
                <w:noProof/>
                <w:webHidden/>
              </w:rPr>
              <w:t>64</w:t>
            </w:r>
            <w:r>
              <w:rPr>
                <w:noProof/>
                <w:webHidden/>
              </w:rPr>
              <w:fldChar w:fldCharType="end"/>
            </w:r>
          </w:hyperlink>
        </w:p>
        <w:p w14:paraId="636E794B" w14:textId="6C5EC3B3" w:rsidR="00B3690F" w:rsidRPr="001F2DBD" w:rsidRDefault="00854773" w:rsidP="00854773">
          <w:pPr>
            <w:pStyle w:val="TOCHeading"/>
          </w:pPr>
          <w:r>
            <w:fldChar w:fldCharType="end"/>
          </w:r>
        </w:p>
      </w:sdtContent>
    </w:sdt>
    <w:p w14:paraId="570A7272" w14:textId="77777777" w:rsidR="007B6889" w:rsidRDefault="00B3690F" w:rsidP="00854773">
      <w:pPr>
        <w:rPr>
          <w:noProof/>
        </w:rPr>
      </w:pPr>
      <w:r w:rsidRPr="001F2DBD">
        <w:br w:type="page"/>
      </w:r>
      <w:r w:rsidR="00854773">
        <w:fldChar w:fldCharType="begin"/>
      </w:r>
      <w:r w:rsidR="00854773">
        <w:instrText xml:space="preserve"> TOC \h \z \c "Figure" </w:instrText>
      </w:r>
      <w:r w:rsidR="00854773">
        <w:fldChar w:fldCharType="separate"/>
      </w:r>
    </w:p>
    <w:p w14:paraId="46D56C6F" w14:textId="51DBFB99" w:rsidR="007B6889" w:rsidRDefault="007B6889">
      <w:pPr>
        <w:pStyle w:val="TableofFigures"/>
        <w:tabs>
          <w:tab w:val="right" w:leader="dot" w:pos="9016"/>
        </w:tabs>
        <w:rPr>
          <w:rFonts w:cstheme="minorBidi"/>
          <w:caps w:val="0"/>
          <w:noProof/>
          <w:sz w:val="22"/>
          <w:szCs w:val="22"/>
        </w:rPr>
      </w:pPr>
      <w:hyperlink w:anchor="_Toc16156498" w:history="1">
        <w:r w:rsidRPr="0029465A">
          <w:rPr>
            <w:rStyle w:val="Hyperlink"/>
            <w:noProof/>
          </w:rPr>
          <w:t>Figure 1 : schéma de principe</w:t>
        </w:r>
        <w:r>
          <w:rPr>
            <w:noProof/>
            <w:webHidden/>
          </w:rPr>
          <w:tab/>
        </w:r>
        <w:r>
          <w:rPr>
            <w:noProof/>
            <w:webHidden/>
          </w:rPr>
          <w:fldChar w:fldCharType="begin"/>
        </w:r>
        <w:r>
          <w:rPr>
            <w:noProof/>
            <w:webHidden/>
          </w:rPr>
          <w:instrText xml:space="preserve"> PAGEREF _Toc16156498 \h </w:instrText>
        </w:r>
        <w:r>
          <w:rPr>
            <w:noProof/>
            <w:webHidden/>
          </w:rPr>
        </w:r>
        <w:r>
          <w:rPr>
            <w:noProof/>
            <w:webHidden/>
          </w:rPr>
          <w:fldChar w:fldCharType="separate"/>
        </w:r>
        <w:r>
          <w:rPr>
            <w:noProof/>
            <w:webHidden/>
          </w:rPr>
          <w:t>7</w:t>
        </w:r>
        <w:r>
          <w:rPr>
            <w:noProof/>
            <w:webHidden/>
          </w:rPr>
          <w:fldChar w:fldCharType="end"/>
        </w:r>
      </w:hyperlink>
    </w:p>
    <w:p w14:paraId="04ADC32F" w14:textId="224B672D" w:rsidR="007B6889" w:rsidRDefault="007B6889">
      <w:pPr>
        <w:pStyle w:val="TableofFigures"/>
        <w:tabs>
          <w:tab w:val="right" w:leader="dot" w:pos="9016"/>
        </w:tabs>
        <w:rPr>
          <w:rFonts w:cstheme="minorBidi"/>
          <w:caps w:val="0"/>
          <w:noProof/>
          <w:sz w:val="22"/>
          <w:szCs w:val="22"/>
        </w:rPr>
      </w:pPr>
      <w:hyperlink r:id="rId10" w:anchor="_Toc16156499" w:history="1">
        <w:r w:rsidRPr="0029465A">
          <w:rPr>
            <w:rStyle w:val="Hyperlink"/>
            <w:noProof/>
          </w:rPr>
          <w:t>Figure 2: antenne log-périodique</w:t>
        </w:r>
        <w:r>
          <w:rPr>
            <w:noProof/>
            <w:webHidden/>
          </w:rPr>
          <w:tab/>
        </w:r>
        <w:r>
          <w:rPr>
            <w:noProof/>
            <w:webHidden/>
          </w:rPr>
          <w:fldChar w:fldCharType="begin"/>
        </w:r>
        <w:r>
          <w:rPr>
            <w:noProof/>
            <w:webHidden/>
          </w:rPr>
          <w:instrText xml:space="preserve"> PAGEREF _Toc16156499 \h </w:instrText>
        </w:r>
        <w:r>
          <w:rPr>
            <w:noProof/>
            <w:webHidden/>
          </w:rPr>
        </w:r>
        <w:r>
          <w:rPr>
            <w:noProof/>
            <w:webHidden/>
          </w:rPr>
          <w:fldChar w:fldCharType="separate"/>
        </w:r>
        <w:r>
          <w:rPr>
            <w:noProof/>
            <w:webHidden/>
          </w:rPr>
          <w:t>8</w:t>
        </w:r>
        <w:r>
          <w:rPr>
            <w:noProof/>
            <w:webHidden/>
          </w:rPr>
          <w:fldChar w:fldCharType="end"/>
        </w:r>
      </w:hyperlink>
    </w:p>
    <w:p w14:paraId="192581EC" w14:textId="4CCDEF5B" w:rsidR="007B6889" w:rsidRDefault="007B6889">
      <w:pPr>
        <w:pStyle w:val="TableofFigures"/>
        <w:tabs>
          <w:tab w:val="right" w:leader="dot" w:pos="9016"/>
        </w:tabs>
        <w:rPr>
          <w:rFonts w:cstheme="minorBidi"/>
          <w:caps w:val="0"/>
          <w:noProof/>
          <w:sz w:val="22"/>
          <w:szCs w:val="22"/>
        </w:rPr>
      </w:pPr>
      <w:hyperlink w:anchor="_Toc16156500" w:history="1">
        <w:r w:rsidRPr="0029465A">
          <w:rPr>
            <w:rStyle w:val="Hyperlink"/>
            <w:noProof/>
          </w:rPr>
          <w:t>Figure 3 : radiation de l'antenne LPDA</w:t>
        </w:r>
        <w:r>
          <w:rPr>
            <w:noProof/>
            <w:webHidden/>
          </w:rPr>
          <w:tab/>
        </w:r>
        <w:r>
          <w:rPr>
            <w:noProof/>
            <w:webHidden/>
          </w:rPr>
          <w:fldChar w:fldCharType="begin"/>
        </w:r>
        <w:r>
          <w:rPr>
            <w:noProof/>
            <w:webHidden/>
          </w:rPr>
          <w:instrText xml:space="preserve"> PAGEREF _Toc16156500 \h </w:instrText>
        </w:r>
        <w:r>
          <w:rPr>
            <w:noProof/>
            <w:webHidden/>
          </w:rPr>
        </w:r>
        <w:r>
          <w:rPr>
            <w:noProof/>
            <w:webHidden/>
          </w:rPr>
          <w:fldChar w:fldCharType="separate"/>
        </w:r>
        <w:r>
          <w:rPr>
            <w:noProof/>
            <w:webHidden/>
          </w:rPr>
          <w:t>8</w:t>
        </w:r>
        <w:r>
          <w:rPr>
            <w:noProof/>
            <w:webHidden/>
          </w:rPr>
          <w:fldChar w:fldCharType="end"/>
        </w:r>
      </w:hyperlink>
    </w:p>
    <w:p w14:paraId="4EF5F5C7" w14:textId="54CE500C" w:rsidR="007B6889" w:rsidRDefault="007B6889">
      <w:pPr>
        <w:pStyle w:val="TableofFigures"/>
        <w:tabs>
          <w:tab w:val="right" w:leader="dot" w:pos="9016"/>
        </w:tabs>
        <w:rPr>
          <w:rFonts w:cstheme="minorBidi"/>
          <w:caps w:val="0"/>
          <w:noProof/>
          <w:sz w:val="22"/>
          <w:szCs w:val="22"/>
        </w:rPr>
      </w:pPr>
      <w:hyperlink w:anchor="_Toc16156501" w:history="1">
        <w:r w:rsidRPr="0029465A">
          <w:rPr>
            <w:rStyle w:val="Hyperlink"/>
            <w:noProof/>
          </w:rPr>
          <w:t>Figure 4: Directivité constante vs σ et τ</w:t>
        </w:r>
        <w:r>
          <w:rPr>
            <w:noProof/>
            <w:webHidden/>
          </w:rPr>
          <w:tab/>
        </w:r>
        <w:r>
          <w:rPr>
            <w:noProof/>
            <w:webHidden/>
          </w:rPr>
          <w:fldChar w:fldCharType="begin"/>
        </w:r>
        <w:r>
          <w:rPr>
            <w:noProof/>
            <w:webHidden/>
          </w:rPr>
          <w:instrText xml:space="preserve"> PAGEREF _Toc16156501 \h </w:instrText>
        </w:r>
        <w:r>
          <w:rPr>
            <w:noProof/>
            <w:webHidden/>
          </w:rPr>
        </w:r>
        <w:r>
          <w:rPr>
            <w:noProof/>
            <w:webHidden/>
          </w:rPr>
          <w:fldChar w:fldCharType="separate"/>
        </w:r>
        <w:r>
          <w:rPr>
            <w:noProof/>
            <w:webHidden/>
          </w:rPr>
          <w:t>9</w:t>
        </w:r>
        <w:r>
          <w:rPr>
            <w:noProof/>
            <w:webHidden/>
          </w:rPr>
          <w:fldChar w:fldCharType="end"/>
        </w:r>
      </w:hyperlink>
    </w:p>
    <w:p w14:paraId="4CE2B23A" w14:textId="5B2011B5" w:rsidR="007B6889" w:rsidRDefault="007B6889">
      <w:pPr>
        <w:pStyle w:val="TableofFigures"/>
        <w:tabs>
          <w:tab w:val="right" w:leader="dot" w:pos="9016"/>
        </w:tabs>
        <w:rPr>
          <w:rFonts w:cstheme="minorBidi"/>
          <w:caps w:val="0"/>
          <w:noProof/>
          <w:sz w:val="22"/>
          <w:szCs w:val="22"/>
        </w:rPr>
      </w:pPr>
      <w:hyperlink w:anchor="_Toc16156502" w:history="1">
        <w:r w:rsidRPr="0029465A">
          <w:rPr>
            <w:rStyle w:val="Hyperlink"/>
            <w:noProof/>
          </w:rPr>
          <w:t>Figure 5: représentation d'un LPDA</w:t>
        </w:r>
        <w:r>
          <w:rPr>
            <w:noProof/>
            <w:webHidden/>
          </w:rPr>
          <w:tab/>
        </w:r>
        <w:r>
          <w:rPr>
            <w:noProof/>
            <w:webHidden/>
          </w:rPr>
          <w:fldChar w:fldCharType="begin"/>
        </w:r>
        <w:r>
          <w:rPr>
            <w:noProof/>
            <w:webHidden/>
          </w:rPr>
          <w:instrText xml:space="preserve"> PAGEREF _Toc16156502 \h </w:instrText>
        </w:r>
        <w:r>
          <w:rPr>
            <w:noProof/>
            <w:webHidden/>
          </w:rPr>
        </w:r>
        <w:r>
          <w:rPr>
            <w:noProof/>
            <w:webHidden/>
          </w:rPr>
          <w:fldChar w:fldCharType="separate"/>
        </w:r>
        <w:r>
          <w:rPr>
            <w:noProof/>
            <w:webHidden/>
          </w:rPr>
          <w:t>10</w:t>
        </w:r>
        <w:r>
          <w:rPr>
            <w:noProof/>
            <w:webHidden/>
          </w:rPr>
          <w:fldChar w:fldCharType="end"/>
        </w:r>
      </w:hyperlink>
    </w:p>
    <w:p w14:paraId="2FDC3A3B" w14:textId="5A850EE9" w:rsidR="007B6889" w:rsidRDefault="007B6889">
      <w:pPr>
        <w:pStyle w:val="TableofFigures"/>
        <w:tabs>
          <w:tab w:val="right" w:leader="dot" w:pos="9016"/>
        </w:tabs>
        <w:rPr>
          <w:rFonts w:cstheme="minorBidi"/>
          <w:caps w:val="0"/>
          <w:noProof/>
          <w:sz w:val="22"/>
          <w:szCs w:val="22"/>
        </w:rPr>
      </w:pPr>
      <w:hyperlink w:anchor="_Toc16156503" w:history="1">
        <w:r w:rsidRPr="0029465A">
          <w:rPr>
            <w:rStyle w:val="Hyperlink"/>
            <w:noProof/>
          </w:rPr>
          <w:t>Figure 6: design final de l'antenne LPDA</w:t>
        </w:r>
        <w:r>
          <w:rPr>
            <w:noProof/>
            <w:webHidden/>
          </w:rPr>
          <w:tab/>
        </w:r>
        <w:r>
          <w:rPr>
            <w:noProof/>
            <w:webHidden/>
          </w:rPr>
          <w:fldChar w:fldCharType="begin"/>
        </w:r>
        <w:r>
          <w:rPr>
            <w:noProof/>
            <w:webHidden/>
          </w:rPr>
          <w:instrText xml:space="preserve"> PAGEREF _Toc16156503 \h </w:instrText>
        </w:r>
        <w:r>
          <w:rPr>
            <w:noProof/>
            <w:webHidden/>
          </w:rPr>
        </w:r>
        <w:r>
          <w:rPr>
            <w:noProof/>
            <w:webHidden/>
          </w:rPr>
          <w:fldChar w:fldCharType="separate"/>
        </w:r>
        <w:r>
          <w:rPr>
            <w:noProof/>
            <w:webHidden/>
          </w:rPr>
          <w:t>13</w:t>
        </w:r>
        <w:r>
          <w:rPr>
            <w:noProof/>
            <w:webHidden/>
          </w:rPr>
          <w:fldChar w:fldCharType="end"/>
        </w:r>
      </w:hyperlink>
    </w:p>
    <w:p w14:paraId="2EB2B723" w14:textId="7FE6BA87" w:rsidR="007B6889" w:rsidRDefault="007B6889">
      <w:pPr>
        <w:pStyle w:val="TableofFigures"/>
        <w:tabs>
          <w:tab w:val="right" w:leader="dot" w:pos="9016"/>
        </w:tabs>
        <w:rPr>
          <w:rFonts w:cstheme="minorBidi"/>
          <w:caps w:val="0"/>
          <w:noProof/>
          <w:sz w:val="22"/>
          <w:szCs w:val="22"/>
        </w:rPr>
      </w:pPr>
      <w:hyperlink w:anchor="_Toc16156504" w:history="1">
        <w:r w:rsidRPr="0029465A">
          <w:rPr>
            <w:rStyle w:val="Hyperlink"/>
            <w:noProof/>
          </w:rPr>
          <w:t>Figure 7 : impédance de l'antenne LPDA</w:t>
        </w:r>
        <w:r>
          <w:rPr>
            <w:noProof/>
            <w:webHidden/>
          </w:rPr>
          <w:tab/>
        </w:r>
        <w:r>
          <w:rPr>
            <w:noProof/>
            <w:webHidden/>
          </w:rPr>
          <w:fldChar w:fldCharType="begin"/>
        </w:r>
        <w:r>
          <w:rPr>
            <w:noProof/>
            <w:webHidden/>
          </w:rPr>
          <w:instrText xml:space="preserve"> PAGEREF _Toc16156504 \h </w:instrText>
        </w:r>
        <w:r>
          <w:rPr>
            <w:noProof/>
            <w:webHidden/>
          </w:rPr>
        </w:r>
        <w:r>
          <w:rPr>
            <w:noProof/>
            <w:webHidden/>
          </w:rPr>
          <w:fldChar w:fldCharType="separate"/>
        </w:r>
        <w:r>
          <w:rPr>
            <w:noProof/>
            <w:webHidden/>
          </w:rPr>
          <w:t>15</w:t>
        </w:r>
        <w:r>
          <w:rPr>
            <w:noProof/>
            <w:webHidden/>
          </w:rPr>
          <w:fldChar w:fldCharType="end"/>
        </w:r>
      </w:hyperlink>
    </w:p>
    <w:p w14:paraId="19287B0E" w14:textId="11B021A3" w:rsidR="007B6889" w:rsidRDefault="007B6889">
      <w:pPr>
        <w:pStyle w:val="TableofFigures"/>
        <w:tabs>
          <w:tab w:val="right" w:leader="dot" w:pos="9016"/>
        </w:tabs>
        <w:rPr>
          <w:rFonts w:cstheme="minorBidi"/>
          <w:caps w:val="0"/>
          <w:noProof/>
          <w:sz w:val="22"/>
          <w:szCs w:val="22"/>
        </w:rPr>
      </w:pPr>
      <w:hyperlink w:anchor="_Toc16156505" w:history="1">
        <w:r w:rsidRPr="0029465A">
          <w:rPr>
            <w:rStyle w:val="Hyperlink"/>
            <w:noProof/>
          </w:rPr>
          <w:t>Figure 8 : réflexion de l'antenne LPDA</w:t>
        </w:r>
        <w:r>
          <w:rPr>
            <w:noProof/>
            <w:webHidden/>
          </w:rPr>
          <w:tab/>
        </w:r>
        <w:r>
          <w:rPr>
            <w:noProof/>
            <w:webHidden/>
          </w:rPr>
          <w:fldChar w:fldCharType="begin"/>
        </w:r>
        <w:r>
          <w:rPr>
            <w:noProof/>
            <w:webHidden/>
          </w:rPr>
          <w:instrText xml:space="preserve"> PAGEREF _Toc16156505 \h </w:instrText>
        </w:r>
        <w:r>
          <w:rPr>
            <w:noProof/>
            <w:webHidden/>
          </w:rPr>
        </w:r>
        <w:r>
          <w:rPr>
            <w:noProof/>
            <w:webHidden/>
          </w:rPr>
          <w:fldChar w:fldCharType="separate"/>
        </w:r>
        <w:r>
          <w:rPr>
            <w:noProof/>
            <w:webHidden/>
          </w:rPr>
          <w:t>15</w:t>
        </w:r>
        <w:r>
          <w:rPr>
            <w:noProof/>
            <w:webHidden/>
          </w:rPr>
          <w:fldChar w:fldCharType="end"/>
        </w:r>
      </w:hyperlink>
    </w:p>
    <w:p w14:paraId="41058A8C" w14:textId="028B82E3" w:rsidR="007B6889" w:rsidRDefault="007B6889">
      <w:pPr>
        <w:pStyle w:val="TableofFigures"/>
        <w:tabs>
          <w:tab w:val="right" w:leader="dot" w:pos="9016"/>
        </w:tabs>
        <w:rPr>
          <w:rFonts w:cstheme="minorBidi"/>
          <w:caps w:val="0"/>
          <w:noProof/>
          <w:sz w:val="22"/>
          <w:szCs w:val="22"/>
        </w:rPr>
      </w:pPr>
      <w:hyperlink w:anchor="_Toc16156506" w:history="1">
        <w:r w:rsidRPr="0029465A">
          <w:rPr>
            <w:rStyle w:val="Hyperlink"/>
            <w:noProof/>
          </w:rPr>
          <w:t>Figure 9 : radiation de l'antenne LPDA</w:t>
        </w:r>
        <w:r>
          <w:rPr>
            <w:noProof/>
            <w:webHidden/>
          </w:rPr>
          <w:tab/>
        </w:r>
        <w:r>
          <w:rPr>
            <w:noProof/>
            <w:webHidden/>
          </w:rPr>
          <w:fldChar w:fldCharType="begin"/>
        </w:r>
        <w:r>
          <w:rPr>
            <w:noProof/>
            <w:webHidden/>
          </w:rPr>
          <w:instrText xml:space="preserve"> PAGEREF _Toc16156506 \h </w:instrText>
        </w:r>
        <w:r>
          <w:rPr>
            <w:noProof/>
            <w:webHidden/>
          </w:rPr>
        </w:r>
        <w:r>
          <w:rPr>
            <w:noProof/>
            <w:webHidden/>
          </w:rPr>
          <w:fldChar w:fldCharType="separate"/>
        </w:r>
        <w:r>
          <w:rPr>
            <w:noProof/>
            <w:webHidden/>
          </w:rPr>
          <w:t>16</w:t>
        </w:r>
        <w:r>
          <w:rPr>
            <w:noProof/>
            <w:webHidden/>
          </w:rPr>
          <w:fldChar w:fldCharType="end"/>
        </w:r>
      </w:hyperlink>
    </w:p>
    <w:p w14:paraId="0CA0FB1F" w14:textId="05D9152A" w:rsidR="007B6889" w:rsidRDefault="007B6889">
      <w:pPr>
        <w:pStyle w:val="TableofFigures"/>
        <w:tabs>
          <w:tab w:val="right" w:leader="dot" w:pos="9016"/>
        </w:tabs>
        <w:rPr>
          <w:rFonts w:cstheme="minorBidi"/>
          <w:caps w:val="0"/>
          <w:noProof/>
          <w:sz w:val="22"/>
          <w:szCs w:val="22"/>
        </w:rPr>
      </w:pPr>
      <w:hyperlink w:anchor="_Toc16156507" w:history="1">
        <w:r w:rsidRPr="0029465A">
          <w:rPr>
            <w:rStyle w:val="Hyperlink"/>
            <w:noProof/>
          </w:rPr>
          <w:t>Figure 10 : radiation de l'antenne LPDA avec l'antenne</w:t>
        </w:r>
        <w:r>
          <w:rPr>
            <w:noProof/>
            <w:webHidden/>
          </w:rPr>
          <w:tab/>
        </w:r>
        <w:r>
          <w:rPr>
            <w:noProof/>
            <w:webHidden/>
          </w:rPr>
          <w:fldChar w:fldCharType="begin"/>
        </w:r>
        <w:r>
          <w:rPr>
            <w:noProof/>
            <w:webHidden/>
          </w:rPr>
          <w:instrText xml:space="preserve"> PAGEREF _Toc16156507 \h </w:instrText>
        </w:r>
        <w:r>
          <w:rPr>
            <w:noProof/>
            <w:webHidden/>
          </w:rPr>
        </w:r>
        <w:r>
          <w:rPr>
            <w:noProof/>
            <w:webHidden/>
          </w:rPr>
          <w:fldChar w:fldCharType="separate"/>
        </w:r>
        <w:r>
          <w:rPr>
            <w:noProof/>
            <w:webHidden/>
          </w:rPr>
          <w:t>16</w:t>
        </w:r>
        <w:r>
          <w:rPr>
            <w:noProof/>
            <w:webHidden/>
          </w:rPr>
          <w:fldChar w:fldCharType="end"/>
        </w:r>
      </w:hyperlink>
    </w:p>
    <w:p w14:paraId="16CE9B12" w14:textId="26712DFA" w:rsidR="007B6889" w:rsidRDefault="007B6889">
      <w:pPr>
        <w:pStyle w:val="TableofFigures"/>
        <w:tabs>
          <w:tab w:val="right" w:leader="dot" w:pos="9016"/>
        </w:tabs>
        <w:rPr>
          <w:rFonts w:cstheme="minorBidi"/>
          <w:caps w:val="0"/>
          <w:noProof/>
          <w:sz w:val="22"/>
          <w:szCs w:val="22"/>
        </w:rPr>
      </w:pPr>
      <w:hyperlink w:anchor="_Toc16156508" w:history="1">
        <w:r w:rsidRPr="0029465A">
          <w:rPr>
            <w:rStyle w:val="Hyperlink"/>
            <w:noProof/>
          </w:rPr>
          <w:t>Figure 11 : schéma PCB test LPDA</w:t>
        </w:r>
        <w:r>
          <w:rPr>
            <w:noProof/>
            <w:webHidden/>
          </w:rPr>
          <w:tab/>
        </w:r>
        <w:r>
          <w:rPr>
            <w:noProof/>
            <w:webHidden/>
          </w:rPr>
          <w:fldChar w:fldCharType="begin"/>
        </w:r>
        <w:r>
          <w:rPr>
            <w:noProof/>
            <w:webHidden/>
          </w:rPr>
          <w:instrText xml:space="preserve"> PAGEREF _Toc16156508 \h </w:instrText>
        </w:r>
        <w:r>
          <w:rPr>
            <w:noProof/>
            <w:webHidden/>
          </w:rPr>
        </w:r>
        <w:r>
          <w:rPr>
            <w:noProof/>
            <w:webHidden/>
          </w:rPr>
          <w:fldChar w:fldCharType="separate"/>
        </w:r>
        <w:r>
          <w:rPr>
            <w:noProof/>
            <w:webHidden/>
          </w:rPr>
          <w:t>17</w:t>
        </w:r>
        <w:r>
          <w:rPr>
            <w:noProof/>
            <w:webHidden/>
          </w:rPr>
          <w:fldChar w:fldCharType="end"/>
        </w:r>
      </w:hyperlink>
    </w:p>
    <w:p w14:paraId="0F1FCDF8" w14:textId="4613DCE2" w:rsidR="007B6889" w:rsidRDefault="007B6889">
      <w:pPr>
        <w:pStyle w:val="TableofFigures"/>
        <w:tabs>
          <w:tab w:val="right" w:leader="dot" w:pos="9016"/>
        </w:tabs>
        <w:rPr>
          <w:rFonts w:cstheme="minorBidi"/>
          <w:caps w:val="0"/>
          <w:noProof/>
          <w:sz w:val="22"/>
          <w:szCs w:val="22"/>
        </w:rPr>
      </w:pPr>
      <w:hyperlink w:anchor="_Toc16156509" w:history="1">
        <w:r w:rsidRPr="0029465A">
          <w:rPr>
            <w:rStyle w:val="Hyperlink"/>
            <w:noProof/>
          </w:rPr>
          <w:t>Figure 12 : impédance de l'antenne LPDA</w:t>
        </w:r>
        <w:r>
          <w:rPr>
            <w:noProof/>
            <w:webHidden/>
          </w:rPr>
          <w:tab/>
        </w:r>
        <w:r>
          <w:rPr>
            <w:noProof/>
            <w:webHidden/>
          </w:rPr>
          <w:fldChar w:fldCharType="begin"/>
        </w:r>
        <w:r>
          <w:rPr>
            <w:noProof/>
            <w:webHidden/>
          </w:rPr>
          <w:instrText xml:space="preserve"> PAGEREF _Toc16156509 \h </w:instrText>
        </w:r>
        <w:r>
          <w:rPr>
            <w:noProof/>
            <w:webHidden/>
          </w:rPr>
        </w:r>
        <w:r>
          <w:rPr>
            <w:noProof/>
            <w:webHidden/>
          </w:rPr>
          <w:fldChar w:fldCharType="separate"/>
        </w:r>
        <w:r>
          <w:rPr>
            <w:noProof/>
            <w:webHidden/>
          </w:rPr>
          <w:t>18</w:t>
        </w:r>
        <w:r>
          <w:rPr>
            <w:noProof/>
            <w:webHidden/>
          </w:rPr>
          <w:fldChar w:fldCharType="end"/>
        </w:r>
      </w:hyperlink>
    </w:p>
    <w:p w14:paraId="522D610F" w14:textId="3152C759" w:rsidR="007B6889" w:rsidRDefault="007B6889">
      <w:pPr>
        <w:pStyle w:val="TableofFigures"/>
        <w:tabs>
          <w:tab w:val="right" w:leader="dot" w:pos="9016"/>
        </w:tabs>
        <w:rPr>
          <w:rFonts w:cstheme="minorBidi"/>
          <w:caps w:val="0"/>
          <w:noProof/>
          <w:sz w:val="22"/>
          <w:szCs w:val="22"/>
        </w:rPr>
      </w:pPr>
      <w:hyperlink w:anchor="_Toc16156510" w:history="1">
        <w:r w:rsidRPr="0029465A">
          <w:rPr>
            <w:rStyle w:val="Hyperlink"/>
            <w:noProof/>
          </w:rPr>
          <w:t>Figure 13 : réflexion de l'antenne LPDA</w:t>
        </w:r>
        <w:r>
          <w:rPr>
            <w:noProof/>
            <w:webHidden/>
          </w:rPr>
          <w:tab/>
        </w:r>
        <w:r>
          <w:rPr>
            <w:noProof/>
            <w:webHidden/>
          </w:rPr>
          <w:fldChar w:fldCharType="begin"/>
        </w:r>
        <w:r>
          <w:rPr>
            <w:noProof/>
            <w:webHidden/>
          </w:rPr>
          <w:instrText xml:space="preserve"> PAGEREF _Toc16156510 \h </w:instrText>
        </w:r>
        <w:r>
          <w:rPr>
            <w:noProof/>
            <w:webHidden/>
          </w:rPr>
        </w:r>
        <w:r>
          <w:rPr>
            <w:noProof/>
            <w:webHidden/>
          </w:rPr>
          <w:fldChar w:fldCharType="separate"/>
        </w:r>
        <w:r>
          <w:rPr>
            <w:noProof/>
            <w:webHidden/>
          </w:rPr>
          <w:t>19</w:t>
        </w:r>
        <w:r>
          <w:rPr>
            <w:noProof/>
            <w:webHidden/>
          </w:rPr>
          <w:fldChar w:fldCharType="end"/>
        </w:r>
      </w:hyperlink>
    </w:p>
    <w:p w14:paraId="31F15E9B" w14:textId="5DFD0A08" w:rsidR="007B6889" w:rsidRDefault="007B6889">
      <w:pPr>
        <w:pStyle w:val="TableofFigures"/>
        <w:tabs>
          <w:tab w:val="right" w:leader="dot" w:pos="9016"/>
        </w:tabs>
        <w:rPr>
          <w:rFonts w:cstheme="minorBidi"/>
          <w:caps w:val="0"/>
          <w:noProof/>
          <w:sz w:val="22"/>
          <w:szCs w:val="22"/>
        </w:rPr>
      </w:pPr>
      <w:hyperlink w:anchor="_Toc16156511" w:history="1">
        <w:r w:rsidRPr="0029465A">
          <w:rPr>
            <w:rStyle w:val="Hyperlink"/>
            <w:noProof/>
          </w:rPr>
          <w:t>Figure 14 : Smith chart simulé de la LPDA</w:t>
        </w:r>
        <w:r>
          <w:rPr>
            <w:noProof/>
            <w:webHidden/>
          </w:rPr>
          <w:tab/>
        </w:r>
        <w:r>
          <w:rPr>
            <w:noProof/>
            <w:webHidden/>
          </w:rPr>
          <w:fldChar w:fldCharType="begin"/>
        </w:r>
        <w:r>
          <w:rPr>
            <w:noProof/>
            <w:webHidden/>
          </w:rPr>
          <w:instrText xml:space="preserve"> PAGEREF _Toc16156511 \h </w:instrText>
        </w:r>
        <w:r>
          <w:rPr>
            <w:noProof/>
            <w:webHidden/>
          </w:rPr>
        </w:r>
        <w:r>
          <w:rPr>
            <w:noProof/>
            <w:webHidden/>
          </w:rPr>
          <w:fldChar w:fldCharType="separate"/>
        </w:r>
        <w:r>
          <w:rPr>
            <w:noProof/>
            <w:webHidden/>
          </w:rPr>
          <w:t>20</w:t>
        </w:r>
        <w:r>
          <w:rPr>
            <w:noProof/>
            <w:webHidden/>
          </w:rPr>
          <w:fldChar w:fldCharType="end"/>
        </w:r>
      </w:hyperlink>
    </w:p>
    <w:p w14:paraId="13C73834" w14:textId="0D1F4808" w:rsidR="007B6889" w:rsidRDefault="007B6889">
      <w:pPr>
        <w:pStyle w:val="TableofFigures"/>
        <w:tabs>
          <w:tab w:val="right" w:leader="dot" w:pos="9016"/>
        </w:tabs>
        <w:rPr>
          <w:rFonts w:cstheme="minorBidi"/>
          <w:caps w:val="0"/>
          <w:noProof/>
          <w:sz w:val="22"/>
          <w:szCs w:val="22"/>
        </w:rPr>
      </w:pPr>
      <w:hyperlink w:anchor="_Toc16156512" w:history="1">
        <w:r w:rsidRPr="0029465A">
          <w:rPr>
            <w:rStyle w:val="Hyperlink"/>
            <w:noProof/>
          </w:rPr>
          <w:t>Figure 15 : Smith chart mesuré de la LPDA</w:t>
        </w:r>
        <w:r>
          <w:rPr>
            <w:noProof/>
            <w:webHidden/>
          </w:rPr>
          <w:tab/>
        </w:r>
        <w:r>
          <w:rPr>
            <w:noProof/>
            <w:webHidden/>
          </w:rPr>
          <w:fldChar w:fldCharType="begin"/>
        </w:r>
        <w:r>
          <w:rPr>
            <w:noProof/>
            <w:webHidden/>
          </w:rPr>
          <w:instrText xml:space="preserve"> PAGEREF _Toc16156512 \h </w:instrText>
        </w:r>
        <w:r>
          <w:rPr>
            <w:noProof/>
            <w:webHidden/>
          </w:rPr>
        </w:r>
        <w:r>
          <w:rPr>
            <w:noProof/>
            <w:webHidden/>
          </w:rPr>
          <w:fldChar w:fldCharType="separate"/>
        </w:r>
        <w:r>
          <w:rPr>
            <w:noProof/>
            <w:webHidden/>
          </w:rPr>
          <w:t>20</w:t>
        </w:r>
        <w:r>
          <w:rPr>
            <w:noProof/>
            <w:webHidden/>
          </w:rPr>
          <w:fldChar w:fldCharType="end"/>
        </w:r>
      </w:hyperlink>
    </w:p>
    <w:p w14:paraId="5CC3D8D6" w14:textId="75D452D0" w:rsidR="007B6889" w:rsidRDefault="007B6889">
      <w:pPr>
        <w:pStyle w:val="TableofFigures"/>
        <w:tabs>
          <w:tab w:val="right" w:leader="dot" w:pos="9016"/>
        </w:tabs>
        <w:rPr>
          <w:rFonts w:cstheme="minorBidi"/>
          <w:caps w:val="0"/>
          <w:noProof/>
          <w:sz w:val="22"/>
          <w:szCs w:val="22"/>
        </w:rPr>
      </w:pPr>
      <w:hyperlink w:anchor="_Toc16156513" w:history="1">
        <w:r w:rsidRPr="0029465A">
          <w:rPr>
            <w:rStyle w:val="Hyperlink"/>
            <w:noProof/>
          </w:rPr>
          <w:t>Figure 16 : Antenne LPDA finale</w:t>
        </w:r>
        <w:r>
          <w:rPr>
            <w:noProof/>
            <w:webHidden/>
          </w:rPr>
          <w:tab/>
        </w:r>
        <w:r>
          <w:rPr>
            <w:noProof/>
            <w:webHidden/>
          </w:rPr>
          <w:fldChar w:fldCharType="begin"/>
        </w:r>
        <w:r>
          <w:rPr>
            <w:noProof/>
            <w:webHidden/>
          </w:rPr>
          <w:instrText xml:space="preserve"> PAGEREF _Toc16156513 \h </w:instrText>
        </w:r>
        <w:r>
          <w:rPr>
            <w:noProof/>
            <w:webHidden/>
          </w:rPr>
        </w:r>
        <w:r>
          <w:rPr>
            <w:noProof/>
            <w:webHidden/>
          </w:rPr>
          <w:fldChar w:fldCharType="separate"/>
        </w:r>
        <w:r>
          <w:rPr>
            <w:noProof/>
            <w:webHidden/>
          </w:rPr>
          <w:t>21</w:t>
        </w:r>
        <w:r>
          <w:rPr>
            <w:noProof/>
            <w:webHidden/>
          </w:rPr>
          <w:fldChar w:fldCharType="end"/>
        </w:r>
      </w:hyperlink>
    </w:p>
    <w:p w14:paraId="6062818D" w14:textId="0EECBE31" w:rsidR="007B6889" w:rsidRDefault="007B6889">
      <w:pPr>
        <w:pStyle w:val="TableofFigures"/>
        <w:tabs>
          <w:tab w:val="right" w:leader="dot" w:pos="9016"/>
        </w:tabs>
        <w:rPr>
          <w:rFonts w:cstheme="minorBidi"/>
          <w:caps w:val="0"/>
          <w:noProof/>
          <w:sz w:val="22"/>
          <w:szCs w:val="22"/>
        </w:rPr>
      </w:pPr>
      <w:hyperlink w:anchor="_Toc16156514" w:history="1">
        <w:r w:rsidRPr="0029465A">
          <w:rPr>
            <w:rStyle w:val="Hyperlink"/>
            <w:noProof/>
          </w:rPr>
          <w:t>Figure 17: antenne en boucle</w:t>
        </w:r>
        <w:r>
          <w:rPr>
            <w:noProof/>
            <w:webHidden/>
          </w:rPr>
          <w:tab/>
        </w:r>
        <w:r>
          <w:rPr>
            <w:noProof/>
            <w:webHidden/>
          </w:rPr>
          <w:fldChar w:fldCharType="begin"/>
        </w:r>
        <w:r>
          <w:rPr>
            <w:noProof/>
            <w:webHidden/>
          </w:rPr>
          <w:instrText xml:space="preserve"> PAGEREF _Toc16156514 \h </w:instrText>
        </w:r>
        <w:r>
          <w:rPr>
            <w:noProof/>
            <w:webHidden/>
          </w:rPr>
        </w:r>
        <w:r>
          <w:rPr>
            <w:noProof/>
            <w:webHidden/>
          </w:rPr>
          <w:fldChar w:fldCharType="separate"/>
        </w:r>
        <w:r>
          <w:rPr>
            <w:noProof/>
            <w:webHidden/>
          </w:rPr>
          <w:t>22</w:t>
        </w:r>
        <w:r>
          <w:rPr>
            <w:noProof/>
            <w:webHidden/>
          </w:rPr>
          <w:fldChar w:fldCharType="end"/>
        </w:r>
      </w:hyperlink>
    </w:p>
    <w:p w14:paraId="3E10E912" w14:textId="07374C6C" w:rsidR="007B6889" w:rsidRDefault="007B6889">
      <w:pPr>
        <w:pStyle w:val="TableofFigures"/>
        <w:tabs>
          <w:tab w:val="right" w:leader="dot" w:pos="9016"/>
        </w:tabs>
        <w:rPr>
          <w:rFonts w:cstheme="minorBidi"/>
          <w:caps w:val="0"/>
          <w:noProof/>
          <w:sz w:val="22"/>
          <w:szCs w:val="22"/>
        </w:rPr>
      </w:pPr>
      <w:hyperlink w:anchor="_Toc16156515" w:history="1">
        <w:r w:rsidRPr="0029465A">
          <w:rPr>
            <w:rStyle w:val="Hyperlink"/>
            <w:noProof/>
          </w:rPr>
          <w:t>Figure 18 : radiation de l'antenne LPDA</w:t>
        </w:r>
        <w:r>
          <w:rPr>
            <w:noProof/>
            <w:webHidden/>
          </w:rPr>
          <w:tab/>
        </w:r>
        <w:r>
          <w:rPr>
            <w:noProof/>
            <w:webHidden/>
          </w:rPr>
          <w:fldChar w:fldCharType="begin"/>
        </w:r>
        <w:r>
          <w:rPr>
            <w:noProof/>
            <w:webHidden/>
          </w:rPr>
          <w:instrText xml:space="preserve"> PAGEREF _Toc16156515 \h </w:instrText>
        </w:r>
        <w:r>
          <w:rPr>
            <w:noProof/>
            <w:webHidden/>
          </w:rPr>
        </w:r>
        <w:r>
          <w:rPr>
            <w:noProof/>
            <w:webHidden/>
          </w:rPr>
          <w:fldChar w:fldCharType="separate"/>
        </w:r>
        <w:r>
          <w:rPr>
            <w:noProof/>
            <w:webHidden/>
          </w:rPr>
          <w:t>22</w:t>
        </w:r>
        <w:r>
          <w:rPr>
            <w:noProof/>
            <w:webHidden/>
          </w:rPr>
          <w:fldChar w:fldCharType="end"/>
        </w:r>
      </w:hyperlink>
    </w:p>
    <w:p w14:paraId="29CA3221" w14:textId="77028250" w:rsidR="007B6889" w:rsidRDefault="007B6889">
      <w:pPr>
        <w:pStyle w:val="TableofFigures"/>
        <w:tabs>
          <w:tab w:val="right" w:leader="dot" w:pos="9016"/>
        </w:tabs>
        <w:rPr>
          <w:rFonts w:cstheme="minorBidi"/>
          <w:caps w:val="0"/>
          <w:noProof/>
          <w:sz w:val="22"/>
          <w:szCs w:val="22"/>
        </w:rPr>
      </w:pPr>
      <w:hyperlink w:anchor="_Toc16156516" w:history="1">
        <w:r w:rsidRPr="0029465A">
          <w:rPr>
            <w:rStyle w:val="Hyperlink"/>
            <w:noProof/>
          </w:rPr>
          <w:t>Figure 19: design final de l'antenne LOOP</w:t>
        </w:r>
        <w:r>
          <w:rPr>
            <w:noProof/>
            <w:webHidden/>
          </w:rPr>
          <w:tab/>
        </w:r>
        <w:r>
          <w:rPr>
            <w:noProof/>
            <w:webHidden/>
          </w:rPr>
          <w:fldChar w:fldCharType="begin"/>
        </w:r>
        <w:r>
          <w:rPr>
            <w:noProof/>
            <w:webHidden/>
          </w:rPr>
          <w:instrText xml:space="preserve"> PAGEREF _Toc16156516 \h </w:instrText>
        </w:r>
        <w:r>
          <w:rPr>
            <w:noProof/>
            <w:webHidden/>
          </w:rPr>
        </w:r>
        <w:r>
          <w:rPr>
            <w:noProof/>
            <w:webHidden/>
          </w:rPr>
          <w:fldChar w:fldCharType="separate"/>
        </w:r>
        <w:r>
          <w:rPr>
            <w:noProof/>
            <w:webHidden/>
          </w:rPr>
          <w:t>23</w:t>
        </w:r>
        <w:r>
          <w:rPr>
            <w:noProof/>
            <w:webHidden/>
          </w:rPr>
          <w:fldChar w:fldCharType="end"/>
        </w:r>
      </w:hyperlink>
    </w:p>
    <w:p w14:paraId="4CF1E69E" w14:textId="52A5A741" w:rsidR="007B6889" w:rsidRDefault="007B6889">
      <w:pPr>
        <w:pStyle w:val="TableofFigures"/>
        <w:tabs>
          <w:tab w:val="right" w:leader="dot" w:pos="9016"/>
        </w:tabs>
        <w:rPr>
          <w:rFonts w:cstheme="minorBidi"/>
          <w:caps w:val="0"/>
          <w:noProof/>
          <w:sz w:val="22"/>
          <w:szCs w:val="22"/>
        </w:rPr>
      </w:pPr>
      <w:hyperlink w:anchor="_Toc16156517" w:history="1">
        <w:r w:rsidRPr="0029465A">
          <w:rPr>
            <w:rStyle w:val="Hyperlink"/>
            <w:noProof/>
          </w:rPr>
          <w:t>Figure 20 : impédance de l'antenne LOOP</w:t>
        </w:r>
        <w:r>
          <w:rPr>
            <w:noProof/>
            <w:webHidden/>
          </w:rPr>
          <w:tab/>
        </w:r>
        <w:r>
          <w:rPr>
            <w:noProof/>
            <w:webHidden/>
          </w:rPr>
          <w:fldChar w:fldCharType="begin"/>
        </w:r>
        <w:r>
          <w:rPr>
            <w:noProof/>
            <w:webHidden/>
          </w:rPr>
          <w:instrText xml:space="preserve"> PAGEREF _Toc16156517 \h </w:instrText>
        </w:r>
        <w:r>
          <w:rPr>
            <w:noProof/>
            <w:webHidden/>
          </w:rPr>
        </w:r>
        <w:r>
          <w:rPr>
            <w:noProof/>
            <w:webHidden/>
          </w:rPr>
          <w:fldChar w:fldCharType="separate"/>
        </w:r>
        <w:r>
          <w:rPr>
            <w:noProof/>
            <w:webHidden/>
          </w:rPr>
          <w:t>24</w:t>
        </w:r>
        <w:r>
          <w:rPr>
            <w:noProof/>
            <w:webHidden/>
          </w:rPr>
          <w:fldChar w:fldCharType="end"/>
        </w:r>
      </w:hyperlink>
    </w:p>
    <w:p w14:paraId="772911F0" w14:textId="78445015" w:rsidR="007B6889" w:rsidRDefault="007B6889">
      <w:pPr>
        <w:pStyle w:val="TableofFigures"/>
        <w:tabs>
          <w:tab w:val="right" w:leader="dot" w:pos="9016"/>
        </w:tabs>
        <w:rPr>
          <w:rFonts w:cstheme="minorBidi"/>
          <w:caps w:val="0"/>
          <w:noProof/>
          <w:sz w:val="22"/>
          <w:szCs w:val="22"/>
        </w:rPr>
      </w:pPr>
      <w:hyperlink w:anchor="_Toc16156518" w:history="1">
        <w:r w:rsidRPr="0029465A">
          <w:rPr>
            <w:rStyle w:val="Hyperlink"/>
            <w:noProof/>
          </w:rPr>
          <w:t>Figure 21 : réflexion de l'antenne LOOP</w:t>
        </w:r>
        <w:r>
          <w:rPr>
            <w:noProof/>
            <w:webHidden/>
          </w:rPr>
          <w:tab/>
        </w:r>
        <w:r>
          <w:rPr>
            <w:noProof/>
            <w:webHidden/>
          </w:rPr>
          <w:fldChar w:fldCharType="begin"/>
        </w:r>
        <w:r>
          <w:rPr>
            <w:noProof/>
            <w:webHidden/>
          </w:rPr>
          <w:instrText xml:space="preserve"> PAGEREF _Toc16156518 \h </w:instrText>
        </w:r>
        <w:r>
          <w:rPr>
            <w:noProof/>
            <w:webHidden/>
          </w:rPr>
        </w:r>
        <w:r>
          <w:rPr>
            <w:noProof/>
            <w:webHidden/>
          </w:rPr>
          <w:fldChar w:fldCharType="separate"/>
        </w:r>
        <w:r>
          <w:rPr>
            <w:noProof/>
            <w:webHidden/>
          </w:rPr>
          <w:t>25</w:t>
        </w:r>
        <w:r>
          <w:rPr>
            <w:noProof/>
            <w:webHidden/>
          </w:rPr>
          <w:fldChar w:fldCharType="end"/>
        </w:r>
      </w:hyperlink>
    </w:p>
    <w:p w14:paraId="7DA21C85" w14:textId="2D6E4D78" w:rsidR="007B6889" w:rsidRDefault="007B6889">
      <w:pPr>
        <w:pStyle w:val="TableofFigures"/>
        <w:tabs>
          <w:tab w:val="right" w:leader="dot" w:pos="9016"/>
        </w:tabs>
        <w:rPr>
          <w:rFonts w:cstheme="minorBidi"/>
          <w:caps w:val="0"/>
          <w:noProof/>
          <w:sz w:val="22"/>
          <w:szCs w:val="22"/>
        </w:rPr>
      </w:pPr>
      <w:hyperlink w:anchor="_Toc16156519" w:history="1">
        <w:r w:rsidRPr="0029465A">
          <w:rPr>
            <w:rStyle w:val="Hyperlink"/>
            <w:noProof/>
          </w:rPr>
          <w:t>Figure 22 : impédance de l'antenne LOOP après tuning</w:t>
        </w:r>
        <w:r>
          <w:rPr>
            <w:noProof/>
            <w:webHidden/>
          </w:rPr>
          <w:tab/>
        </w:r>
        <w:r>
          <w:rPr>
            <w:noProof/>
            <w:webHidden/>
          </w:rPr>
          <w:fldChar w:fldCharType="begin"/>
        </w:r>
        <w:r>
          <w:rPr>
            <w:noProof/>
            <w:webHidden/>
          </w:rPr>
          <w:instrText xml:space="preserve"> PAGEREF _Toc16156519 \h </w:instrText>
        </w:r>
        <w:r>
          <w:rPr>
            <w:noProof/>
            <w:webHidden/>
          </w:rPr>
        </w:r>
        <w:r>
          <w:rPr>
            <w:noProof/>
            <w:webHidden/>
          </w:rPr>
          <w:fldChar w:fldCharType="separate"/>
        </w:r>
        <w:r>
          <w:rPr>
            <w:noProof/>
            <w:webHidden/>
          </w:rPr>
          <w:t>26</w:t>
        </w:r>
        <w:r>
          <w:rPr>
            <w:noProof/>
            <w:webHidden/>
          </w:rPr>
          <w:fldChar w:fldCharType="end"/>
        </w:r>
      </w:hyperlink>
    </w:p>
    <w:p w14:paraId="4F2D0FBA" w14:textId="52FE5F5F" w:rsidR="007B6889" w:rsidRDefault="007B6889">
      <w:pPr>
        <w:pStyle w:val="TableofFigures"/>
        <w:tabs>
          <w:tab w:val="right" w:leader="dot" w:pos="9016"/>
        </w:tabs>
        <w:rPr>
          <w:rFonts w:cstheme="minorBidi"/>
          <w:caps w:val="0"/>
          <w:noProof/>
          <w:sz w:val="22"/>
          <w:szCs w:val="22"/>
        </w:rPr>
      </w:pPr>
      <w:hyperlink w:anchor="_Toc16156520" w:history="1">
        <w:r w:rsidRPr="0029465A">
          <w:rPr>
            <w:rStyle w:val="Hyperlink"/>
            <w:noProof/>
          </w:rPr>
          <w:t>Figure 23 : réflexion de l'antenne LOOP après tuning</w:t>
        </w:r>
        <w:r>
          <w:rPr>
            <w:noProof/>
            <w:webHidden/>
          </w:rPr>
          <w:tab/>
        </w:r>
        <w:r>
          <w:rPr>
            <w:noProof/>
            <w:webHidden/>
          </w:rPr>
          <w:fldChar w:fldCharType="begin"/>
        </w:r>
        <w:r>
          <w:rPr>
            <w:noProof/>
            <w:webHidden/>
          </w:rPr>
          <w:instrText xml:space="preserve"> PAGEREF _Toc16156520 \h </w:instrText>
        </w:r>
        <w:r>
          <w:rPr>
            <w:noProof/>
            <w:webHidden/>
          </w:rPr>
        </w:r>
        <w:r>
          <w:rPr>
            <w:noProof/>
            <w:webHidden/>
          </w:rPr>
          <w:fldChar w:fldCharType="separate"/>
        </w:r>
        <w:r>
          <w:rPr>
            <w:noProof/>
            <w:webHidden/>
          </w:rPr>
          <w:t>26</w:t>
        </w:r>
        <w:r>
          <w:rPr>
            <w:noProof/>
            <w:webHidden/>
          </w:rPr>
          <w:fldChar w:fldCharType="end"/>
        </w:r>
      </w:hyperlink>
    </w:p>
    <w:p w14:paraId="0EC144B0" w14:textId="54675EEC" w:rsidR="007B6889" w:rsidRDefault="007B6889">
      <w:pPr>
        <w:pStyle w:val="TableofFigures"/>
        <w:tabs>
          <w:tab w:val="right" w:leader="dot" w:pos="9016"/>
        </w:tabs>
        <w:rPr>
          <w:rFonts w:cstheme="minorBidi"/>
          <w:caps w:val="0"/>
          <w:noProof/>
          <w:sz w:val="22"/>
          <w:szCs w:val="22"/>
        </w:rPr>
      </w:pPr>
      <w:hyperlink w:anchor="_Toc16156521" w:history="1">
        <w:r w:rsidRPr="0029465A">
          <w:rPr>
            <w:rStyle w:val="Hyperlink"/>
            <w:noProof/>
          </w:rPr>
          <w:t>Figure 24 : schéma PCB test LOOP</w:t>
        </w:r>
        <w:r>
          <w:rPr>
            <w:noProof/>
            <w:webHidden/>
          </w:rPr>
          <w:tab/>
        </w:r>
        <w:r>
          <w:rPr>
            <w:noProof/>
            <w:webHidden/>
          </w:rPr>
          <w:fldChar w:fldCharType="begin"/>
        </w:r>
        <w:r>
          <w:rPr>
            <w:noProof/>
            <w:webHidden/>
          </w:rPr>
          <w:instrText xml:space="preserve"> PAGEREF _Toc16156521 \h </w:instrText>
        </w:r>
        <w:r>
          <w:rPr>
            <w:noProof/>
            <w:webHidden/>
          </w:rPr>
        </w:r>
        <w:r>
          <w:rPr>
            <w:noProof/>
            <w:webHidden/>
          </w:rPr>
          <w:fldChar w:fldCharType="separate"/>
        </w:r>
        <w:r>
          <w:rPr>
            <w:noProof/>
            <w:webHidden/>
          </w:rPr>
          <w:t>27</w:t>
        </w:r>
        <w:r>
          <w:rPr>
            <w:noProof/>
            <w:webHidden/>
          </w:rPr>
          <w:fldChar w:fldCharType="end"/>
        </w:r>
      </w:hyperlink>
    </w:p>
    <w:p w14:paraId="2774DFEB" w14:textId="1032E085" w:rsidR="007B6889" w:rsidRDefault="007B6889">
      <w:pPr>
        <w:pStyle w:val="TableofFigures"/>
        <w:tabs>
          <w:tab w:val="right" w:leader="dot" w:pos="9016"/>
        </w:tabs>
        <w:rPr>
          <w:rFonts w:cstheme="minorBidi"/>
          <w:caps w:val="0"/>
          <w:noProof/>
          <w:sz w:val="22"/>
          <w:szCs w:val="22"/>
        </w:rPr>
      </w:pPr>
      <w:hyperlink w:anchor="_Toc16156522" w:history="1">
        <w:r w:rsidRPr="0029465A">
          <w:rPr>
            <w:rStyle w:val="Hyperlink"/>
            <w:noProof/>
          </w:rPr>
          <w:t>Figure 25 : impédance de l'antenne LOOP</w:t>
        </w:r>
        <w:r>
          <w:rPr>
            <w:noProof/>
            <w:webHidden/>
          </w:rPr>
          <w:tab/>
        </w:r>
        <w:r>
          <w:rPr>
            <w:noProof/>
            <w:webHidden/>
          </w:rPr>
          <w:fldChar w:fldCharType="begin"/>
        </w:r>
        <w:r>
          <w:rPr>
            <w:noProof/>
            <w:webHidden/>
          </w:rPr>
          <w:instrText xml:space="preserve"> PAGEREF _Toc16156522 \h </w:instrText>
        </w:r>
        <w:r>
          <w:rPr>
            <w:noProof/>
            <w:webHidden/>
          </w:rPr>
        </w:r>
        <w:r>
          <w:rPr>
            <w:noProof/>
            <w:webHidden/>
          </w:rPr>
          <w:fldChar w:fldCharType="separate"/>
        </w:r>
        <w:r>
          <w:rPr>
            <w:noProof/>
            <w:webHidden/>
          </w:rPr>
          <w:t>28</w:t>
        </w:r>
        <w:r>
          <w:rPr>
            <w:noProof/>
            <w:webHidden/>
          </w:rPr>
          <w:fldChar w:fldCharType="end"/>
        </w:r>
      </w:hyperlink>
    </w:p>
    <w:p w14:paraId="49BEF4E4" w14:textId="1187E459" w:rsidR="007B6889" w:rsidRDefault="007B6889">
      <w:pPr>
        <w:pStyle w:val="TableofFigures"/>
        <w:tabs>
          <w:tab w:val="right" w:leader="dot" w:pos="9016"/>
        </w:tabs>
        <w:rPr>
          <w:rFonts w:cstheme="minorBidi"/>
          <w:caps w:val="0"/>
          <w:noProof/>
          <w:sz w:val="22"/>
          <w:szCs w:val="22"/>
        </w:rPr>
      </w:pPr>
      <w:hyperlink w:anchor="_Toc16156523" w:history="1">
        <w:r w:rsidRPr="0029465A">
          <w:rPr>
            <w:rStyle w:val="Hyperlink"/>
            <w:noProof/>
          </w:rPr>
          <w:t>Figure 26 : Réflexion de l'antenne LOOP</w:t>
        </w:r>
        <w:r>
          <w:rPr>
            <w:noProof/>
            <w:webHidden/>
          </w:rPr>
          <w:tab/>
        </w:r>
        <w:r>
          <w:rPr>
            <w:noProof/>
            <w:webHidden/>
          </w:rPr>
          <w:fldChar w:fldCharType="begin"/>
        </w:r>
        <w:r>
          <w:rPr>
            <w:noProof/>
            <w:webHidden/>
          </w:rPr>
          <w:instrText xml:space="preserve"> PAGEREF _Toc16156523 \h </w:instrText>
        </w:r>
        <w:r>
          <w:rPr>
            <w:noProof/>
            <w:webHidden/>
          </w:rPr>
        </w:r>
        <w:r>
          <w:rPr>
            <w:noProof/>
            <w:webHidden/>
          </w:rPr>
          <w:fldChar w:fldCharType="separate"/>
        </w:r>
        <w:r>
          <w:rPr>
            <w:noProof/>
            <w:webHidden/>
          </w:rPr>
          <w:t>29</w:t>
        </w:r>
        <w:r>
          <w:rPr>
            <w:noProof/>
            <w:webHidden/>
          </w:rPr>
          <w:fldChar w:fldCharType="end"/>
        </w:r>
      </w:hyperlink>
    </w:p>
    <w:p w14:paraId="3DC5A359" w14:textId="22A1C871" w:rsidR="007B6889" w:rsidRDefault="007B6889">
      <w:pPr>
        <w:pStyle w:val="TableofFigures"/>
        <w:tabs>
          <w:tab w:val="right" w:leader="dot" w:pos="9016"/>
        </w:tabs>
        <w:rPr>
          <w:rFonts w:cstheme="minorBidi"/>
          <w:caps w:val="0"/>
          <w:noProof/>
          <w:sz w:val="22"/>
          <w:szCs w:val="22"/>
        </w:rPr>
      </w:pPr>
      <w:hyperlink w:anchor="_Toc16156524" w:history="1">
        <w:r w:rsidRPr="0029465A">
          <w:rPr>
            <w:rStyle w:val="Hyperlink"/>
            <w:noProof/>
          </w:rPr>
          <w:t>Figure 27 : Smith chart simulé de la LOOP</w:t>
        </w:r>
        <w:r>
          <w:rPr>
            <w:noProof/>
            <w:webHidden/>
          </w:rPr>
          <w:tab/>
        </w:r>
        <w:r>
          <w:rPr>
            <w:noProof/>
            <w:webHidden/>
          </w:rPr>
          <w:fldChar w:fldCharType="begin"/>
        </w:r>
        <w:r>
          <w:rPr>
            <w:noProof/>
            <w:webHidden/>
          </w:rPr>
          <w:instrText xml:space="preserve"> PAGEREF _Toc16156524 \h </w:instrText>
        </w:r>
        <w:r>
          <w:rPr>
            <w:noProof/>
            <w:webHidden/>
          </w:rPr>
        </w:r>
        <w:r>
          <w:rPr>
            <w:noProof/>
            <w:webHidden/>
          </w:rPr>
          <w:fldChar w:fldCharType="separate"/>
        </w:r>
        <w:r>
          <w:rPr>
            <w:noProof/>
            <w:webHidden/>
          </w:rPr>
          <w:t>30</w:t>
        </w:r>
        <w:r>
          <w:rPr>
            <w:noProof/>
            <w:webHidden/>
          </w:rPr>
          <w:fldChar w:fldCharType="end"/>
        </w:r>
      </w:hyperlink>
    </w:p>
    <w:p w14:paraId="621862F9" w14:textId="2230480C" w:rsidR="007B6889" w:rsidRDefault="007B6889">
      <w:pPr>
        <w:pStyle w:val="TableofFigures"/>
        <w:tabs>
          <w:tab w:val="right" w:leader="dot" w:pos="9016"/>
        </w:tabs>
        <w:rPr>
          <w:rFonts w:cstheme="minorBidi"/>
          <w:caps w:val="0"/>
          <w:noProof/>
          <w:sz w:val="22"/>
          <w:szCs w:val="22"/>
        </w:rPr>
      </w:pPr>
      <w:hyperlink w:anchor="_Toc16156525" w:history="1">
        <w:r w:rsidRPr="0029465A">
          <w:rPr>
            <w:rStyle w:val="Hyperlink"/>
            <w:noProof/>
          </w:rPr>
          <w:t>Figure 28 : Smith chart mesuré de la LPDA</w:t>
        </w:r>
        <w:r>
          <w:rPr>
            <w:noProof/>
            <w:webHidden/>
          </w:rPr>
          <w:tab/>
        </w:r>
        <w:r>
          <w:rPr>
            <w:noProof/>
            <w:webHidden/>
          </w:rPr>
          <w:fldChar w:fldCharType="begin"/>
        </w:r>
        <w:r>
          <w:rPr>
            <w:noProof/>
            <w:webHidden/>
          </w:rPr>
          <w:instrText xml:space="preserve"> PAGEREF _Toc16156525 \h </w:instrText>
        </w:r>
        <w:r>
          <w:rPr>
            <w:noProof/>
            <w:webHidden/>
          </w:rPr>
        </w:r>
        <w:r>
          <w:rPr>
            <w:noProof/>
            <w:webHidden/>
          </w:rPr>
          <w:fldChar w:fldCharType="separate"/>
        </w:r>
        <w:r>
          <w:rPr>
            <w:noProof/>
            <w:webHidden/>
          </w:rPr>
          <w:t>30</w:t>
        </w:r>
        <w:r>
          <w:rPr>
            <w:noProof/>
            <w:webHidden/>
          </w:rPr>
          <w:fldChar w:fldCharType="end"/>
        </w:r>
      </w:hyperlink>
    </w:p>
    <w:p w14:paraId="5C99DBE6" w14:textId="6918FCFC" w:rsidR="007B6889" w:rsidRDefault="007B6889">
      <w:pPr>
        <w:pStyle w:val="TableofFigures"/>
        <w:tabs>
          <w:tab w:val="right" w:leader="dot" w:pos="9016"/>
        </w:tabs>
        <w:rPr>
          <w:rFonts w:cstheme="minorBidi"/>
          <w:caps w:val="0"/>
          <w:noProof/>
          <w:sz w:val="22"/>
          <w:szCs w:val="22"/>
        </w:rPr>
      </w:pPr>
      <w:hyperlink w:anchor="_Toc16156526" w:history="1">
        <w:r w:rsidRPr="0029465A">
          <w:rPr>
            <w:rStyle w:val="Hyperlink"/>
            <w:noProof/>
          </w:rPr>
          <w:t>Figure 29 : Antenne LOOP finale</w:t>
        </w:r>
        <w:r>
          <w:rPr>
            <w:noProof/>
            <w:webHidden/>
          </w:rPr>
          <w:tab/>
        </w:r>
        <w:r>
          <w:rPr>
            <w:noProof/>
            <w:webHidden/>
          </w:rPr>
          <w:fldChar w:fldCharType="begin"/>
        </w:r>
        <w:r>
          <w:rPr>
            <w:noProof/>
            <w:webHidden/>
          </w:rPr>
          <w:instrText xml:space="preserve"> PAGEREF _Toc16156526 \h </w:instrText>
        </w:r>
        <w:r>
          <w:rPr>
            <w:noProof/>
            <w:webHidden/>
          </w:rPr>
        </w:r>
        <w:r>
          <w:rPr>
            <w:noProof/>
            <w:webHidden/>
          </w:rPr>
          <w:fldChar w:fldCharType="separate"/>
        </w:r>
        <w:r>
          <w:rPr>
            <w:noProof/>
            <w:webHidden/>
          </w:rPr>
          <w:t>31</w:t>
        </w:r>
        <w:r>
          <w:rPr>
            <w:noProof/>
            <w:webHidden/>
          </w:rPr>
          <w:fldChar w:fldCharType="end"/>
        </w:r>
      </w:hyperlink>
    </w:p>
    <w:p w14:paraId="1595E08C" w14:textId="5E15E74D" w:rsidR="007B6889" w:rsidRDefault="007B6889">
      <w:pPr>
        <w:pStyle w:val="TableofFigures"/>
        <w:tabs>
          <w:tab w:val="right" w:leader="dot" w:pos="9016"/>
        </w:tabs>
        <w:rPr>
          <w:rFonts w:cstheme="minorBidi"/>
          <w:caps w:val="0"/>
          <w:noProof/>
          <w:sz w:val="22"/>
          <w:szCs w:val="22"/>
        </w:rPr>
      </w:pPr>
      <w:hyperlink w:anchor="_Toc16156527" w:history="1">
        <w:r w:rsidRPr="0029465A">
          <w:rPr>
            <w:rStyle w:val="Hyperlink"/>
            <w:noProof/>
          </w:rPr>
          <w:t>Figure 30 : schéma Balun de l’antenne LPDA</w:t>
        </w:r>
        <w:r>
          <w:rPr>
            <w:noProof/>
            <w:webHidden/>
          </w:rPr>
          <w:tab/>
        </w:r>
        <w:r>
          <w:rPr>
            <w:noProof/>
            <w:webHidden/>
          </w:rPr>
          <w:fldChar w:fldCharType="begin"/>
        </w:r>
        <w:r>
          <w:rPr>
            <w:noProof/>
            <w:webHidden/>
          </w:rPr>
          <w:instrText xml:space="preserve"> PAGEREF _Toc16156527 \h </w:instrText>
        </w:r>
        <w:r>
          <w:rPr>
            <w:noProof/>
            <w:webHidden/>
          </w:rPr>
        </w:r>
        <w:r>
          <w:rPr>
            <w:noProof/>
            <w:webHidden/>
          </w:rPr>
          <w:fldChar w:fldCharType="separate"/>
        </w:r>
        <w:r>
          <w:rPr>
            <w:noProof/>
            <w:webHidden/>
          </w:rPr>
          <w:t>32</w:t>
        </w:r>
        <w:r>
          <w:rPr>
            <w:noProof/>
            <w:webHidden/>
          </w:rPr>
          <w:fldChar w:fldCharType="end"/>
        </w:r>
      </w:hyperlink>
    </w:p>
    <w:p w14:paraId="31D4141B" w14:textId="6A2D7373" w:rsidR="007B6889" w:rsidRDefault="007B6889">
      <w:pPr>
        <w:pStyle w:val="TableofFigures"/>
        <w:tabs>
          <w:tab w:val="right" w:leader="dot" w:pos="9016"/>
        </w:tabs>
        <w:rPr>
          <w:rFonts w:cstheme="minorBidi"/>
          <w:caps w:val="0"/>
          <w:noProof/>
          <w:sz w:val="22"/>
          <w:szCs w:val="22"/>
        </w:rPr>
      </w:pPr>
      <w:hyperlink w:anchor="_Toc16156528" w:history="1">
        <w:r w:rsidRPr="0029465A">
          <w:rPr>
            <w:rStyle w:val="Hyperlink"/>
            <w:noProof/>
          </w:rPr>
          <w:t>Figure 31 : schéma Balun de l’antenne LOOP</w:t>
        </w:r>
        <w:r>
          <w:rPr>
            <w:noProof/>
            <w:webHidden/>
          </w:rPr>
          <w:tab/>
        </w:r>
        <w:r>
          <w:rPr>
            <w:noProof/>
            <w:webHidden/>
          </w:rPr>
          <w:fldChar w:fldCharType="begin"/>
        </w:r>
        <w:r>
          <w:rPr>
            <w:noProof/>
            <w:webHidden/>
          </w:rPr>
          <w:instrText xml:space="preserve"> PAGEREF _Toc16156528 \h </w:instrText>
        </w:r>
        <w:r>
          <w:rPr>
            <w:noProof/>
            <w:webHidden/>
          </w:rPr>
        </w:r>
        <w:r>
          <w:rPr>
            <w:noProof/>
            <w:webHidden/>
          </w:rPr>
          <w:fldChar w:fldCharType="separate"/>
        </w:r>
        <w:r>
          <w:rPr>
            <w:noProof/>
            <w:webHidden/>
          </w:rPr>
          <w:t>33</w:t>
        </w:r>
        <w:r>
          <w:rPr>
            <w:noProof/>
            <w:webHidden/>
          </w:rPr>
          <w:fldChar w:fldCharType="end"/>
        </w:r>
      </w:hyperlink>
    </w:p>
    <w:p w14:paraId="301420F5" w14:textId="125206A8" w:rsidR="007B6889" w:rsidRDefault="007B6889">
      <w:pPr>
        <w:pStyle w:val="TableofFigures"/>
        <w:tabs>
          <w:tab w:val="right" w:leader="dot" w:pos="9016"/>
        </w:tabs>
        <w:rPr>
          <w:rFonts w:cstheme="minorBidi"/>
          <w:caps w:val="0"/>
          <w:noProof/>
          <w:sz w:val="22"/>
          <w:szCs w:val="22"/>
        </w:rPr>
      </w:pPr>
      <w:hyperlink w:anchor="_Toc16156529" w:history="1">
        <w:r w:rsidRPr="0029465A">
          <w:rPr>
            <w:rStyle w:val="Hyperlink"/>
            <w:noProof/>
            <w:lang w:val="en-US"/>
          </w:rPr>
          <w:t>Figure 32 : Amplitude-shift keying</w:t>
        </w:r>
        <w:r>
          <w:rPr>
            <w:noProof/>
            <w:webHidden/>
          </w:rPr>
          <w:tab/>
        </w:r>
        <w:r>
          <w:rPr>
            <w:noProof/>
            <w:webHidden/>
          </w:rPr>
          <w:fldChar w:fldCharType="begin"/>
        </w:r>
        <w:r>
          <w:rPr>
            <w:noProof/>
            <w:webHidden/>
          </w:rPr>
          <w:instrText xml:space="preserve"> PAGEREF _Toc16156529 \h </w:instrText>
        </w:r>
        <w:r>
          <w:rPr>
            <w:noProof/>
            <w:webHidden/>
          </w:rPr>
        </w:r>
        <w:r>
          <w:rPr>
            <w:noProof/>
            <w:webHidden/>
          </w:rPr>
          <w:fldChar w:fldCharType="separate"/>
        </w:r>
        <w:r>
          <w:rPr>
            <w:noProof/>
            <w:webHidden/>
          </w:rPr>
          <w:t>33</w:t>
        </w:r>
        <w:r>
          <w:rPr>
            <w:noProof/>
            <w:webHidden/>
          </w:rPr>
          <w:fldChar w:fldCharType="end"/>
        </w:r>
      </w:hyperlink>
    </w:p>
    <w:p w14:paraId="0F4125FB" w14:textId="7BBF3573" w:rsidR="007B6889" w:rsidRDefault="007B6889">
      <w:pPr>
        <w:pStyle w:val="TableofFigures"/>
        <w:tabs>
          <w:tab w:val="right" w:leader="dot" w:pos="9016"/>
        </w:tabs>
        <w:rPr>
          <w:rFonts w:cstheme="minorBidi"/>
          <w:caps w:val="0"/>
          <w:noProof/>
          <w:sz w:val="22"/>
          <w:szCs w:val="22"/>
        </w:rPr>
      </w:pPr>
      <w:hyperlink w:anchor="_Toc16156530" w:history="1">
        <w:r w:rsidRPr="0029465A">
          <w:rPr>
            <w:rStyle w:val="Hyperlink"/>
            <w:noProof/>
          </w:rPr>
          <w:t>Figure 33 :boitier LT5537</w:t>
        </w:r>
        <w:r>
          <w:rPr>
            <w:noProof/>
            <w:webHidden/>
          </w:rPr>
          <w:tab/>
        </w:r>
        <w:r>
          <w:rPr>
            <w:noProof/>
            <w:webHidden/>
          </w:rPr>
          <w:fldChar w:fldCharType="begin"/>
        </w:r>
        <w:r>
          <w:rPr>
            <w:noProof/>
            <w:webHidden/>
          </w:rPr>
          <w:instrText xml:space="preserve"> PAGEREF _Toc16156530 \h </w:instrText>
        </w:r>
        <w:r>
          <w:rPr>
            <w:noProof/>
            <w:webHidden/>
          </w:rPr>
        </w:r>
        <w:r>
          <w:rPr>
            <w:noProof/>
            <w:webHidden/>
          </w:rPr>
          <w:fldChar w:fldCharType="separate"/>
        </w:r>
        <w:r>
          <w:rPr>
            <w:noProof/>
            <w:webHidden/>
          </w:rPr>
          <w:t>34</w:t>
        </w:r>
        <w:r>
          <w:rPr>
            <w:noProof/>
            <w:webHidden/>
          </w:rPr>
          <w:fldChar w:fldCharType="end"/>
        </w:r>
      </w:hyperlink>
    </w:p>
    <w:p w14:paraId="515AD2E4" w14:textId="1030D6B1" w:rsidR="007B6889" w:rsidRDefault="007B6889">
      <w:pPr>
        <w:pStyle w:val="TableofFigures"/>
        <w:tabs>
          <w:tab w:val="right" w:leader="dot" w:pos="9016"/>
        </w:tabs>
        <w:rPr>
          <w:rFonts w:cstheme="minorBidi"/>
          <w:caps w:val="0"/>
          <w:noProof/>
          <w:sz w:val="22"/>
          <w:szCs w:val="22"/>
        </w:rPr>
      </w:pPr>
      <w:hyperlink w:anchor="_Toc16156531" w:history="1">
        <w:r w:rsidRPr="0029465A">
          <w:rPr>
            <w:rStyle w:val="Hyperlink"/>
            <w:noProof/>
          </w:rPr>
          <w:t>Figure 34 : LT5537 balun en entrée</w:t>
        </w:r>
        <w:r>
          <w:rPr>
            <w:noProof/>
            <w:webHidden/>
          </w:rPr>
          <w:tab/>
        </w:r>
        <w:r>
          <w:rPr>
            <w:noProof/>
            <w:webHidden/>
          </w:rPr>
          <w:fldChar w:fldCharType="begin"/>
        </w:r>
        <w:r>
          <w:rPr>
            <w:noProof/>
            <w:webHidden/>
          </w:rPr>
          <w:instrText xml:space="preserve"> PAGEREF _Toc16156531 \h </w:instrText>
        </w:r>
        <w:r>
          <w:rPr>
            <w:noProof/>
            <w:webHidden/>
          </w:rPr>
        </w:r>
        <w:r>
          <w:rPr>
            <w:noProof/>
            <w:webHidden/>
          </w:rPr>
          <w:fldChar w:fldCharType="separate"/>
        </w:r>
        <w:r>
          <w:rPr>
            <w:noProof/>
            <w:webHidden/>
          </w:rPr>
          <w:t>34</w:t>
        </w:r>
        <w:r>
          <w:rPr>
            <w:noProof/>
            <w:webHidden/>
          </w:rPr>
          <w:fldChar w:fldCharType="end"/>
        </w:r>
      </w:hyperlink>
    </w:p>
    <w:p w14:paraId="24596453" w14:textId="318953EA" w:rsidR="007B6889" w:rsidRDefault="007B6889">
      <w:pPr>
        <w:pStyle w:val="TableofFigures"/>
        <w:tabs>
          <w:tab w:val="right" w:leader="dot" w:pos="9016"/>
        </w:tabs>
        <w:rPr>
          <w:rFonts w:cstheme="minorBidi"/>
          <w:caps w:val="0"/>
          <w:noProof/>
          <w:sz w:val="22"/>
          <w:szCs w:val="22"/>
        </w:rPr>
      </w:pPr>
      <w:hyperlink w:anchor="_Toc16156532" w:history="1">
        <w:r w:rsidRPr="0029465A">
          <w:rPr>
            <w:rStyle w:val="Hyperlink"/>
            <w:noProof/>
          </w:rPr>
          <w:t>Figure 35 : Islope en % LT5537</w:t>
        </w:r>
        <w:r>
          <w:rPr>
            <w:noProof/>
            <w:webHidden/>
          </w:rPr>
          <w:tab/>
        </w:r>
        <w:r>
          <w:rPr>
            <w:noProof/>
            <w:webHidden/>
          </w:rPr>
          <w:fldChar w:fldCharType="begin"/>
        </w:r>
        <w:r>
          <w:rPr>
            <w:noProof/>
            <w:webHidden/>
          </w:rPr>
          <w:instrText xml:space="preserve"> PAGEREF _Toc16156532 \h </w:instrText>
        </w:r>
        <w:r>
          <w:rPr>
            <w:noProof/>
            <w:webHidden/>
          </w:rPr>
        </w:r>
        <w:r>
          <w:rPr>
            <w:noProof/>
            <w:webHidden/>
          </w:rPr>
          <w:fldChar w:fldCharType="separate"/>
        </w:r>
        <w:r>
          <w:rPr>
            <w:noProof/>
            <w:webHidden/>
          </w:rPr>
          <w:t>35</w:t>
        </w:r>
        <w:r>
          <w:rPr>
            <w:noProof/>
            <w:webHidden/>
          </w:rPr>
          <w:fldChar w:fldCharType="end"/>
        </w:r>
      </w:hyperlink>
    </w:p>
    <w:p w14:paraId="146A826C" w14:textId="3BBAEF00" w:rsidR="007B6889" w:rsidRDefault="007B6889">
      <w:pPr>
        <w:pStyle w:val="TableofFigures"/>
        <w:tabs>
          <w:tab w:val="right" w:leader="dot" w:pos="9016"/>
        </w:tabs>
        <w:rPr>
          <w:rFonts w:cstheme="minorBidi"/>
          <w:caps w:val="0"/>
          <w:noProof/>
          <w:sz w:val="22"/>
          <w:szCs w:val="22"/>
        </w:rPr>
      </w:pPr>
      <w:hyperlink w:anchor="_Toc16156533" w:history="1">
        <w:r w:rsidRPr="0029465A">
          <w:rPr>
            <w:rStyle w:val="Hyperlink"/>
            <w:noProof/>
          </w:rPr>
          <w:t>Figure 36 : LT5537 à 400MHz</w:t>
        </w:r>
        <w:r>
          <w:rPr>
            <w:noProof/>
            <w:webHidden/>
          </w:rPr>
          <w:tab/>
        </w:r>
        <w:r>
          <w:rPr>
            <w:noProof/>
            <w:webHidden/>
          </w:rPr>
          <w:fldChar w:fldCharType="begin"/>
        </w:r>
        <w:r>
          <w:rPr>
            <w:noProof/>
            <w:webHidden/>
          </w:rPr>
          <w:instrText xml:space="preserve"> PAGEREF _Toc16156533 \h </w:instrText>
        </w:r>
        <w:r>
          <w:rPr>
            <w:noProof/>
            <w:webHidden/>
          </w:rPr>
        </w:r>
        <w:r>
          <w:rPr>
            <w:noProof/>
            <w:webHidden/>
          </w:rPr>
          <w:fldChar w:fldCharType="separate"/>
        </w:r>
        <w:r>
          <w:rPr>
            <w:noProof/>
            <w:webHidden/>
          </w:rPr>
          <w:t>35</w:t>
        </w:r>
        <w:r>
          <w:rPr>
            <w:noProof/>
            <w:webHidden/>
          </w:rPr>
          <w:fldChar w:fldCharType="end"/>
        </w:r>
      </w:hyperlink>
    </w:p>
    <w:p w14:paraId="551A1A89" w14:textId="402BCA93" w:rsidR="007B6889" w:rsidRDefault="007B6889">
      <w:pPr>
        <w:pStyle w:val="TableofFigures"/>
        <w:tabs>
          <w:tab w:val="right" w:leader="dot" w:pos="9016"/>
        </w:tabs>
        <w:rPr>
          <w:rFonts w:cstheme="minorBidi"/>
          <w:caps w:val="0"/>
          <w:noProof/>
          <w:sz w:val="22"/>
          <w:szCs w:val="22"/>
        </w:rPr>
      </w:pPr>
      <w:hyperlink w:anchor="_Toc16156534" w:history="1">
        <w:r w:rsidRPr="0029465A">
          <w:rPr>
            <w:rStyle w:val="Hyperlink"/>
            <w:noProof/>
          </w:rPr>
          <w:t>Figure 37 :schéma du LT5537</w:t>
        </w:r>
        <w:r>
          <w:rPr>
            <w:noProof/>
            <w:webHidden/>
          </w:rPr>
          <w:tab/>
        </w:r>
        <w:r>
          <w:rPr>
            <w:noProof/>
            <w:webHidden/>
          </w:rPr>
          <w:fldChar w:fldCharType="begin"/>
        </w:r>
        <w:r>
          <w:rPr>
            <w:noProof/>
            <w:webHidden/>
          </w:rPr>
          <w:instrText xml:space="preserve"> PAGEREF _Toc16156534 \h </w:instrText>
        </w:r>
        <w:r>
          <w:rPr>
            <w:noProof/>
            <w:webHidden/>
          </w:rPr>
        </w:r>
        <w:r>
          <w:rPr>
            <w:noProof/>
            <w:webHidden/>
          </w:rPr>
          <w:fldChar w:fldCharType="separate"/>
        </w:r>
        <w:r>
          <w:rPr>
            <w:noProof/>
            <w:webHidden/>
          </w:rPr>
          <w:t>36</w:t>
        </w:r>
        <w:r>
          <w:rPr>
            <w:noProof/>
            <w:webHidden/>
          </w:rPr>
          <w:fldChar w:fldCharType="end"/>
        </w:r>
      </w:hyperlink>
    </w:p>
    <w:p w14:paraId="6578E78A" w14:textId="4AFDD437" w:rsidR="007B6889" w:rsidRDefault="007B6889">
      <w:pPr>
        <w:pStyle w:val="TableofFigures"/>
        <w:tabs>
          <w:tab w:val="right" w:leader="dot" w:pos="9016"/>
        </w:tabs>
        <w:rPr>
          <w:rFonts w:cstheme="minorBidi"/>
          <w:caps w:val="0"/>
          <w:noProof/>
          <w:sz w:val="22"/>
          <w:szCs w:val="22"/>
        </w:rPr>
      </w:pPr>
      <w:hyperlink w:anchor="_Toc16156535" w:history="1">
        <w:r w:rsidRPr="0029465A">
          <w:rPr>
            <w:rStyle w:val="Hyperlink"/>
            <w:noProof/>
          </w:rPr>
          <w:t>Figure 38 : réception du signal sous forme digitale</w:t>
        </w:r>
        <w:r>
          <w:rPr>
            <w:noProof/>
            <w:webHidden/>
          </w:rPr>
          <w:tab/>
        </w:r>
        <w:r>
          <w:rPr>
            <w:noProof/>
            <w:webHidden/>
          </w:rPr>
          <w:fldChar w:fldCharType="begin"/>
        </w:r>
        <w:r>
          <w:rPr>
            <w:noProof/>
            <w:webHidden/>
          </w:rPr>
          <w:instrText xml:space="preserve"> PAGEREF _Toc16156535 \h </w:instrText>
        </w:r>
        <w:r>
          <w:rPr>
            <w:noProof/>
            <w:webHidden/>
          </w:rPr>
        </w:r>
        <w:r>
          <w:rPr>
            <w:noProof/>
            <w:webHidden/>
          </w:rPr>
          <w:fldChar w:fldCharType="separate"/>
        </w:r>
        <w:r>
          <w:rPr>
            <w:noProof/>
            <w:webHidden/>
          </w:rPr>
          <w:t>37</w:t>
        </w:r>
        <w:r>
          <w:rPr>
            <w:noProof/>
            <w:webHidden/>
          </w:rPr>
          <w:fldChar w:fldCharType="end"/>
        </w:r>
      </w:hyperlink>
    </w:p>
    <w:p w14:paraId="6A5776F1" w14:textId="6CE7D0E8" w:rsidR="007B6889" w:rsidRDefault="007B6889">
      <w:pPr>
        <w:pStyle w:val="TableofFigures"/>
        <w:tabs>
          <w:tab w:val="right" w:leader="dot" w:pos="9016"/>
        </w:tabs>
        <w:rPr>
          <w:rFonts w:cstheme="minorBidi"/>
          <w:caps w:val="0"/>
          <w:noProof/>
          <w:sz w:val="22"/>
          <w:szCs w:val="22"/>
        </w:rPr>
      </w:pPr>
      <w:hyperlink w:anchor="_Toc16156536" w:history="1">
        <w:r w:rsidRPr="0029465A">
          <w:rPr>
            <w:rStyle w:val="Hyperlink"/>
            <w:noProof/>
          </w:rPr>
          <w:t>Figure 39 : schéma comparateur datasheet LMV331</w:t>
        </w:r>
        <w:r>
          <w:rPr>
            <w:noProof/>
            <w:webHidden/>
          </w:rPr>
          <w:tab/>
        </w:r>
        <w:r>
          <w:rPr>
            <w:noProof/>
            <w:webHidden/>
          </w:rPr>
          <w:fldChar w:fldCharType="begin"/>
        </w:r>
        <w:r>
          <w:rPr>
            <w:noProof/>
            <w:webHidden/>
          </w:rPr>
          <w:instrText xml:space="preserve"> PAGEREF _Toc16156536 \h </w:instrText>
        </w:r>
        <w:r>
          <w:rPr>
            <w:noProof/>
            <w:webHidden/>
          </w:rPr>
        </w:r>
        <w:r>
          <w:rPr>
            <w:noProof/>
            <w:webHidden/>
          </w:rPr>
          <w:fldChar w:fldCharType="separate"/>
        </w:r>
        <w:r>
          <w:rPr>
            <w:noProof/>
            <w:webHidden/>
          </w:rPr>
          <w:t>38</w:t>
        </w:r>
        <w:r>
          <w:rPr>
            <w:noProof/>
            <w:webHidden/>
          </w:rPr>
          <w:fldChar w:fldCharType="end"/>
        </w:r>
      </w:hyperlink>
    </w:p>
    <w:p w14:paraId="387AE546" w14:textId="30812267" w:rsidR="007B6889" w:rsidRDefault="007B6889">
      <w:pPr>
        <w:pStyle w:val="TableofFigures"/>
        <w:tabs>
          <w:tab w:val="right" w:leader="dot" w:pos="9016"/>
        </w:tabs>
        <w:rPr>
          <w:rFonts w:cstheme="minorBidi"/>
          <w:caps w:val="0"/>
          <w:noProof/>
          <w:sz w:val="22"/>
          <w:szCs w:val="22"/>
        </w:rPr>
      </w:pPr>
      <w:hyperlink w:anchor="_Toc16156537" w:history="1">
        <w:r w:rsidRPr="0029465A">
          <w:rPr>
            <w:rStyle w:val="Hyperlink"/>
            <w:noProof/>
          </w:rPr>
          <w:t>Figure 40 : Boutons Hardware</w:t>
        </w:r>
        <w:r>
          <w:rPr>
            <w:noProof/>
            <w:webHidden/>
          </w:rPr>
          <w:tab/>
        </w:r>
        <w:r>
          <w:rPr>
            <w:noProof/>
            <w:webHidden/>
          </w:rPr>
          <w:fldChar w:fldCharType="begin"/>
        </w:r>
        <w:r>
          <w:rPr>
            <w:noProof/>
            <w:webHidden/>
          </w:rPr>
          <w:instrText xml:space="preserve"> PAGEREF _Toc16156537 \h </w:instrText>
        </w:r>
        <w:r>
          <w:rPr>
            <w:noProof/>
            <w:webHidden/>
          </w:rPr>
        </w:r>
        <w:r>
          <w:rPr>
            <w:noProof/>
            <w:webHidden/>
          </w:rPr>
          <w:fldChar w:fldCharType="separate"/>
        </w:r>
        <w:r>
          <w:rPr>
            <w:noProof/>
            <w:webHidden/>
          </w:rPr>
          <w:t>39</w:t>
        </w:r>
        <w:r>
          <w:rPr>
            <w:noProof/>
            <w:webHidden/>
          </w:rPr>
          <w:fldChar w:fldCharType="end"/>
        </w:r>
      </w:hyperlink>
    </w:p>
    <w:p w14:paraId="5DBA9395" w14:textId="0ABDF8D3" w:rsidR="007B6889" w:rsidRDefault="007B6889">
      <w:pPr>
        <w:pStyle w:val="TableofFigures"/>
        <w:tabs>
          <w:tab w:val="right" w:leader="dot" w:pos="9016"/>
        </w:tabs>
        <w:rPr>
          <w:rFonts w:cstheme="minorBidi"/>
          <w:caps w:val="0"/>
          <w:noProof/>
          <w:sz w:val="22"/>
          <w:szCs w:val="22"/>
        </w:rPr>
      </w:pPr>
      <w:hyperlink w:anchor="_Toc16156538" w:history="1">
        <w:r w:rsidRPr="0029465A">
          <w:rPr>
            <w:rStyle w:val="Hyperlink"/>
            <w:noProof/>
          </w:rPr>
          <w:t>Figure 41 : Alimentation 5V du circuit</w:t>
        </w:r>
        <w:r>
          <w:rPr>
            <w:noProof/>
            <w:webHidden/>
          </w:rPr>
          <w:tab/>
        </w:r>
        <w:r>
          <w:rPr>
            <w:noProof/>
            <w:webHidden/>
          </w:rPr>
          <w:fldChar w:fldCharType="begin"/>
        </w:r>
        <w:r>
          <w:rPr>
            <w:noProof/>
            <w:webHidden/>
          </w:rPr>
          <w:instrText xml:space="preserve"> PAGEREF _Toc16156538 \h </w:instrText>
        </w:r>
        <w:r>
          <w:rPr>
            <w:noProof/>
            <w:webHidden/>
          </w:rPr>
        </w:r>
        <w:r>
          <w:rPr>
            <w:noProof/>
            <w:webHidden/>
          </w:rPr>
          <w:fldChar w:fldCharType="separate"/>
        </w:r>
        <w:r>
          <w:rPr>
            <w:noProof/>
            <w:webHidden/>
          </w:rPr>
          <w:t>39</w:t>
        </w:r>
        <w:r>
          <w:rPr>
            <w:noProof/>
            <w:webHidden/>
          </w:rPr>
          <w:fldChar w:fldCharType="end"/>
        </w:r>
      </w:hyperlink>
    </w:p>
    <w:p w14:paraId="59BC9D35" w14:textId="6E25D035" w:rsidR="007B6889" w:rsidRDefault="007B6889">
      <w:pPr>
        <w:pStyle w:val="TableofFigures"/>
        <w:tabs>
          <w:tab w:val="right" w:leader="dot" w:pos="9016"/>
        </w:tabs>
        <w:rPr>
          <w:rFonts w:cstheme="minorBidi"/>
          <w:caps w:val="0"/>
          <w:noProof/>
          <w:sz w:val="22"/>
          <w:szCs w:val="22"/>
        </w:rPr>
      </w:pPr>
      <w:hyperlink w:anchor="_Toc16156539" w:history="1">
        <w:r w:rsidRPr="0029465A">
          <w:rPr>
            <w:rStyle w:val="Hyperlink"/>
            <w:noProof/>
          </w:rPr>
          <w:t>Figure 42 : Diagramme de Smith de l’antenne LPDA avec balun</w:t>
        </w:r>
        <w:r>
          <w:rPr>
            <w:noProof/>
            <w:webHidden/>
          </w:rPr>
          <w:tab/>
        </w:r>
        <w:r>
          <w:rPr>
            <w:noProof/>
            <w:webHidden/>
          </w:rPr>
          <w:fldChar w:fldCharType="begin"/>
        </w:r>
        <w:r>
          <w:rPr>
            <w:noProof/>
            <w:webHidden/>
          </w:rPr>
          <w:instrText xml:space="preserve"> PAGEREF _Toc16156539 \h </w:instrText>
        </w:r>
        <w:r>
          <w:rPr>
            <w:noProof/>
            <w:webHidden/>
          </w:rPr>
        </w:r>
        <w:r>
          <w:rPr>
            <w:noProof/>
            <w:webHidden/>
          </w:rPr>
          <w:fldChar w:fldCharType="separate"/>
        </w:r>
        <w:r>
          <w:rPr>
            <w:noProof/>
            <w:webHidden/>
          </w:rPr>
          <w:t>40</w:t>
        </w:r>
        <w:r>
          <w:rPr>
            <w:noProof/>
            <w:webHidden/>
          </w:rPr>
          <w:fldChar w:fldCharType="end"/>
        </w:r>
      </w:hyperlink>
    </w:p>
    <w:p w14:paraId="33E7F18A" w14:textId="5A741C62" w:rsidR="007B6889" w:rsidRDefault="007B6889">
      <w:pPr>
        <w:pStyle w:val="TableofFigures"/>
        <w:tabs>
          <w:tab w:val="right" w:leader="dot" w:pos="9016"/>
        </w:tabs>
        <w:rPr>
          <w:rFonts w:cstheme="minorBidi"/>
          <w:caps w:val="0"/>
          <w:noProof/>
          <w:sz w:val="22"/>
          <w:szCs w:val="22"/>
        </w:rPr>
      </w:pPr>
      <w:hyperlink w:anchor="_Toc16156540" w:history="1">
        <w:r w:rsidRPr="0029465A">
          <w:rPr>
            <w:rStyle w:val="Hyperlink"/>
            <w:noProof/>
          </w:rPr>
          <w:t>Figure 43 : Diagramme de réflexion de l'antenne LPDA avec balun</w:t>
        </w:r>
        <w:r>
          <w:rPr>
            <w:noProof/>
            <w:webHidden/>
          </w:rPr>
          <w:tab/>
        </w:r>
        <w:r>
          <w:rPr>
            <w:noProof/>
            <w:webHidden/>
          </w:rPr>
          <w:fldChar w:fldCharType="begin"/>
        </w:r>
        <w:r>
          <w:rPr>
            <w:noProof/>
            <w:webHidden/>
          </w:rPr>
          <w:instrText xml:space="preserve"> PAGEREF _Toc16156540 \h </w:instrText>
        </w:r>
        <w:r>
          <w:rPr>
            <w:noProof/>
            <w:webHidden/>
          </w:rPr>
        </w:r>
        <w:r>
          <w:rPr>
            <w:noProof/>
            <w:webHidden/>
          </w:rPr>
          <w:fldChar w:fldCharType="separate"/>
        </w:r>
        <w:r>
          <w:rPr>
            <w:noProof/>
            <w:webHidden/>
          </w:rPr>
          <w:t>41</w:t>
        </w:r>
        <w:r>
          <w:rPr>
            <w:noProof/>
            <w:webHidden/>
          </w:rPr>
          <w:fldChar w:fldCharType="end"/>
        </w:r>
      </w:hyperlink>
    </w:p>
    <w:p w14:paraId="642A1B90" w14:textId="584D049A" w:rsidR="007B6889" w:rsidRDefault="007B6889">
      <w:pPr>
        <w:pStyle w:val="TableofFigures"/>
        <w:tabs>
          <w:tab w:val="right" w:leader="dot" w:pos="9016"/>
        </w:tabs>
        <w:rPr>
          <w:rFonts w:cstheme="minorBidi"/>
          <w:caps w:val="0"/>
          <w:noProof/>
          <w:sz w:val="22"/>
          <w:szCs w:val="22"/>
        </w:rPr>
      </w:pPr>
      <w:hyperlink w:anchor="_Toc16156541" w:history="1">
        <w:r w:rsidRPr="0029465A">
          <w:rPr>
            <w:rStyle w:val="Hyperlink"/>
            <w:noProof/>
          </w:rPr>
          <w:t>Figure 44 : Diagramme de Smith de l’antenne LPDA avec balun</w:t>
        </w:r>
        <w:r>
          <w:rPr>
            <w:noProof/>
            <w:webHidden/>
          </w:rPr>
          <w:tab/>
        </w:r>
        <w:r>
          <w:rPr>
            <w:noProof/>
            <w:webHidden/>
          </w:rPr>
          <w:fldChar w:fldCharType="begin"/>
        </w:r>
        <w:r>
          <w:rPr>
            <w:noProof/>
            <w:webHidden/>
          </w:rPr>
          <w:instrText xml:space="preserve"> PAGEREF _Toc16156541 \h </w:instrText>
        </w:r>
        <w:r>
          <w:rPr>
            <w:noProof/>
            <w:webHidden/>
          </w:rPr>
        </w:r>
        <w:r>
          <w:rPr>
            <w:noProof/>
            <w:webHidden/>
          </w:rPr>
          <w:fldChar w:fldCharType="separate"/>
        </w:r>
        <w:r>
          <w:rPr>
            <w:noProof/>
            <w:webHidden/>
          </w:rPr>
          <w:t>42</w:t>
        </w:r>
        <w:r>
          <w:rPr>
            <w:noProof/>
            <w:webHidden/>
          </w:rPr>
          <w:fldChar w:fldCharType="end"/>
        </w:r>
      </w:hyperlink>
    </w:p>
    <w:p w14:paraId="3E705AC0" w14:textId="050FBE86" w:rsidR="007B6889" w:rsidRDefault="007B6889">
      <w:pPr>
        <w:pStyle w:val="TableofFigures"/>
        <w:tabs>
          <w:tab w:val="right" w:leader="dot" w:pos="9016"/>
        </w:tabs>
        <w:rPr>
          <w:rFonts w:cstheme="minorBidi"/>
          <w:caps w:val="0"/>
          <w:noProof/>
          <w:sz w:val="22"/>
          <w:szCs w:val="22"/>
        </w:rPr>
      </w:pPr>
      <w:hyperlink w:anchor="_Toc16156542" w:history="1">
        <w:r w:rsidRPr="0029465A">
          <w:rPr>
            <w:rStyle w:val="Hyperlink"/>
            <w:noProof/>
          </w:rPr>
          <w:t>Figure 45: Diagramme de réflexion de l'antenne LOOP avec balun</w:t>
        </w:r>
        <w:r>
          <w:rPr>
            <w:noProof/>
            <w:webHidden/>
          </w:rPr>
          <w:tab/>
        </w:r>
        <w:r>
          <w:rPr>
            <w:noProof/>
            <w:webHidden/>
          </w:rPr>
          <w:fldChar w:fldCharType="begin"/>
        </w:r>
        <w:r>
          <w:rPr>
            <w:noProof/>
            <w:webHidden/>
          </w:rPr>
          <w:instrText xml:space="preserve"> PAGEREF _Toc16156542 \h </w:instrText>
        </w:r>
        <w:r>
          <w:rPr>
            <w:noProof/>
            <w:webHidden/>
          </w:rPr>
        </w:r>
        <w:r>
          <w:rPr>
            <w:noProof/>
            <w:webHidden/>
          </w:rPr>
          <w:fldChar w:fldCharType="separate"/>
        </w:r>
        <w:r>
          <w:rPr>
            <w:noProof/>
            <w:webHidden/>
          </w:rPr>
          <w:t>43</w:t>
        </w:r>
        <w:r>
          <w:rPr>
            <w:noProof/>
            <w:webHidden/>
          </w:rPr>
          <w:fldChar w:fldCharType="end"/>
        </w:r>
      </w:hyperlink>
    </w:p>
    <w:p w14:paraId="77563FC1" w14:textId="616D6F51" w:rsidR="007B6889" w:rsidRDefault="007B6889">
      <w:pPr>
        <w:pStyle w:val="TableofFigures"/>
        <w:tabs>
          <w:tab w:val="right" w:leader="dot" w:pos="9016"/>
        </w:tabs>
        <w:rPr>
          <w:rFonts w:cstheme="minorBidi"/>
          <w:caps w:val="0"/>
          <w:noProof/>
          <w:sz w:val="22"/>
          <w:szCs w:val="22"/>
        </w:rPr>
      </w:pPr>
      <w:hyperlink w:anchor="_Toc16156543" w:history="1">
        <w:r w:rsidRPr="0029465A">
          <w:rPr>
            <w:rStyle w:val="Hyperlink"/>
            <w:noProof/>
          </w:rPr>
          <w:t>Figure 46: Diagramme de Smith de l’antenne LPDA adaptée</w:t>
        </w:r>
        <w:r>
          <w:rPr>
            <w:noProof/>
            <w:webHidden/>
          </w:rPr>
          <w:tab/>
        </w:r>
        <w:r>
          <w:rPr>
            <w:noProof/>
            <w:webHidden/>
          </w:rPr>
          <w:fldChar w:fldCharType="begin"/>
        </w:r>
        <w:r>
          <w:rPr>
            <w:noProof/>
            <w:webHidden/>
          </w:rPr>
          <w:instrText xml:space="preserve"> PAGEREF _Toc16156543 \h </w:instrText>
        </w:r>
        <w:r>
          <w:rPr>
            <w:noProof/>
            <w:webHidden/>
          </w:rPr>
        </w:r>
        <w:r>
          <w:rPr>
            <w:noProof/>
            <w:webHidden/>
          </w:rPr>
          <w:fldChar w:fldCharType="separate"/>
        </w:r>
        <w:r>
          <w:rPr>
            <w:noProof/>
            <w:webHidden/>
          </w:rPr>
          <w:t>44</w:t>
        </w:r>
        <w:r>
          <w:rPr>
            <w:noProof/>
            <w:webHidden/>
          </w:rPr>
          <w:fldChar w:fldCharType="end"/>
        </w:r>
      </w:hyperlink>
    </w:p>
    <w:p w14:paraId="42D8BE4F" w14:textId="2AFFDA35" w:rsidR="007B6889" w:rsidRDefault="007B6889">
      <w:pPr>
        <w:pStyle w:val="TableofFigures"/>
        <w:tabs>
          <w:tab w:val="right" w:leader="dot" w:pos="9016"/>
        </w:tabs>
        <w:rPr>
          <w:rFonts w:cstheme="minorBidi"/>
          <w:caps w:val="0"/>
          <w:noProof/>
          <w:sz w:val="22"/>
          <w:szCs w:val="22"/>
        </w:rPr>
      </w:pPr>
      <w:hyperlink w:anchor="_Toc16156544" w:history="1">
        <w:r w:rsidRPr="0029465A">
          <w:rPr>
            <w:rStyle w:val="Hyperlink"/>
            <w:noProof/>
          </w:rPr>
          <w:t>Figure 47: Diagramme de réflexion de l’antenne LPDA adaptée</w:t>
        </w:r>
        <w:r>
          <w:rPr>
            <w:noProof/>
            <w:webHidden/>
          </w:rPr>
          <w:tab/>
        </w:r>
        <w:r>
          <w:rPr>
            <w:noProof/>
            <w:webHidden/>
          </w:rPr>
          <w:fldChar w:fldCharType="begin"/>
        </w:r>
        <w:r>
          <w:rPr>
            <w:noProof/>
            <w:webHidden/>
          </w:rPr>
          <w:instrText xml:space="preserve"> PAGEREF _Toc16156544 \h </w:instrText>
        </w:r>
        <w:r>
          <w:rPr>
            <w:noProof/>
            <w:webHidden/>
          </w:rPr>
        </w:r>
        <w:r>
          <w:rPr>
            <w:noProof/>
            <w:webHidden/>
          </w:rPr>
          <w:fldChar w:fldCharType="separate"/>
        </w:r>
        <w:r>
          <w:rPr>
            <w:noProof/>
            <w:webHidden/>
          </w:rPr>
          <w:t>45</w:t>
        </w:r>
        <w:r>
          <w:rPr>
            <w:noProof/>
            <w:webHidden/>
          </w:rPr>
          <w:fldChar w:fldCharType="end"/>
        </w:r>
      </w:hyperlink>
    </w:p>
    <w:p w14:paraId="1009A575" w14:textId="30AA72A7" w:rsidR="007B6889" w:rsidRDefault="007B6889">
      <w:pPr>
        <w:pStyle w:val="TableofFigures"/>
        <w:tabs>
          <w:tab w:val="right" w:leader="dot" w:pos="9016"/>
        </w:tabs>
        <w:rPr>
          <w:rFonts w:cstheme="minorBidi"/>
          <w:caps w:val="0"/>
          <w:noProof/>
          <w:sz w:val="22"/>
          <w:szCs w:val="22"/>
        </w:rPr>
      </w:pPr>
      <w:hyperlink w:anchor="_Toc16156545" w:history="1">
        <w:r w:rsidRPr="0029465A">
          <w:rPr>
            <w:rStyle w:val="Hyperlink"/>
            <w:noProof/>
          </w:rPr>
          <w:t>Figure 48: 5V et 3V</w:t>
        </w:r>
        <w:r>
          <w:rPr>
            <w:noProof/>
            <w:webHidden/>
          </w:rPr>
          <w:tab/>
        </w:r>
        <w:r>
          <w:rPr>
            <w:noProof/>
            <w:webHidden/>
          </w:rPr>
          <w:fldChar w:fldCharType="begin"/>
        </w:r>
        <w:r>
          <w:rPr>
            <w:noProof/>
            <w:webHidden/>
          </w:rPr>
          <w:instrText xml:space="preserve"> PAGEREF _Toc16156545 \h </w:instrText>
        </w:r>
        <w:r>
          <w:rPr>
            <w:noProof/>
            <w:webHidden/>
          </w:rPr>
        </w:r>
        <w:r>
          <w:rPr>
            <w:noProof/>
            <w:webHidden/>
          </w:rPr>
          <w:fldChar w:fldCharType="separate"/>
        </w:r>
        <w:r>
          <w:rPr>
            <w:noProof/>
            <w:webHidden/>
          </w:rPr>
          <w:t>46</w:t>
        </w:r>
        <w:r>
          <w:rPr>
            <w:noProof/>
            <w:webHidden/>
          </w:rPr>
          <w:fldChar w:fldCharType="end"/>
        </w:r>
      </w:hyperlink>
    </w:p>
    <w:p w14:paraId="5D1D3B4A" w14:textId="0D4DC8D7" w:rsidR="007B6889" w:rsidRDefault="007B6889">
      <w:pPr>
        <w:pStyle w:val="TableofFigures"/>
        <w:tabs>
          <w:tab w:val="right" w:leader="dot" w:pos="9016"/>
        </w:tabs>
        <w:rPr>
          <w:rFonts w:cstheme="minorBidi"/>
          <w:caps w:val="0"/>
          <w:noProof/>
          <w:sz w:val="22"/>
          <w:szCs w:val="22"/>
        </w:rPr>
      </w:pPr>
      <w:hyperlink w:anchor="_Toc16156546" w:history="1">
        <w:r w:rsidRPr="0029465A">
          <w:rPr>
            <w:rStyle w:val="Hyperlink"/>
            <w:noProof/>
          </w:rPr>
          <w:t>Figure 49 : réception du signal de la SensorBall</w:t>
        </w:r>
        <w:r>
          <w:rPr>
            <w:noProof/>
            <w:webHidden/>
          </w:rPr>
          <w:tab/>
        </w:r>
        <w:r>
          <w:rPr>
            <w:noProof/>
            <w:webHidden/>
          </w:rPr>
          <w:fldChar w:fldCharType="begin"/>
        </w:r>
        <w:r>
          <w:rPr>
            <w:noProof/>
            <w:webHidden/>
          </w:rPr>
          <w:instrText xml:space="preserve"> PAGEREF _Toc16156546 \h </w:instrText>
        </w:r>
        <w:r>
          <w:rPr>
            <w:noProof/>
            <w:webHidden/>
          </w:rPr>
        </w:r>
        <w:r>
          <w:rPr>
            <w:noProof/>
            <w:webHidden/>
          </w:rPr>
          <w:fldChar w:fldCharType="separate"/>
        </w:r>
        <w:r>
          <w:rPr>
            <w:noProof/>
            <w:webHidden/>
          </w:rPr>
          <w:t>47</w:t>
        </w:r>
        <w:r>
          <w:rPr>
            <w:noProof/>
            <w:webHidden/>
          </w:rPr>
          <w:fldChar w:fldCharType="end"/>
        </w:r>
      </w:hyperlink>
    </w:p>
    <w:p w14:paraId="45787227" w14:textId="78DF2D29" w:rsidR="007B6889" w:rsidRDefault="007B6889">
      <w:pPr>
        <w:pStyle w:val="TableofFigures"/>
        <w:tabs>
          <w:tab w:val="right" w:leader="dot" w:pos="9016"/>
        </w:tabs>
        <w:rPr>
          <w:rFonts w:cstheme="minorBidi"/>
          <w:caps w:val="0"/>
          <w:noProof/>
          <w:sz w:val="22"/>
          <w:szCs w:val="22"/>
        </w:rPr>
      </w:pPr>
      <w:hyperlink w:anchor="_Toc16156547" w:history="1">
        <w:r w:rsidRPr="0029465A">
          <w:rPr>
            <w:rStyle w:val="Hyperlink"/>
            <w:noProof/>
          </w:rPr>
          <w:t>Figure 50: réception du signal de la sensorBall avec filtre</w:t>
        </w:r>
        <w:r>
          <w:rPr>
            <w:noProof/>
            <w:webHidden/>
          </w:rPr>
          <w:tab/>
        </w:r>
        <w:r>
          <w:rPr>
            <w:noProof/>
            <w:webHidden/>
          </w:rPr>
          <w:fldChar w:fldCharType="begin"/>
        </w:r>
        <w:r>
          <w:rPr>
            <w:noProof/>
            <w:webHidden/>
          </w:rPr>
          <w:instrText xml:space="preserve"> PAGEREF _Toc16156547 \h </w:instrText>
        </w:r>
        <w:r>
          <w:rPr>
            <w:noProof/>
            <w:webHidden/>
          </w:rPr>
        </w:r>
        <w:r>
          <w:rPr>
            <w:noProof/>
            <w:webHidden/>
          </w:rPr>
          <w:fldChar w:fldCharType="separate"/>
        </w:r>
        <w:r>
          <w:rPr>
            <w:noProof/>
            <w:webHidden/>
          </w:rPr>
          <w:t>47</w:t>
        </w:r>
        <w:r>
          <w:rPr>
            <w:noProof/>
            <w:webHidden/>
          </w:rPr>
          <w:fldChar w:fldCharType="end"/>
        </w:r>
      </w:hyperlink>
    </w:p>
    <w:p w14:paraId="38C02E11" w14:textId="24530258" w:rsidR="007B6889" w:rsidRDefault="007B6889">
      <w:pPr>
        <w:pStyle w:val="TableofFigures"/>
        <w:tabs>
          <w:tab w:val="right" w:leader="dot" w:pos="9016"/>
        </w:tabs>
        <w:rPr>
          <w:rFonts w:cstheme="minorBidi"/>
          <w:caps w:val="0"/>
          <w:noProof/>
          <w:sz w:val="22"/>
          <w:szCs w:val="22"/>
        </w:rPr>
      </w:pPr>
      <w:hyperlink w:anchor="_Toc16156548" w:history="1">
        <w:r w:rsidRPr="0029465A">
          <w:rPr>
            <w:rStyle w:val="Hyperlink"/>
            <w:noProof/>
          </w:rPr>
          <w:t>Figure 51 : tension de référence</w:t>
        </w:r>
        <w:r>
          <w:rPr>
            <w:noProof/>
            <w:webHidden/>
          </w:rPr>
          <w:tab/>
        </w:r>
        <w:r>
          <w:rPr>
            <w:noProof/>
            <w:webHidden/>
          </w:rPr>
          <w:fldChar w:fldCharType="begin"/>
        </w:r>
        <w:r>
          <w:rPr>
            <w:noProof/>
            <w:webHidden/>
          </w:rPr>
          <w:instrText xml:space="preserve"> PAGEREF _Toc16156548 \h </w:instrText>
        </w:r>
        <w:r>
          <w:rPr>
            <w:noProof/>
            <w:webHidden/>
          </w:rPr>
        </w:r>
        <w:r>
          <w:rPr>
            <w:noProof/>
            <w:webHidden/>
          </w:rPr>
          <w:fldChar w:fldCharType="separate"/>
        </w:r>
        <w:r>
          <w:rPr>
            <w:noProof/>
            <w:webHidden/>
          </w:rPr>
          <w:t>48</w:t>
        </w:r>
        <w:r>
          <w:rPr>
            <w:noProof/>
            <w:webHidden/>
          </w:rPr>
          <w:fldChar w:fldCharType="end"/>
        </w:r>
      </w:hyperlink>
    </w:p>
    <w:p w14:paraId="3FB40B3B" w14:textId="5BCA86E6" w:rsidR="007B6889" w:rsidRDefault="007B6889">
      <w:pPr>
        <w:pStyle w:val="TableofFigures"/>
        <w:tabs>
          <w:tab w:val="right" w:leader="dot" w:pos="9016"/>
        </w:tabs>
        <w:rPr>
          <w:rFonts w:cstheme="minorBidi"/>
          <w:caps w:val="0"/>
          <w:noProof/>
          <w:sz w:val="22"/>
          <w:szCs w:val="22"/>
        </w:rPr>
      </w:pPr>
      <w:hyperlink w:anchor="_Toc16156549" w:history="1">
        <w:r w:rsidRPr="0029465A">
          <w:rPr>
            <w:rStyle w:val="Hyperlink"/>
            <w:noProof/>
          </w:rPr>
          <w:t>Figure 52: Comparaison du signal reçu du LT5537</w:t>
        </w:r>
        <w:r>
          <w:rPr>
            <w:noProof/>
            <w:webHidden/>
          </w:rPr>
          <w:tab/>
        </w:r>
        <w:r>
          <w:rPr>
            <w:noProof/>
            <w:webHidden/>
          </w:rPr>
          <w:fldChar w:fldCharType="begin"/>
        </w:r>
        <w:r>
          <w:rPr>
            <w:noProof/>
            <w:webHidden/>
          </w:rPr>
          <w:instrText xml:space="preserve"> PAGEREF _Toc16156549 \h </w:instrText>
        </w:r>
        <w:r>
          <w:rPr>
            <w:noProof/>
            <w:webHidden/>
          </w:rPr>
        </w:r>
        <w:r>
          <w:rPr>
            <w:noProof/>
            <w:webHidden/>
          </w:rPr>
          <w:fldChar w:fldCharType="separate"/>
        </w:r>
        <w:r>
          <w:rPr>
            <w:noProof/>
            <w:webHidden/>
          </w:rPr>
          <w:t>48</w:t>
        </w:r>
        <w:r>
          <w:rPr>
            <w:noProof/>
            <w:webHidden/>
          </w:rPr>
          <w:fldChar w:fldCharType="end"/>
        </w:r>
      </w:hyperlink>
    </w:p>
    <w:p w14:paraId="791FB417" w14:textId="56E801CF" w:rsidR="007B6889" w:rsidRDefault="007B6889">
      <w:pPr>
        <w:pStyle w:val="TableofFigures"/>
        <w:tabs>
          <w:tab w:val="right" w:leader="dot" w:pos="9016"/>
        </w:tabs>
        <w:rPr>
          <w:rFonts w:cstheme="minorBidi"/>
          <w:caps w:val="0"/>
          <w:noProof/>
          <w:sz w:val="22"/>
          <w:szCs w:val="22"/>
        </w:rPr>
      </w:pPr>
      <w:hyperlink w:anchor="_Toc16156550" w:history="1">
        <w:r w:rsidRPr="0029465A">
          <w:rPr>
            <w:rStyle w:val="Hyperlink"/>
            <w:noProof/>
          </w:rPr>
          <w:t>Figure 53: schéma du comparateur remis à jour</w:t>
        </w:r>
        <w:r>
          <w:rPr>
            <w:noProof/>
            <w:webHidden/>
          </w:rPr>
          <w:tab/>
        </w:r>
        <w:r>
          <w:rPr>
            <w:noProof/>
            <w:webHidden/>
          </w:rPr>
          <w:fldChar w:fldCharType="begin"/>
        </w:r>
        <w:r>
          <w:rPr>
            <w:noProof/>
            <w:webHidden/>
          </w:rPr>
          <w:instrText xml:space="preserve"> PAGEREF _Toc16156550 \h </w:instrText>
        </w:r>
        <w:r>
          <w:rPr>
            <w:noProof/>
            <w:webHidden/>
          </w:rPr>
        </w:r>
        <w:r>
          <w:rPr>
            <w:noProof/>
            <w:webHidden/>
          </w:rPr>
          <w:fldChar w:fldCharType="separate"/>
        </w:r>
        <w:r>
          <w:rPr>
            <w:noProof/>
            <w:webHidden/>
          </w:rPr>
          <w:t>49</w:t>
        </w:r>
        <w:r>
          <w:rPr>
            <w:noProof/>
            <w:webHidden/>
          </w:rPr>
          <w:fldChar w:fldCharType="end"/>
        </w:r>
      </w:hyperlink>
    </w:p>
    <w:p w14:paraId="504CD881" w14:textId="08AB1A2C" w:rsidR="007B6889" w:rsidRDefault="007B6889">
      <w:pPr>
        <w:pStyle w:val="TableofFigures"/>
        <w:tabs>
          <w:tab w:val="right" w:leader="dot" w:pos="9016"/>
        </w:tabs>
        <w:rPr>
          <w:rFonts w:cstheme="minorBidi"/>
          <w:caps w:val="0"/>
          <w:noProof/>
          <w:sz w:val="22"/>
          <w:szCs w:val="22"/>
        </w:rPr>
      </w:pPr>
      <w:hyperlink w:anchor="_Toc16156551" w:history="1">
        <w:r w:rsidRPr="0029465A">
          <w:rPr>
            <w:rStyle w:val="Hyperlink"/>
            <w:noProof/>
          </w:rPr>
          <w:t>Figure 54: test du bouton 1</w:t>
        </w:r>
        <w:r>
          <w:rPr>
            <w:noProof/>
            <w:webHidden/>
          </w:rPr>
          <w:tab/>
        </w:r>
        <w:r>
          <w:rPr>
            <w:noProof/>
            <w:webHidden/>
          </w:rPr>
          <w:fldChar w:fldCharType="begin"/>
        </w:r>
        <w:r>
          <w:rPr>
            <w:noProof/>
            <w:webHidden/>
          </w:rPr>
          <w:instrText xml:space="preserve"> PAGEREF _Toc16156551 \h </w:instrText>
        </w:r>
        <w:r>
          <w:rPr>
            <w:noProof/>
            <w:webHidden/>
          </w:rPr>
        </w:r>
        <w:r>
          <w:rPr>
            <w:noProof/>
            <w:webHidden/>
          </w:rPr>
          <w:fldChar w:fldCharType="separate"/>
        </w:r>
        <w:r>
          <w:rPr>
            <w:noProof/>
            <w:webHidden/>
          </w:rPr>
          <w:t>49</w:t>
        </w:r>
        <w:r>
          <w:rPr>
            <w:noProof/>
            <w:webHidden/>
          </w:rPr>
          <w:fldChar w:fldCharType="end"/>
        </w:r>
      </w:hyperlink>
    </w:p>
    <w:p w14:paraId="2F1ABA56" w14:textId="0A2E07DD" w:rsidR="007B6889" w:rsidRDefault="007B6889">
      <w:pPr>
        <w:pStyle w:val="TableofFigures"/>
        <w:tabs>
          <w:tab w:val="right" w:leader="dot" w:pos="9016"/>
        </w:tabs>
        <w:rPr>
          <w:rFonts w:cstheme="minorBidi"/>
          <w:caps w:val="0"/>
          <w:noProof/>
          <w:sz w:val="22"/>
          <w:szCs w:val="22"/>
        </w:rPr>
      </w:pPr>
      <w:hyperlink w:anchor="_Toc16156552" w:history="1">
        <w:r w:rsidRPr="0029465A">
          <w:rPr>
            <w:rStyle w:val="Hyperlink"/>
            <w:noProof/>
          </w:rPr>
          <w:t>Figure 55: test du bouton 2</w:t>
        </w:r>
        <w:r>
          <w:rPr>
            <w:noProof/>
            <w:webHidden/>
          </w:rPr>
          <w:tab/>
        </w:r>
        <w:r>
          <w:rPr>
            <w:noProof/>
            <w:webHidden/>
          </w:rPr>
          <w:fldChar w:fldCharType="begin"/>
        </w:r>
        <w:r>
          <w:rPr>
            <w:noProof/>
            <w:webHidden/>
          </w:rPr>
          <w:instrText xml:space="preserve"> PAGEREF _Toc16156552 \h </w:instrText>
        </w:r>
        <w:r>
          <w:rPr>
            <w:noProof/>
            <w:webHidden/>
          </w:rPr>
        </w:r>
        <w:r>
          <w:rPr>
            <w:noProof/>
            <w:webHidden/>
          </w:rPr>
          <w:fldChar w:fldCharType="separate"/>
        </w:r>
        <w:r>
          <w:rPr>
            <w:noProof/>
            <w:webHidden/>
          </w:rPr>
          <w:t>50</w:t>
        </w:r>
        <w:r>
          <w:rPr>
            <w:noProof/>
            <w:webHidden/>
          </w:rPr>
          <w:fldChar w:fldCharType="end"/>
        </w:r>
      </w:hyperlink>
    </w:p>
    <w:p w14:paraId="2F6B372E" w14:textId="7C54538A" w:rsidR="007B6889" w:rsidRDefault="007B6889">
      <w:pPr>
        <w:pStyle w:val="TableofFigures"/>
        <w:tabs>
          <w:tab w:val="right" w:leader="dot" w:pos="9016"/>
        </w:tabs>
        <w:rPr>
          <w:rFonts w:cstheme="minorBidi"/>
          <w:caps w:val="0"/>
          <w:noProof/>
          <w:sz w:val="22"/>
          <w:szCs w:val="22"/>
        </w:rPr>
      </w:pPr>
      <w:hyperlink w:anchor="_Toc16156553" w:history="1">
        <w:r w:rsidRPr="0029465A">
          <w:rPr>
            <w:rStyle w:val="Hyperlink"/>
            <w:noProof/>
          </w:rPr>
          <w:t>Figure 56 : trame UART</w:t>
        </w:r>
        <w:r>
          <w:rPr>
            <w:noProof/>
            <w:webHidden/>
          </w:rPr>
          <w:tab/>
        </w:r>
        <w:r>
          <w:rPr>
            <w:noProof/>
            <w:webHidden/>
          </w:rPr>
          <w:fldChar w:fldCharType="begin"/>
        </w:r>
        <w:r>
          <w:rPr>
            <w:noProof/>
            <w:webHidden/>
          </w:rPr>
          <w:instrText xml:space="preserve"> PAGEREF _Toc16156553 \h </w:instrText>
        </w:r>
        <w:r>
          <w:rPr>
            <w:noProof/>
            <w:webHidden/>
          </w:rPr>
        </w:r>
        <w:r>
          <w:rPr>
            <w:noProof/>
            <w:webHidden/>
          </w:rPr>
          <w:fldChar w:fldCharType="separate"/>
        </w:r>
        <w:r>
          <w:rPr>
            <w:noProof/>
            <w:webHidden/>
          </w:rPr>
          <w:t>51</w:t>
        </w:r>
        <w:r>
          <w:rPr>
            <w:noProof/>
            <w:webHidden/>
          </w:rPr>
          <w:fldChar w:fldCharType="end"/>
        </w:r>
      </w:hyperlink>
    </w:p>
    <w:p w14:paraId="3F30B38E" w14:textId="61C7F532" w:rsidR="007B6889" w:rsidRDefault="007B6889">
      <w:pPr>
        <w:pStyle w:val="TableofFigures"/>
        <w:tabs>
          <w:tab w:val="right" w:leader="dot" w:pos="9016"/>
        </w:tabs>
        <w:rPr>
          <w:rFonts w:cstheme="minorBidi"/>
          <w:caps w:val="0"/>
          <w:noProof/>
          <w:sz w:val="22"/>
          <w:szCs w:val="22"/>
        </w:rPr>
      </w:pPr>
      <w:hyperlink w:anchor="_Toc16156554" w:history="1">
        <w:r w:rsidRPr="0029465A">
          <w:rPr>
            <w:rStyle w:val="Hyperlink"/>
            <w:noProof/>
          </w:rPr>
          <w:t>Figure 57: tableau pour la transmission</w:t>
        </w:r>
        <w:r>
          <w:rPr>
            <w:noProof/>
            <w:webHidden/>
          </w:rPr>
          <w:tab/>
        </w:r>
        <w:r>
          <w:rPr>
            <w:noProof/>
            <w:webHidden/>
          </w:rPr>
          <w:fldChar w:fldCharType="begin"/>
        </w:r>
        <w:r>
          <w:rPr>
            <w:noProof/>
            <w:webHidden/>
          </w:rPr>
          <w:instrText xml:space="preserve"> PAGEREF _Toc16156554 \h </w:instrText>
        </w:r>
        <w:r>
          <w:rPr>
            <w:noProof/>
            <w:webHidden/>
          </w:rPr>
        </w:r>
        <w:r>
          <w:rPr>
            <w:noProof/>
            <w:webHidden/>
          </w:rPr>
          <w:fldChar w:fldCharType="separate"/>
        </w:r>
        <w:r>
          <w:rPr>
            <w:noProof/>
            <w:webHidden/>
          </w:rPr>
          <w:t>51</w:t>
        </w:r>
        <w:r>
          <w:rPr>
            <w:noProof/>
            <w:webHidden/>
          </w:rPr>
          <w:fldChar w:fldCharType="end"/>
        </w:r>
      </w:hyperlink>
    </w:p>
    <w:p w14:paraId="4A65323E" w14:textId="5E470BFD" w:rsidR="007B6889" w:rsidRDefault="007B6889">
      <w:pPr>
        <w:pStyle w:val="TableofFigures"/>
        <w:tabs>
          <w:tab w:val="right" w:leader="dot" w:pos="9016"/>
        </w:tabs>
        <w:rPr>
          <w:rFonts w:cstheme="minorBidi"/>
          <w:caps w:val="0"/>
          <w:noProof/>
          <w:sz w:val="22"/>
          <w:szCs w:val="22"/>
        </w:rPr>
      </w:pPr>
      <w:hyperlink w:anchor="_Toc16156555" w:history="1">
        <w:r w:rsidRPr="0029465A">
          <w:rPr>
            <w:rStyle w:val="Hyperlink"/>
            <w:noProof/>
          </w:rPr>
          <w:t>Figure 58: machine d'état pour la transmission</w:t>
        </w:r>
        <w:r>
          <w:rPr>
            <w:noProof/>
            <w:webHidden/>
          </w:rPr>
          <w:tab/>
        </w:r>
        <w:r>
          <w:rPr>
            <w:noProof/>
            <w:webHidden/>
          </w:rPr>
          <w:fldChar w:fldCharType="begin"/>
        </w:r>
        <w:r>
          <w:rPr>
            <w:noProof/>
            <w:webHidden/>
          </w:rPr>
          <w:instrText xml:space="preserve"> PAGEREF _Toc16156555 \h </w:instrText>
        </w:r>
        <w:r>
          <w:rPr>
            <w:noProof/>
            <w:webHidden/>
          </w:rPr>
        </w:r>
        <w:r>
          <w:rPr>
            <w:noProof/>
            <w:webHidden/>
          </w:rPr>
          <w:fldChar w:fldCharType="separate"/>
        </w:r>
        <w:r>
          <w:rPr>
            <w:noProof/>
            <w:webHidden/>
          </w:rPr>
          <w:t>52</w:t>
        </w:r>
        <w:r>
          <w:rPr>
            <w:noProof/>
            <w:webHidden/>
          </w:rPr>
          <w:fldChar w:fldCharType="end"/>
        </w:r>
      </w:hyperlink>
    </w:p>
    <w:p w14:paraId="27453E54" w14:textId="145665CF" w:rsidR="007B6889" w:rsidRDefault="007B6889">
      <w:pPr>
        <w:pStyle w:val="TableofFigures"/>
        <w:tabs>
          <w:tab w:val="right" w:leader="dot" w:pos="9016"/>
        </w:tabs>
        <w:rPr>
          <w:rFonts w:cstheme="minorBidi"/>
          <w:caps w:val="0"/>
          <w:noProof/>
          <w:sz w:val="22"/>
          <w:szCs w:val="22"/>
        </w:rPr>
      </w:pPr>
      <w:hyperlink w:anchor="_Toc16156556" w:history="1">
        <w:r w:rsidRPr="0029465A">
          <w:rPr>
            <w:rStyle w:val="Hyperlink"/>
            <w:noProof/>
          </w:rPr>
          <w:t>Figure 59 : Transmission de la valeur 5</w:t>
        </w:r>
        <w:r>
          <w:rPr>
            <w:noProof/>
            <w:webHidden/>
          </w:rPr>
          <w:tab/>
        </w:r>
        <w:r>
          <w:rPr>
            <w:noProof/>
            <w:webHidden/>
          </w:rPr>
          <w:fldChar w:fldCharType="begin"/>
        </w:r>
        <w:r>
          <w:rPr>
            <w:noProof/>
            <w:webHidden/>
          </w:rPr>
          <w:instrText xml:space="preserve"> PAGEREF _Toc16156556 \h </w:instrText>
        </w:r>
        <w:r>
          <w:rPr>
            <w:noProof/>
            <w:webHidden/>
          </w:rPr>
        </w:r>
        <w:r>
          <w:rPr>
            <w:noProof/>
            <w:webHidden/>
          </w:rPr>
          <w:fldChar w:fldCharType="separate"/>
        </w:r>
        <w:r>
          <w:rPr>
            <w:noProof/>
            <w:webHidden/>
          </w:rPr>
          <w:t>53</w:t>
        </w:r>
        <w:r>
          <w:rPr>
            <w:noProof/>
            <w:webHidden/>
          </w:rPr>
          <w:fldChar w:fldCharType="end"/>
        </w:r>
      </w:hyperlink>
    </w:p>
    <w:p w14:paraId="2674F322" w14:textId="262F80B5" w:rsidR="007B6889" w:rsidRDefault="007B6889">
      <w:pPr>
        <w:pStyle w:val="TableofFigures"/>
        <w:tabs>
          <w:tab w:val="right" w:leader="dot" w:pos="9016"/>
        </w:tabs>
        <w:rPr>
          <w:rFonts w:cstheme="minorBidi"/>
          <w:caps w:val="0"/>
          <w:noProof/>
          <w:sz w:val="22"/>
          <w:szCs w:val="22"/>
        </w:rPr>
      </w:pPr>
      <w:hyperlink w:anchor="_Toc16156557" w:history="1">
        <w:r w:rsidRPr="0029465A">
          <w:rPr>
            <w:rStyle w:val="Hyperlink"/>
            <w:noProof/>
          </w:rPr>
          <w:t>Figure 60 : pattern MVP</w:t>
        </w:r>
        <w:r>
          <w:rPr>
            <w:noProof/>
            <w:webHidden/>
          </w:rPr>
          <w:tab/>
        </w:r>
        <w:r>
          <w:rPr>
            <w:noProof/>
            <w:webHidden/>
          </w:rPr>
          <w:fldChar w:fldCharType="begin"/>
        </w:r>
        <w:r>
          <w:rPr>
            <w:noProof/>
            <w:webHidden/>
          </w:rPr>
          <w:instrText xml:space="preserve"> PAGEREF _Toc16156557 \h </w:instrText>
        </w:r>
        <w:r>
          <w:rPr>
            <w:noProof/>
            <w:webHidden/>
          </w:rPr>
        </w:r>
        <w:r>
          <w:rPr>
            <w:noProof/>
            <w:webHidden/>
          </w:rPr>
          <w:fldChar w:fldCharType="separate"/>
        </w:r>
        <w:r>
          <w:rPr>
            <w:noProof/>
            <w:webHidden/>
          </w:rPr>
          <w:t>54</w:t>
        </w:r>
        <w:r>
          <w:rPr>
            <w:noProof/>
            <w:webHidden/>
          </w:rPr>
          <w:fldChar w:fldCharType="end"/>
        </w:r>
      </w:hyperlink>
    </w:p>
    <w:p w14:paraId="6FA0384A" w14:textId="41B5694C" w:rsidR="007B6889" w:rsidRDefault="007B6889">
      <w:pPr>
        <w:pStyle w:val="TableofFigures"/>
        <w:tabs>
          <w:tab w:val="right" w:leader="dot" w:pos="9016"/>
        </w:tabs>
        <w:rPr>
          <w:rFonts w:cstheme="minorBidi"/>
          <w:caps w:val="0"/>
          <w:noProof/>
          <w:sz w:val="22"/>
          <w:szCs w:val="22"/>
        </w:rPr>
      </w:pPr>
      <w:hyperlink w:anchor="_Toc16156558" w:history="1">
        <w:r w:rsidRPr="0029465A">
          <w:rPr>
            <w:rStyle w:val="Hyperlink"/>
            <w:noProof/>
          </w:rPr>
          <w:t>Figure 61: threads et FreeRTOS</w:t>
        </w:r>
        <w:r>
          <w:rPr>
            <w:noProof/>
            <w:webHidden/>
          </w:rPr>
          <w:tab/>
        </w:r>
        <w:r>
          <w:rPr>
            <w:noProof/>
            <w:webHidden/>
          </w:rPr>
          <w:fldChar w:fldCharType="begin"/>
        </w:r>
        <w:r>
          <w:rPr>
            <w:noProof/>
            <w:webHidden/>
          </w:rPr>
          <w:instrText xml:space="preserve"> PAGEREF _Toc16156558 \h </w:instrText>
        </w:r>
        <w:r>
          <w:rPr>
            <w:noProof/>
            <w:webHidden/>
          </w:rPr>
        </w:r>
        <w:r>
          <w:rPr>
            <w:noProof/>
            <w:webHidden/>
          </w:rPr>
          <w:fldChar w:fldCharType="separate"/>
        </w:r>
        <w:r>
          <w:rPr>
            <w:noProof/>
            <w:webHidden/>
          </w:rPr>
          <w:t>55</w:t>
        </w:r>
        <w:r>
          <w:rPr>
            <w:noProof/>
            <w:webHidden/>
          </w:rPr>
          <w:fldChar w:fldCharType="end"/>
        </w:r>
      </w:hyperlink>
    </w:p>
    <w:p w14:paraId="709C6006" w14:textId="589BF317" w:rsidR="007B6889" w:rsidRDefault="007B6889">
      <w:pPr>
        <w:pStyle w:val="TableofFigures"/>
        <w:tabs>
          <w:tab w:val="right" w:leader="dot" w:pos="9016"/>
        </w:tabs>
        <w:rPr>
          <w:rFonts w:cstheme="minorBidi"/>
          <w:caps w:val="0"/>
          <w:noProof/>
          <w:sz w:val="22"/>
          <w:szCs w:val="22"/>
        </w:rPr>
      </w:pPr>
      <w:hyperlink w:anchor="_Toc16156559" w:history="1">
        <w:r w:rsidRPr="0029465A">
          <w:rPr>
            <w:rStyle w:val="Hyperlink"/>
            <w:noProof/>
          </w:rPr>
          <w:t>Figure 62: Diagramme classe thread contrôleur</w:t>
        </w:r>
        <w:r>
          <w:rPr>
            <w:noProof/>
            <w:webHidden/>
          </w:rPr>
          <w:tab/>
        </w:r>
        <w:r>
          <w:rPr>
            <w:noProof/>
            <w:webHidden/>
          </w:rPr>
          <w:fldChar w:fldCharType="begin"/>
        </w:r>
        <w:r>
          <w:rPr>
            <w:noProof/>
            <w:webHidden/>
          </w:rPr>
          <w:instrText xml:space="preserve"> PAGEREF _Toc16156559 \h </w:instrText>
        </w:r>
        <w:r>
          <w:rPr>
            <w:noProof/>
            <w:webHidden/>
          </w:rPr>
        </w:r>
        <w:r>
          <w:rPr>
            <w:noProof/>
            <w:webHidden/>
          </w:rPr>
          <w:fldChar w:fldCharType="separate"/>
        </w:r>
        <w:r>
          <w:rPr>
            <w:noProof/>
            <w:webHidden/>
          </w:rPr>
          <w:t>56</w:t>
        </w:r>
        <w:r>
          <w:rPr>
            <w:noProof/>
            <w:webHidden/>
          </w:rPr>
          <w:fldChar w:fldCharType="end"/>
        </w:r>
      </w:hyperlink>
    </w:p>
    <w:p w14:paraId="3A1CAACF" w14:textId="0126E24D" w:rsidR="007B6889" w:rsidRDefault="007B6889">
      <w:pPr>
        <w:pStyle w:val="TableofFigures"/>
        <w:tabs>
          <w:tab w:val="right" w:leader="dot" w:pos="9016"/>
        </w:tabs>
        <w:rPr>
          <w:rFonts w:cstheme="minorBidi"/>
          <w:caps w:val="0"/>
          <w:noProof/>
          <w:sz w:val="22"/>
          <w:szCs w:val="22"/>
        </w:rPr>
      </w:pPr>
      <w:hyperlink w:anchor="_Toc16156560" w:history="1">
        <w:r w:rsidRPr="0029465A">
          <w:rPr>
            <w:rStyle w:val="Hyperlink"/>
            <w:noProof/>
          </w:rPr>
          <w:t>Figure 63 : machine d'état du contrôleur</w:t>
        </w:r>
        <w:r>
          <w:rPr>
            <w:noProof/>
            <w:webHidden/>
          </w:rPr>
          <w:tab/>
        </w:r>
        <w:r>
          <w:rPr>
            <w:noProof/>
            <w:webHidden/>
          </w:rPr>
          <w:fldChar w:fldCharType="begin"/>
        </w:r>
        <w:r>
          <w:rPr>
            <w:noProof/>
            <w:webHidden/>
          </w:rPr>
          <w:instrText xml:space="preserve"> PAGEREF _Toc16156560 \h </w:instrText>
        </w:r>
        <w:r>
          <w:rPr>
            <w:noProof/>
            <w:webHidden/>
          </w:rPr>
        </w:r>
        <w:r>
          <w:rPr>
            <w:noProof/>
            <w:webHidden/>
          </w:rPr>
          <w:fldChar w:fldCharType="separate"/>
        </w:r>
        <w:r>
          <w:rPr>
            <w:noProof/>
            <w:webHidden/>
          </w:rPr>
          <w:t>56</w:t>
        </w:r>
        <w:r>
          <w:rPr>
            <w:noProof/>
            <w:webHidden/>
          </w:rPr>
          <w:fldChar w:fldCharType="end"/>
        </w:r>
      </w:hyperlink>
    </w:p>
    <w:p w14:paraId="78D19EF0" w14:textId="60C39287" w:rsidR="007B6889" w:rsidRDefault="007B6889">
      <w:pPr>
        <w:pStyle w:val="TableofFigures"/>
        <w:tabs>
          <w:tab w:val="right" w:leader="dot" w:pos="9016"/>
        </w:tabs>
        <w:rPr>
          <w:rFonts w:cstheme="minorBidi"/>
          <w:caps w:val="0"/>
          <w:noProof/>
          <w:sz w:val="22"/>
          <w:szCs w:val="22"/>
        </w:rPr>
      </w:pPr>
      <w:hyperlink w:anchor="_Toc16156561" w:history="1">
        <w:r w:rsidRPr="0029465A">
          <w:rPr>
            <w:rStyle w:val="Hyperlink"/>
            <w:noProof/>
          </w:rPr>
          <w:t>Figure 64 : diagramme de séquence du contrôleur</w:t>
        </w:r>
        <w:r>
          <w:rPr>
            <w:noProof/>
            <w:webHidden/>
          </w:rPr>
          <w:tab/>
        </w:r>
        <w:r>
          <w:rPr>
            <w:noProof/>
            <w:webHidden/>
          </w:rPr>
          <w:fldChar w:fldCharType="begin"/>
        </w:r>
        <w:r>
          <w:rPr>
            <w:noProof/>
            <w:webHidden/>
          </w:rPr>
          <w:instrText xml:space="preserve"> PAGEREF _Toc16156561 \h </w:instrText>
        </w:r>
        <w:r>
          <w:rPr>
            <w:noProof/>
            <w:webHidden/>
          </w:rPr>
        </w:r>
        <w:r>
          <w:rPr>
            <w:noProof/>
            <w:webHidden/>
          </w:rPr>
          <w:fldChar w:fldCharType="separate"/>
        </w:r>
        <w:r>
          <w:rPr>
            <w:noProof/>
            <w:webHidden/>
          </w:rPr>
          <w:t>57</w:t>
        </w:r>
        <w:r>
          <w:rPr>
            <w:noProof/>
            <w:webHidden/>
          </w:rPr>
          <w:fldChar w:fldCharType="end"/>
        </w:r>
      </w:hyperlink>
    </w:p>
    <w:p w14:paraId="1CCB51EE" w14:textId="6047A012" w:rsidR="007B6889" w:rsidRDefault="007B6889">
      <w:pPr>
        <w:pStyle w:val="TableofFigures"/>
        <w:tabs>
          <w:tab w:val="right" w:leader="dot" w:pos="9016"/>
        </w:tabs>
        <w:rPr>
          <w:rFonts w:cstheme="minorBidi"/>
          <w:caps w:val="0"/>
          <w:noProof/>
          <w:sz w:val="22"/>
          <w:szCs w:val="22"/>
        </w:rPr>
      </w:pPr>
      <w:hyperlink w:anchor="_Toc16156562" w:history="1">
        <w:r w:rsidRPr="0029465A">
          <w:rPr>
            <w:rStyle w:val="Hyperlink"/>
            <w:noProof/>
            <w:lang w:val="en-US"/>
          </w:rPr>
          <w:t>Figure 65 : Pattern MVP</w:t>
        </w:r>
        <w:r>
          <w:rPr>
            <w:noProof/>
            <w:webHidden/>
          </w:rPr>
          <w:tab/>
        </w:r>
        <w:r>
          <w:rPr>
            <w:noProof/>
            <w:webHidden/>
          </w:rPr>
          <w:fldChar w:fldCharType="begin"/>
        </w:r>
        <w:r>
          <w:rPr>
            <w:noProof/>
            <w:webHidden/>
          </w:rPr>
          <w:instrText xml:space="preserve"> PAGEREF _Toc16156562 \h </w:instrText>
        </w:r>
        <w:r>
          <w:rPr>
            <w:noProof/>
            <w:webHidden/>
          </w:rPr>
        </w:r>
        <w:r>
          <w:rPr>
            <w:noProof/>
            <w:webHidden/>
          </w:rPr>
          <w:fldChar w:fldCharType="separate"/>
        </w:r>
        <w:r>
          <w:rPr>
            <w:noProof/>
            <w:webHidden/>
          </w:rPr>
          <w:t>57</w:t>
        </w:r>
        <w:r>
          <w:rPr>
            <w:noProof/>
            <w:webHidden/>
          </w:rPr>
          <w:fldChar w:fldCharType="end"/>
        </w:r>
      </w:hyperlink>
    </w:p>
    <w:p w14:paraId="3F12CAF0" w14:textId="7535E07E" w:rsidR="007B6889" w:rsidRDefault="007B6889">
      <w:pPr>
        <w:pStyle w:val="TableofFigures"/>
        <w:tabs>
          <w:tab w:val="right" w:leader="dot" w:pos="9016"/>
        </w:tabs>
        <w:rPr>
          <w:rFonts w:cstheme="minorBidi"/>
          <w:caps w:val="0"/>
          <w:noProof/>
          <w:sz w:val="22"/>
          <w:szCs w:val="22"/>
        </w:rPr>
      </w:pPr>
      <w:hyperlink w:anchor="_Toc16156563" w:history="1">
        <w:r w:rsidRPr="0029465A">
          <w:rPr>
            <w:rStyle w:val="Hyperlink"/>
            <w:noProof/>
          </w:rPr>
          <w:t>Figure 66: diagramme de classe du thread graphique</w:t>
        </w:r>
        <w:r>
          <w:rPr>
            <w:noProof/>
            <w:webHidden/>
          </w:rPr>
          <w:tab/>
        </w:r>
        <w:r>
          <w:rPr>
            <w:noProof/>
            <w:webHidden/>
          </w:rPr>
          <w:fldChar w:fldCharType="begin"/>
        </w:r>
        <w:r>
          <w:rPr>
            <w:noProof/>
            <w:webHidden/>
          </w:rPr>
          <w:instrText xml:space="preserve"> PAGEREF _Toc16156563 \h </w:instrText>
        </w:r>
        <w:r>
          <w:rPr>
            <w:noProof/>
            <w:webHidden/>
          </w:rPr>
        </w:r>
        <w:r>
          <w:rPr>
            <w:noProof/>
            <w:webHidden/>
          </w:rPr>
          <w:fldChar w:fldCharType="separate"/>
        </w:r>
        <w:r>
          <w:rPr>
            <w:noProof/>
            <w:webHidden/>
          </w:rPr>
          <w:t>58</w:t>
        </w:r>
        <w:r>
          <w:rPr>
            <w:noProof/>
            <w:webHidden/>
          </w:rPr>
          <w:fldChar w:fldCharType="end"/>
        </w:r>
      </w:hyperlink>
    </w:p>
    <w:p w14:paraId="4F002ADC" w14:textId="07BCCB7A" w:rsidR="007B6889" w:rsidRDefault="007B6889">
      <w:pPr>
        <w:pStyle w:val="TableofFigures"/>
        <w:tabs>
          <w:tab w:val="right" w:leader="dot" w:pos="9016"/>
        </w:tabs>
        <w:rPr>
          <w:rFonts w:cstheme="minorBidi"/>
          <w:caps w:val="0"/>
          <w:noProof/>
          <w:sz w:val="22"/>
          <w:szCs w:val="22"/>
        </w:rPr>
      </w:pPr>
      <w:hyperlink w:anchor="_Toc16156564" w:history="1">
        <w:r w:rsidRPr="0029465A">
          <w:rPr>
            <w:rStyle w:val="Hyperlink"/>
            <w:noProof/>
          </w:rPr>
          <w:t>Figure 67: diagramme de séquence du thread graphique</w:t>
        </w:r>
        <w:r>
          <w:rPr>
            <w:noProof/>
            <w:webHidden/>
          </w:rPr>
          <w:tab/>
        </w:r>
        <w:r>
          <w:rPr>
            <w:noProof/>
            <w:webHidden/>
          </w:rPr>
          <w:fldChar w:fldCharType="begin"/>
        </w:r>
        <w:r>
          <w:rPr>
            <w:noProof/>
            <w:webHidden/>
          </w:rPr>
          <w:instrText xml:space="preserve"> PAGEREF _Toc16156564 \h </w:instrText>
        </w:r>
        <w:r>
          <w:rPr>
            <w:noProof/>
            <w:webHidden/>
          </w:rPr>
        </w:r>
        <w:r>
          <w:rPr>
            <w:noProof/>
            <w:webHidden/>
          </w:rPr>
          <w:fldChar w:fldCharType="separate"/>
        </w:r>
        <w:r>
          <w:rPr>
            <w:noProof/>
            <w:webHidden/>
          </w:rPr>
          <w:t>59</w:t>
        </w:r>
        <w:r>
          <w:rPr>
            <w:noProof/>
            <w:webHidden/>
          </w:rPr>
          <w:fldChar w:fldCharType="end"/>
        </w:r>
      </w:hyperlink>
    </w:p>
    <w:p w14:paraId="5479134F" w14:textId="31853997" w:rsidR="007B6889" w:rsidRDefault="007B6889">
      <w:pPr>
        <w:pStyle w:val="TableofFigures"/>
        <w:tabs>
          <w:tab w:val="right" w:leader="dot" w:pos="9016"/>
        </w:tabs>
        <w:rPr>
          <w:rFonts w:cstheme="minorBidi"/>
          <w:caps w:val="0"/>
          <w:noProof/>
          <w:sz w:val="22"/>
          <w:szCs w:val="22"/>
        </w:rPr>
      </w:pPr>
      <w:hyperlink r:id="rId11" w:anchor="_Toc16156565" w:history="1">
        <w:r w:rsidRPr="0029465A">
          <w:rPr>
            <w:rStyle w:val="Hyperlink"/>
            <w:noProof/>
          </w:rPr>
          <w:t>Figure 68: Menu</w:t>
        </w:r>
        <w:r>
          <w:rPr>
            <w:noProof/>
            <w:webHidden/>
          </w:rPr>
          <w:tab/>
        </w:r>
        <w:r>
          <w:rPr>
            <w:noProof/>
            <w:webHidden/>
          </w:rPr>
          <w:fldChar w:fldCharType="begin"/>
        </w:r>
        <w:r>
          <w:rPr>
            <w:noProof/>
            <w:webHidden/>
          </w:rPr>
          <w:instrText xml:space="preserve"> PAGEREF _Toc16156565 \h </w:instrText>
        </w:r>
        <w:r>
          <w:rPr>
            <w:noProof/>
            <w:webHidden/>
          </w:rPr>
        </w:r>
        <w:r>
          <w:rPr>
            <w:noProof/>
            <w:webHidden/>
          </w:rPr>
          <w:fldChar w:fldCharType="separate"/>
        </w:r>
        <w:r>
          <w:rPr>
            <w:noProof/>
            <w:webHidden/>
          </w:rPr>
          <w:t>60</w:t>
        </w:r>
        <w:r>
          <w:rPr>
            <w:noProof/>
            <w:webHidden/>
          </w:rPr>
          <w:fldChar w:fldCharType="end"/>
        </w:r>
      </w:hyperlink>
    </w:p>
    <w:p w14:paraId="43E6B24A" w14:textId="790B18DA" w:rsidR="007B6889" w:rsidRDefault="007B6889">
      <w:pPr>
        <w:pStyle w:val="TableofFigures"/>
        <w:tabs>
          <w:tab w:val="right" w:leader="dot" w:pos="9016"/>
        </w:tabs>
        <w:rPr>
          <w:rFonts w:cstheme="minorBidi"/>
          <w:caps w:val="0"/>
          <w:noProof/>
          <w:sz w:val="22"/>
          <w:szCs w:val="22"/>
        </w:rPr>
      </w:pPr>
      <w:hyperlink w:anchor="_Toc16156566" w:history="1">
        <w:r w:rsidRPr="0029465A">
          <w:rPr>
            <w:rStyle w:val="Hyperlink"/>
            <w:noProof/>
          </w:rPr>
          <w:t>Figure 69: Programme</w:t>
        </w:r>
        <w:r>
          <w:rPr>
            <w:noProof/>
            <w:webHidden/>
          </w:rPr>
          <w:tab/>
        </w:r>
        <w:r>
          <w:rPr>
            <w:noProof/>
            <w:webHidden/>
          </w:rPr>
          <w:fldChar w:fldCharType="begin"/>
        </w:r>
        <w:r>
          <w:rPr>
            <w:noProof/>
            <w:webHidden/>
          </w:rPr>
          <w:instrText xml:space="preserve"> PAGEREF _Toc16156566 \h </w:instrText>
        </w:r>
        <w:r>
          <w:rPr>
            <w:noProof/>
            <w:webHidden/>
          </w:rPr>
        </w:r>
        <w:r>
          <w:rPr>
            <w:noProof/>
            <w:webHidden/>
          </w:rPr>
          <w:fldChar w:fldCharType="separate"/>
        </w:r>
        <w:r>
          <w:rPr>
            <w:noProof/>
            <w:webHidden/>
          </w:rPr>
          <w:t>60</w:t>
        </w:r>
        <w:r>
          <w:rPr>
            <w:noProof/>
            <w:webHidden/>
          </w:rPr>
          <w:fldChar w:fldCharType="end"/>
        </w:r>
      </w:hyperlink>
    </w:p>
    <w:p w14:paraId="04528CA4" w14:textId="20C9FB4E" w:rsidR="007B6889" w:rsidRDefault="007B6889">
      <w:pPr>
        <w:pStyle w:val="TableofFigures"/>
        <w:tabs>
          <w:tab w:val="right" w:leader="dot" w:pos="9016"/>
        </w:tabs>
        <w:rPr>
          <w:rFonts w:cstheme="minorBidi"/>
          <w:caps w:val="0"/>
          <w:noProof/>
          <w:sz w:val="22"/>
          <w:szCs w:val="22"/>
        </w:rPr>
      </w:pPr>
      <w:hyperlink w:anchor="_Toc16156567" w:history="1">
        <w:r w:rsidRPr="0029465A">
          <w:rPr>
            <w:rStyle w:val="Hyperlink"/>
            <w:noProof/>
          </w:rPr>
          <w:t>Figure 70 : Transmission de données</w:t>
        </w:r>
        <w:r>
          <w:rPr>
            <w:noProof/>
            <w:webHidden/>
          </w:rPr>
          <w:tab/>
        </w:r>
        <w:r>
          <w:rPr>
            <w:noProof/>
            <w:webHidden/>
          </w:rPr>
          <w:fldChar w:fldCharType="begin"/>
        </w:r>
        <w:r>
          <w:rPr>
            <w:noProof/>
            <w:webHidden/>
          </w:rPr>
          <w:instrText xml:space="preserve"> PAGEREF _Toc16156567 \h </w:instrText>
        </w:r>
        <w:r>
          <w:rPr>
            <w:noProof/>
            <w:webHidden/>
          </w:rPr>
        </w:r>
        <w:r>
          <w:rPr>
            <w:noProof/>
            <w:webHidden/>
          </w:rPr>
          <w:fldChar w:fldCharType="separate"/>
        </w:r>
        <w:r>
          <w:rPr>
            <w:noProof/>
            <w:webHidden/>
          </w:rPr>
          <w:t>61</w:t>
        </w:r>
        <w:r>
          <w:rPr>
            <w:noProof/>
            <w:webHidden/>
          </w:rPr>
          <w:fldChar w:fldCharType="end"/>
        </w:r>
      </w:hyperlink>
    </w:p>
    <w:p w14:paraId="35DC1327" w14:textId="77777777" w:rsidR="007B6889" w:rsidRDefault="00854773" w:rsidP="00854773">
      <w:pPr>
        <w:rPr>
          <w:noProof/>
        </w:rPr>
      </w:pPr>
      <w:r>
        <w:fldChar w:fldCharType="end"/>
      </w:r>
      <w:r>
        <w:fldChar w:fldCharType="begin"/>
      </w:r>
      <w:r>
        <w:instrText xml:space="preserve"> TOC \h \z \c "Tableau" </w:instrText>
      </w:r>
      <w:r>
        <w:fldChar w:fldCharType="separate"/>
      </w:r>
    </w:p>
    <w:p w14:paraId="56D77E1B" w14:textId="22E4297D" w:rsidR="007B6889" w:rsidRDefault="007B6889">
      <w:pPr>
        <w:pStyle w:val="TableofFigures"/>
        <w:tabs>
          <w:tab w:val="right" w:leader="dot" w:pos="9016"/>
        </w:tabs>
        <w:rPr>
          <w:rFonts w:cstheme="minorBidi"/>
          <w:caps w:val="0"/>
          <w:noProof/>
          <w:sz w:val="22"/>
          <w:szCs w:val="22"/>
        </w:rPr>
      </w:pPr>
      <w:hyperlink w:anchor="_Toc16156568" w:history="1">
        <w:r w:rsidRPr="00965B6E">
          <w:rPr>
            <w:rStyle w:val="Hyperlink"/>
            <w:noProof/>
          </w:rPr>
          <w:t>Tableau 1 : longueur des éléments de l'antenne</w:t>
        </w:r>
        <w:r>
          <w:rPr>
            <w:noProof/>
            <w:webHidden/>
          </w:rPr>
          <w:tab/>
        </w:r>
        <w:r>
          <w:rPr>
            <w:noProof/>
            <w:webHidden/>
          </w:rPr>
          <w:fldChar w:fldCharType="begin"/>
        </w:r>
        <w:r>
          <w:rPr>
            <w:noProof/>
            <w:webHidden/>
          </w:rPr>
          <w:instrText xml:space="preserve"> PAGEREF _Toc16156568 \h </w:instrText>
        </w:r>
        <w:r>
          <w:rPr>
            <w:noProof/>
            <w:webHidden/>
          </w:rPr>
        </w:r>
        <w:r>
          <w:rPr>
            <w:noProof/>
            <w:webHidden/>
          </w:rPr>
          <w:fldChar w:fldCharType="separate"/>
        </w:r>
        <w:r>
          <w:rPr>
            <w:noProof/>
            <w:webHidden/>
          </w:rPr>
          <w:t>11</w:t>
        </w:r>
        <w:r>
          <w:rPr>
            <w:noProof/>
            <w:webHidden/>
          </w:rPr>
          <w:fldChar w:fldCharType="end"/>
        </w:r>
      </w:hyperlink>
    </w:p>
    <w:p w14:paraId="240DC1D4" w14:textId="2DE1D37E" w:rsidR="007B6889" w:rsidRDefault="007B6889">
      <w:pPr>
        <w:pStyle w:val="TableofFigures"/>
        <w:tabs>
          <w:tab w:val="right" w:leader="dot" w:pos="9016"/>
        </w:tabs>
        <w:rPr>
          <w:rFonts w:cstheme="minorBidi"/>
          <w:caps w:val="0"/>
          <w:noProof/>
          <w:sz w:val="22"/>
          <w:szCs w:val="22"/>
        </w:rPr>
      </w:pPr>
      <w:hyperlink w:anchor="_Toc16156569" w:history="1">
        <w:r w:rsidRPr="00965B6E">
          <w:rPr>
            <w:rStyle w:val="Hyperlink"/>
            <w:noProof/>
          </w:rPr>
          <w:t>Tableau 2: distance de chaque éléments de l'antenne (par rapport au point 0)</w:t>
        </w:r>
        <w:r>
          <w:rPr>
            <w:noProof/>
            <w:webHidden/>
          </w:rPr>
          <w:tab/>
        </w:r>
        <w:r>
          <w:rPr>
            <w:noProof/>
            <w:webHidden/>
          </w:rPr>
          <w:fldChar w:fldCharType="begin"/>
        </w:r>
        <w:r>
          <w:rPr>
            <w:noProof/>
            <w:webHidden/>
          </w:rPr>
          <w:instrText xml:space="preserve"> PAGEREF _Toc16156569 \h </w:instrText>
        </w:r>
        <w:r>
          <w:rPr>
            <w:noProof/>
            <w:webHidden/>
          </w:rPr>
        </w:r>
        <w:r>
          <w:rPr>
            <w:noProof/>
            <w:webHidden/>
          </w:rPr>
          <w:fldChar w:fldCharType="separate"/>
        </w:r>
        <w:r>
          <w:rPr>
            <w:noProof/>
            <w:webHidden/>
          </w:rPr>
          <w:t>11</w:t>
        </w:r>
        <w:r>
          <w:rPr>
            <w:noProof/>
            <w:webHidden/>
          </w:rPr>
          <w:fldChar w:fldCharType="end"/>
        </w:r>
      </w:hyperlink>
    </w:p>
    <w:p w14:paraId="3ED1AAB2" w14:textId="0278016E" w:rsidR="007B6889" w:rsidRDefault="007B6889">
      <w:pPr>
        <w:pStyle w:val="TableofFigures"/>
        <w:tabs>
          <w:tab w:val="right" w:leader="dot" w:pos="9016"/>
        </w:tabs>
        <w:rPr>
          <w:rStyle w:val="Hyperlink"/>
          <w:noProof/>
        </w:rPr>
      </w:pPr>
      <w:hyperlink w:anchor="_Toc16156570" w:history="1">
        <w:r w:rsidRPr="00965B6E">
          <w:rPr>
            <w:rStyle w:val="Hyperlink"/>
            <w:noProof/>
          </w:rPr>
          <w:t>Tableau 3: récapitulatif des tests</w:t>
        </w:r>
        <w:r>
          <w:rPr>
            <w:noProof/>
            <w:webHidden/>
          </w:rPr>
          <w:tab/>
        </w:r>
        <w:r>
          <w:rPr>
            <w:noProof/>
            <w:webHidden/>
          </w:rPr>
          <w:fldChar w:fldCharType="begin"/>
        </w:r>
        <w:r>
          <w:rPr>
            <w:noProof/>
            <w:webHidden/>
          </w:rPr>
          <w:instrText xml:space="preserve"> PAGEREF _Toc16156570 \h </w:instrText>
        </w:r>
        <w:r>
          <w:rPr>
            <w:noProof/>
            <w:webHidden/>
          </w:rPr>
        </w:r>
        <w:r>
          <w:rPr>
            <w:noProof/>
            <w:webHidden/>
          </w:rPr>
          <w:fldChar w:fldCharType="separate"/>
        </w:r>
        <w:r>
          <w:rPr>
            <w:noProof/>
            <w:webHidden/>
          </w:rPr>
          <w:t>50</w:t>
        </w:r>
        <w:r>
          <w:rPr>
            <w:noProof/>
            <w:webHidden/>
          </w:rPr>
          <w:fldChar w:fldCharType="end"/>
        </w:r>
      </w:hyperlink>
    </w:p>
    <w:p w14:paraId="32947874" w14:textId="03C0C3E0" w:rsidR="007B6889" w:rsidRPr="007B6889" w:rsidRDefault="007B6889" w:rsidP="007B6889">
      <w:pPr>
        <w:spacing w:after="0"/>
        <w:jc w:val="left"/>
        <w:rPr>
          <w:noProof/>
          <w:color w:val="0563C1" w:themeColor="hyperlink"/>
          <w:u w:val="single"/>
        </w:rPr>
      </w:pPr>
      <w:r>
        <w:rPr>
          <w:rStyle w:val="Hyperlink"/>
          <w:noProof/>
        </w:rPr>
        <w:br w:type="page"/>
      </w:r>
      <w:r>
        <w:rPr>
          <w:rStyle w:val="Hyperlink"/>
          <w:noProof/>
        </w:rPr>
        <w:br w:type="page"/>
      </w:r>
    </w:p>
    <w:p w14:paraId="705D61DE" w14:textId="3B0C842B" w:rsidR="00CA4E44" w:rsidRPr="001F2DBD" w:rsidRDefault="00854773" w:rsidP="00854773">
      <w:pPr>
        <w:pStyle w:val="Heading1"/>
      </w:pPr>
      <w:r>
        <w:fldChar w:fldCharType="end"/>
      </w:r>
      <w:bookmarkStart w:id="4" w:name="_Toc16156407"/>
      <w:r w:rsidR="008A574C" w:rsidRPr="001F2DBD">
        <w:t>Introduction</w:t>
      </w:r>
      <w:bookmarkEnd w:id="4"/>
    </w:p>
    <w:p w14:paraId="49806407" w14:textId="77777777" w:rsidR="00DB5EE9" w:rsidRPr="001F2DBD" w:rsidRDefault="00DB5EE9" w:rsidP="00E624FA"/>
    <w:p w14:paraId="5D8A4D6A" w14:textId="4F512D38" w:rsidR="00CA4E44" w:rsidRPr="001F2DBD" w:rsidRDefault="00CA4E44" w:rsidP="00E624FA">
      <w:commentRangeStart w:id="5"/>
      <w:commentRangeStart w:id="6"/>
      <w:r w:rsidRPr="001F2DBD">
        <w:t>La Suisse compte énormément de stations de skis dans ses montagnes. Et, lorsqu’il est question de ski, on pense forcements aux avalanches qui</w:t>
      </w:r>
      <w:r w:rsidR="00550B2D" w:rsidRPr="001F2DBD">
        <w:t xml:space="preserve"> causent de nombreux accidents </w:t>
      </w:r>
      <w:r w:rsidRPr="001F2DBD">
        <w:t xml:space="preserve">souvent mortels. </w:t>
      </w:r>
    </w:p>
    <w:p w14:paraId="78408C3D" w14:textId="77777777" w:rsidR="005C77F4" w:rsidRPr="001F2DBD" w:rsidRDefault="005C77F4" w:rsidP="00E624FA"/>
    <w:p w14:paraId="0FA00E57" w14:textId="7D188114" w:rsidR="007F7C61" w:rsidRPr="001F2DBD" w:rsidRDefault="00CA4E44" w:rsidP="00E624FA">
      <w:r w:rsidRPr="001F2DBD">
        <w:t>C’est pourquoi il est très important de comprendre les caractéristiques</w:t>
      </w:r>
      <w:r w:rsidR="007F7C61" w:rsidRPr="001F2DBD">
        <w:t xml:space="preserve"> d’écoulement de ces avalanches</w:t>
      </w:r>
      <w:r w:rsidRPr="001F2DBD">
        <w:t xml:space="preserve">. </w:t>
      </w:r>
      <w:r w:rsidR="00DB5EE9" w:rsidRPr="001F2DBD">
        <w:t>Puis à terme, de planifier des mesures de protection pour garantir au mieux la sécurité de toutes personnes en train de s’adonner à leur passion</w:t>
      </w:r>
      <w:r w:rsidR="007F7C61" w:rsidRPr="001F2DBD">
        <w:t>.</w:t>
      </w:r>
    </w:p>
    <w:p w14:paraId="301CE310" w14:textId="77777777" w:rsidR="005C77F4" w:rsidRPr="001F2DBD" w:rsidRDefault="005C77F4" w:rsidP="00E624FA"/>
    <w:p w14:paraId="3362D677" w14:textId="0291C72E" w:rsidR="007F7C61" w:rsidRPr="001F2DBD" w:rsidRDefault="00550B2D" w:rsidP="00E624FA">
      <w:r w:rsidRPr="001F2DBD">
        <w:t xml:space="preserve">De ce fait, un projet appelé </w:t>
      </w:r>
      <w:proofErr w:type="spellStart"/>
      <w:r w:rsidRPr="001F2DBD">
        <w:t>S</w:t>
      </w:r>
      <w:r w:rsidR="00DB5EE9" w:rsidRPr="001F2DBD">
        <w:t>ensorBall</w:t>
      </w:r>
      <w:proofErr w:type="spellEnd"/>
      <w:r w:rsidR="00DB5EE9" w:rsidRPr="001F2DBD">
        <w:t xml:space="preserve"> a été créé</w:t>
      </w:r>
      <w:r w:rsidR="007F7C61" w:rsidRPr="001F2DBD">
        <w:t xml:space="preserve"> en partenariat avec le</w:t>
      </w:r>
      <w:r w:rsidR="007F7C61" w:rsidRPr="001F2DBD">
        <w:rPr>
          <w:rFonts w:ascii="Helvetica" w:hAnsi="Helvetica" w:cs="Helvetica"/>
          <w:color w:val="333333"/>
          <w:shd w:val="clear" w:color="auto" w:fill="EAEAEA"/>
        </w:rPr>
        <w:t> </w:t>
      </w:r>
      <w:hyperlink r:id="rId12" w:history="1">
        <w:r w:rsidR="007F7C61" w:rsidRPr="001F2DBD">
          <w:t>SLF </w:t>
        </w:r>
      </w:hyperlink>
      <w:r w:rsidR="007F7C61" w:rsidRPr="001F2DBD">
        <w:t>(Institut pour l'étude de la neige et des avalanches) et le Laboratoire d'aérodynamique et mécanique des fluides industrielle de l'</w:t>
      </w:r>
      <w:hyperlink r:id="rId13" w:history="1">
        <w:r w:rsidR="007F7C61" w:rsidRPr="001F2DBD">
          <w:t>HEPIA</w:t>
        </w:r>
      </w:hyperlink>
      <w:r w:rsidR="00DB5EE9" w:rsidRPr="001F2DBD">
        <w:t>.</w:t>
      </w:r>
    </w:p>
    <w:p w14:paraId="2D92E297" w14:textId="77777777" w:rsidR="005C77F4" w:rsidRPr="001F2DBD" w:rsidRDefault="005C77F4" w:rsidP="00E624FA"/>
    <w:p w14:paraId="45817932" w14:textId="7B1B3DAB" w:rsidR="007F7C61" w:rsidRPr="001F2DBD" w:rsidRDefault="00550B2D" w:rsidP="00E624FA">
      <w:r w:rsidRPr="001F2DBD">
        <w:t xml:space="preserve">Les </w:t>
      </w:r>
      <w:proofErr w:type="spellStart"/>
      <w:r w:rsidRPr="001F2DBD">
        <w:t>SensorBalls</w:t>
      </w:r>
      <w:proofErr w:type="spellEnd"/>
      <w:r w:rsidR="00DB5EE9" w:rsidRPr="001F2DBD">
        <w:t xml:space="preserve"> </w:t>
      </w:r>
      <w:r w:rsidR="0047373D" w:rsidRPr="001F2DBD">
        <w:t>sont des balles qui vont</w:t>
      </w:r>
      <w:r w:rsidR="00DB5EE9" w:rsidRPr="001F2DBD">
        <w:t xml:space="preserve"> mesurer les propriétés des av</w:t>
      </w:r>
      <w:r w:rsidR="007F7C61" w:rsidRPr="001F2DBD">
        <w:t>alanches en cours d’écoulement</w:t>
      </w:r>
      <w:r w:rsidR="005C77F4" w:rsidRPr="001F2DBD">
        <w:t xml:space="preserve"> et pouvoir récupérer des donn</w:t>
      </w:r>
      <w:r w:rsidR="004436F6" w:rsidRPr="001F2DBD">
        <w:t xml:space="preserve">ées sur un phénomène encore mal </w:t>
      </w:r>
      <w:r w:rsidR="005C77F4" w:rsidRPr="001F2DBD">
        <w:t>connu et difficile à étudier du nom de "nuage", c’est-à-dire le mélange d'air et de neige qui se produit au-devant d’une avalanche.</w:t>
      </w:r>
    </w:p>
    <w:p w14:paraId="5F8CCA55" w14:textId="77777777" w:rsidR="005C77F4" w:rsidRPr="001F2DBD" w:rsidRDefault="005C77F4" w:rsidP="00E624FA"/>
    <w:p w14:paraId="23FA8305" w14:textId="76699B92" w:rsidR="00DB5EE9" w:rsidRPr="001F2DBD" w:rsidRDefault="007F7C61" w:rsidP="00E624FA">
      <w:r w:rsidRPr="001F2DBD">
        <w:t>Pour</w:t>
      </w:r>
      <w:r w:rsidR="00DB5EE9" w:rsidRPr="001F2DBD">
        <w:t xml:space="preserve"> pouvoir faire ces mesures, il va</w:t>
      </w:r>
      <w:r w:rsidR="005C77F4" w:rsidRPr="001F2DBD">
        <w:t xml:space="preserve"> donc</w:t>
      </w:r>
      <w:r w:rsidR="00DB5EE9" w:rsidRPr="001F2DBD">
        <w:t xml:space="preserve"> falloir placer </w:t>
      </w:r>
      <w:r w:rsidR="005C77F4" w:rsidRPr="001F2DBD">
        <w:t>d</w:t>
      </w:r>
      <w:r w:rsidR="0047373D" w:rsidRPr="001F2DBD">
        <w:t>es</w:t>
      </w:r>
      <w:r w:rsidR="00DB5EE9" w:rsidRPr="001F2DBD">
        <w:t xml:space="preserve"> capteurs</w:t>
      </w:r>
      <w:r w:rsidR="005C77F4" w:rsidRPr="001F2DBD">
        <w:t xml:space="preserve"> (les </w:t>
      </w:r>
      <w:proofErr w:type="spellStart"/>
      <w:r w:rsidR="005C77F4" w:rsidRPr="001F2DBD">
        <w:t>sensorBalls</w:t>
      </w:r>
      <w:proofErr w:type="spellEnd"/>
      <w:r w:rsidR="005C77F4" w:rsidRPr="001F2DBD">
        <w:t>)</w:t>
      </w:r>
      <w:r w:rsidR="00DB5EE9" w:rsidRPr="001F2DBD">
        <w:t xml:space="preserve"> directement dans l</w:t>
      </w:r>
      <w:r w:rsidR="0047373D" w:rsidRPr="001F2DBD">
        <w:t>a neige et l</w:t>
      </w:r>
      <w:r w:rsidR="00DB5EE9" w:rsidRPr="001F2DBD">
        <w:t xml:space="preserve">ors du déclanchement de l’avalanche, </w:t>
      </w:r>
      <w:r w:rsidR="0047373D" w:rsidRPr="001F2DBD">
        <w:t>ils</w:t>
      </w:r>
      <w:r w:rsidR="00DB5EE9" w:rsidRPr="001F2DBD">
        <w:t xml:space="preserve"> vont se faire ensevelir et </w:t>
      </w:r>
      <w:r w:rsidR="0047373D" w:rsidRPr="001F2DBD">
        <w:t>prendre nombres</w:t>
      </w:r>
      <w:r w:rsidR="00DB5EE9" w:rsidRPr="001F2DBD">
        <w:t xml:space="preserve"> de mesures.</w:t>
      </w:r>
      <w:commentRangeEnd w:id="5"/>
      <w:r w:rsidR="00AF5DA8" w:rsidRPr="001F2DBD">
        <w:rPr>
          <w:rStyle w:val="CommentReference"/>
        </w:rPr>
        <w:commentReference w:id="5"/>
      </w:r>
      <w:commentRangeEnd w:id="6"/>
      <w:r w:rsidR="005C77F4" w:rsidRPr="001F2DBD">
        <w:rPr>
          <w:rStyle w:val="CommentReference"/>
        </w:rPr>
        <w:commentReference w:id="6"/>
      </w:r>
    </w:p>
    <w:p w14:paraId="5F465BF7" w14:textId="0D865035" w:rsidR="00DB5EE9" w:rsidRPr="001F2DBD" w:rsidRDefault="00DB5EE9" w:rsidP="00E624FA"/>
    <w:p w14:paraId="2943030D" w14:textId="3BAC38A8" w:rsidR="00DB5EE9" w:rsidRPr="001F2DBD" w:rsidRDefault="00550B2D" w:rsidP="00E624FA">
      <w:pPr>
        <w:pStyle w:val="Heading2"/>
      </w:pPr>
      <w:bookmarkStart w:id="7" w:name="_Toc16156408"/>
      <w:r w:rsidRPr="001F2DBD">
        <w:t>But du projet</w:t>
      </w:r>
      <w:bookmarkEnd w:id="7"/>
    </w:p>
    <w:p w14:paraId="0AD8C7EB" w14:textId="77777777" w:rsidR="00DB5EE9" w:rsidRPr="001F2DBD" w:rsidRDefault="00DB5EE9" w:rsidP="00E624FA"/>
    <w:p w14:paraId="29E38726" w14:textId="4C36B4D4" w:rsidR="004B0404" w:rsidRPr="001F2DBD" w:rsidRDefault="00550B2D" w:rsidP="00E624FA">
      <w:r w:rsidRPr="001F2DBD">
        <w:t xml:space="preserve">Ce projet a pour objectif de retrouver l’emplacement des </w:t>
      </w:r>
      <w:proofErr w:type="spellStart"/>
      <w:r w:rsidRPr="001F2DBD">
        <w:t>SensorBalls</w:t>
      </w:r>
      <w:proofErr w:type="spellEnd"/>
      <w:r w:rsidRPr="001F2DBD">
        <w:t xml:space="preserve"> lorsque l’avalanche a fini de s’écouler.</w:t>
      </w:r>
    </w:p>
    <w:p w14:paraId="6874D1A3" w14:textId="19695215" w:rsidR="004B0404" w:rsidRPr="001F2DBD" w:rsidRDefault="00550B2D" w:rsidP="00E624FA">
      <w:r w:rsidRPr="001F2DBD">
        <w:t xml:space="preserve">Pour ce faire il faudra </w:t>
      </w:r>
      <w:r w:rsidR="004B0404" w:rsidRPr="001F2DBD">
        <w:t>dans un premier temps créer un protocole de transmission qui permettra au balles d’émettre chacune un signal</w:t>
      </w:r>
      <w:r w:rsidR="007F7E85" w:rsidRPr="001F2DBD">
        <w:t xml:space="preserve"> (les balles ont déjà été </w:t>
      </w:r>
      <w:proofErr w:type="spellStart"/>
      <w:r w:rsidR="007F7E85" w:rsidRPr="001F2DBD">
        <w:t>designées</w:t>
      </w:r>
      <w:proofErr w:type="spellEnd"/>
      <w:r w:rsidR="007F7E85" w:rsidRPr="001F2DBD">
        <w:t xml:space="preserve"> dans un projet précédant ce travail de diplôme.)</w:t>
      </w:r>
    </w:p>
    <w:p w14:paraId="1034FE86" w14:textId="14585AC0" w:rsidR="004B0404" w:rsidRPr="001F2DBD" w:rsidRDefault="004B0404" w:rsidP="00E624FA">
      <w:r w:rsidRPr="001F2DBD">
        <w:t>Dans un second temps, il faudra réussir à détecter le signal des différentes balles et de réussir à lire l</w:t>
      </w:r>
      <w:r w:rsidR="002E0922">
        <w:t>eur</w:t>
      </w:r>
      <w:r w:rsidRPr="001F2DBD">
        <w:t xml:space="preserve"> </w:t>
      </w:r>
      <w:r w:rsidR="002E0922">
        <w:t>identifient</w:t>
      </w:r>
      <w:r w:rsidRPr="001F2DBD">
        <w:t xml:space="preserve"> </w:t>
      </w:r>
      <w:r w:rsidR="002E0922">
        <w:t>qui seront transmis grâce à ce signal</w:t>
      </w:r>
      <w:r w:rsidRPr="001F2DBD">
        <w:t>.</w:t>
      </w:r>
    </w:p>
    <w:p w14:paraId="0CE29298" w14:textId="5EAA0352" w:rsidR="003B7F74" w:rsidRDefault="004B0404" w:rsidP="00E624FA">
      <w:r w:rsidRPr="001F2DBD">
        <w:t>Pour fini</w:t>
      </w:r>
      <w:r w:rsidR="00744006" w:rsidRPr="001F2DBD">
        <w:t>r</w:t>
      </w:r>
      <w:r w:rsidRPr="001F2DBD">
        <w:t>,</w:t>
      </w:r>
      <w:r w:rsidR="00744006" w:rsidRPr="001F2DBD">
        <w:t xml:space="preserve"> il faudra </w:t>
      </w:r>
      <w:r w:rsidR="00550B2D" w:rsidRPr="001F2DBD">
        <w:t>mettre à disposition d’</w:t>
      </w:r>
      <w:r w:rsidR="003B7F74" w:rsidRPr="001F2DBD">
        <w:t xml:space="preserve">un </w:t>
      </w:r>
      <w:r w:rsidR="00550B2D" w:rsidRPr="001F2DBD">
        <w:t xml:space="preserve">utilisateur un affichage qui </w:t>
      </w:r>
      <w:r w:rsidR="00744006" w:rsidRPr="001F2DBD">
        <w:t>permettra</w:t>
      </w:r>
      <w:r w:rsidR="00550B2D" w:rsidRPr="001F2DBD">
        <w:t xml:space="preserve"> détecter la position des balles par rapport à la puissance de la radiation</w:t>
      </w:r>
      <w:r w:rsidR="00744006" w:rsidRPr="001F2DBD">
        <w:t xml:space="preserve"> </w:t>
      </w:r>
      <w:r w:rsidR="00B74313" w:rsidRPr="001F2DBD">
        <w:t>lorsqu’une</w:t>
      </w:r>
      <w:r w:rsidR="00744006" w:rsidRPr="001F2DBD">
        <w:t xml:space="preserve"> balle émet un signal</w:t>
      </w:r>
      <w:r w:rsidR="00550B2D" w:rsidRPr="001F2DBD">
        <w:t xml:space="preserve">. C’est-à-dire que plus la personne se rapprochera d’une des </w:t>
      </w:r>
      <w:proofErr w:type="spellStart"/>
      <w:r w:rsidR="00550B2D" w:rsidRPr="001F2DBD">
        <w:t>SensorBalls</w:t>
      </w:r>
      <w:proofErr w:type="spellEnd"/>
      <w:r w:rsidR="00550B2D" w:rsidRPr="001F2DBD">
        <w:t xml:space="preserve">, la puissance </w:t>
      </w:r>
      <w:r w:rsidR="003B7F74" w:rsidRPr="001F2DBD">
        <w:t>reçue</w:t>
      </w:r>
      <w:r w:rsidR="00550B2D" w:rsidRPr="001F2DBD">
        <w:t xml:space="preserve"> par </w:t>
      </w:r>
      <w:r w:rsidR="003B7F74" w:rsidRPr="001F2DBD">
        <w:t>l’appareil de réception sera élevée.</w:t>
      </w:r>
    </w:p>
    <w:p w14:paraId="6B1E9819" w14:textId="3CA4065B" w:rsidR="006B7DB5" w:rsidRPr="001F2DBD" w:rsidRDefault="006B7DB5" w:rsidP="00E624FA"/>
    <w:p w14:paraId="0FBDF0D8" w14:textId="5EE1BA78" w:rsidR="006B7DB5" w:rsidRPr="001F2DBD" w:rsidRDefault="0081669B" w:rsidP="00E624FA">
      <w:pPr>
        <w:pStyle w:val="Heading2"/>
      </w:pPr>
      <w:bookmarkStart w:id="8" w:name="_Toc16156409"/>
      <w:r w:rsidRPr="001F2DBD">
        <w:t>Tâ</w:t>
      </w:r>
      <w:r w:rsidR="003B7F74" w:rsidRPr="001F2DBD">
        <w:t>ches à réaliser</w:t>
      </w:r>
      <w:bookmarkEnd w:id="8"/>
    </w:p>
    <w:p w14:paraId="04CD4864" w14:textId="77777777" w:rsidR="003B7F74" w:rsidRPr="001F2DBD" w:rsidRDefault="003B7F74" w:rsidP="00E624FA"/>
    <w:p w14:paraId="525EE777" w14:textId="20D695C6" w:rsidR="003B7F74" w:rsidRPr="001F2DBD" w:rsidRDefault="003B7F74" w:rsidP="00E624FA">
      <w:r w:rsidRPr="001F2DBD">
        <w:t xml:space="preserve">Pour mener à bien ce projet, plusieurs taches devront </w:t>
      </w:r>
      <w:r w:rsidR="0081669B" w:rsidRPr="001F2DBD">
        <w:t>être</w:t>
      </w:r>
      <w:r w:rsidRPr="001F2DBD">
        <w:t xml:space="preserve"> réalisées :</w:t>
      </w:r>
    </w:p>
    <w:p w14:paraId="1DE2907B" w14:textId="77777777" w:rsidR="003B7F74" w:rsidRPr="001F2DBD" w:rsidRDefault="003B7F74" w:rsidP="00E624FA"/>
    <w:p w14:paraId="103C6577" w14:textId="77777777" w:rsidR="00744006" w:rsidRPr="001F2DBD" w:rsidRDefault="00744006" w:rsidP="00E624FA">
      <w:pPr>
        <w:pStyle w:val="ListParagraph"/>
        <w:numPr>
          <w:ilvl w:val="0"/>
          <w:numId w:val="19"/>
        </w:numPr>
      </w:pPr>
      <w:r w:rsidRPr="001F2DBD">
        <w:t xml:space="preserve">La conception des antennes réceptrices. C’est elles qui recevront les données émises par les </w:t>
      </w:r>
      <w:proofErr w:type="spellStart"/>
      <w:r w:rsidRPr="001F2DBD">
        <w:t>SensorBalls</w:t>
      </w:r>
      <w:proofErr w:type="spellEnd"/>
      <w:r w:rsidRPr="001F2DBD">
        <w:t>.</w:t>
      </w:r>
    </w:p>
    <w:p w14:paraId="780D3F53" w14:textId="77777777" w:rsidR="00744006" w:rsidRPr="001F2DBD" w:rsidRDefault="00744006" w:rsidP="00E624FA">
      <w:pPr>
        <w:pStyle w:val="ListParagraph"/>
        <w:numPr>
          <w:ilvl w:val="0"/>
          <w:numId w:val="19"/>
        </w:numPr>
      </w:pPr>
      <w:r w:rsidRPr="001F2DBD">
        <w:t>La conception d’un circuit analogique entre les antennes et un microprocesseur.</w:t>
      </w:r>
    </w:p>
    <w:p w14:paraId="2F433CBA" w14:textId="77777777" w:rsidR="00744006" w:rsidRPr="001F2DBD" w:rsidRDefault="00744006" w:rsidP="00E624FA">
      <w:pPr>
        <w:pStyle w:val="ListParagraph"/>
      </w:pPr>
    </w:p>
    <w:p w14:paraId="417D82DD" w14:textId="77777777" w:rsidR="00744006" w:rsidRPr="001F2DBD" w:rsidRDefault="00744006" w:rsidP="00E624FA">
      <w:pPr>
        <w:pStyle w:val="ListParagraph"/>
        <w:numPr>
          <w:ilvl w:val="0"/>
          <w:numId w:val="19"/>
        </w:numPr>
      </w:pPr>
      <w:r w:rsidRPr="001F2DBD">
        <w:t xml:space="preserve">Traiter le signal que reçoit le microprocesseur. Il Faut analyser les données reçues pour pouvoir déterminer avec précision la position des </w:t>
      </w:r>
      <w:proofErr w:type="spellStart"/>
      <w:r w:rsidRPr="001F2DBD">
        <w:t>SensorsBalls</w:t>
      </w:r>
      <w:proofErr w:type="spellEnd"/>
      <w:r w:rsidRPr="001F2DBD">
        <w:t xml:space="preserve">. </w:t>
      </w:r>
    </w:p>
    <w:p w14:paraId="07122338" w14:textId="77777777" w:rsidR="00744006" w:rsidRPr="001F2DBD" w:rsidRDefault="00744006" w:rsidP="00E624FA">
      <w:pPr>
        <w:pStyle w:val="ListParagraph"/>
        <w:numPr>
          <w:ilvl w:val="0"/>
          <w:numId w:val="19"/>
        </w:numPr>
      </w:pPr>
      <w:r w:rsidRPr="001F2DBD">
        <w:t>Créer un interface graphique facile d’utilisation qui permette de guider facilement la personne vers les balles.</w:t>
      </w:r>
    </w:p>
    <w:p w14:paraId="5DDDC108" w14:textId="5154AC7C" w:rsidR="00744006" w:rsidRPr="001F2DBD" w:rsidRDefault="00744006" w:rsidP="00E624FA">
      <w:pPr>
        <w:pStyle w:val="ListParagraph"/>
        <w:numPr>
          <w:ilvl w:val="0"/>
          <w:numId w:val="19"/>
        </w:numPr>
      </w:pPr>
      <w:r w:rsidRPr="001F2DBD">
        <w:t xml:space="preserve">Créer un protocole de transmission pour que </w:t>
      </w:r>
      <w:r w:rsidR="007A0E17" w:rsidRPr="001F2DBD">
        <w:t>chaque</w:t>
      </w:r>
      <w:r w:rsidRPr="001F2DBD">
        <w:t xml:space="preserve"> </w:t>
      </w:r>
      <w:r w:rsidR="00243975" w:rsidRPr="001F2DBD">
        <w:t>balle</w:t>
      </w:r>
      <w:r w:rsidRPr="001F2DBD">
        <w:t xml:space="preserve"> </w:t>
      </w:r>
      <w:r w:rsidR="00243975" w:rsidRPr="001F2DBD">
        <w:t>puisse</w:t>
      </w:r>
      <w:r w:rsidRPr="001F2DBD">
        <w:t xml:space="preserve"> envoyer leur identifiant.  </w:t>
      </w:r>
    </w:p>
    <w:p w14:paraId="1EC01E7B" w14:textId="48B84985" w:rsidR="0068665F" w:rsidRPr="0068665F" w:rsidRDefault="006C4933" w:rsidP="00E624FA">
      <w:pPr>
        <w:pStyle w:val="Heading1"/>
      </w:pPr>
      <w:bookmarkStart w:id="9" w:name="_Toc16156410"/>
      <w:r w:rsidRPr="001F2DBD">
        <w:lastRenderedPageBreak/>
        <w:t>Conception</w:t>
      </w:r>
      <w:bookmarkEnd w:id="9"/>
      <w:r w:rsidRPr="001F2DBD">
        <w:t xml:space="preserve"> </w:t>
      </w:r>
    </w:p>
    <w:p w14:paraId="119E029E" w14:textId="77777777" w:rsidR="003376B7" w:rsidRPr="001F2DBD" w:rsidRDefault="003376B7" w:rsidP="00E624FA"/>
    <w:p w14:paraId="70424F61" w14:textId="421A135D" w:rsidR="000C4A25" w:rsidRPr="001F2DBD" w:rsidRDefault="003376B7" w:rsidP="00E624FA">
      <w:r w:rsidRPr="001F2DBD">
        <w:t>Afin de pouvoir réaliser cette détection avec précision, 2 antennes seront utilisées.</w:t>
      </w:r>
    </w:p>
    <w:p w14:paraId="56CA6515" w14:textId="73081F6A" w:rsidR="003376B7" w:rsidRDefault="00AF5DA8" w:rsidP="00E624FA">
      <w:r w:rsidRPr="001F2DBD">
        <w:t>La première, une antenne logarithmique, sera utilisée pour la détection globale de la position des balles, va aussi permettre de récupérer les données transmises par celles-ci.</w:t>
      </w:r>
    </w:p>
    <w:p w14:paraId="19AA136E" w14:textId="77777777" w:rsidR="000C4A25" w:rsidRPr="001F2DBD" w:rsidRDefault="000C4A25" w:rsidP="00E624FA"/>
    <w:p w14:paraId="3E0EA893" w14:textId="2417DAAC" w:rsidR="00AF5DA8" w:rsidRDefault="00AF5DA8" w:rsidP="00E624FA">
      <w:r w:rsidRPr="001F2DBD">
        <w:t xml:space="preserve">La deuxième, une antenne sous forme de boucle, sera utilisée pour détecter avec plus de précision </w:t>
      </w:r>
      <w:r w:rsidR="00425EBB" w:rsidRPr="001F2DBD">
        <w:t>la</w:t>
      </w:r>
      <w:r w:rsidRPr="001F2DBD">
        <w:t xml:space="preserve"> position </w:t>
      </w:r>
      <w:r w:rsidR="00425EBB" w:rsidRPr="001F2DBD">
        <w:t>des balles</w:t>
      </w:r>
    </w:p>
    <w:p w14:paraId="09A56AE6" w14:textId="3BA4581B" w:rsidR="000C4A25" w:rsidRPr="001F2DBD" w:rsidRDefault="000C4A25" w:rsidP="00E624FA"/>
    <w:p w14:paraId="0BD5B9B2" w14:textId="5228702F" w:rsidR="000C4A25" w:rsidRDefault="006A6595" w:rsidP="00E624FA">
      <w:pPr>
        <w:pStyle w:val="Heading2"/>
      </w:pPr>
      <w:bookmarkStart w:id="10" w:name="_Toc16156411"/>
      <w:r>
        <w:t>Schéma de principe</w:t>
      </w:r>
      <w:bookmarkEnd w:id="10"/>
    </w:p>
    <w:p w14:paraId="1F771F9F" w14:textId="77777777" w:rsidR="000C4A25" w:rsidRPr="000C4A25" w:rsidRDefault="000C4A25" w:rsidP="00E624FA"/>
    <w:p w14:paraId="359C26D6" w14:textId="5EB0D964" w:rsidR="0068665F" w:rsidRDefault="0068665F" w:rsidP="00E624FA">
      <w:r>
        <w:t>Le projet fonctionnera comme suit :</w:t>
      </w:r>
    </w:p>
    <w:p w14:paraId="4190B07D" w14:textId="77777777" w:rsidR="000C4A25" w:rsidRDefault="000C4A25" w:rsidP="00E624FA"/>
    <w:p w14:paraId="37DB55F7" w14:textId="31DFAB98" w:rsidR="0068665F" w:rsidRDefault="0068665F" w:rsidP="00E624FA"/>
    <w:p w14:paraId="3F53939F" w14:textId="77777777" w:rsidR="0068665F" w:rsidRDefault="0068665F" w:rsidP="00E624FA">
      <w:r w:rsidRPr="0068665F">
        <w:rPr>
          <w:noProof/>
        </w:rPr>
        <w:drawing>
          <wp:inline distT="0" distB="0" distL="0" distR="0" wp14:anchorId="57085B37" wp14:editId="1DD304AC">
            <wp:extent cx="5727700" cy="222313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727700" cy="2223135"/>
                    </a:xfrm>
                    <a:prstGeom prst="rect">
                      <a:avLst/>
                    </a:prstGeom>
                    <a:ln>
                      <a:noFill/>
                    </a:ln>
                    <a:effectLst>
                      <a:softEdge rad="112500"/>
                    </a:effectLst>
                  </pic:spPr>
                </pic:pic>
              </a:graphicData>
            </a:graphic>
          </wp:inline>
        </w:drawing>
      </w:r>
    </w:p>
    <w:p w14:paraId="6D430EF6" w14:textId="7949CE45" w:rsidR="0068665F" w:rsidRDefault="0068665F" w:rsidP="00E624FA">
      <w:pPr>
        <w:pStyle w:val="Caption"/>
      </w:pPr>
      <w:bookmarkStart w:id="11" w:name="_Toc16156498"/>
      <w:r>
        <w:t xml:space="preserve">Figure </w:t>
      </w:r>
      <w:r w:rsidR="002E1B11">
        <w:fldChar w:fldCharType="begin"/>
      </w:r>
      <w:r w:rsidR="002E1B11">
        <w:instrText xml:space="preserve"> SEQ Figure \* ARABIC </w:instrText>
      </w:r>
      <w:r w:rsidR="002E1B11">
        <w:fldChar w:fldCharType="separate"/>
      </w:r>
      <w:r w:rsidR="001E5FBB">
        <w:rPr>
          <w:noProof/>
        </w:rPr>
        <w:t>1</w:t>
      </w:r>
      <w:r w:rsidR="002E1B11">
        <w:rPr>
          <w:noProof/>
        </w:rPr>
        <w:fldChar w:fldCharType="end"/>
      </w:r>
      <w:r>
        <w:t xml:space="preserve"> : schéma de principe</w:t>
      </w:r>
      <w:bookmarkEnd w:id="11"/>
    </w:p>
    <w:p w14:paraId="4A724ECB" w14:textId="77777777" w:rsidR="0068665F" w:rsidRPr="0068665F" w:rsidRDefault="0068665F" w:rsidP="00E624FA"/>
    <w:p w14:paraId="50599050" w14:textId="77777777" w:rsidR="006A6595" w:rsidRDefault="006A6595" w:rsidP="00E624FA">
      <w:r>
        <w:t xml:space="preserve">Coté émetteur, Les </w:t>
      </w:r>
      <w:proofErr w:type="spellStart"/>
      <w:r>
        <w:t>SensorsBalls</w:t>
      </w:r>
      <w:proofErr w:type="spellEnd"/>
      <w:r>
        <w:t xml:space="preserve"> vont chacune émettre leur ID grâce à une antenne qui a été </w:t>
      </w:r>
      <w:proofErr w:type="spellStart"/>
      <w:r>
        <w:t>designée</w:t>
      </w:r>
      <w:proofErr w:type="spellEnd"/>
      <w:r>
        <w:t xml:space="preserve"> au préalable ce qui permettra à l’utilisateur de savoir vers quelle balle il se dirige.</w:t>
      </w:r>
    </w:p>
    <w:p w14:paraId="170229C0" w14:textId="77777777" w:rsidR="006A6595" w:rsidRDefault="006A6595" w:rsidP="00E624FA"/>
    <w:p w14:paraId="164403A8" w14:textId="505CC180" w:rsidR="006A6595" w:rsidRDefault="006A6595" w:rsidP="00E624FA">
      <w:r>
        <w:t>Coté réception, une antenne va capter le signal et décoder les données puis aussi regarder la puissance</w:t>
      </w:r>
      <w:r w:rsidR="000C4A25">
        <w:t xml:space="preserve"> </w:t>
      </w:r>
      <w:r>
        <w:t>du dit signal</w:t>
      </w:r>
      <w:r w:rsidR="000C4A25">
        <w:t xml:space="preserve"> grâce au circuit d’interface</w:t>
      </w:r>
      <w:r>
        <w:t>. La 2</w:t>
      </w:r>
      <w:r w:rsidRPr="006A6595">
        <w:rPr>
          <w:vertAlign w:val="superscript"/>
        </w:rPr>
        <w:t>ème</w:t>
      </w:r>
      <w:r>
        <w:t xml:space="preserve"> antenne elle </w:t>
      </w:r>
      <w:r w:rsidR="000C4A25">
        <w:t>est utile car elle pourra donner</w:t>
      </w:r>
      <w:r>
        <w:t xml:space="preserve"> la direction de manière plus précise. Elle va en fait compléter les données de la 1</w:t>
      </w:r>
      <w:r w:rsidRPr="006A6595">
        <w:rPr>
          <w:vertAlign w:val="superscript"/>
        </w:rPr>
        <w:t>ère</w:t>
      </w:r>
      <w:r>
        <w:t xml:space="preserve"> antenne.</w:t>
      </w:r>
    </w:p>
    <w:p w14:paraId="072F2234" w14:textId="77777777" w:rsidR="006A6595" w:rsidRDefault="006A6595" w:rsidP="00E624FA"/>
    <w:p w14:paraId="65FE7D35" w14:textId="6821C73B" w:rsidR="000C4A25" w:rsidRDefault="000C4A25" w:rsidP="00E624FA">
      <w:r>
        <w:t>Donc, si</w:t>
      </w:r>
      <w:r w:rsidR="006A6595">
        <w:t xml:space="preserve"> la balle en train d’émettre est la balle que l’utilisateur a choisi de capter au moyen de l’interface </w:t>
      </w:r>
      <w:r>
        <w:t>graphique (Gui</w:t>
      </w:r>
      <w:r w:rsidR="000A10DE">
        <w:t>)</w:t>
      </w:r>
      <w:r>
        <w:t>la puissance du signal qui a été capté sera retransmise sur cette même interface graphique. Cela permettra à utilisateur de savoir dans quelle direction aller.</w:t>
      </w:r>
    </w:p>
    <w:p w14:paraId="03CF8A46" w14:textId="77777777" w:rsidR="000C4A25" w:rsidRDefault="000C4A25" w:rsidP="00E624FA"/>
    <w:p w14:paraId="37FFCE76" w14:textId="0F15B31F" w:rsidR="000C4A25" w:rsidRDefault="000C4A25" w:rsidP="00E624FA">
      <w:r>
        <w:t xml:space="preserve"> Plus il avancera en direction de l’antenne, plus le signal sera fort et donc l’indication de puissance sur le Gui augmentera </w:t>
      </w:r>
      <w:r w:rsidR="00DF3DC3">
        <w:t>de</w:t>
      </w:r>
      <w:r>
        <w:t xml:space="preserve"> valeur.</w:t>
      </w:r>
    </w:p>
    <w:p w14:paraId="4E8573E5" w14:textId="12755047" w:rsidR="00272B96" w:rsidRDefault="00272B96" w:rsidP="00E624FA"/>
    <w:p w14:paraId="39957249" w14:textId="796240E8" w:rsidR="00272B96" w:rsidRDefault="00272B96" w:rsidP="00E624FA">
      <w:r>
        <w:t xml:space="preserve">Le Gui sera en fait une </w:t>
      </w:r>
      <w:proofErr w:type="spellStart"/>
      <w:r>
        <w:t>board</w:t>
      </w:r>
      <w:proofErr w:type="spellEnd"/>
      <w:r>
        <w:t xml:space="preserve"> du constructeur STM est sera une STM32f429i-discovery. Elle possède en outre un écran LCD tactile. </w:t>
      </w:r>
    </w:p>
    <w:p w14:paraId="3FD0A78C" w14:textId="77777777" w:rsidR="000C4A25" w:rsidRDefault="000C4A25" w:rsidP="00E624FA"/>
    <w:p w14:paraId="28FC9186" w14:textId="229DD5E9" w:rsidR="003376B7" w:rsidRPr="001F2DBD" w:rsidRDefault="000C4A25" w:rsidP="00E624FA">
      <w:r>
        <w:br w:type="page"/>
      </w:r>
    </w:p>
    <w:p w14:paraId="068C8E64" w14:textId="523BB207" w:rsidR="006C4933" w:rsidRPr="001F2DBD" w:rsidRDefault="006C4933" w:rsidP="00E624FA">
      <w:pPr>
        <w:pStyle w:val="Heading2"/>
      </w:pPr>
      <w:bookmarkStart w:id="12" w:name="_Toc16156412"/>
      <w:r w:rsidRPr="001F2DBD">
        <w:lastRenderedPageBreak/>
        <w:t>Antenne log</w:t>
      </w:r>
      <w:r w:rsidR="00AF5DA8" w:rsidRPr="001F2DBD">
        <w:t>-périodique</w:t>
      </w:r>
      <w:bookmarkEnd w:id="12"/>
    </w:p>
    <w:p w14:paraId="593F43B4" w14:textId="77777777" w:rsidR="00AF5DA8" w:rsidRPr="001F2DBD" w:rsidRDefault="00AF5DA8" w:rsidP="00E624FA"/>
    <w:p w14:paraId="6B154520" w14:textId="1BA539B5" w:rsidR="00AF5DA8" w:rsidRPr="001F2DBD" w:rsidRDefault="000B330A" w:rsidP="00E624FA">
      <w:pPr>
        <w:pStyle w:val="Heading3"/>
      </w:pPr>
      <w:bookmarkStart w:id="13" w:name="_Toc16156413"/>
      <w:r w:rsidRPr="001F2DBD">
        <w:rPr>
          <w:noProof/>
        </w:rPr>
        <mc:AlternateContent>
          <mc:Choice Requires="wps">
            <w:drawing>
              <wp:anchor distT="0" distB="0" distL="114300" distR="114300" simplePos="0" relativeHeight="251663360" behindDoc="1" locked="0" layoutInCell="1" allowOverlap="1" wp14:anchorId="258598DD" wp14:editId="4FB7674D">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63A146F9" w14:textId="1D4E6CCA" w:rsidR="00854773" w:rsidRDefault="00854773" w:rsidP="00E624FA">
                            <w:pPr>
                              <w:pStyle w:val="Caption"/>
                            </w:pPr>
                            <w:bookmarkStart w:id="14" w:name="_Toc16156499"/>
                            <w:r>
                              <w:t xml:space="preserve">Figure </w:t>
                            </w:r>
                            <w:r>
                              <w:fldChar w:fldCharType="begin"/>
                            </w:r>
                            <w:r>
                              <w:instrText xml:space="preserve"> SEQ Figure \* ARABIC </w:instrText>
                            </w:r>
                            <w:r>
                              <w:fldChar w:fldCharType="separate"/>
                            </w:r>
                            <w:r>
                              <w:rPr>
                                <w:noProof/>
                              </w:rPr>
                              <w:t>2</w:t>
                            </w:r>
                            <w:r>
                              <w:rPr>
                                <w:noProof/>
                              </w:rPr>
                              <w:fldChar w:fldCharType="end"/>
                            </w:r>
                            <w:r>
                              <w:t>: antenne log-périodique</w:t>
                            </w:r>
                            <w:bookmarkEnd w:id="14"/>
                            <w:r>
                              <w:t xml:space="preserve"> </w:t>
                            </w:r>
                          </w:p>
                          <w:p w14:paraId="32D0E292" w14:textId="6671308D" w:rsidR="00854773" w:rsidRPr="00B0198A" w:rsidRDefault="00854773" w:rsidP="00E624FA">
                            <w:pPr>
                              <w:pStyle w:val="Caption"/>
                            </w:pPr>
                            <w:r>
                              <w:t xml:space="preserve">Source : </w:t>
                            </w:r>
                            <w:r w:rsidRPr="00C27A5D">
                              <w:t xml:space="preserve">Log </w:t>
                            </w:r>
                            <w:proofErr w:type="spellStart"/>
                            <w:r w:rsidRPr="00C27A5D">
                              <w:t>Periodic</w:t>
                            </w:r>
                            <w:proofErr w:type="spellEnd"/>
                            <w:r w:rsidRPr="00C27A5D">
                              <w:t xml:space="preserve"> </w:t>
                            </w:r>
                            <w:proofErr w:type="spellStart"/>
                            <w:r w:rsidRPr="00C27A5D">
                              <w:t>Antenna</w:t>
                            </w:r>
                            <w:proofErr w:type="spellEnd"/>
                            <w:r w:rsidRPr="00C27A5D">
                              <w:t xml:space="preserve"> image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598DD"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14:paraId="63A146F9" w14:textId="1D4E6CCA" w:rsidR="00854773" w:rsidRDefault="00854773" w:rsidP="00E624FA">
                      <w:pPr>
                        <w:pStyle w:val="Caption"/>
                      </w:pPr>
                      <w:bookmarkStart w:id="15" w:name="_Toc16156499"/>
                      <w:r>
                        <w:t xml:space="preserve">Figure </w:t>
                      </w:r>
                      <w:r>
                        <w:fldChar w:fldCharType="begin"/>
                      </w:r>
                      <w:r>
                        <w:instrText xml:space="preserve"> SEQ Figure \* ARABIC </w:instrText>
                      </w:r>
                      <w:r>
                        <w:fldChar w:fldCharType="separate"/>
                      </w:r>
                      <w:r>
                        <w:rPr>
                          <w:noProof/>
                        </w:rPr>
                        <w:t>2</w:t>
                      </w:r>
                      <w:r>
                        <w:rPr>
                          <w:noProof/>
                        </w:rPr>
                        <w:fldChar w:fldCharType="end"/>
                      </w:r>
                      <w:r>
                        <w:t>: antenne log-périodique</w:t>
                      </w:r>
                      <w:bookmarkEnd w:id="15"/>
                      <w:r>
                        <w:t xml:space="preserve"> </w:t>
                      </w:r>
                    </w:p>
                    <w:p w14:paraId="32D0E292" w14:textId="6671308D" w:rsidR="00854773" w:rsidRPr="00B0198A" w:rsidRDefault="00854773" w:rsidP="00E624FA">
                      <w:pPr>
                        <w:pStyle w:val="Caption"/>
                      </w:pPr>
                      <w:r>
                        <w:t xml:space="preserve">Source : </w:t>
                      </w:r>
                      <w:r w:rsidRPr="00C27A5D">
                        <w:t xml:space="preserve">Log </w:t>
                      </w:r>
                      <w:proofErr w:type="spellStart"/>
                      <w:r w:rsidRPr="00C27A5D">
                        <w:t>Periodic</w:t>
                      </w:r>
                      <w:proofErr w:type="spellEnd"/>
                      <w:r w:rsidRPr="00C27A5D">
                        <w:t xml:space="preserve"> </w:t>
                      </w:r>
                      <w:proofErr w:type="spellStart"/>
                      <w:r w:rsidRPr="00C27A5D">
                        <w:t>Antenna</w:t>
                      </w:r>
                      <w:proofErr w:type="spellEnd"/>
                      <w:r w:rsidRPr="00C27A5D">
                        <w:t xml:space="preserve"> image</w:t>
                      </w:r>
                      <w:r>
                        <w:t xml:space="preserve"> </w:t>
                      </w:r>
                    </w:p>
                  </w:txbxContent>
                </v:textbox>
                <w10:wrap type="tight"/>
              </v:shape>
            </w:pict>
          </mc:Fallback>
        </mc:AlternateContent>
      </w:r>
      <w:r w:rsidR="00AF5DA8" w:rsidRPr="001F2DBD">
        <w:rPr>
          <w:noProof/>
        </w:rPr>
        <w:drawing>
          <wp:anchor distT="0" distB="0" distL="114300" distR="114300" simplePos="0" relativeHeight="251661312" behindDoc="1" locked="0" layoutInCell="1" allowOverlap="1" wp14:anchorId="41526FF9" wp14:editId="129E816C">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proofErr w:type="spellStart"/>
      <w:r w:rsidR="00AA3610" w:rsidRPr="001F2DBD">
        <w:t>Définition</w:t>
      </w:r>
      <w:bookmarkEnd w:id="13"/>
      <w:proofErr w:type="spellEnd"/>
      <w:r w:rsidR="00AF5DA8" w:rsidRPr="001F2DBD">
        <w:t xml:space="preserve"> </w:t>
      </w:r>
    </w:p>
    <w:p w14:paraId="140BAC9A" w14:textId="77777777" w:rsidR="00532D54" w:rsidRPr="001F2DBD" w:rsidRDefault="00532D54" w:rsidP="00E624FA"/>
    <w:p w14:paraId="56ACC09E" w14:textId="0B2EE1A9" w:rsidR="00532D54" w:rsidRPr="001F2DBD" w:rsidRDefault="00AF5DA8" w:rsidP="00E624FA">
      <w:r w:rsidRPr="001F2DBD">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1F2DBD">
        <w:t>ction de rayonnement principal.</w:t>
      </w:r>
      <w:sdt>
        <w:sdtPr>
          <w:id w:val="-1829440278"/>
          <w:citation/>
        </w:sdtPr>
        <w:sdtContent>
          <w:r w:rsidR="00532D54" w:rsidRPr="001F2DBD">
            <w:fldChar w:fldCharType="begin"/>
          </w:r>
          <w:r w:rsidR="00532D54" w:rsidRPr="001F2DBD">
            <w:instrText xml:space="preserve"> CITATION wik \l 4108 </w:instrText>
          </w:r>
          <w:r w:rsidR="00532D54" w:rsidRPr="001F2DBD">
            <w:fldChar w:fldCharType="separate"/>
          </w:r>
          <w:r w:rsidR="00C27A5D">
            <w:rPr>
              <w:noProof/>
            </w:rPr>
            <w:t xml:space="preserve"> </w:t>
          </w:r>
          <w:r w:rsidR="00C27A5D" w:rsidRPr="00C27A5D">
            <w:rPr>
              <w:noProof/>
            </w:rPr>
            <w:t>(wikipedia, s.d.)</w:t>
          </w:r>
          <w:r w:rsidR="00532D54" w:rsidRPr="001F2DBD">
            <w:fldChar w:fldCharType="end"/>
          </w:r>
        </w:sdtContent>
      </w:sdt>
    </w:p>
    <w:p w14:paraId="6EE73D56" w14:textId="77777777" w:rsidR="00532D54" w:rsidRPr="001F2DBD" w:rsidRDefault="00532D54" w:rsidP="00E624FA"/>
    <w:p w14:paraId="2A09DCAE" w14:textId="43FF4682" w:rsidR="00AF5DA8" w:rsidRPr="001F2DBD" w:rsidRDefault="00AF5DA8" w:rsidP="00E624FA">
      <w:r w:rsidRPr="001F2DBD">
        <w:t>Le réseau de dipôles log</w:t>
      </w:r>
      <w:r w:rsidR="001E28ED" w:rsidRPr="001F2DBD">
        <w:t xml:space="preserve">-périodique (log </w:t>
      </w:r>
      <w:proofErr w:type="spellStart"/>
      <w:r w:rsidR="001E28ED" w:rsidRPr="001F2DBD">
        <w:t>periodic</w:t>
      </w:r>
      <w:proofErr w:type="spellEnd"/>
      <w:r w:rsidR="001E28ED" w:rsidRPr="001F2DBD">
        <w:t xml:space="preserve"> </w:t>
      </w:r>
      <w:proofErr w:type="spellStart"/>
      <w:r w:rsidR="001E28ED" w:rsidRPr="001F2DBD">
        <w:t>dipole</w:t>
      </w:r>
      <w:proofErr w:type="spellEnd"/>
      <w:r w:rsidRPr="001F2DBD">
        <w:t xml:space="preserve"> </w:t>
      </w:r>
      <w:proofErr w:type="spellStart"/>
      <w:r w:rsidRPr="001F2DBD">
        <w:t>array</w:t>
      </w:r>
      <w:proofErr w:type="spellEnd"/>
      <w:r w:rsidRPr="001F2DBD">
        <w:t xml:space="preserve"> ou LPDA) est la plus courante, et </w:t>
      </w:r>
      <w:r w:rsidR="00532D54" w:rsidRPr="001F2DBD">
        <w:t>est celle qui sera utilisée pour la réception du signal</w:t>
      </w:r>
    </w:p>
    <w:p w14:paraId="5763C305" w14:textId="77777777" w:rsidR="00AF5DA8" w:rsidRPr="001F2DBD" w:rsidRDefault="00AF5DA8" w:rsidP="00E624FA"/>
    <w:p w14:paraId="293D7F6B" w14:textId="77777777" w:rsidR="00AF5DA8" w:rsidRPr="001F2DBD" w:rsidRDefault="00AF5DA8" w:rsidP="00E624FA"/>
    <w:p w14:paraId="374DF53A" w14:textId="2CFC4930" w:rsidR="00AF5DA8" w:rsidRPr="001F2DBD" w:rsidRDefault="00AF5DA8" w:rsidP="00E624FA"/>
    <w:p w14:paraId="659074DA" w14:textId="69E38634" w:rsidR="000B330A" w:rsidRPr="001F2DBD" w:rsidRDefault="000B330A" w:rsidP="00E624FA"/>
    <w:p w14:paraId="58A07485" w14:textId="3239FD6C" w:rsidR="001F2DBD" w:rsidRDefault="001F2DBD" w:rsidP="00E624FA"/>
    <w:p w14:paraId="75BBDB84" w14:textId="77777777" w:rsidR="00C528DA" w:rsidRPr="001F2DBD" w:rsidRDefault="00C528DA" w:rsidP="00E624FA"/>
    <w:p w14:paraId="0B2CAC07" w14:textId="4237801C" w:rsidR="001F2DBD" w:rsidRPr="001F2DBD" w:rsidRDefault="001F2DBD" w:rsidP="00E624FA">
      <w:pPr>
        <w:pStyle w:val="Heading3"/>
      </w:pPr>
      <w:bookmarkStart w:id="16" w:name="_Toc16156414"/>
      <w:r w:rsidRPr="001F2DBD">
        <w:t>Analyse</w:t>
      </w:r>
      <w:bookmarkEnd w:id="16"/>
    </w:p>
    <w:p w14:paraId="1D2C1AA7" w14:textId="52DD2515" w:rsidR="001F2DBD" w:rsidRPr="001F2DBD" w:rsidRDefault="001F2DBD" w:rsidP="00E624FA"/>
    <w:p w14:paraId="53E7129C" w14:textId="1C4B46F8" w:rsidR="001F2DBD" w:rsidRDefault="001F2DBD" w:rsidP="00E624FA">
      <w:r w:rsidRPr="001F2DBD">
        <w:t>Cette antenne</w:t>
      </w:r>
      <w:r>
        <w:t xml:space="preserve"> a été choisie du fait de son pattern de radiation qui correspond aux attentes de ce projet.</w:t>
      </w:r>
    </w:p>
    <w:p w14:paraId="0EEE56AA" w14:textId="48E9A57D" w:rsidR="00F05715" w:rsidRDefault="00F05715" w:rsidP="00E624FA">
      <w:r>
        <w:t>Le pattern de radiation permet en fait de voir dans quelle direction l’antenne et la plus efficace</w:t>
      </w:r>
    </w:p>
    <w:p w14:paraId="73BB9770" w14:textId="77777777" w:rsidR="00E44508" w:rsidRDefault="00E44508" w:rsidP="00E624FA"/>
    <w:p w14:paraId="551F7073" w14:textId="77777777" w:rsidR="001F2DBD" w:rsidRDefault="001F2DBD" w:rsidP="00E624FA">
      <w:pPr>
        <w:jc w:val="center"/>
      </w:pPr>
      <w:r>
        <w:rPr>
          <w:noProof/>
        </w:rPr>
        <w:drawing>
          <wp:inline distT="0" distB="0" distL="0" distR="0" wp14:anchorId="762E0445" wp14:editId="36B50446">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14:paraId="08E47172" w14:textId="1C150FAE" w:rsidR="001F2DBD" w:rsidRDefault="001F2DBD" w:rsidP="00E624FA">
      <w:pPr>
        <w:pStyle w:val="Caption"/>
        <w:spacing w:after="0"/>
        <w:jc w:val="center"/>
      </w:pPr>
      <w:bookmarkStart w:id="17" w:name="_Toc16156500"/>
      <w:r>
        <w:t xml:space="preserve">Figure </w:t>
      </w:r>
      <w:r w:rsidR="002E1B11">
        <w:fldChar w:fldCharType="begin"/>
      </w:r>
      <w:r w:rsidR="002E1B11">
        <w:instrText xml:space="preserve"> SEQ Figure \* ARABIC </w:instrText>
      </w:r>
      <w:r w:rsidR="002E1B11">
        <w:fldChar w:fldCharType="separate"/>
      </w:r>
      <w:r w:rsidR="001E5FBB">
        <w:rPr>
          <w:noProof/>
        </w:rPr>
        <w:t>3</w:t>
      </w:r>
      <w:r w:rsidR="002E1B11">
        <w:rPr>
          <w:noProof/>
        </w:rPr>
        <w:fldChar w:fldCharType="end"/>
      </w:r>
      <w:r>
        <w:t xml:space="preserve"> : radiation de l'antenne LPDA</w:t>
      </w:r>
      <w:bookmarkEnd w:id="17"/>
    </w:p>
    <w:p w14:paraId="1FAE37D9" w14:textId="19C39189" w:rsidR="00E44508" w:rsidRPr="00854773" w:rsidRDefault="00E44508" w:rsidP="00E624FA">
      <w:pPr>
        <w:pStyle w:val="Caption"/>
        <w:spacing w:after="0"/>
        <w:jc w:val="center"/>
      </w:pPr>
      <w:r w:rsidRPr="00854773">
        <w:t xml:space="preserve">Source: </w:t>
      </w:r>
      <w:proofErr w:type="spellStart"/>
      <w:r w:rsidRPr="00854773">
        <w:t>Antenna</w:t>
      </w:r>
      <w:proofErr w:type="spellEnd"/>
      <w:r w:rsidRPr="00854773">
        <w:t xml:space="preserve"> Theory - Log-</w:t>
      </w:r>
      <w:proofErr w:type="spellStart"/>
      <w:r w:rsidRPr="00854773">
        <w:t>periodic</w:t>
      </w:r>
      <w:proofErr w:type="spellEnd"/>
      <w:r w:rsidRPr="00854773">
        <w:t xml:space="preserve"> </w:t>
      </w:r>
      <w:proofErr w:type="spellStart"/>
      <w:r w:rsidRPr="00854773">
        <w:t>Antenna</w:t>
      </w:r>
      <w:proofErr w:type="spellEnd"/>
    </w:p>
    <w:p w14:paraId="020173D4" w14:textId="77777777" w:rsidR="00E44508" w:rsidRPr="00854773" w:rsidRDefault="00E44508" w:rsidP="00E624FA"/>
    <w:p w14:paraId="7233243D" w14:textId="77777777" w:rsidR="00E44508" w:rsidRPr="00854773" w:rsidRDefault="00E44508" w:rsidP="00E624FA"/>
    <w:p w14:paraId="51643B2B" w14:textId="763CC7EC" w:rsidR="00532D54" w:rsidRPr="001F2DBD" w:rsidRDefault="003827F7" w:rsidP="00E624FA">
      <w:r>
        <w:t>Ce pattern de radiation est très intéressant car il est directionnel. Cela veut dire que plus cette antenne est en face de l’objet qui émet le signal, plus la radiation sera forte ce qui est fort utile pour pouvoir connaitre l’emplacement de l’objet source.</w:t>
      </w:r>
    </w:p>
    <w:p w14:paraId="689566D3" w14:textId="7C430BBA" w:rsidR="00AF5DA8" w:rsidRPr="001F2DBD" w:rsidRDefault="00AF5DA8" w:rsidP="00E624FA">
      <w:pPr>
        <w:pStyle w:val="Heading3"/>
      </w:pPr>
      <w:bookmarkStart w:id="18" w:name="_Toc16156415"/>
      <w:r w:rsidRPr="001F2DBD">
        <w:lastRenderedPageBreak/>
        <w:t>Design</w:t>
      </w:r>
      <w:bookmarkEnd w:id="18"/>
    </w:p>
    <w:p w14:paraId="33B670D8" w14:textId="4C01E6D3" w:rsidR="00F133A8" w:rsidRPr="001F2DBD" w:rsidRDefault="00F133A8" w:rsidP="00E624FA"/>
    <w:p w14:paraId="486A3E98" w14:textId="03D32839" w:rsidR="005F0808" w:rsidRPr="001F2DBD" w:rsidRDefault="00F133A8" w:rsidP="00E624FA">
      <w:r w:rsidRPr="001F2DBD">
        <w:t>La directivité en espace libre d’un réseau dipolaire log-périodique (LP</w:t>
      </w:r>
      <w:r w:rsidR="005F0808" w:rsidRPr="001F2DBD">
        <w:t xml:space="preserve">DA) est fonction de </w:t>
      </w:r>
      <w:r w:rsidR="00036B28" w:rsidRPr="001F2DBD">
        <w:t>deux constantes. S</w:t>
      </w:r>
      <w:r w:rsidR="005F0808" w:rsidRPr="001F2DBD">
        <w:t>on facteur de mise</w:t>
      </w:r>
      <w:r w:rsidR="000B330A" w:rsidRPr="001F2DBD">
        <w:t xml:space="preserve"> à l’échelle</w:t>
      </w:r>
      <w:r w:rsidR="00036B28" w:rsidRPr="001F2DBD">
        <w:t xml:space="preserve"> τ </w:t>
      </w:r>
      <w:r w:rsidRPr="001F2DBD">
        <w:t xml:space="preserve">et son espacement </w:t>
      </w:r>
      <w:r w:rsidR="00036B28" w:rsidRPr="001F2DBD">
        <w:t xml:space="preserve">relatif </w:t>
      </w:r>
      <w:r w:rsidRPr="001F2DBD">
        <w:t>σ</w:t>
      </w:r>
      <w:r w:rsidR="005F0808" w:rsidRPr="001F2DBD">
        <w:t>.</w:t>
      </w:r>
    </w:p>
    <w:p w14:paraId="2B99CD47" w14:textId="0CD87EB2" w:rsidR="00FD7AD1" w:rsidRPr="001F2DBD" w:rsidRDefault="005F0808" w:rsidP="00E624FA">
      <w:r w:rsidRPr="001F2DBD">
        <w:t xml:space="preserve">En raison des ressources limitées, les antennes log-périodiques radioamateurs sont souvent limitées à des valeurs de </w:t>
      </w:r>
      <w:r w:rsidR="00DB5DB3" w:rsidRPr="001F2DBD">
        <w:t xml:space="preserve">τ </w:t>
      </w:r>
      <w:r w:rsidR="00036B28" w:rsidRPr="001F2DBD">
        <w:t xml:space="preserve">entre 0,8 et 0,95, avec des valeurs de </w:t>
      </w:r>
      <w:r w:rsidRPr="001F2DBD">
        <w:t>σ entre 0,03 et 0,06</w:t>
      </w:r>
      <w:r w:rsidR="00FD7AD1" w:rsidRPr="001F2DBD">
        <w:t xml:space="preserve"> </w:t>
      </w:r>
    </w:p>
    <w:p w14:paraId="65E83024" w14:textId="77777777" w:rsidR="00F133A8" w:rsidRPr="001F2DBD" w:rsidRDefault="00F133A8" w:rsidP="00E624FA"/>
    <w:p w14:paraId="4E4DDA7A" w14:textId="77777777" w:rsidR="00F4347D" w:rsidRPr="001F2DBD" w:rsidRDefault="005F0808" w:rsidP="00E624FA">
      <w:pPr>
        <w:jc w:val="center"/>
      </w:pPr>
      <w:r w:rsidRPr="001F2DBD">
        <w:rPr>
          <w:noProof/>
        </w:rPr>
        <w:drawing>
          <wp:inline distT="0" distB="0" distL="0" distR="0" wp14:anchorId="7FBF21BF" wp14:editId="00F11FEE">
            <wp:extent cx="5410753" cy="3800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2049" cy="3808658"/>
                    </a:xfrm>
                    <a:prstGeom prst="rect">
                      <a:avLst/>
                    </a:prstGeom>
                  </pic:spPr>
                </pic:pic>
              </a:graphicData>
            </a:graphic>
          </wp:inline>
        </w:drawing>
      </w:r>
    </w:p>
    <w:p w14:paraId="514B2649" w14:textId="521AD1CA" w:rsidR="00F4347D" w:rsidRPr="001F2DBD" w:rsidRDefault="00F4347D" w:rsidP="00E624FA">
      <w:pPr>
        <w:pStyle w:val="Caption"/>
        <w:spacing w:after="0"/>
        <w:jc w:val="center"/>
      </w:pPr>
      <w:bookmarkStart w:id="19" w:name="_Toc16156501"/>
      <w:r w:rsidRPr="001F2DBD">
        <w:t xml:space="preserve">Figure </w:t>
      </w:r>
      <w:r w:rsidR="002E1B11">
        <w:fldChar w:fldCharType="begin"/>
      </w:r>
      <w:r w:rsidR="002E1B11">
        <w:instrText xml:space="preserve"> SEQ Figure \* ARABIC </w:instrText>
      </w:r>
      <w:r w:rsidR="002E1B11">
        <w:fldChar w:fldCharType="separate"/>
      </w:r>
      <w:r w:rsidR="001E5FBB">
        <w:rPr>
          <w:noProof/>
        </w:rPr>
        <w:t>4</w:t>
      </w:r>
      <w:r w:rsidR="002E1B11">
        <w:rPr>
          <w:noProof/>
        </w:rPr>
        <w:fldChar w:fldCharType="end"/>
      </w:r>
      <w:r w:rsidRPr="001F2DBD">
        <w:t>: Directivité constante vs σ et τ</w:t>
      </w:r>
      <w:bookmarkEnd w:id="19"/>
    </w:p>
    <w:p w14:paraId="14323E2D" w14:textId="6A05DD0E" w:rsidR="00F4347D" w:rsidRPr="00243975" w:rsidRDefault="00E44508" w:rsidP="00E624FA">
      <w:pPr>
        <w:pStyle w:val="Caption"/>
        <w:spacing w:after="0"/>
        <w:jc w:val="center"/>
        <w:rPr>
          <w:lang w:val="en-US"/>
        </w:rPr>
      </w:pPr>
      <w:r w:rsidRPr="00243975">
        <w:rPr>
          <w:lang w:val="en-US"/>
        </w:rPr>
        <w:t>Source:</w:t>
      </w:r>
      <w:r w:rsidR="00F4347D" w:rsidRPr="00243975">
        <w:rPr>
          <w:lang w:val="en-US"/>
        </w:rPr>
        <w:t xml:space="preserve"> journal of microwave engineering &amp; technologies</w:t>
      </w:r>
    </w:p>
    <w:p w14:paraId="4424225D" w14:textId="7659283E" w:rsidR="00FD7AD1" w:rsidRPr="00FD06E7" w:rsidRDefault="00F4347D" w:rsidP="00E624FA">
      <w:pPr>
        <w:pStyle w:val="Caption"/>
        <w:spacing w:after="0"/>
        <w:jc w:val="center"/>
      </w:pPr>
      <w:r w:rsidRPr="00FD06E7">
        <w:t>ISSN: 2349-9001</w:t>
      </w:r>
      <w:r w:rsidR="00EF41DB" w:rsidRPr="00FD06E7">
        <w:t xml:space="preserve"> © STM </w:t>
      </w:r>
      <w:proofErr w:type="spellStart"/>
      <w:r w:rsidR="00EF41DB" w:rsidRPr="00FD06E7">
        <w:t>Journals</w:t>
      </w:r>
      <w:proofErr w:type="spellEnd"/>
      <w:r w:rsidR="00EF41DB" w:rsidRPr="00FD06E7">
        <w:t xml:space="preserve"> 2017</w:t>
      </w:r>
    </w:p>
    <w:p w14:paraId="176A7212" w14:textId="60B8EC4F" w:rsidR="003827F7" w:rsidRPr="00FD06E7" w:rsidRDefault="003827F7" w:rsidP="00E624FA"/>
    <w:p w14:paraId="314E7A54" w14:textId="77777777" w:rsidR="00E44508" w:rsidRPr="00FD06E7" w:rsidRDefault="00E44508" w:rsidP="00E624FA"/>
    <w:p w14:paraId="4D0DA9F4" w14:textId="0EC358D5" w:rsidR="00036B28" w:rsidRPr="001F2DBD" w:rsidRDefault="00DB5DB3" w:rsidP="00E624FA">
      <w:r w:rsidRPr="001F2DBD">
        <w:t xml:space="preserve">Pour </w:t>
      </w:r>
      <w:r w:rsidR="00036B28" w:rsidRPr="001F2DBD">
        <w:t>l’</w:t>
      </w:r>
      <w:r w:rsidRPr="001F2DBD">
        <w:t xml:space="preserve">antenne </w:t>
      </w:r>
      <w:r w:rsidR="00036B28" w:rsidRPr="001F2DBD">
        <w:t xml:space="preserve">à concevoir, </w:t>
      </w:r>
      <w:r w:rsidRPr="001F2DBD">
        <w:t xml:space="preserve">la valeur de τ a été définie à </w:t>
      </w:r>
      <w:r w:rsidR="00036B28" w:rsidRPr="001F2DBD">
        <w:t>0.8 et celle de σ à 0.095.</w:t>
      </w:r>
    </w:p>
    <w:p w14:paraId="554E4859" w14:textId="77777777" w:rsidR="00036B28" w:rsidRPr="001F2DBD" w:rsidRDefault="00036B28" w:rsidP="00E624FA"/>
    <w:p w14:paraId="494E7163" w14:textId="672F7426" w:rsidR="00F133A8" w:rsidRPr="001F2DBD" w:rsidRDefault="00036B28" w:rsidP="00E624FA">
      <w:r w:rsidRPr="001F2DBD">
        <w:t>Ces valeurs pourront être modifiées si les résultats des simulations ne correspondent pas aux résultats attendus.</w:t>
      </w:r>
    </w:p>
    <w:p w14:paraId="6B8AA36C" w14:textId="19AA1D54" w:rsidR="00A8164F" w:rsidRPr="001F2DBD" w:rsidRDefault="00A8164F" w:rsidP="00E624FA">
      <w:pPr>
        <w:rPr>
          <w:noProof/>
        </w:rPr>
      </w:pPr>
    </w:p>
    <w:p w14:paraId="21F7829F" w14:textId="530DB311" w:rsidR="00A8164F" w:rsidRPr="001F2DBD" w:rsidRDefault="00FD7AD1" w:rsidP="00E624FA">
      <w:pPr>
        <w:rPr>
          <w:noProof/>
        </w:rPr>
      </w:pPr>
      <w:r w:rsidRPr="001F2DBD">
        <w:rPr>
          <w:noProof/>
        </w:rPr>
        <w:t>Il faut aussi définir une fréquence</w:t>
      </w:r>
      <w:r w:rsidR="006D4BD1" w:rsidRPr="001F2DBD">
        <w:rPr>
          <w:noProof/>
        </w:rPr>
        <w:t xml:space="preserve"> assez</w:t>
      </w:r>
      <w:r w:rsidRPr="001F2DBD">
        <w:rPr>
          <w:noProof/>
        </w:rPr>
        <w:t xml:space="preserve"> </w:t>
      </w:r>
      <w:r w:rsidR="006D4BD1" w:rsidRPr="001F2DBD">
        <w:rPr>
          <w:noProof/>
        </w:rPr>
        <w:t xml:space="preserve">basse pour que </w:t>
      </w:r>
      <w:r w:rsidR="003B5740" w:rsidRPr="001F2DBD">
        <w:rPr>
          <w:noProof/>
        </w:rPr>
        <w:t xml:space="preserve">les ondes </w:t>
      </w:r>
      <w:r w:rsidR="006D4BD1" w:rsidRPr="001F2DBD">
        <w:rPr>
          <w:noProof/>
        </w:rPr>
        <w:t>puissent</w:t>
      </w:r>
      <w:r w:rsidR="003B5740" w:rsidRPr="001F2DBD">
        <w:rPr>
          <w:noProof/>
        </w:rPr>
        <w:t xml:space="preserve"> traverser une couche de neige </w:t>
      </w:r>
      <w:r w:rsidR="006D4BD1" w:rsidRPr="001F2DBD">
        <w:rPr>
          <w:noProof/>
        </w:rPr>
        <w:t xml:space="preserve">poudreuse et aussi assez haute pour que l’antenne puisse fonctionner avec le moins de pertes possibles. </w:t>
      </w:r>
    </w:p>
    <w:p w14:paraId="48D163FC" w14:textId="7792340A" w:rsidR="00A8164F" w:rsidRPr="001F2DBD" w:rsidRDefault="00A8164F" w:rsidP="00E624FA">
      <w:pPr>
        <w:rPr>
          <w:noProof/>
        </w:rPr>
      </w:pPr>
    </w:p>
    <w:p w14:paraId="3EE360D7" w14:textId="2428D196" w:rsidR="00A11C0D" w:rsidRPr="001F2DBD" w:rsidRDefault="00A11C0D" w:rsidP="00E624FA">
      <w:pPr>
        <w:rPr>
          <w:noProof/>
        </w:rPr>
      </w:pPr>
      <w:r w:rsidRPr="001F2DBD">
        <w:rPr>
          <w:noProof/>
        </w:rPr>
        <w:t>La fréquence choisie est 434MHz, qui est aussi la fréquence à laquelle les sensorsBalls émettent. Il reste toutefois a vérifier la réele efficacité de cette frequence directement sur le terrain.</w:t>
      </w:r>
    </w:p>
    <w:p w14:paraId="4CFD3498" w14:textId="165B1BEF" w:rsidR="00767BE2" w:rsidRPr="001F2DBD" w:rsidRDefault="00767BE2" w:rsidP="00E624FA">
      <w:pPr>
        <w:rPr>
          <w:noProof/>
        </w:rPr>
      </w:pPr>
    </w:p>
    <w:p w14:paraId="404B58B2" w14:textId="35A6C370" w:rsidR="003827F7" w:rsidRDefault="00767BE2" w:rsidP="00E624FA">
      <w:pPr>
        <w:rPr>
          <w:noProof/>
        </w:rPr>
      </w:pPr>
      <w:r w:rsidRPr="001F2DBD">
        <w:rPr>
          <w:noProof/>
        </w:rPr>
        <w:t xml:space="preserve">La Bande passante B </w:t>
      </w:r>
      <w:r w:rsidR="00A934EF" w:rsidRPr="001F2DBD">
        <w:rPr>
          <w:noProof/>
        </w:rPr>
        <w:t>à été definie à ~</w:t>
      </w:r>
      <w:r w:rsidRPr="001F2DBD">
        <w:rPr>
          <w:noProof/>
        </w:rPr>
        <w:t>30MHz.</w:t>
      </w:r>
    </w:p>
    <w:p w14:paraId="20B0B1EE" w14:textId="260761E6" w:rsidR="00767BE2" w:rsidRPr="001F2DBD" w:rsidRDefault="003827F7" w:rsidP="00E624FA">
      <w:pPr>
        <w:rPr>
          <w:noProof/>
        </w:rPr>
      </w:pPr>
      <w:r>
        <w:rPr>
          <w:noProof/>
        </w:rPr>
        <w:br w:type="page"/>
      </w:r>
    </w:p>
    <w:p w14:paraId="6DE3A072" w14:textId="3FF0AFEA" w:rsidR="000B330A" w:rsidRPr="001F2DBD" w:rsidRDefault="000B330A" w:rsidP="00E624FA">
      <w:pPr>
        <w:rPr>
          <w:noProof/>
        </w:rPr>
      </w:pPr>
    </w:p>
    <w:p w14:paraId="59FDAD12" w14:textId="6B36FE6B" w:rsidR="00CC2CA6" w:rsidRDefault="00EF41DB" w:rsidP="00E624FA">
      <w:pPr>
        <w:rPr>
          <w:noProof/>
        </w:rPr>
      </w:pPr>
      <w:r w:rsidRPr="001F2DBD">
        <w:rPr>
          <w:noProof/>
        </w:rPr>
        <w:t xml:space="preserve">Maintenant que </w:t>
      </w:r>
      <w:r w:rsidR="00767BE2" w:rsidRPr="001F2DBD">
        <w:rPr>
          <w:noProof/>
        </w:rPr>
        <w:t xml:space="preserve">σ, </w:t>
      </w:r>
      <w:r w:rsidRPr="001F2DBD">
        <w:rPr>
          <w:noProof/>
        </w:rPr>
        <w:t>τ</w:t>
      </w:r>
      <w:r w:rsidR="00767BE2" w:rsidRPr="001F2DBD">
        <w:rPr>
          <w:noProof/>
        </w:rPr>
        <w:t>, B</w:t>
      </w:r>
      <w:r w:rsidRPr="001F2DBD">
        <w:rPr>
          <w:noProof/>
        </w:rPr>
        <w:t xml:space="preserve"> </w:t>
      </w:r>
      <w:r w:rsidR="00767BE2" w:rsidRPr="001F2DBD">
        <w:rPr>
          <w:noProof/>
        </w:rPr>
        <w:t>et</w:t>
      </w:r>
      <w:r w:rsidR="00A11C0D" w:rsidRPr="001F2DBD">
        <w:rPr>
          <w:noProof/>
        </w:rPr>
        <w:t xml:space="preserve"> F </w:t>
      </w:r>
      <w:r w:rsidRPr="001F2DBD">
        <w:rPr>
          <w:noProof/>
        </w:rPr>
        <w:t>sont définis, il est possible de calculer</w:t>
      </w:r>
      <w:r w:rsidR="00C45AA4" w:rsidRPr="001F2DBD">
        <w:rPr>
          <w:noProof/>
        </w:rPr>
        <w:t xml:space="preserve"> grâce à la procédure de design donné par L. B. Cebik</w:t>
      </w:r>
      <w:r w:rsidR="00661F11" w:rsidRPr="001F2DBD">
        <w:rPr>
          <w:noProof/>
        </w:rPr>
        <w:t>.</w:t>
      </w:r>
    </w:p>
    <w:p w14:paraId="37CB4256" w14:textId="1589A8F1" w:rsidR="00F10FED" w:rsidRDefault="00F10FED" w:rsidP="00E624FA">
      <w:pPr>
        <w:rPr>
          <w:noProof/>
        </w:rPr>
      </w:pPr>
    </w:p>
    <w:p w14:paraId="5D22EFA7" w14:textId="77777777" w:rsidR="00F10FED" w:rsidRPr="001F2DBD" w:rsidRDefault="00F10FED" w:rsidP="00E624FA">
      <w:pPr>
        <w:rPr>
          <w:noProof/>
        </w:rPr>
      </w:pPr>
    </w:p>
    <w:p w14:paraId="1CA649F4" w14:textId="77777777" w:rsidR="005C77F4" w:rsidRPr="001F2DBD" w:rsidRDefault="005C77F4" w:rsidP="00E624FA">
      <w:pPr>
        <w:rPr>
          <w:noProof/>
        </w:rPr>
      </w:pPr>
    </w:p>
    <w:p w14:paraId="134E55B1" w14:textId="24850A45" w:rsidR="00CC2CA6" w:rsidRPr="00422096" w:rsidRDefault="00CC2CA6" w:rsidP="00E624FA">
      <w:pPr>
        <w:pStyle w:val="Caption"/>
      </w:pPr>
      <w:r w:rsidRPr="00422096">
        <w:tab/>
      </w:r>
      <m:oMath>
        <m:r>
          <w:rPr>
            <w:rFonts w:ascii="Cambria Math" w:hAnsi="Cambria Math"/>
          </w:rPr>
          <m:t xml:space="preserve"> </m:t>
        </m:r>
        <w:bookmarkStart w:id="20" w:name="_Ref13127307"/>
        <m:func>
          <m:funcPr>
            <m:ctrlPr>
              <w:rPr>
                <w:rFonts w:ascii="Cambria Math" w:hAnsi="Cambria Math"/>
              </w:rPr>
            </m:ctrlPr>
          </m:funcPr>
          <m:fName>
            <m:r>
              <w:rPr>
                <w:rFonts w:ascii="Cambria Math" w:hAnsi="Cambria Math"/>
              </w:rPr>
              <m:t>cot</m:t>
            </m:r>
          </m:fName>
          <m:e>
            <m:r>
              <w:rPr>
                <w:rFonts w:ascii="Cambria Math" w:hAnsi="Cambria Math"/>
              </w:rPr>
              <m:t xml:space="preserve">α= </m:t>
            </m:r>
            <m:box>
              <m:boxPr>
                <m:ctrlPr>
                  <w:rPr>
                    <w:rFonts w:ascii="Cambria Math" w:hAnsi="Cambria Math"/>
                  </w:rPr>
                </m:ctrlPr>
              </m:boxPr>
              <m:e>
                <m:argPr>
                  <m:argSz m:val="-1"/>
                </m:argPr>
                <m:f>
                  <m:fPr>
                    <m:ctrlPr>
                      <w:rPr>
                        <w:rFonts w:ascii="Cambria Math" w:hAnsi="Cambria Math"/>
                      </w:rPr>
                    </m:ctrlPr>
                  </m:fPr>
                  <m:num>
                    <m:r>
                      <w:rPr>
                        <w:rFonts w:ascii="Cambria Math" w:hAnsi="Cambria Math"/>
                      </w:rPr>
                      <m:t>4σ</m:t>
                    </m:r>
                  </m:num>
                  <m:den>
                    <m:r>
                      <w:rPr>
                        <w:rFonts w:ascii="Cambria Math" w:hAnsi="Cambria Math"/>
                      </w:rPr>
                      <m:t>1- τ</m:t>
                    </m:r>
                  </m:den>
                </m:f>
              </m:e>
            </m:box>
            <m:r>
              <w:rPr>
                <w:rFonts w:ascii="Cambria Math" w:hAnsi="Cambria Math"/>
              </w:rPr>
              <m:t xml:space="preserve"> </m:t>
            </m:r>
          </m:e>
        </m:func>
      </m:oMath>
      <w:r w:rsidRPr="00422096">
        <w:t xml:space="preserve"> </w:t>
      </w:r>
      <w:r w:rsidRPr="00422096">
        <w:tab/>
        <w:t xml:space="preserve">( </w:t>
      </w:r>
      <w:r w:rsidR="002E1B11">
        <w:fldChar w:fldCharType="begin"/>
      </w:r>
      <w:r w:rsidR="002E1B11">
        <w:instrText xml:space="preserve"> SEQ ( \* ARABIC </w:instrText>
      </w:r>
      <w:r w:rsidR="002E1B11">
        <w:fldChar w:fldCharType="separate"/>
      </w:r>
      <w:r w:rsidR="007A0A3D">
        <w:rPr>
          <w:noProof/>
        </w:rPr>
        <w:t>1</w:t>
      </w:r>
      <w:r w:rsidR="002E1B11">
        <w:rPr>
          <w:noProof/>
        </w:rPr>
        <w:fldChar w:fldCharType="end"/>
      </w:r>
      <w:r w:rsidRPr="00422096">
        <w:t xml:space="preserve"> )</w:t>
      </w:r>
      <w:bookmarkEnd w:id="20"/>
    </w:p>
    <w:p w14:paraId="3F3A203F" w14:textId="703DC50F" w:rsidR="00CC2CA6" w:rsidRPr="001F2DBD" w:rsidRDefault="00CC2CA6" w:rsidP="00E624FA">
      <w:pPr>
        <w:pStyle w:val="Caption"/>
      </w:pPr>
      <w:r w:rsidRPr="001F2DBD">
        <w:tab/>
      </w:r>
      <m:oMath>
        <m:r>
          <w:rPr>
            <w:rFonts w:ascii="Cambria Math" w:hAnsi="Cambria Math"/>
          </w:rPr>
          <m:t xml:space="preserve"> </m:t>
        </m:r>
        <w:bookmarkStart w:id="21" w:name="_Ref13127345"/>
        <m:r>
          <w:rPr>
            <w:rFonts w:ascii="Cambria Math" w:hAnsi="Cambria Math"/>
          </w:rPr>
          <m:t>Bar=1.1+7.7</m:t>
        </m:r>
        <m:sSup>
          <m:sSupPr>
            <m:ctrlPr>
              <w:rPr>
                <w:rFonts w:ascii="Cambria Math" w:hAnsi="Cambria Math"/>
              </w:rPr>
            </m:ctrlPr>
          </m:sSupPr>
          <m:e>
            <m:r>
              <w:rPr>
                <w:rFonts w:ascii="Cambria Math" w:hAnsi="Cambria Math"/>
              </w:rPr>
              <m:t>(1-τ)</m:t>
            </m:r>
          </m:e>
          <m:sup>
            <m:r>
              <w:rPr>
                <w:rFonts w:ascii="Cambria Math" w:hAnsi="Cambria Math"/>
              </w:rPr>
              <m:t>2</m:t>
            </m:r>
          </m:sup>
        </m:sSup>
        <m:func>
          <m:funcPr>
            <m:ctrlPr>
              <w:rPr>
                <w:rFonts w:ascii="Cambria Math" w:hAnsi="Cambria Math"/>
              </w:rPr>
            </m:ctrlPr>
          </m:funcPr>
          <m:fName>
            <m:r>
              <w:rPr>
                <w:rFonts w:ascii="Cambria Math" w:hAnsi="Cambria Math"/>
              </w:rPr>
              <m:t>cot</m:t>
            </m:r>
          </m:fName>
          <m:e>
            <m:r>
              <w:rPr>
                <w:rFonts w:ascii="Cambria Math" w:hAnsi="Cambria Math"/>
              </w:rPr>
              <m:t>α</m:t>
            </m:r>
          </m:e>
        </m:func>
      </m:oMath>
      <w:r w:rsidRPr="001F2DBD">
        <w:t xml:space="preserve"> </w:t>
      </w:r>
      <w:r w:rsidRPr="001F2DBD">
        <w:tab/>
        <w:t xml:space="preserve">( </w:t>
      </w:r>
      <w:r w:rsidR="002E1B11">
        <w:fldChar w:fldCharType="begin"/>
      </w:r>
      <w:r w:rsidR="002E1B11">
        <w:instrText xml:space="preserve"> SEQ ( \* ARABIC </w:instrText>
      </w:r>
      <w:r w:rsidR="002E1B11">
        <w:fldChar w:fldCharType="separate"/>
      </w:r>
      <w:r w:rsidR="007A0A3D">
        <w:rPr>
          <w:noProof/>
        </w:rPr>
        <w:t>2</w:t>
      </w:r>
      <w:r w:rsidR="002E1B11">
        <w:rPr>
          <w:noProof/>
        </w:rPr>
        <w:fldChar w:fldCharType="end"/>
      </w:r>
      <w:r w:rsidRPr="001F2DBD">
        <w:t xml:space="preserve"> )</w:t>
      </w:r>
      <w:bookmarkEnd w:id="21"/>
    </w:p>
    <w:p w14:paraId="33F3EC86" w14:textId="110F0325" w:rsidR="00CC2CA6" w:rsidRPr="001F2DBD" w:rsidRDefault="00CC2CA6" w:rsidP="00E624FA">
      <w:pPr>
        <w:pStyle w:val="Caption"/>
      </w:pPr>
      <w:r w:rsidRPr="001F2DBD">
        <w:tab/>
      </w:r>
      <m:oMath>
        <m:r>
          <w:rPr>
            <w:rFonts w:ascii="Cambria Math" w:hAnsi="Cambria Math"/>
          </w:rPr>
          <m:t xml:space="preserve"> </m:t>
        </m:r>
        <w:bookmarkStart w:id="22" w:name="_Ref13127376"/>
        <m:r>
          <w:rPr>
            <w:rFonts w:ascii="Cambria Math" w:hAnsi="Cambria Math"/>
          </w:rPr>
          <m:t>BS=B⋅Bar</m:t>
        </m:r>
      </m:oMath>
      <w:r w:rsidRPr="001F2DBD">
        <w:tab/>
        <w:t xml:space="preserve">( </w:t>
      </w:r>
      <w:r w:rsidR="002E1B11">
        <w:fldChar w:fldCharType="begin"/>
      </w:r>
      <w:r w:rsidR="002E1B11">
        <w:instrText xml:space="preserve"> SEQ ( \* ARABIC </w:instrText>
      </w:r>
      <w:r w:rsidR="002E1B11">
        <w:fldChar w:fldCharType="separate"/>
      </w:r>
      <w:r w:rsidR="007A0A3D">
        <w:rPr>
          <w:noProof/>
        </w:rPr>
        <w:t>3</w:t>
      </w:r>
      <w:r w:rsidR="002E1B11">
        <w:rPr>
          <w:noProof/>
        </w:rPr>
        <w:fldChar w:fldCharType="end"/>
      </w:r>
      <w:r w:rsidRPr="001F2DBD">
        <w:t xml:space="preserve"> )</w:t>
      </w:r>
      <w:bookmarkEnd w:id="22"/>
    </w:p>
    <w:p w14:paraId="7919BD2D" w14:textId="2B97A677" w:rsidR="00FD7AD1" w:rsidRPr="001F2DBD" w:rsidRDefault="00CC2CA6" w:rsidP="00E624FA">
      <w:pPr>
        <w:pStyle w:val="Caption"/>
      </w:pPr>
      <w:r w:rsidRPr="001F2DBD">
        <w:rPr>
          <w:noProof/>
        </w:rPr>
        <w:tab/>
      </w:r>
      <w:bookmarkStart w:id="23" w:name="_Ref13127397"/>
      <m:oMath>
        <m:r>
          <w:rPr>
            <w:rFonts w:ascii="Cambria Math" w:hAnsi="Cambria Math" w:cs="Cambria Math"/>
          </w:rPr>
          <m:t>N=</m:t>
        </m:r>
        <m:f>
          <m:fPr>
            <m:ctrlPr>
              <w:rPr>
                <w:rFonts w:ascii="Cambria Math" w:hAnsi="Cambria Math" w:cs="Cambria Math"/>
              </w:rPr>
            </m:ctrlPr>
          </m:fPr>
          <m:num>
            <m:r>
              <w:rPr>
                <w:rFonts w:ascii="Cambria Math" w:hAnsi="Cambria Math" w:cs="Cambria Math"/>
              </w:rPr>
              <m:t>ln⁡(Bs)</m:t>
            </m:r>
          </m:num>
          <m:den>
            <m:r>
              <w:rPr>
                <w:rFonts w:ascii="Cambria Math" w:hAnsi="Cambria Math" w:cs="Cambria Math"/>
              </w:rPr>
              <m:t>ln⁡(</m:t>
            </m:r>
            <m:f>
              <m:fPr>
                <m:ctrlPr>
                  <w:rPr>
                    <w:rFonts w:ascii="Cambria Math" w:hAnsi="Cambria Math" w:cs="Cambria Math"/>
                  </w:rPr>
                </m:ctrlPr>
              </m:fPr>
              <m:num>
                <m:r>
                  <w:rPr>
                    <w:rFonts w:ascii="Cambria Math" w:hAnsi="Cambria Math" w:cs="Cambria Math"/>
                  </w:rPr>
                  <m:t>1</m:t>
                </m:r>
              </m:num>
              <m:den>
                <m:r>
                  <w:rPr>
                    <w:rFonts w:ascii="Cambria Math" w:hAnsi="Cambria Math"/>
                    <w:noProof/>
                  </w:rPr>
                  <m:t>τ</m:t>
                </m:r>
              </m:den>
            </m:f>
            <m:r>
              <w:rPr>
                <w:rFonts w:ascii="Cambria Math" w:hAnsi="Cambria Math" w:cs="Cambria Math"/>
              </w:rPr>
              <m:t>)</m:t>
            </m:r>
          </m:den>
        </m:f>
      </m:oMath>
      <w:r w:rsidRPr="001F2DBD">
        <w:tab/>
        <w:t xml:space="preserve">( </w:t>
      </w:r>
      <w:r w:rsidR="002E1B11">
        <w:fldChar w:fldCharType="begin"/>
      </w:r>
      <w:r w:rsidR="002E1B11">
        <w:instrText xml:space="preserve"> SEQ ( \* ARABIC </w:instrText>
      </w:r>
      <w:r w:rsidR="002E1B11">
        <w:fldChar w:fldCharType="separate"/>
      </w:r>
      <w:r w:rsidR="007A0A3D">
        <w:rPr>
          <w:noProof/>
        </w:rPr>
        <w:t>4</w:t>
      </w:r>
      <w:r w:rsidR="002E1B11">
        <w:rPr>
          <w:noProof/>
        </w:rPr>
        <w:fldChar w:fldCharType="end"/>
      </w:r>
      <w:r w:rsidRPr="001F2DBD">
        <w:t xml:space="preserve"> )</w:t>
      </w:r>
      <w:bookmarkEnd w:id="23"/>
    </w:p>
    <w:p w14:paraId="0E83D53F" w14:textId="5BEA4EAF" w:rsidR="00A34509" w:rsidRPr="001F2DBD" w:rsidRDefault="00166F79" w:rsidP="00E624FA">
      <w:pPr>
        <w:pStyle w:val="Caption"/>
        <w:rPr>
          <w:noProof/>
        </w:rPr>
      </w:pPr>
      <w:r w:rsidRPr="001F2DBD">
        <w:rPr>
          <w:noProof/>
          <w:color w:val="auto"/>
        </w:rPr>
        <w:tab/>
      </w:r>
      <w:bookmarkStart w:id="24" w:name="_Ref13127421"/>
      <m:oMath>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r>
          <w:rPr>
            <w:rFonts w:ascii="Cambria Math" w:hAnsi="Cambria Math"/>
            <w:noProof/>
          </w:rPr>
          <m:t xml:space="preserve">=F- </m:t>
        </m:r>
        <m:f>
          <m:fPr>
            <m:ctrlPr>
              <w:rPr>
                <w:rFonts w:ascii="Cambria Math" w:hAnsi="Cambria Math"/>
                <w:noProof/>
                <w:color w:val="auto"/>
              </w:rPr>
            </m:ctrlPr>
          </m:fPr>
          <m:num>
            <m:r>
              <w:rPr>
                <w:rFonts w:ascii="Cambria Math" w:hAnsi="Cambria Math"/>
                <w:noProof/>
              </w:rPr>
              <m:t>B</m:t>
            </m:r>
          </m:num>
          <m:den>
            <m:r>
              <w:rPr>
                <w:rFonts w:ascii="Cambria Math" w:hAnsi="Cambria Math"/>
                <w:noProof/>
              </w:rPr>
              <m:t>2</m:t>
            </m:r>
          </m:den>
        </m:f>
        <m:r>
          <w:rPr>
            <w:rFonts w:ascii="Cambria Math" w:hAnsi="Cambria Math"/>
            <w:noProof/>
            <w:color w:val="auto"/>
          </w:rPr>
          <m:t xml:space="preserve"> </m:t>
        </m:r>
      </m:oMath>
      <w:r w:rsidRPr="001F2DBD">
        <w:rPr>
          <w:color w:val="auto"/>
        </w:rPr>
        <w:tab/>
      </w:r>
      <w:r w:rsidR="002A79A9" w:rsidRPr="001F2DBD">
        <w:t xml:space="preserve">( </w:t>
      </w:r>
      <w:r w:rsidR="002E1B11">
        <w:fldChar w:fldCharType="begin"/>
      </w:r>
      <w:r w:rsidR="002E1B11">
        <w:instrText xml:space="preserve"> SEQ ( \* ARABIC </w:instrText>
      </w:r>
      <w:r w:rsidR="002E1B11">
        <w:fldChar w:fldCharType="separate"/>
      </w:r>
      <w:r w:rsidR="007A0A3D">
        <w:rPr>
          <w:noProof/>
        </w:rPr>
        <w:t>5</w:t>
      </w:r>
      <w:r w:rsidR="002E1B11">
        <w:rPr>
          <w:noProof/>
        </w:rPr>
        <w:fldChar w:fldCharType="end"/>
      </w:r>
      <w:r w:rsidR="002A79A9" w:rsidRPr="001F2DBD">
        <w:t xml:space="preserve"> )</w:t>
      </w:r>
      <w:bookmarkEnd w:id="24"/>
    </w:p>
    <w:p w14:paraId="4F838E42" w14:textId="5D47C190" w:rsidR="00166F79" w:rsidRPr="001F2DBD" w:rsidRDefault="00166F79" w:rsidP="00E624FA">
      <w:pPr>
        <w:pStyle w:val="Caption"/>
        <w:rPr>
          <w:noProof/>
        </w:rPr>
      </w:pPr>
      <w:r w:rsidRPr="001F2DBD">
        <w:rPr>
          <w:noProof/>
          <w:color w:val="auto"/>
        </w:rPr>
        <w:tab/>
      </w:r>
      <w:bookmarkStart w:id="25" w:name="_Ref13127443"/>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0</m:t>
            </m:r>
          </m:sub>
        </m:sSub>
        <m:r>
          <w:rPr>
            <w:rFonts w:ascii="Cambria Math" w:hAnsi="Cambria Math"/>
            <w:noProof/>
          </w:rPr>
          <m:t xml:space="preserve">= </m:t>
        </m:r>
        <m:f>
          <m:fPr>
            <m:ctrlPr>
              <w:rPr>
                <w:rFonts w:ascii="Cambria Math" w:hAnsi="Cambria Math"/>
                <w:noProof/>
                <w:color w:val="auto"/>
              </w:rPr>
            </m:ctrlPr>
          </m:fPr>
          <m:num>
            <m:sSub>
              <m:sSubPr>
                <m:ctrlPr>
                  <w:rPr>
                    <w:rFonts w:ascii="Cambria Math" w:hAnsi="Cambria Math" w:cs="Cambria Math"/>
                    <w:noProof/>
                    <w:color w:val="auto"/>
                  </w:rPr>
                </m:ctrlPr>
              </m:sSubPr>
              <m:e>
                <m:r>
                  <w:rPr>
                    <w:rFonts w:ascii="Cambria Math" w:hAnsi="Cambria Math" w:cs="Cambria Math"/>
                    <w:noProof/>
                  </w:rPr>
                  <m:t>λ</m:t>
                </m:r>
              </m:e>
              <m:sub>
                <m:r>
                  <w:rPr>
                    <w:rFonts w:ascii="Cambria Math" w:hAnsi="Cambria Math" w:cs="Cambria Math"/>
                    <w:noProof/>
                  </w:rPr>
                  <m:t>l</m:t>
                </m:r>
              </m:sub>
            </m:sSub>
          </m:num>
          <m:den>
            <m:r>
              <w:rPr>
                <w:rFonts w:ascii="Cambria Math" w:hAnsi="Cambria Math"/>
                <w:noProof/>
              </w:rPr>
              <m:t>2</m:t>
            </m:r>
          </m:den>
        </m:f>
        <m:r>
          <w:rPr>
            <w:rFonts w:ascii="Cambria Math" w:hAnsi="Cambria Math"/>
            <w:noProof/>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2</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rPr>
          <w:noProof/>
          <w:color w:val="auto"/>
        </w:rPr>
        <w:tab/>
      </w:r>
      <w:r w:rsidRPr="001F2DBD">
        <w:t xml:space="preserve">( </w:t>
      </w:r>
      <w:r w:rsidR="002E1B11">
        <w:fldChar w:fldCharType="begin"/>
      </w:r>
      <w:r w:rsidR="002E1B11">
        <w:instrText xml:space="preserve"> SEQ ( \* ARABIC </w:instrText>
      </w:r>
      <w:r w:rsidR="002E1B11">
        <w:fldChar w:fldCharType="separate"/>
      </w:r>
      <w:r w:rsidR="007A0A3D">
        <w:rPr>
          <w:noProof/>
        </w:rPr>
        <w:t>6</w:t>
      </w:r>
      <w:r w:rsidR="002E1B11">
        <w:rPr>
          <w:noProof/>
        </w:rPr>
        <w:fldChar w:fldCharType="end"/>
      </w:r>
      <w:r w:rsidRPr="001F2DBD">
        <w:t xml:space="preserve"> )</w:t>
      </w:r>
      <w:bookmarkEnd w:id="25"/>
    </w:p>
    <w:p w14:paraId="0263660D" w14:textId="6862807C" w:rsidR="00BA5821" w:rsidRPr="001F2DBD" w:rsidRDefault="00A34509" w:rsidP="00E624FA">
      <w:pPr>
        <w:pStyle w:val="Caption"/>
      </w:pPr>
      <w:r w:rsidRPr="001F2DBD">
        <w:rPr>
          <w:noProof/>
        </w:rPr>
        <w:tab/>
      </w:r>
      <w:bookmarkStart w:id="26" w:name="_Ref13127460"/>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i</m:t>
            </m:r>
          </m:sub>
        </m:sSub>
        <m:r>
          <w:rPr>
            <w:rFonts w:ascii="Cambria Math" w:hAnsi="Cambria Math"/>
            <w:noProof/>
          </w:rPr>
          <m:t>= τ</m:t>
        </m:r>
        <m:r>
          <w:rPr>
            <w:rFonts w:ascii="Cambria Math" w:hAnsi="Cambria Math"/>
          </w:rPr>
          <m:t>⋅</m:t>
        </m:r>
        <m:r>
          <w:rPr>
            <w:rFonts w:ascii="Cambria Math" w:hAnsi="Cambria Math" w:cs="Cambria Math"/>
            <w:noProof/>
          </w:rPr>
          <m:t xml:space="preserve"> </m:t>
        </m:r>
        <m:sSub>
          <m:sSubPr>
            <m:ctrlPr>
              <w:rPr>
                <w:rFonts w:ascii="Cambria Math" w:hAnsi="Cambria Math"/>
                <w:noProof/>
                <w:color w:val="auto"/>
              </w:rPr>
            </m:ctrlPr>
          </m:sSubPr>
          <m:e>
            <m:r>
              <w:rPr>
                <w:rFonts w:ascii="Cambria Math" w:hAnsi="Cambria Math"/>
                <w:noProof/>
              </w:rPr>
              <m:t>l</m:t>
            </m:r>
          </m:e>
          <m:sub>
            <m:r>
              <w:rPr>
                <w:rFonts w:ascii="Cambria Math" w:hAnsi="Cambria Math"/>
                <w:noProof/>
              </w:rPr>
              <m:t>i-1</m:t>
            </m:r>
          </m:sub>
        </m:sSub>
      </m:oMath>
      <w:r w:rsidR="00166F79" w:rsidRPr="001F2DBD">
        <w:rPr>
          <w:noProof/>
          <w:color w:val="auto"/>
        </w:rPr>
        <w:tab/>
      </w:r>
      <w:r w:rsidR="00166F79" w:rsidRPr="001F2DBD">
        <w:t xml:space="preserve">( </w:t>
      </w:r>
      <w:r w:rsidR="002E1B11">
        <w:fldChar w:fldCharType="begin"/>
      </w:r>
      <w:r w:rsidR="002E1B11">
        <w:instrText xml:space="preserve"> SEQ ( \* ARABIC </w:instrText>
      </w:r>
      <w:r w:rsidR="002E1B11">
        <w:fldChar w:fldCharType="separate"/>
      </w:r>
      <w:r w:rsidR="007A0A3D">
        <w:rPr>
          <w:noProof/>
        </w:rPr>
        <w:t>7</w:t>
      </w:r>
      <w:r w:rsidR="002E1B11">
        <w:rPr>
          <w:noProof/>
        </w:rPr>
        <w:fldChar w:fldCharType="end"/>
      </w:r>
      <w:r w:rsidR="00166F79" w:rsidRPr="001F2DBD">
        <w:t xml:space="preserve"> )</w:t>
      </w:r>
      <w:bookmarkEnd w:id="26"/>
    </w:p>
    <w:p w14:paraId="39D09D4C" w14:textId="26449A76" w:rsidR="00661F11" w:rsidRPr="001F2DBD" w:rsidRDefault="00661F11" w:rsidP="00E624FA">
      <w:pPr>
        <w:pStyle w:val="Caption"/>
      </w:pPr>
      <w:r w:rsidRPr="001F2DBD">
        <w:rPr>
          <w:noProof/>
        </w:rPr>
        <w:tab/>
      </w:r>
      <w:bookmarkStart w:id="27" w:name="_Ref13127486"/>
      <m:oMath>
        <m:r>
          <w:rPr>
            <w:rFonts w:ascii="Cambria Math" w:hAnsi="Cambria Math" w:cs="Cambria Math"/>
          </w:rPr>
          <m:t>di,i+1=2</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r>
          <w:rPr>
            <w:rFonts w:ascii="Cambria Math" w:hAnsi="Cambria Math"/>
            <w:noProof/>
          </w:rPr>
          <m:t>σ</m:t>
        </m:r>
      </m:oMath>
      <w:r w:rsidRPr="001F2DBD">
        <w:rPr>
          <w:rFonts w:ascii="Cambria Math" w:hAnsi="Cambria Math"/>
        </w:rPr>
        <w:tab/>
      </w:r>
      <w:r w:rsidRPr="001F2DBD">
        <w:t xml:space="preserve">( </w:t>
      </w:r>
      <w:r w:rsidR="002E1B11">
        <w:fldChar w:fldCharType="begin"/>
      </w:r>
      <w:r w:rsidR="002E1B11">
        <w:instrText xml:space="preserve"> SEQ ( \* ARABIC </w:instrText>
      </w:r>
      <w:r w:rsidR="002E1B11">
        <w:fldChar w:fldCharType="separate"/>
      </w:r>
      <w:r w:rsidR="007A0A3D">
        <w:rPr>
          <w:noProof/>
        </w:rPr>
        <w:t>8</w:t>
      </w:r>
      <w:r w:rsidR="002E1B11">
        <w:rPr>
          <w:noProof/>
        </w:rPr>
        <w:fldChar w:fldCharType="end"/>
      </w:r>
      <w:r w:rsidRPr="001F2DBD">
        <w:t xml:space="preserve"> )</w:t>
      </w:r>
      <w:bookmarkEnd w:id="27"/>
    </w:p>
    <w:p w14:paraId="6B2B3DA4" w14:textId="2EBF5455" w:rsidR="005C77F4" w:rsidRPr="00854773" w:rsidRDefault="005C77F4" w:rsidP="009F702A">
      <w:pPr>
        <w:jc w:val="right"/>
        <w:rPr>
          <w:i/>
          <w:iCs/>
          <w:color w:val="44546A" w:themeColor="text2"/>
          <w:sz w:val="20"/>
          <w:szCs w:val="20"/>
          <w:lang w:val="en-US"/>
        </w:rPr>
      </w:pPr>
      <w:r w:rsidRPr="00854773">
        <w:rPr>
          <w:i/>
          <w:iCs/>
          <w:color w:val="44546A" w:themeColor="text2"/>
          <w:sz w:val="20"/>
          <w:szCs w:val="20"/>
          <w:lang w:val="en-US"/>
        </w:rPr>
        <w:t>Source: the 21st edition of The ARRL Antenna Handbook</w:t>
      </w:r>
    </w:p>
    <w:p w14:paraId="7D131A6A" w14:textId="6472BA15" w:rsidR="00F10FED" w:rsidRDefault="00F10FED" w:rsidP="00E624FA">
      <w:pPr>
        <w:rPr>
          <w:lang w:val="en-US"/>
        </w:rPr>
      </w:pPr>
    </w:p>
    <w:p w14:paraId="52F64FBE" w14:textId="3B3DCC47" w:rsidR="005C77F4" w:rsidRPr="00243975" w:rsidRDefault="005C77F4" w:rsidP="00E624FA">
      <w:pPr>
        <w:rPr>
          <w:lang w:val="en-US"/>
        </w:rPr>
      </w:pPr>
    </w:p>
    <w:p w14:paraId="60A69F14" w14:textId="2C590F68" w:rsidR="001A2281" w:rsidRPr="001F2DBD" w:rsidRDefault="001A2281" w:rsidP="00E624FA">
      <w:r w:rsidRPr="001F2DBD">
        <w:t xml:space="preserve">Voici le schéma 2D permettant </w:t>
      </w:r>
      <w:r w:rsidR="00744006" w:rsidRPr="001F2DBD">
        <w:t xml:space="preserve">la construction d’une LPDA avec les différents paramètres calculés plus haut </w:t>
      </w:r>
      <w:r w:rsidRPr="001F2DBD">
        <w:t>:</w:t>
      </w:r>
    </w:p>
    <w:p w14:paraId="70852587" w14:textId="195CAE3B" w:rsidR="00EF41DB" w:rsidRDefault="00EF41DB" w:rsidP="00E624FA">
      <w:pPr>
        <w:rPr>
          <w:noProof/>
        </w:rPr>
      </w:pPr>
    </w:p>
    <w:p w14:paraId="1394C51C" w14:textId="56CE9E64" w:rsidR="00F10FED" w:rsidRDefault="00F10FED" w:rsidP="00E624FA">
      <w:pPr>
        <w:rPr>
          <w:noProof/>
        </w:rPr>
      </w:pPr>
    </w:p>
    <w:p w14:paraId="4F9F521F" w14:textId="1FB7C5AB" w:rsidR="00F10FED" w:rsidRDefault="00F10FED" w:rsidP="00E624FA">
      <w:pPr>
        <w:rPr>
          <w:noProof/>
        </w:rPr>
      </w:pPr>
    </w:p>
    <w:p w14:paraId="02E58F0E" w14:textId="1C3ECA05" w:rsidR="00F10FED" w:rsidRPr="001F2DBD" w:rsidRDefault="00F10FED" w:rsidP="00E624FA">
      <w:pPr>
        <w:rPr>
          <w:noProof/>
        </w:rPr>
      </w:pPr>
    </w:p>
    <w:p w14:paraId="1490ECBE" w14:textId="6E631A3B" w:rsidR="00EF41DB" w:rsidRPr="001F2DBD" w:rsidRDefault="002E1B11" w:rsidP="00E624FA">
      <w:pPr>
        <w:jc w:val="center"/>
      </w:pPr>
      <w:r>
        <w:rPr>
          <w:noProof/>
        </w:rPr>
        <w:pict w14:anchorId="517C8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70" type="#_x0000_t75" style="width:396.55pt;height:209.95pt">
            <v:imagedata r:id="rId18" o:title="lpda"/>
          </v:shape>
        </w:pict>
      </w:r>
    </w:p>
    <w:p w14:paraId="573FB238" w14:textId="01821286" w:rsidR="00EF41DB" w:rsidRPr="001F2DBD" w:rsidRDefault="00EF41DB" w:rsidP="00E624FA">
      <w:pPr>
        <w:pStyle w:val="Caption"/>
        <w:spacing w:after="0"/>
        <w:jc w:val="center"/>
      </w:pPr>
      <w:bookmarkStart w:id="28" w:name="_Toc16156502"/>
      <w:r w:rsidRPr="001F2DBD">
        <w:t xml:space="preserve">Figure </w:t>
      </w:r>
      <w:r w:rsidR="002E1B11">
        <w:fldChar w:fldCharType="begin"/>
      </w:r>
      <w:r w:rsidR="002E1B11">
        <w:instrText xml:space="preserve"> SEQ Figure \* ARABIC </w:instrText>
      </w:r>
      <w:r w:rsidR="002E1B11">
        <w:fldChar w:fldCharType="separate"/>
      </w:r>
      <w:r w:rsidR="001E5FBB">
        <w:rPr>
          <w:noProof/>
        </w:rPr>
        <w:t>5</w:t>
      </w:r>
      <w:r w:rsidR="002E1B11">
        <w:rPr>
          <w:noProof/>
        </w:rPr>
        <w:fldChar w:fldCharType="end"/>
      </w:r>
      <w:r w:rsidRPr="001F2DBD">
        <w:t>: représentation d'un LPDA</w:t>
      </w:r>
      <w:bookmarkEnd w:id="28"/>
    </w:p>
    <w:p w14:paraId="7142FE7D" w14:textId="3BB8B2A0" w:rsidR="003827F7" w:rsidRPr="00854773" w:rsidRDefault="004A4A24" w:rsidP="00E624FA">
      <w:pPr>
        <w:pStyle w:val="Caption"/>
        <w:spacing w:after="0"/>
        <w:jc w:val="center"/>
      </w:pPr>
      <w:r w:rsidRPr="00854773">
        <w:t>Source</w:t>
      </w:r>
      <w:r w:rsidR="00EF41DB" w:rsidRPr="00854773">
        <w:t xml:space="preserve">: </w:t>
      </w:r>
      <w:r w:rsidRPr="00854773">
        <w:t>Log</w:t>
      </w:r>
      <w:r w:rsidRPr="00854773">
        <w:rPr>
          <w:rFonts w:ascii="Cambria Math" w:hAnsi="Cambria Math" w:cs="Cambria Math"/>
        </w:rPr>
        <w:t>‑</w:t>
      </w:r>
      <w:proofErr w:type="spellStart"/>
      <w:r w:rsidRPr="00854773">
        <w:t>Periodic</w:t>
      </w:r>
      <w:proofErr w:type="spellEnd"/>
      <w:r w:rsidRPr="00854773">
        <w:t xml:space="preserve"> </w:t>
      </w:r>
      <w:proofErr w:type="spellStart"/>
      <w:r w:rsidRPr="00854773">
        <w:t>Dipole</w:t>
      </w:r>
      <w:proofErr w:type="spellEnd"/>
      <w:r w:rsidRPr="00854773">
        <w:t xml:space="preserve"> </w:t>
      </w:r>
      <w:proofErr w:type="spellStart"/>
      <w:r w:rsidRPr="00854773">
        <w:t>Array</w:t>
      </w:r>
      <w:proofErr w:type="spellEnd"/>
      <w:r w:rsidRPr="00854773">
        <w:t xml:space="preserve"> </w:t>
      </w:r>
      <w:proofErr w:type="spellStart"/>
      <w:r w:rsidRPr="00854773">
        <w:t>Calculator</w:t>
      </w:r>
      <w:proofErr w:type="spellEnd"/>
    </w:p>
    <w:p w14:paraId="4CF97E29" w14:textId="018E11B8" w:rsidR="00E624FA" w:rsidRPr="00854773" w:rsidRDefault="00E624FA" w:rsidP="00E624FA">
      <w:pPr>
        <w:spacing w:after="0"/>
        <w:jc w:val="left"/>
      </w:pPr>
      <w:r w:rsidRPr="00854773">
        <w:br w:type="page"/>
      </w:r>
    </w:p>
    <w:p w14:paraId="34FA8D12" w14:textId="080FB3C2" w:rsidR="006C5C56" w:rsidRPr="001F2DBD" w:rsidRDefault="006C5C56" w:rsidP="00E624FA">
      <w:r w:rsidRPr="001F2DBD">
        <w:lastRenderedPageBreak/>
        <w:t>Le 1</w:t>
      </w:r>
      <w:r w:rsidRPr="001F2DBD">
        <w:rPr>
          <w:vertAlign w:val="superscript"/>
        </w:rPr>
        <w:t>ème</w:t>
      </w:r>
      <w:r w:rsidRPr="001F2DBD">
        <w:t xml:space="preserve"> paramètre à calculer est le nombre d’éléments à placer sur l’antenne.</w:t>
      </w:r>
    </w:p>
    <w:p w14:paraId="0B02CB3A" w14:textId="77777777" w:rsidR="006C5C56" w:rsidRPr="001F2DBD" w:rsidRDefault="006C5C56" w:rsidP="00E624FA"/>
    <w:p w14:paraId="053B21D4" w14:textId="41089FD7" w:rsidR="006C5C56" w:rsidRPr="001F2DBD" w:rsidRDefault="00987382" w:rsidP="00E624FA">
      <w:pPr>
        <w:pStyle w:val="ListParagraph"/>
        <w:numPr>
          <w:ilvl w:val="0"/>
          <w:numId w:val="20"/>
        </w:numPr>
        <w:rPr>
          <w:noProof/>
        </w:rPr>
      </w:pPr>
      <w:r>
        <w:rPr>
          <w:noProof/>
        </w:rPr>
        <w:t xml:space="preserve">L’équation </w:t>
      </w:r>
      <w:r>
        <w:rPr>
          <w:noProof/>
        </w:rPr>
        <w:fldChar w:fldCharType="begin"/>
      </w:r>
      <w:r>
        <w:rPr>
          <w:noProof/>
        </w:rPr>
        <w:instrText xml:space="preserve"> REF _Ref13127307 \h </w:instrText>
      </w:r>
      <w:r>
        <w:rPr>
          <w:noProof/>
        </w:rPr>
      </w:r>
      <w:r>
        <w:rPr>
          <w:noProof/>
        </w:rPr>
        <w:fldChar w:fldCharType="separate"/>
      </w:r>
      <w:r>
        <w:t>(</w:t>
      </w:r>
      <w:r w:rsidRPr="001F2DBD">
        <w:rPr>
          <w:noProof/>
        </w:rPr>
        <w:t>1</w:t>
      </w:r>
      <w:r w:rsidRPr="001F2DBD">
        <w:t>)</w:t>
      </w:r>
      <w:r>
        <w:rPr>
          <w:noProof/>
        </w:rPr>
        <w:fldChar w:fldCharType="end"/>
      </w:r>
      <w:r w:rsidR="006C5C56" w:rsidRPr="001F2DBD">
        <w:rPr>
          <w:noProof/>
        </w:rPr>
        <w:t xml:space="preserve">permet de determiner l’angle </w:t>
      </w:r>
      <w:r w:rsidR="006C5C56" w:rsidRPr="001F2DBD">
        <w:rPr>
          <w:rFonts w:cs="Arial"/>
          <w:noProof/>
        </w:rPr>
        <w:t>α</w:t>
      </w:r>
      <w:r w:rsidR="006C5C56" w:rsidRPr="001F2DBD">
        <w:rPr>
          <w:noProof/>
        </w:rPr>
        <w:t xml:space="preserve"> que dois prendre l’antenne.</w:t>
      </w:r>
    </w:p>
    <w:p w14:paraId="488D6681" w14:textId="77777777" w:rsidR="006C5C56" w:rsidRPr="001F2DBD" w:rsidRDefault="006C5C56" w:rsidP="00E624FA">
      <w:pPr>
        <w:rPr>
          <w:noProof/>
        </w:rPr>
      </w:pPr>
    </w:p>
    <w:p w14:paraId="22B70B86" w14:textId="77777777" w:rsidR="00E76944" w:rsidRDefault="00CC2CA6" w:rsidP="00E624FA">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_Ref13127345 \h </w:instrText>
      </w:r>
      <w:r w:rsidR="00C25E85">
        <w:rPr>
          <w:noProof/>
        </w:rPr>
      </w:r>
      <w:r w:rsidR="00C25E85">
        <w:rPr>
          <w:noProof/>
        </w:rPr>
        <w:fldChar w:fldCharType="separate"/>
      </w:r>
      <w:r w:rsidR="00C25E85">
        <w:t>(</w:t>
      </w:r>
      <w:r w:rsidR="00C25E85" w:rsidRPr="001F2DBD">
        <w:rPr>
          <w:noProof/>
        </w:rPr>
        <w:t>2</w:t>
      </w:r>
      <w:r w:rsidR="00C25E85" w:rsidRPr="001F2DBD">
        <w:t>)</w:t>
      </w:r>
      <w:r w:rsidR="00C25E85">
        <w:rPr>
          <w:noProof/>
        </w:rPr>
        <w:fldChar w:fldCharType="end"/>
      </w:r>
      <w:r w:rsidR="006C5C56" w:rsidRPr="001F2DBD">
        <w:rPr>
          <w:noProof/>
        </w:rPr>
        <w:t>donne la valeur de Bar (relative bandwidth of the active region) la bande passant</w:t>
      </w:r>
      <w:r w:rsidR="00E76944">
        <w:rPr>
          <w:noProof/>
        </w:rPr>
        <w:t>e relative de la region active.</w:t>
      </w:r>
    </w:p>
    <w:p w14:paraId="3506DDA3" w14:textId="77777777" w:rsidR="00E76944" w:rsidRDefault="00E76944" w:rsidP="00E624FA">
      <w:pPr>
        <w:pStyle w:val="ListParagraph"/>
        <w:rPr>
          <w:noProof/>
        </w:rPr>
      </w:pPr>
    </w:p>
    <w:p w14:paraId="73A24E4F" w14:textId="67542908" w:rsidR="006C5C56" w:rsidRPr="001F2DBD" w:rsidRDefault="006C5C56" w:rsidP="00E624FA">
      <w:pPr>
        <w:pStyle w:val="ListParagraph"/>
        <w:numPr>
          <w:ilvl w:val="0"/>
          <w:numId w:val="20"/>
        </w:numPr>
        <w:rPr>
          <w:noProof/>
        </w:rPr>
      </w:pPr>
      <w:r w:rsidRPr="001F2DBD">
        <w:rPr>
          <w:noProof/>
        </w:rPr>
        <w:t>Le Bar permet de calculer Le Bs (relative bandwidth of the structure), la bande passante relative de la structure donné par l’é</w:t>
      </w:r>
      <w:r w:rsidR="00CC2CA6" w:rsidRPr="001F2DBD">
        <w:rPr>
          <w:noProof/>
        </w:rPr>
        <w:t xml:space="preserve">quation </w:t>
      </w:r>
      <w:r w:rsidR="00C25E85">
        <w:rPr>
          <w:noProof/>
        </w:rPr>
        <w:fldChar w:fldCharType="begin"/>
      </w:r>
      <w:r w:rsidR="00C25E85">
        <w:rPr>
          <w:noProof/>
        </w:rPr>
        <w:instrText xml:space="preserve"> REF _Ref13127376 \h </w:instrText>
      </w:r>
      <w:r w:rsidR="00C25E85">
        <w:rPr>
          <w:noProof/>
        </w:rPr>
      </w:r>
      <w:r w:rsidR="00C25E85">
        <w:rPr>
          <w:noProof/>
        </w:rPr>
        <w:fldChar w:fldCharType="separate"/>
      </w:r>
      <w:r w:rsidR="00C25E85">
        <w:t>(</w:t>
      </w:r>
      <w:r w:rsidR="00C25E85" w:rsidRPr="001F2DBD">
        <w:rPr>
          <w:noProof/>
        </w:rPr>
        <w:t>3</w:t>
      </w:r>
      <w:r w:rsidR="00C25E85" w:rsidRPr="001F2DBD">
        <w:t>)</w:t>
      </w:r>
      <w:r w:rsidR="00C25E85">
        <w:rPr>
          <w:noProof/>
        </w:rPr>
        <w:fldChar w:fldCharType="end"/>
      </w:r>
      <w:r w:rsidR="00C25E85">
        <w:rPr>
          <w:noProof/>
        </w:rPr>
        <w:t>.</w:t>
      </w:r>
    </w:p>
    <w:p w14:paraId="34A318AC" w14:textId="77777777" w:rsidR="006C5C56" w:rsidRPr="001F2DBD" w:rsidRDefault="006C5C56" w:rsidP="00E624FA">
      <w:pPr>
        <w:pStyle w:val="ListParagraph"/>
        <w:rPr>
          <w:noProof/>
        </w:rPr>
      </w:pPr>
    </w:p>
    <w:p w14:paraId="6FF64E95" w14:textId="7A7CE96A" w:rsidR="006C5C56" w:rsidRDefault="006C5C56" w:rsidP="00E624FA">
      <w:pPr>
        <w:pStyle w:val="ListParagraph"/>
        <w:numPr>
          <w:ilvl w:val="0"/>
          <w:numId w:val="20"/>
        </w:numPr>
        <w:rPr>
          <w:noProof/>
        </w:rPr>
      </w:pPr>
      <w:r w:rsidRPr="001F2DBD">
        <w:rPr>
          <w:noProof/>
        </w:rPr>
        <w:t xml:space="preserve">Il est alors possible de calculer le nombre minimum d’éléments N à fixe sur l’antenne au moyen de l’equation </w:t>
      </w:r>
      <w:r w:rsidR="00C25E85">
        <w:rPr>
          <w:noProof/>
        </w:rPr>
        <w:fldChar w:fldCharType="begin"/>
      </w:r>
      <w:r w:rsidR="00C25E85">
        <w:rPr>
          <w:noProof/>
        </w:rPr>
        <w:instrText xml:space="preserve"> REF _Ref13127397 \h </w:instrText>
      </w:r>
      <w:r w:rsidR="00C25E85">
        <w:rPr>
          <w:noProof/>
        </w:rPr>
      </w:r>
      <w:r w:rsidR="00C25E85">
        <w:rPr>
          <w:noProof/>
        </w:rPr>
        <w:fldChar w:fldCharType="separate"/>
      </w:r>
      <w:r w:rsidR="00C25E85">
        <w:t>(</w:t>
      </w:r>
      <w:r w:rsidR="00C25E85" w:rsidRPr="001F2DBD">
        <w:rPr>
          <w:noProof/>
        </w:rPr>
        <w:t>4</w:t>
      </w:r>
      <w:r w:rsidR="00C25E85" w:rsidRPr="001F2DBD">
        <w:t>)</w:t>
      </w:r>
      <w:r w:rsidR="00C25E85">
        <w:rPr>
          <w:noProof/>
        </w:rPr>
        <w:fldChar w:fldCharType="end"/>
      </w:r>
      <w:r w:rsidR="00C25E85">
        <w:rPr>
          <w:noProof/>
        </w:rPr>
        <w:t xml:space="preserve">. </w:t>
      </w:r>
      <w:r w:rsidRPr="001F2DBD">
        <w:rPr>
          <w:noProof/>
        </w:rPr>
        <w:t>Ce qui donne dans le cas de l’antenne qui doit être réalisée dans le cadre de ce projet, 4 éléments.</w:t>
      </w:r>
    </w:p>
    <w:p w14:paraId="5C41265B" w14:textId="77777777" w:rsidR="00F10FED" w:rsidRDefault="00F10FED" w:rsidP="00E624FA">
      <w:pPr>
        <w:pStyle w:val="ListParagraph"/>
        <w:rPr>
          <w:noProof/>
        </w:rPr>
      </w:pPr>
    </w:p>
    <w:p w14:paraId="25139234" w14:textId="77777777" w:rsidR="00F10FED" w:rsidRPr="001F2DBD" w:rsidRDefault="00F10FED" w:rsidP="00E624FA">
      <w:pPr>
        <w:rPr>
          <w:noProof/>
        </w:rPr>
      </w:pPr>
    </w:p>
    <w:p w14:paraId="600FEAA6" w14:textId="407C7F2D" w:rsidR="00F10FED" w:rsidRPr="001F2DBD" w:rsidRDefault="00F10FED" w:rsidP="00E624FA">
      <w:pPr>
        <w:rPr>
          <w:noProof/>
        </w:rPr>
      </w:pPr>
    </w:p>
    <w:p w14:paraId="31861D27" w14:textId="66793654" w:rsidR="00ED0539" w:rsidRPr="001F2DBD" w:rsidRDefault="00ED0539" w:rsidP="00E624FA">
      <w:r w:rsidRPr="001F2DBD">
        <w:t>L</w:t>
      </w:r>
      <w:r w:rsidR="00CC2CA6" w:rsidRPr="001F2DBD">
        <w:t>e 2</w:t>
      </w:r>
      <w:r w:rsidRPr="001F2DBD">
        <w:rPr>
          <w:vertAlign w:val="superscript"/>
        </w:rPr>
        <w:t>er</w:t>
      </w:r>
      <w:r w:rsidRPr="001F2DBD">
        <w:t xml:space="preserve"> paramè</w:t>
      </w:r>
      <w:r w:rsidR="000F749A" w:rsidRPr="001F2DBD">
        <w:t>tre à calculer est la longueur Li</w:t>
      </w:r>
      <w:r w:rsidRPr="001F2DBD">
        <w:t xml:space="preserve"> de chaque élément de l’antenne grâce aux équations vu</w:t>
      </w:r>
      <w:r w:rsidR="001A2281" w:rsidRPr="001F2DBD">
        <w:t>es</w:t>
      </w:r>
      <w:r w:rsidRPr="001F2DBD">
        <w:t xml:space="preserve"> plus haut.</w:t>
      </w:r>
    </w:p>
    <w:p w14:paraId="69911CD1" w14:textId="77777777" w:rsidR="00EF41DB" w:rsidRPr="001F2DBD" w:rsidRDefault="00EF41DB" w:rsidP="00E624FA">
      <w:pPr>
        <w:rPr>
          <w:noProof/>
        </w:rPr>
      </w:pPr>
    </w:p>
    <w:p w14:paraId="556C5082" w14:textId="086FFB8C" w:rsidR="00A8164F" w:rsidRPr="001F2DBD" w:rsidRDefault="00C25E85" w:rsidP="00E624FA">
      <w:pPr>
        <w:pStyle w:val="ListParagraph"/>
        <w:numPr>
          <w:ilvl w:val="0"/>
          <w:numId w:val="20"/>
        </w:numPr>
        <w:rPr>
          <w:noProof/>
        </w:rPr>
      </w:pPr>
      <w:r>
        <w:rPr>
          <w:noProof/>
        </w:rPr>
        <w:t xml:space="preserve">L’équation </w:t>
      </w:r>
      <w:r>
        <w:rPr>
          <w:noProof/>
        </w:rPr>
        <w:fldChar w:fldCharType="begin"/>
      </w:r>
      <w:r>
        <w:rPr>
          <w:noProof/>
        </w:rPr>
        <w:instrText xml:space="preserve"> REF _Ref13127421 \h </w:instrText>
      </w:r>
      <w:r>
        <w:rPr>
          <w:noProof/>
        </w:rPr>
      </w:r>
      <w:r>
        <w:rPr>
          <w:noProof/>
        </w:rPr>
        <w:fldChar w:fldCharType="separate"/>
      </w:r>
      <w:r>
        <w:rPr>
          <w:sz w:val="20"/>
          <w:szCs w:val="20"/>
        </w:rPr>
        <w:t>(</w:t>
      </w:r>
      <w:r w:rsidRPr="001F2DBD">
        <w:rPr>
          <w:noProof/>
          <w:sz w:val="20"/>
          <w:szCs w:val="20"/>
        </w:rPr>
        <w:t>5</w:t>
      </w:r>
      <w:r w:rsidRPr="001F2DBD">
        <w:rPr>
          <w:sz w:val="20"/>
          <w:szCs w:val="20"/>
        </w:rPr>
        <w:t>)</w:t>
      </w:r>
      <w:r>
        <w:rPr>
          <w:noProof/>
        </w:rPr>
        <w:fldChar w:fldCharType="end"/>
      </w:r>
      <w:r w:rsidR="00A934EF" w:rsidRPr="001F2DBD">
        <w:rPr>
          <w:noProof/>
        </w:rPr>
        <w:t xml:space="preserve"> permet de connaitre la fréquence la plus basse à laquelle la reception du signal doit encore être possible.</w:t>
      </w:r>
    </w:p>
    <w:p w14:paraId="67C96534" w14:textId="7044B03B" w:rsidR="00DB5DB3" w:rsidRPr="001F2DBD" w:rsidRDefault="00DB5DB3" w:rsidP="00E624FA">
      <w:pPr>
        <w:rPr>
          <w:noProof/>
        </w:rPr>
      </w:pPr>
    </w:p>
    <w:p w14:paraId="017C9942" w14:textId="25F4FB21" w:rsidR="00BA5821" w:rsidRPr="001F2DBD" w:rsidRDefault="00CC2CA6" w:rsidP="00E624FA">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_Ref13127443 \h </w:instrText>
      </w:r>
      <w:r w:rsidR="00C25E85">
        <w:rPr>
          <w:noProof/>
        </w:rPr>
      </w:r>
      <w:r w:rsidR="00C25E85">
        <w:rPr>
          <w:noProof/>
        </w:rPr>
        <w:fldChar w:fldCharType="separate"/>
      </w:r>
      <w:r w:rsidR="00C25E85">
        <w:rPr>
          <w:sz w:val="20"/>
          <w:szCs w:val="20"/>
        </w:rPr>
        <w:t>(</w:t>
      </w:r>
      <w:r w:rsidR="00C25E85" w:rsidRPr="001F2DBD">
        <w:rPr>
          <w:noProof/>
          <w:sz w:val="20"/>
          <w:szCs w:val="20"/>
        </w:rPr>
        <w:t>6</w:t>
      </w:r>
      <w:r w:rsidR="00C25E85" w:rsidRPr="001F2DBD">
        <w:rPr>
          <w:sz w:val="20"/>
          <w:szCs w:val="20"/>
        </w:rPr>
        <w:t>)</w:t>
      </w:r>
      <w:r w:rsidR="00C25E85">
        <w:rPr>
          <w:noProof/>
        </w:rPr>
        <w:fldChar w:fldCharType="end"/>
      </w:r>
      <w:r w:rsidR="00C25E85">
        <w:rPr>
          <w:noProof/>
        </w:rPr>
        <w:t xml:space="preserve"> </w:t>
      </w:r>
      <w:r w:rsidR="00B74313" w:rsidRPr="001F2DBD">
        <w:rPr>
          <w:noProof/>
        </w:rPr>
        <w:t>perme</w:t>
      </w:r>
      <w:r w:rsidR="00DB5DB3" w:rsidRPr="001F2DBD">
        <w:rPr>
          <w:noProof/>
        </w:rPr>
        <w:t>t de trouver la longue</w:t>
      </w:r>
      <w:r w:rsidR="00BA5821" w:rsidRPr="001F2DBD">
        <w:rPr>
          <w:noProof/>
        </w:rPr>
        <w:t>ur du plus grand des éléments</w:t>
      </w:r>
    </w:p>
    <w:p w14:paraId="78C5ED1D" w14:textId="13D18992" w:rsidR="00BA5821" w:rsidRPr="001F2DBD" w:rsidRDefault="00BA5821" w:rsidP="00E624FA">
      <w:pPr>
        <w:rPr>
          <w:noProof/>
        </w:rPr>
      </w:pPr>
    </w:p>
    <w:p w14:paraId="7FCF4E31" w14:textId="12A84E78" w:rsidR="00DB5DB3" w:rsidRPr="001F2DBD" w:rsidRDefault="00BA5821" w:rsidP="00E624FA">
      <w:pPr>
        <w:pStyle w:val="ListParagraph"/>
        <w:numPr>
          <w:ilvl w:val="0"/>
          <w:numId w:val="20"/>
        </w:numPr>
        <w:rPr>
          <w:noProof/>
        </w:rPr>
      </w:pPr>
      <w:r w:rsidRPr="001F2DBD">
        <w:rPr>
          <w:noProof/>
        </w:rPr>
        <w:t>Avec la longueur du plus grand élément</w:t>
      </w:r>
      <w:r w:rsidR="00DB5DB3" w:rsidRPr="001F2DBD">
        <w:rPr>
          <w:noProof/>
        </w:rPr>
        <w:t>, il devient pos</w:t>
      </w:r>
      <w:r w:rsidRPr="001F2DBD">
        <w:rPr>
          <w:noProof/>
        </w:rPr>
        <w:t>sible de calculer les autres élé</w:t>
      </w:r>
      <w:r w:rsidR="00DB5DB3" w:rsidRPr="001F2DBD">
        <w:rPr>
          <w:noProof/>
        </w:rPr>
        <w:t>ments grâce au rapport :</w:t>
      </w:r>
      <w:r w:rsidRPr="001F2DBD">
        <w:rPr>
          <w:noProof/>
        </w:rPr>
        <w:t xml:space="preserve"> </w:t>
      </w:r>
      <w:r w:rsidR="00DB5DB3" w:rsidRPr="001F2DBD">
        <w:rPr>
          <w:rFonts w:ascii="Cambria Math" w:hAnsi="Cambria Math" w:cs="Cambria Math"/>
          <w:noProof/>
        </w:rPr>
        <w:t>𝜏</w:t>
      </w:r>
      <w:r w:rsidR="00DB5DB3" w:rsidRPr="001F2DBD">
        <w:rPr>
          <w:noProof/>
        </w:rPr>
        <w:t xml:space="preserve"> = ℓ</w:t>
      </w:r>
      <w:r w:rsidR="00DB5DB3" w:rsidRPr="001F2DBD">
        <w:rPr>
          <w:rFonts w:ascii="Cambria Math" w:hAnsi="Cambria Math" w:cs="Cambria Math"/>
          <w:noProof/>
        </w:rPr>
        <w:t>𝑖</w:t>
      </w:r>
      <w:r w:rsidR="00DB5DB3" w:rsidRPr="001F2DBD">
        <w:rPr>
          <w:noProof/>
        </w:rPr>
        <w:t>/(ℓ</w:t>
      </w:r>
      <w:r w:rsidR="00DB5DB3" w:rsidRPr="001F2DBD">
        <w:rPr>
          <w:rFonts w:ascii="Cambria Math" w:hAnsi="Cambria Math" w:cs="Cambria Math"/>
          <w:noProof/>
        </w:rPr>
        <w:t>𝑖</w:t>
      </w:r>
      <w:r w:rsidR="00DB5DB3" w:rsidRPr="001F2DBD">
        <w:rPr>
          <w:noProof/>
        </w:rPr>
        <w:t>−1)</w:t>
      </w:r>
      <w:r w:rsidR="00CC2CA6" w:rsidRPr="001F2DBD">
        <w:rPr>
          <w:noProof/>
        </w:rPr>
        <w:t xml:space="preserve"> comme le montre l’équation </w:t>
      </w:r>
      <w:r w:rsidR="00C25E85">
        <w:rPr>
          <w:noProof/>
        </w:rPr>
        <w:fldChar w:fldCharType="begin"/>
      </w:r>
      <w:r w:rsidR="00C25E85">
        <w:rPr>
          <w:noProof/>
        </w:rPr>
        <w:instrText xml:space="preserve"> REF _Ref13127460 \h </w:instrText>
      </w:r>
      <w:r w:rsidR="00C25E85">
        <w:rPr>
          <w:noProof/>
        </w:rPr>
      </w:r>
      <w:r w:rsidR="00C25E85">
        <w:rPr>
          <w:noProof/>
        </w:rPr>
        <w:fldChar w:fldCharType="separate"/>
      </w:r>
      <w:r w:rsidR="00C25E85">
        <w:rPr>
          <w:sz w:val="20"/>
          <w:szCs w:val="20"/>
        </w:rPr>
        <w:t>(</w:t>
      </w:r>
      <w:r w:rsidR="00C25E85" w:rsidRPr="001F2DBD">
        <w:rPr>
          <w:noProof/>
          <w:sz w:val="20"/>
          <w:szCs w:val="20"/>
        </w:rPr>
        <w:t>7</w:t>
      </w:r>
      <w:r w:rsidR="00C25E85" w:rsidRPr="001F2DBD">
        <w:rPr>
          <w:sz w:val="20"/>
          <w:szCs w:val="20"/>
        </w:rPr>
        <w:t>)</w:t>
      </w:r>
      <w:r w:rsidR="00C25E85">
        <w:rPr>
          <w:noProof/>
        </w:rPr>
        <w:fldChar w:fldCharType="end"/>
      </w:r>
      <w:r w:rsidR="00C25E85">
        <w:rPr>
          <w:noProof/>
        </w:rPr>
        <w:t>.</w:t>
      </w:r>
    </w:p>
    <w:p w14:paraId="6C999AF4" w14:textId="77777777" w:rsidR="00BA5821" w:rsidRPr="001F2DBD" w:rsidRDefault="00BA5821" w:rsidP="00E624FA">
      <w:pPr>
        <w:rPr>
          <w:noProof/>
        </w:rPr>
      </w:pPr>
    </w:p>
    <w:p w14:paraId="3FC32ED1" w14:textId="2A703FEF" w:rsidR="00DB5DB3" w:rsidRDefault="00036B28" w:rsidP="00E624FA">
      <w:pPr>
        <w:rPr>
          <w:noProof/>
        </w:rPr>
      </w:pPr>
      <w:r w:rsidRPr="001F2DBD">
        <w:rPr>
          <w:noProof/>
        </w:rPr>
        <w:t>Les resultats de ces calculs ont été co</w:t>
      </w:r>
      <w:r w:rsidR="00650ADC" w:rsidRPr="001F2DBD">
        <w:rPr>
          <w:noProof/>
        </w:rPr>
        <w:t>nsignés dans le tableau suivant</w:t>
      </w:r>
      <w:r w:rsidRPr="001F2DBD">
        <w:rPr>
          <w:noProof/>
        </w:rPr>
        <w:t xml:space="preserve"> et serviront de base pour </w:t>
      </w:r>
      <w:r w:rsidR="00BA5821" w:rsidRPr="001F2DBD">
        <w:rPr>
          <w:noProof/>
        </w:rPr>
        <w:t>la construction de</w:t>
      </w:r>
      <w:r w:rsidRPr="001F2DBD">
        <w:rPr>
          <w:noProof/>
        </w:rPr>
        <w:t xml:space="preserve"> l’antenne.</w:t>
      </w:r>
    </w:p>
    <w:p w14:paraId="2F5177A3" w14:textId="77777777" w:rsidR="00F10FED" w:rsidRPr="001F2DBD" w:rsidRDefault="00F10FED" w:rsidP="00E624FA">
      <w:pPr>
        <w:rPr>
          <w:noProof/>
        </w:rPr>
      </w:pPr>
    </w:p>
    <w:p w14:paraId="25695E9A" w14:textId="199F4976" w:rsidR="00650ADC" w:rsidRPr="001F2DBD" w:rsidRDefault="00650ADC" w:rsidP="00E624FA">
      <w:pPr>
        <w:rPr>
          <w:noProof/>
        </w:rPr>
      </w:pPr>
    </w:p>
    <w:tbl>
      <w:tblPr>
        <w:tblW w:w="7211" w:type="dxa"/>
        <w:jc w:val="center"/>
        <w:tblCellMar>
          <w:left w:w="70" w:type="dxa"/>
          <w:right w:w="70" w:type="dxa"/>
        </w:tblCellMar>
        <w:tblLook w:val="04A0" w:firstRow="1" w:lastRow="0" w:firstColumn="1" w:lastColumn="0" w:noHBand="0" w:noVBand="1"/>
      </w:tblPr>
      <w:tblGrid>
        <w:gridCol w:w="3192"/>
        <w:gridCol w:w="1180"/>
        <w:gridCol w:w="1058"/>
        <w:gridCol w:w="1058"/>
        <w:gridCol w:w="1058"/>
      </w:tblGrid>
      <w:tr w:rsidR="00650ADC" w:rsidRPr="001F2DBD" w14:paraId="78B0BC82" w14:textId="77777777"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A001F2" w14:textId="0A6523DA" w:rsidR="00650ADC" w:rsidRPr="001F2DBD" w:rsidRDefault="00650ADC" w:rsidP="00E624FA">
            <w:pPr>
              <w:rPr>
                <w:rFonts w:eastAsia="Times New Roman"/>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2D77A2C4" w14:textId="076133A2"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61AC0ACC" w14:textId="2553CB68"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0272CE5" w14:textId="13199B13"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19F21F8A" w14:textId="23C36EE5"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3</w:t>
            </w:r>
          </w:p>
        </w:tc>
      </w:tr>
      <w:tr w:rsidR="00650ADC" w:rsidRPr="001F2DBD" w14:paraId="355A2446" w14:textId="77777777"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14:paraId="2F3CBD17" w14:textId="77777777" w:rsidR="00650ADC" w:rsidRPr="00243975" w:rsidRDefault="00650ADC" w:rsidP="00E624FA">
            <w:pPr>
              <w:rPr>
                <w:rFonts w:eastAsia="Times New Roman"/>
                <w:lang w:val="en-US"/>
              </w:rPr>
            </w:pPr>
            <w:r w:rsidRPr="00243975">
              <w:rPr>
                <w:rFonts w:eastAsia="Times New Roman"/>
                <w:lang w:val="en-US"/>
              </w:rPr>
              <w:t>Length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482EEA8E" w14:textId="77777777" w:rsidR="00650ADC" w:rsidRPr="001F2DBD" w:rsidRDefault="00650ADC" w:rsidP="00E624FA">
            <w:pPr>
              <w:rPr>
                <w:rFonts w:eastAsia="Times New Roman"/>
              </w:rPr>
            </w:pPr>
            <w:r w:rsidRPr="001F2DBD">
              <w:rPr>
                <w:rFonts w:eastAsia="Times New Roman"/>
              </w:rPr>
              <w:t>356.89578</w:t>
            </w:r>
          </w:p>
        </w:tc>
        <w:tc>
          <w:tcPr>
            <w:tcW w:w="977" w:type="dxa"/>
            <w:tcBorders>
              <w:top w:val="nil"/>
              <w:left w:val="nil"/>
              <w:bottom w:val="single" w:sz="8" w:space="0" w:color="auto"/>
              <w:right w:val="single" w:sz="4" w:space="0" w:color="auto"/>
            </w:tcBorders>
            <w:shd w:val="clear" w:color="auto" w:fill="auto"/>
            <w:noWrap/>
            <w:vAlign w:val="bottom"/>
            <w:hideMark/>
          </w:tcPr>
          <w:p w14:paraId="4AE92333" w14:textId="77777777" w:rsidR="00650ADC" w:rsidRPr="001F2DBD" w:rsidRDefault="00650ADC" w:rsidP="00E624FA">
            <w:pPr>
              <w:rPr>
                <w:rFonts w:eastAsia="Times New Roman"/>
              </w:rPr>
            </w:pPr>
            <w:r w:rsidRPr="001F2DBD">
              <w:rPr>
                <w:rFonts w:eastAsia="Times New Roman"/>
              </w:rPr>
              <w:t>285.5166</w:t>
            </w:r>
          </w:p>
        </w:tc>
        <w:tc>
          <w:tcPr>
            <w:tcW w:w="977" w:type="dxa"/>
            <w:tcBorders>
              <w:top w:val="nil"/>
              <w:left w:val="nil"/>
              <w:bottom w:val="single" w:sz="8" w:space="0" w:color="auto"/>
              <w:right w:val="single" w:sz="4" w:space="0" w:color="auto"/>
            </w:tcBorders>
            <w:shd w:val="clear" w:color="auto" w:fill="auto"/>
            <w:noWrap/>
            <w:vAlign w:val="bottom"/>
            <w:hideMark/>
          </w:tcPr>
          <w:p w14:paraId="6CF83EA8" w14:textId="77777777" w:rsidR="00650ADC" w:rsidRPr="001F2DBD" w:rsidRDefault="00650ADC" w:rsidP="00E624FA">
            <w:pPr>
              <w:rPr>
                <w:rFonts w:eastAsia="Times New Roman"/>
              </w:rPr>
            </w:pPr>
            <w:r w:rsidRPr="001F2DBD">
              <w:rPr>
                <w:rFonts w:eastAsia="Times New Roman"/>
              </w:rPr>
              <w:t>228.4133</w:t>
            </w:r>
          </w:p>
        </w:tc>
        <w:tc>
          <w:tcPr>
            <w:tcW w:w="977" w:type="dxa"/>
            <w:tcBorders>
              <w:top w:val="nil"/>
              <w:left w:val="nil"/>
              <w:bottom w:val="single" w:sz="8" w:space="0" w:color="auto"/>
              <w:right w:val="single" w:sz="8" w:space="0" w:color="auto"/>
            </w:tcBorders>
            <w:shd w:val="clear" w:color="auto" w:fill="auto"/>
            <w:noWrap/>
            <w:vAlign w:val="bottom"/>
            <w:hideMark/>
          </w:tcPr>
          <w:p w14:paraId="0A8898CA" w14:textId="77777777" w:rsidR="00650ADC" w:rsidRPr="001F2DBD" w:rsidRDefault="00650ADC" w:rsidP="00E624FA">
            <w:pPr>
              <w:rPr>
                <w:rFonts w:eastAsia="Times New Roman"/>
              </w:rPr>
            </w:pPr>
            <w:r w:rsidRPr="001F2DBD">
              <w:rPr>
                <w:rFonts w:eastAsia="Times New Roman"/>
              </w:rPr>
              <w:t>182.7306</w:t>
            </w:r>
          </w:p>
        </w:tc>
      </w:tr>
    </w:tbl>
    <w:p w14:paraId="3B12B0D1" w14:textId="02D4C00A" w:rsidR="00650ADC" w:rsidRPr="001F2DBD" w:rsidRDefault="009F702A" w:rsidP="009F702A">
      <w:pPr>
        <w:pStyle w:val="Caption"/>
        <w:jc w:val="center"/>
      </w:pPr>
      <w:bookmarkStart w:id="29" w:name="_Toc16156568"/>
      <w:r>
        <w:t xml:space="preserve">Tableau </w:t>
      </w:r>
      <w:r>
        <w:fldChar w:fldCharType="begin"/>
      </w:r>
      <w:r>
        <w:instrText xml:space="preserve"> SEQ Tableau \* ARABIC </w:instrText>
      </w:r>
      <w:r>
        <w:fldChar w:fldCharType="separate"/>
      </w:r>
      <w:r>
        <w:rPr>
          <w:noProof/>
        </w:rPr>
        <w:t>1</w:t>
      </w:r>
      <w:r>
        <w:fldChar w:fldCharType="end"/>
      </w:r>
      <w:r>
        <w:t xml:space="preserve"> : </w:t>
      </w:r>
      <w:r w:rsidRPr="001F2DBD">
        <w:t>longueur des éléments de l'antenne</w:t>
      </w:r>
      <w:bookmarkEnd w:id="29"/>
    </w:p>
    <w:p w14:paraId="73319E56" w14:textId="353343C6" w:rsidR="00650ADC" w:rsidRPr="001F2DBD" w:rsidRDefault="00650ADC" w:rsidP="00E624FA"/>
    <w:p w14:paraId="73ED4875" w14:textId="50C7BBD5" w:rsidR="00BA5821" w:rsidRDefault="00BA5821" w:rsidP="00E624FA"/>
    <w:p w14:paraId="6D312596" w14:textId="6F3D5897" w:rsidR="00F10FED" w:rsidRPr="001F2DBD" w:rsidRDefault="00F10FED" w:rsidP="00E624FA"/>
    <w:p w14:paraId="25406EDF" w14:textId="13ED0AA3" w:rsidR="000F749A" w:rsidRPr="001F2DBD" w:rsidRDefault="000F749A" w:rsidP="00E624FA">
      <w:r w:rsidRPr="001F2DBD">
        <w:t>Le 3</w:t>
      </w:r>
      <w:r w:rsidRPr="001F2DBD">
        <w:rPr>
          <w:vertAlign w:val="superscript"/>
        </w:rPr>
        <w:t>ème</w:t>
      </w:r>
      <w:r w:rsidRPr="001F2DBD">
        <w:t xml:space="preserve"> paramètre à calculer est la distance entre chaque élément de l’antenne soit la distance</w:t>
      </w:r>
      <w:r w:rsidR="006C5C56" w:rsidRPr="001F2DBD">
        <w:t xml:space="preserve"> relative</w:t>
      </w:r>
      <w:r w:rsidRPr="001F2DBD">
        <w:t xml:space="preserve"> </w:t>
      </w:r>
      <w:proofErr w:type="gramStart"/>
      <w:r w:rsidRPr="001F2DBD">
        <w:t>di,i</w:t>
      </w:r>
      <w:proofErr w:type="gramEnd"/>
      <w:r w:rsidRPr="001F2DBD">
        <w:t>+1.</w:t>
      </w:r>
    </w:p>
    <w:p w14:paraId="4D936A06" w14:textId="77777777" w:rsidR="000F749A" w:rsidRPr="001F2DBD" w:rsidRDefault="000F749A" w:rsidP="00E624FA"/>
    <w:p w14:paraId="355F63A5" w14:textId="7BF2E0C7" w:rsidR="006C5C56" w:rsidRPr="001F2DBD" w:rsidRDefault="00CC2CA6" w:rsidP="00E624FA">
      <w:pPr>
        <w:pStyle w:val="ListParagraph"/>
        <w:numPr>
          <w:ilvl w:val="0"/>
          <w:numId w:val="21"/>
        </w:numPr>
        <w:rPr>
          <w:noProof/>
        </w:rPr>
      </w:pPr>
      <w:r w:rsidRPr="001F2DBD">
        <w:rPr>
          <w:noProof/>
        </w:rPr>
        <w:t xml:space="preserve">L’équation </w:t>
      </w:r>
      <w:r w:rsidR="00C25E85">
        <w:rPr>
          <w:noProof/>
        </w:rPr>
        <w:fldChar w:fldCharType="begin"/>
      </w:r>
      <w:r w:rsidR="00C25E85">
        <w:rPr>
          <w:noProof/>
        </w:rPr>
        <w:instrText xml:space="preserve"> REF _Ref13127486 \h </w:instrText>
      </w:r>
      <w:r w:rsidR="00C25E85">
        <w:rPr>
          <w:noProof/>
        </w:rPr>
      </w:r>
      <w:r w:rsidR="00C25E85">
        <w:rPr>
          <w:noProof/>
        </w:rPr>
        <w:fldChar w:fldCharType="separate"/>
      </w:r>
      <w:r w:rsidR="00C25E85">
        <w:t>(</w:t>
      </w:r>
      <w:r w:rsidR="00C25E85" w:rsidRPr="001F2DBD">
        <w:rPr>
          <w:noProof/>
        </w:rPr>
        <w:t>8</w:t>
      </w:r>
      <w:r w:rsidR="00C25E85" w:rsidRPr="001F2DBD">
        <w:t>)</w:t>
      </w:r>
      <w:r w:rsidR="00C25E85">
        <w:rPr>
          <w:noProof/>
        </w:rPr>
        <w:fldChar w:fldCharType="end"/>
      </w:r>
      <w:r w:rsidR="00C25E85">
        <w:rPr>
          <w:noProof/>
        </w:rPr>
        <w:t xml:space="preserve"> </w:t>
      </w:r>
      <w:r w:rsidR="000F749A" w:rsidRPr="001F2DBD">
        <w:rPr>
          <w:noProof/>
        </w:rPr>
        <w:t>permet de trouver la distance</w:t>
      </w:r>
      <w:r w:rsidR="006C5C56" w:rsidRPr="001F2DBD">
        <w:rPr>
          <w:noProof/>
        </w:rPr>
        <w:t xml:space="preserve"> relative entre chaque élément.</w:t>
      </w:r>
    </w:p>
    <w:p w14:paraId="7DFFD4DB" w14:textId="4D9F5554" w:rsidR="006C5C56" w:rsidRPr="001F2DBD" w:rsidRDefault="006C5C56" w:rsidP="00E624FA">
      <w:pPr>
        <w:rPr>
          <w:noProof/>
        </w:rPr>
      </w:pPr>
    </w:p>
    <w:p w14:paraId="39E5E623" w14:textId="03D9A3C3" w:rsidR="00CC2CA6" w:rsidRPr="001F2DBD" w:rsidRDefault="006C5C56" w:rsidP="00E624FA">
      <w:pPr>
        <w:rPr>
          <w:noProof/>
        </w:rPr>
      </w:pPr>
      <w:r w:rsidRPr="001F2DBD">
        <w:rPr>
          <w:noProof/>
        </w:rPr>
        <w:t>Les resultats de ces calculs ont été consignés dans le tableau suivant et serviront de base pour la construction de l’antenne.</w:t>
      </w:r>
    </w:p>
    <w:p w14:paraId="60804134" w14:textId="5346AF9B" w:rsidR="00F10FED" w:rsidRPr="001F2DBD" w:rsidRDefault="00F10FED" w:rsidP="00E624FA">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1058"/>
        <w:gridCol w:w="1058"/>
      </w:tblGrid>
      <w:tr w:rsidR="006C5C56" w:rsidRPr="001F2DBD" w14:paraId="3328829C" w14:textId="77777777"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0E83099" w14:textId="77777777" w:rsidR="006C5C56" w:rsidRPr="001F2DBD" w:rsidRDefault="006C5C56" w:rsidP="00E624FA">
            <w:pPr>
              <w:jc w:val="center"/>
              <w:rPr>
                <w:rFonts w:eastAsia="Times New Roman"/>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169D4789" w14:textId="44179076"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ACE0041" w14:textId="17F1E2F9"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3BEC7AE8" w14:textId="64666959"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7A33E015" w14:textId="5B172034"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3</w:t>
            </w:r>
          </w:p>
        </w:tc>
      </w:tr>
      <w:tr w:rsidR="006C5C56" w:rsidRPr="001F2DBD" w14:paraId="2EB1E368" w14:textId="77777777"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14:paraId="3427739D" w14:textId="33A8B0B3" w:rsidR="006C5C56" w:rsidRPr="00243975" w:rsidRDefault="006C5C56" w:rsidP="00E624FA">
            <w:pPr>
              <w:jc w:val="center"/>
              <w:rPr>
                <w:rFonts w:eastAsia="Times New Roman"/>
                <w:lang w:val="en-US"/>
              </w:rPr>
            </w:pPr>
            <w:r w:rsidRPr="00243975">
              <w:rPr>
                <w:rFonts w:eastAsia="Times New Roman"/>
                <w:lang w:val="en-US"/>
              </w:rPr>
              <w:t>Distance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688B18D0" w14:textId="76846B45" w:rsidR="006C5C56" w:rsidRPr="001F2DBD" w:rsidRDefault="00CC2CA6" w:rsidP="00E624FA">
            <w:pPr>
              <w:jc w:val="center"/>
              <w:rPr>
                <w:rFonts w:eastAsia="Times New Roman"/>
              </w:rPr>
            </w:pPr>
            <w:r w:rsidRPr="001F2DBD">
              <w:rPr>
                <w:rFonts w:eastAsia="Times New Roman"/>
              </w:rPr>
              <w:t>67.83</w:t>
            </w:r>
          </w:p>
        </w:tc>
        <w:tc>
          <w:tcPr>
            <w:tcW w:w="977" w:type="dxa"/>
            <w:tcBorders>
              <w:top w:val="nil"/>
              <w:left w:val="nil"/>
              <w:bottom w:val="single" w:sz="8" w:space="0" w:color="auto"/>
              <w:right w:val="single" w:sz="4" w:space="0" w:color="auto"/>
            </w:tcBorders>
            <w:shd w:val="clear" w:color="auto" w:fill="auto"/>
            <w:noWrap/>
            <w:vAlign w:val="bottom"/>
            <w:hideMark/>
          </w:tcPr>
          <w:p w14:paraId="3B43C80B" w14:textId="4FEBC6E5" w:rsidR="006C5C56" w:rsidRPr="001F2DBD" w:rsidRDefault="00CC2CA6" w:rsidP="00E624FA">
            <w:pPr>
              <w:jc w:val="center"/>
              <w:rPr>
                <w:rFonts w:eastAsia="Times New Roman"/>
              </w:rPr>
            </w:pPr>
            <w:r w:rsidRPr="001F2DBD">
              <w:rPr>
                <w:rFonts w:eastAsia="Times New Roman"/>
              </w:rPr>
              <w:t>122.094</w:t>
            </w:r>
          </w:p>
        </w:tc>
        <w:tc>
          <w:tcPr>
            <w:tcW w:w="977" w:type="dxa"/>
            <w:tcBorders>
              <w:top w:val="nil"/>
              <w:left w:val="nil"/>
              <w:bottom w:val="single" w:sz="8" w:space="0" w:color="auto"/>
              <w:right w:val="single" w:sz="4" w:space="0" w:color="auto"/>
            </w:tcBorders>
            <w:shd w:val="clear" w:color="auto" w:fill="auto"/>
            <w:noWrap/>
            <w:vAlign w:val="bottom"/>
            <w:hideMark/>
          </w:tcPr>
          <w:p w14:paraId="325E17BA" w14:textId="0594F667" w:rsidR="006C5C56" w:rsidRPr="001F2DBD" w:rsidRDefault="00CC2CA6" w:rsidP="00E624FA">
            <w:pPr>
              <w:jc w:val="center"/>
              <w:rPr>
                <w:rFonts w:eastAsia="Times New Roman"/>
              </w:rPr>
            </w:pPr>
            <w:r w:rsidRPr="001F2DBD">
              <w:rPr>
                <w:rFonts w:eastAsia="Times New Roman"/>
              </w:rPr>
              <w:t>165.5052</w:t>
            </w:r>
          </w:p>
        </w:tc>
        <w:tc>
          <w:tcPr>
            <w:tcW w:w="977" w:type="dxa"/>
            <w:tcBorders>
              <w:top w:val="nil"/>
              <w:left w:val="nil"/>
              <w:bottom w:val="single" w:sz="8" w:space="0" w:color="auto"/>
              <w:right w:val="single" w:sz="8" w:space="0" w:color="auto"/>
            </w:tcBorders>
            <w:shd w:val="clear" w:color="auto" w:fill="auto"/>
            <w:noWrap/>
            <w:vAlign w:val="bottom"/>
            <w:hideMark/>
          </w:tcPr>
          <w:p w14:paraId="5EC10A38" w14:textId="02A3B6FC" w:rsidR="006C5C56" w:rsidRPr="001F2DBD" w:rsidRDefault="00CC2CA6" w:rsidP="00E624FA">
            <w:pPr>
              <w:jc w:val="center"/>
              <w:rPr>
                <w:rFonts w:eastAsia="Times New Roman"/>
              </w:rPr>
            </w:pPr>
            <w:r w:rsidRPr="001F2DBD">
              <w:rPr>
                <w:rFonts w:eastAsia="Times New Roman"/>
              </w:rPr>
              <w:t>254.5052</w:t>
            </w:r>
          </w:p>
        </w:tc>
      </w:tr>
    </w:tbl>
    <w:p w14:paraId="369DED7F" w14:textId="0C6BBDF0" w:rsidR="00F10FED" w:rsidRDefault="00CC2CA6" w:rsidP="00E624FA">
      <w:pPr>
        <w:pStyle w:val="Caption"/>
        <w:jc w:val="center"/>
      </w:pPr>
      <w:bookmarkStart w:id="30" w:name="_Toc16156569"/>
      <w:r w:rsidRPr="001F2DBD">
        <w:t xml:space="preserve">Tableau </w:t>
      </w:r>
      <w:r w:rsidR="002E1B11">
        <w:fldChar w:fldCharType="begin"/>
      </w:r>
      <w:r w:rsidR="002E1B11">
        <w:instrText xml:space="preserve"> SEQ Tableau \* ARABIC </w:instrText>
      </w:r>
      <w:r w:rsidR="002E1B11">
        <w:fldChar w:fldCharType="separate"/>
      </w:r>
      <w:r w:rsidR="009F702A">
        <w:rPr>
          <w:noProof/>
        </w:rPr>
        <w:t>2</w:t>
      </w:r>
      <w:r w:rsidR="002E1B11">
        <w:rPr>
          <w:noProof/>
        </w:rPr>
        <w:fldChar w:fldCharType="end"/>
      </w:r>
      <w:r w:rsidRPr="001F2DBD">
        <w:t>: distance de chaque éléments de l'antenne (par rapport au point 0)</w:t>
      </w:r>
      <w:bookmarkEnd w:id="30"/>
    </w:p>
    <w:p w14:paraId="3386671B" w14:textId="14C75D80" w:rsidR="00CC2CA6" w:rsidRPr="00F10FED" w:rsidRDefault="00CC2CA6" w:rsidP="00E624FA">
      <w:pPr>
        <w:rPr>
          <w:color w:val="44546A" w:themeColor="text2"/>
          <w:sz w:val="20"/>
          <w:szCs w:val="20"/>
        </w:rPr>
      </w:pPr>
    </w:p>
    <w:p w14:paraId="4CC327AE" w14:textId="67EFF2F7" w:rsidR="00AE5BCE" w:rsidRPr="001F2DBD" w:rsidRDefault="00D1077B" w:rsidP="00E624FA">
      <w:r w:rsidRPr="001F2DBD">
        <w:t>Le</w:t>
      </w:r>
      <w:r w:rsidR="00AE5BCE" w:rsidRPr="001F2DBD">
        <w:t xml:space="preserve"> dernier paramètre à calculer est la longueur de la terminaison </w:t>
      </w:r>
      <w:proofErr w:type="spellStart"/>
      <w:r w:rsidR="00AE5BCE" w:rsidRPr="001F2DBD">
        <w:t>LzTerm</w:t>
      </w:r>
      <w:proofErr w:type="spellEnd"/>
      <w:r w:rsidR="00AE5BCE" w:rsidRPr="001F2DBD">
        <w:t xml:space="preserve"> est </w:t>
      </w:r>
      <w:proofErr w:type="gramStart"/>
      <w:r w:rsidR="00AE5BCE" w:rsidRPr="001F2DBD">
        <w:t>peut être</w:t>
      </w:r>
      <w:proofErr w:type="gramEnd"/>
      <w:r w:rsidR="00AE5BCE" w:rsidRPr="001F2DBD">
        <w:t xml:space="preserve"> trouvé avec l’équation suivante :</w:t>
      </w:r>
    </w:p>
    <w:p w14:paraId="1A6F1899" w14:textId="356E1E1D" w:rsidR="00AE5BCE" w:rsidRPr="001F2DBD" w:rsidRDefault="00AE5BCE" w:rsidP="00E624FA">
      <w:pPr>
        <w:pStyle w:val="Caption"/>
      </w:pPr>
      <w:r w:rsidRPr="001F2DBD">
        <w:rPr>
          <w:noProof/>
        </w:rPr>
        <w:tab/>
      </w:r>
      <w:bookmarkStart w:id="31" w:name="_Ref13127622"/>
      <m:oMath>
        <m:sSub>
          <m:sSubPr>
            <m:ctrlPr>
              <w:rPr>
                <w:rFonts w:ascii="Cambria Math" w:hAnsi="Cambria Math" w:cs="Cambria Math"/>
              </w:rPr>
            </m:ctrlPr>
          </m:sSubPr>
          <m:e>
            <m:r>
              <m:rPr>
                <m:scr m:val="script"/>
              </m:rPr>
              <w:rPr>
                <w:rFonts w:ascii="Cambria Math" w:hAnsi="Cambria Math" w:cs="Cambria Math"/>
              </w:rPr>
              <m:t>l</m:t>
            </m:r>
          </m:e>
          <m:sub>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term</m:t>
                </m:r>
              </m:sub>
            </m:sSub>
          </m:sub>
        </m:sSub>
        <m:r>
          <w:rPr>
            <w:rFonts w:ascii="Cambria Math" w:hAnsi="Cambria Math" w:cs="Cambria Math"/>
          </w:rPr>
          <m:t>=</m:t>
        </m:r>
        <m:f>
          <m:fPr>
            <m:ctrlPr>
              <w:rPr>
                <w:rFonts w:ascii="Cambria Math" w:hAnsi="Cambria Math" w:cs="Cambria Math"/>
              </w:rPr>
            </m:ctrlPr>
          </m:fPr>
          <m:num>
            <m:r>
              <w:rPr>
                <w:rFonts w:ascii="Cambria Math" w:hAnsi="Cambria Math" w:cs="Cambria Math"/>
              </w:rPr>
              <m:t>λl</m:t>
            </m:r>
          </m:num>
          <m:den>
            <m:r>
              <w:rPr>
                <w:rFonts w:ascii="Cambria Math" w:hAnsi="Cambria Math" w:cs="Cambria Math"/>
              </w:rPr>
              <m:t>8</m:t>
            </m:r>
          </m:den>
        </m:f>
        <m:r>
          <w:rPr>
            <w:rFonts w:ascii="Cambria Math" w:hAnsi="Cambria Math" w:cs="Cambria Math"/>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8</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tab/>
        <w:t xml:space="preserve">( </w:t>
      </w:r>
      <w:r w:rsidR="002E1B11">
        <w:fldChar w:fldCharType="begin"/>
      </w:r>
      <w:r w:rsidR="002E1B11">
        <w:instrText xml:space="preserve"> SEQ ( \* ARABIC </w:instrText>
      </w:r>
      <w:r w:rsidR="002E1B11">
        <w:fldChar w:fldCharType="separate"/>
      </w:r>
      <w:r w:rsidR="007A0A3D">
        <w:rPr>
          <w:noProof/>
        </w:rPr>
        <w:t>9</w:t>
      </w:r>
      <w:r w:rsidR="002E1B11">
        <w:rPr>
          <w:noProof/>
        </w:rPr>
        <w:fldChar w:fldCharType="end"/>
      </w:r>
      <w:r w:rsidRPr="001F2DBD">
        <w:t xml:space="preserve"> )</w:t>
      </w:r>
      <w:bookmarkEnd w:id="31"/>
    </w:p>
    <w:p w14:paraId="4EA5A187" w14:textId="44580B03" w:rsidR="00D1077B" w:rsidRPr="001F2DBD" w:rsidRDefault="00D1077B" w:rsidP="00E624FA">
      <w:r w:rsidRPr="001F2DBD">
        <w:t xml:space="preserve">Le résultat de l’équation </w:t>
      </w:r>
      <w:r w:rsidR="00C25E85">
        <w:fldChar w:fldCharType="begin"/>
      </w:r>
      <w:r w:rsidR="00C25E85">
        <w:instrText xml:space="preserve"> REF _Ref13127622 \h </w:instrText>
      </w:r>
      <w:r w:rsidR="00C25E85">
        <w:fldChar w:fldCharType="separate"/>
      </w:r>
      <w:r w:rsidR="00C25E85">
        <w:t>(</w:t>
      </w:r>
      <w:r w:rsidR="00C25E85" w:rsidRPr="001F2DBD">
        <w:rPr>
          <w:noProof/>
        </w:rPr>
        <w:t>9</w:t>
      </w:r>
      <w:r w:rsidR="00C25E85" w:rsidRPr="001F2DBD">
        <w:t>)</w:t>
      </w:r>
      <w:r w:rsidR="00C25E85">
        <w:fldChar w:fldCharType="end"/>
      </w:r>
      <w:r w:rsidR="00C25E85">
        <w:t xml:space="preserve"> </w:t>
      </w:r>
      <w:r w:rsidRPr="001F2DBD">
        <w:t xml:space="preserve">donne comme valeur 89mm. </w:t>
      </w:r>
    </w:p>
    <w:p w14:paraId="6FDC6035" w14:textId="3B26A4D1" w:rsidR="00D1077B" w:rsidRPr="001F2DBD" w:rsidRDefault="00D1077B" w:rsidP="00E624FA">
      <w:r w:rsidRPr="001F2DBD">
        <w:t>Grâce à cette valeur, il est maintenant possible de calculer la longueur totale des 2 tiges verticales qui composent l’antenne.</w:t>
      </w:r>
    </w:p>
    <w:p w14:paraId="548DAF94" w14:textId="0146E88D" w:rsidR="00D1077B" w:rsidRPr="001F2DBD" w:rsidRDefault="00D1077B" w:rsidP="00E624FA"/>
    <w:p w14:paraId="18540985" w14:textId="3CB574DA" w:rsidR="00D1077B" w:rsidRPr="001F2DBD" w:rsidRDefault="00D1077B" w:rsidP="00E624FA">
      <w:r w:rsidRPr="001F2DBD">
        <w:t>Le calcul pour trouver la longueu</w:t>
      </w:r>
      <w:r w:rsidR="00C25E85">
        <w:t>r maximum de l’antenne sera donc</w:t>
      </w:r>
      <w:r w:rsidRPr="001F2DBD">
        <w:t>:</w:t>
      </w:r>
    </w:p>
    <w:p w14:paraId="15B6298D" w14:textId="7A2FE21B" w:rsidR="00D1077B" w:rsidRPr="001F2DBD" w:rsidRDefault="00D1077B" w:rsidP="00E624FA"/>
    <w:p w14:paraId="1266A17F" w14:textId="578E2BB4" w:rsidR="00D1077B" w:rsidRPr="001F2DBD" w:rsidRDefault="00D1077B" w:rsidP="00E624FA">
      <w:pPr>
        <w:pStyle w:val="Caption"/>
      </w:pPr>
      <w:r w:rsidRPr="001F2DBD">
        <w:rPr>
          <w:noProof/>
        </w:rPr>
        <w:tab/>
      </w:r>
      <m:oMath>
        <m:r>
          <w:rPr>
            <w:rFonts w:ascii="Cambria Math" w:hAnsi="Cambria Math" w:cs="Cambria Math"/>
          </w:rPr>
          <m:t xml:space="preserve">L= </m:t>
        </m:r>
        <m:nary>
          <m:naryPr>
            <m:chr m:val="∑"/>
            <m:limLoc m:val="undOvr"/>
            <m:ctrlPr>
              <w:rPr>
                <w:rFonts w:ascii="Cambria Math" w:hAnsi="Cambria Math" w:cs="Cambria Math"/>
              </w:rPr>
            </m:ctrlPr>
          </m:naryPr>
          <m:sub>
            <m:r>
              <w:rPr>
                <w:rFonts w:ascii="Cambria Math" w:hAnsi="Cambria Math" w:cs="Cambria Math"/>
              </w:rPr>
              <m:t>i=1</m:t>
            </m:r>
          </m:sub>
          <m:sup>
            <m:r>
              <w:rPr>
                <w:rFonts w:ascii="Cambria Math" w:hAnsi="Cambria Math" w:cs="Cambria Math"/>
              </w:rPr>
              <m:t>n-1</m:t>
            </m:r>
          </m:sup>
          <m:e>
            <m:r>
              <w:rPr>
                <w:rFonts w:ascii="Cambria Math" w:hAnsi="Cambria Math" w:cs="Cambria Math"/>
              </w:rPr>
              <m:t>di,i+1</m:t>
            </m:r>
          </m:e>
        </m:nary>
      </m:oMath>
      <w:r w:rsidRPr="001F2DBD">
        <w:rPr>
          <w:rFonts w:ascii="Cambria Math" w:hAnsi="Cambria Math"/>
        </w:rPr>
        <w:tab/>
      </w:r>
      <w:r w:rsidRPr="001F2DBD">
        <w:t xml:space="preserve">( </w:t>
      </w:r>
      <w:r w:rsidR="002E1B11">
        <w:fldChar w:fldCharType="begin"/>
      </w:r>
      <w:r w:rsidR="002E1B11">
        <w:instrText xml:space="preserve"> SEQ ( \* ARABIC </w:instrText>
      </w:r>
      <w:r w:rsidR="002E1B11">
        <w:fldChar w:fldCharType="separate"/>
      </w:r>
      <w:r w:rsidR="007A0A3D">
        <w:rPr>
          <w:noProof/>
        </w:rPr>
        <w:t>10</w:t>
      </w:r>
      <w:r w:rsidR="002E1B11">
        <w:rPr>
          <w:noProof/>
        </w:rPr>
        <w:fldChar w:fldCharType="end"/>
      </w:r>
      <w:r w:rsidR="00422096">
        <w:rPr>
          <w:noProof/>
        </w:rPr>
        <w:t xml:space="preserve"> </w:t>
      </w:r>
      <w:r w:rsidRPr="001F2DBD">
        <w:t>)</w:t>
      </w:r>
    </w:p>
    <w:p w14:paraId="1A02220B" w14:textId="544A2E16" w:rsidR="00D1077B" w:rsidRPr="001F2DBD" w:rsidRDefault="00D1077B" w:rsidP="00E624FA">
      <w:r w:rsidRPr="001F2DBD">
        <w:t>Dans le cas de cette antenne, le résultat est </w:t>
      </w:r>
      <w:r w:rsidR="00E8360F" w:rsidRPr="001F2DBD">
        <w:t>de 256mm de long.</w:t>
      </w:r>
    </w:p>
    <w:p w14:paraId="1863D14A" w14:textId="77777777" w:rsidR="00E8360F" w:rsidRPr="001F2DBD" w:rsidRDefault="00E8360F" w:rsidP="00E624FA"/>
    <w:p w14:paraId="2B37042A" w14:textId="152E51CF" w:rsidR="0044021E" w:rsidRPr="001F2DBD" w:rsidRDefault="0044021E" w:rsidP="00E624FA">
      <w:r w:rsidRPr="001F2DBD">
        <w:t xml:space="preserve">Un paramètre qui </w:t>
      </w:r>
      <w:r w:rsidR="00E8360F" w:rsidRPr="001F2DBD">
        <w:t>reste encore à être défini</w:t>
      </w:r>
      <w:r w:rsidRPr="001F2DBD">
        <w:t xml:space="preserve"> est la distance entre les 2 tiges de l’antenne.</w:t>
      </w:r>
      <w:r w:rsidR="00E8360F" w:rsidRPr="001F2DBD">
        <w:t xml:space="preserve"> Comme les calculs pour déterminer cette distance sont très compliqué, la distance sera</w:t>
      </w:r>
      <w:r w:rsidRPr="001F2DBD">
        <w:t xml:space="preserve"> </w:t>
      </w:r>
      <w:r w:rsidR="00E8360F" w:rsidRPr="001F2DBD">
        <w:t>d</w:t>
      </w:r>
      <w:r w:rsidRPr="001F2DBD">
        <w:t>ans un premier temps</w:t>
      </w:r>
      <w:r w:rsidR="00E8360F" w:rsidRPr="001F2DBD">
        <w:t xml:space="preserve"> fixée à</w:t>
      </w:r>
      <w:r w:rsidRPr="001F2DBD">
        <w:t xml:space="preserve"> 4mm mais pourra être </w:t>
      </w:r>
      <w:r w:rsidR="00E8360F" w:rsidRPr="001F2DBD">
        <w:t>changée</w:t>
      </w:r>
      <w:r w:rsidRPr="001F2DBD">
        <w:t xml:space="preserve"> après les simulations</w:t>
      </w:r>
      <w:r w:rsidR="00E8360F" w:rsidRPr="001F2DBD">
        <w:t xml:space="preserve"> si elle n’est pas bonne.</w:t>
      </w:r>
    </w:p>
    <w:p w14:paraId="09A9B7C3" w14:textId="6339EB52" w:rsidR="0044021E" w:rsidRDefault="0044021E" w:rsidP="00E624FA">
      <w:r w:rsidRPr="001F2DBD">
        <w:t>Cette distance permet de régler l’impédance finale de l’antenne ce qui permet d’éviter de devoir faire une adaptation si l’impédance ne correspond pas à l’impédance d’un câble coaxial (50Ohms).</w:t>
      </w:r>
    </w:p>
    <w:p w14:paraId="40058254" w14:textId="77777777" w:rsidR="00E624FA" w:rsidRPr="001F2DBD" w:rsidRDefault="00E624FA" w:rsidP="00E624FA"/>
    <w:p w14:paraId="7D7A1E37" w14:textId="03F6C39A" w:rsidR="00F10FED" w:rsidRDefault="00CC2CA6" w:rsidP="00E624FA">
      <w:r w:rsidRPr="001F2DBD">
        <w:t>Maintenant que les calculs sont faits, l’</w:t>
      </w:r>
      <w:r w:rsidR="005F5C3A" w:rsidRPr="001F2DBD">
        <w:t>antenne va pouvoir être dessinée</w:t>
      </w:r>
      <w:r w:rsidRPr="001F2DBD">
        <w:t xml:space="preserve"> et simulée grâce au logiciel </w:t>
      </w:r>
      <w:proofErr w:type="spellStart"/>
      <w:r w:rsidRPr="001F2DBD">
        <w:t>Ansys</w:t>
      </w:r>
      <w:proofErr w:type="spellEnd"/>
      <w:r w:rsidRPr="001F2DBD">
        <w:t>.</w:t>
      </w:r>
    </w:p>
    <w:p w14:paraId="065328E4" w14:textId="1EFF429E" w:rsidR="00AE5BCE" w:rsidRPr="001F2DBD" w:rsidRDefault="00F10FED" w:rsidP="00E624FA">
      <w:r>
        <w:br w:type="page"/>
      </w:r>
    </w:p>
    <w:p w14:paraId="73BC055A" w14:textId="2CA2A845" w:rsidR="00CC2CA6" w:rsidRPr="001F2DBD" w:rsidRDefault="00CC2CA6" w:rsidP="00E624FA">
      <w:r w:rsidRPr="001F2DBD">
        <w:lastRenderedPageBreak/>
        <w:t xml:space="preserve">Voici une représentation 3D de l’antenne finale : </w:t>
      </w:r>
    </w:p>
    <w:p w14:paraId="771E1D67" w14:textId="77777777" w:rsidR="00AE5BCE" w:rsidRPr="001F2DBD" w:rsidRDefault="00AE5BCE" w:rsidP="00E624FA"/>
    <w:p w14:paraId="0AE277F7" w14:textId="77777777" w:rsidR="004569CC" w:rsidRPr="001F2DBD" w:rsidRDefault="004569CC" w:rsidP="00E624FA"/>
    <w:p w14:paraId="6756B7CE" w14:textId="77777777" w:rsidR="001A2281" w:rsidRPr="001F2DBD" w:rsidRDefault="00FB4A1D" w:rsidP="009F702A">
      <w:pPr>
        <w:jc w:val="center"/>
      </w:pPr>
      <w:r w:rsidRPr="001F2DBD">
        <w:rPr>
          <w:noProof/>
        </w:rPr>
        <w:drawing>
          <wp:inline distT="0" distB="0" distL="0" distR="0" wp14:anchorId="0012A84B" wp14:editId="508DB7B5">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4368" cy="3882732"/>
                    </a:xfrm>
                    <a:prstGeom prst="rect">
                      <a:avLst/>
                    </a:prstGeom>
                  </pic:spPr>
                </pic:pic>
              </a:graphicData>
            </a:graphic>
          </wp:inline>
        </w:drawing>
      </w:r>
    </w:p>
    <w:p w14:paraId="3C9B6715" w14:textId="084328A0" w:rsidR="00E8360F" w:rsidRPr="001F2DBD" w:rsidRDefault="001A2281" w:rsidP="009F702A">
      <w:pPr>
        <w:pStyle w:val="Caption"/>
        <w:jc w:val="center"/>
      </w:pPr>
      <w:bookmarkStart w:id="32" w:name="_Toc16156503"/>
      <w:r w:rsidRPr="001F2DBD">
        <w:t xml:space="preserve">Figure </w:t>
      </w:r>
      <w:r w:rsidR="002E1B11">
        <w:fldChar w:fldCharType="begin"/>
      </w:r>
      <w:r w:rsidR="002E1B11">
        <w:instrText xml:space="preserve"> SEQ Figure \* ARABIC </w:instrText>
      </w:r>
      <w:r w:rsidR="002E1B11">
        <w:fldChar w:fldCharType="separate"/>
      </w:r>
      <w:r w:rsidR="001E5FBB">
        <w:rPr>
          <w:noProof/>
        </w:rPr>
        <w:t>6</w:t>
      </w:r>
      <w:r w:rsidR="002E1B11">
        <w:rPr>
          <w:noProof/>
        </w:rPr>
        <w:fldChar w:fldCharType="end"/>
      </w:r>
      <w:r w:rsidRPr="001F2DBD">
        <w:t>: design final de l'antenne LPDA</w:t>
      </w:r>
      <w:bookmarkEnd w:id="32"/>
    </w:p>
    <w:p w14:paraId="2E393E09" w14:textId="7E5976B1" w:rsidR="00AF5DA8" w:rsidRPr="001F2DBD" w:rsidRDefault="00AF5DA8" w:rsidP="00E624FA"/>
    <w:p w14:paraId="15E30092" w14:textId="3CC2279D" w:rsidR="0044021E" w:rsidRPr="001F2DBD" w:rsidRDefault="00AE5BCE" w:rsidP="00E624FA">
      <w:r w:rsidRPr="001F2DBD">
        <w:t>Les éléments perpendiculaires qui sont à la même hauteur sont croisés. C’est-à-dire qu’ils ne sont pas sur la même tige verticale.</w:t>
      </w:r>
    </w:p>
    <w:p w14:paraId="7F767ED5" w14:textId="56D289A4" w:rsidR="00AE5BCE" w:rsidRPr="001F2DBD" w:rsidRDefault="00AE5BCE" w:rsidP="00E624FA"/>
    <w:p w14:paraId="3DDACACF" w14:textId="7DB11954" w:rsidR="0044021E" w:rsidRPr="001F2DBD" w:rsidRDefault="0044021E" w:rsidP="00E624FA">
      <w:r w:rsidRPr="001F2DBD">
        <w:t>Il ne faut pas oublier que les 2 tiges doivent être connectés électriquement au fond de l’antenne pour fonctionner correctement</w:t>
      </w:r>
      <w:r w:rsidR="00AE5BCE" w:rsidRPr="001F2DBD">
        <w:t>.</w:t>
      </w:r>
    </w:p>
    <w:p w14:paraId="1716216F" w14:textId="4EBA4C5D" w:rsidR="00E8360F" w:rsidRPr="001F2DBD" w:rsidRDefault="00E8360F" w:rsidP="00E624FA"/>
    <w:p w14:paraId="13F09345" w14:textId="62CAC046" w:rsidR="004569CC" w:rsidRPr="001F2DBD" w:rsidRDefault="00F10FED" w:rsidP="00E624FA">
      <w:r>
        <w:br w:type="page"/>
      </w:r>
    </w:p>
    <w:p w14:paraId="19ADA7AF" w14:textId="4A878C92" w:rsidR="005F5C3A" w:rsidRPr="001F2DBD" w:rsidRDefault="00425EBB" w:rsidP="00E624FA">
      <w:pPr>
        <w:pStyle w:val="Heading3"/>
      </w:pPr>
      <w:bookmarkStart w:id="33" w:name="_Toc16156416"/>
      <w:r w:rsidRPr="001F2DBD">
        <w:lastRenderedPageBreak/>
        <w:t>Simulation</w:t>
      </w:r>
      <w:bookmarkEnd w:id="33"/>
    </w:p>
    <w:p w14:paraId="6BF4B9F9" w14:textId="77777777" w:rsidR="004D151C" w:rsidRPr="001F2DBD" w:rsidRDefault="004D151C" w:rsidP="00E624FA"/>
    <w:p w14:paraId="37520AF3" w14:textId="42F69F74" w:rsidR="00A91FFB" w:rsidRPr="001F2DBD" w:rsidRDefault="005F5C3A" w:rsidP="00E624FA">
      <w:r w:rsidRPr="001F2DBD">
        <w:t>La simulation</w:t>
      </w:r>
      <w:r w:rsidR="00D073CA" w:rsidRPr="001F2DBD">
        <w:t xml:space="preserve"> </w:t>
      </w:r>
      <w:r w:rsidR="0060038D">
        <w:t>de</w:t>
      </w:r>
      <w:r w:rsidR="00D073CA" w:rsidRPr="001F2DBD">
        <w:t xml:space="preserve"> </w:t>
      </w:r>
      <w:r w:rsidR="0060038D">
        <w:t>l’antenne</w:t>
      </w:r>
      <w:r w:rsidR="00D073CA" w:rsidRPr="001F2DBD">
        <w:t xml:space="preserve"> va permettre </w:t>
      </w:r>
      <w:r w:rsidR="00A91FFB" w:rsidRPr="001F2DBD">
        <w:t>de vérifier si certaines valeurs doivent être modifiées afin qu’elles répondent mieux aux attentes.</w:t>
      </w:r>
    </w:p>
    <w:p w14:paraId="01267938" w14:textId="022E03D4" w:rsidR="00A91FFB" w:rsidRPr="001F2DBD" w:rsidRDefault="00A91FFB" w:rsidP="00E624FA">
      <w:r w:rsidRPr="001F2DBD">
        <w:t>Trois paramètres sont à vérifier :</w:t>
      </w:r>
    </w:p>
    <w:p w14:paraId="3A559FFA" w14:textId="3D859E97" w:rsidR="00A91FFB" w:rsidRPr="001F2DBD" w:rsidRDefault="00A91FFB" w:rsidP="00E624FA"/>
    <w:p w14:paraId="42C813D0" w14:textId="2FDFAAE9" w:rsidR="00045282" w:rsidRPr="001F2DBD" w:rsidRDefault="00045282" w:rsidP="00E624FA">
      <w:pPr>
        <w:pStyle w:val="ListParagraph"/>
        <w:numPr>
          <w:ilvl w:val="0"/>
          <w:numId w:val="21"/>
        </w:numPr>
      </w:pPr>
      <w:r w:rsidRPr="001F2DBD">
        <w:t>Le coefficient de réflexion S : lorsqu’un signal est transmis sous forme d’onde, une certaine partie de cette onde sera réfléchie. Ce paramètre permet de déterminer le rapport onde transmise sur onde reçue. Plus ce paramètre est faible, plus le signal sera de bonne qualité car moins réfléchi.</w:t>
      </w:r>
    </w:p>
    <w:p w14:paraId="4A21DB60" w14:textId="00B82AC2" w:rsidR="00A91FFB" w:rsidRPr="001F2DBD" w:rsidRDefault="00A91FFB" w:rsidP="00E624FA">
      <w:pPr>
        <w:pStyle w:val="ListParagraph"/>
      </w:pPr>
    </w:p>
    <w:p w14:paraId="344CF9A4" w14:textId="5AC30BE7" w:rsidR="00045282" w:rsidRPr="001F2DBD" w:rsidRDefault="00045282" w:rsidP="00E624FA">
      <w:pPr>
        <w:pStyle w:val="ListParagraph"/>
        <w:numPr>
          <w:ilvl w:val="0"/>
          <w:numId w:val="21"/>
        </w:numPr>
      </w:pPr>
      <w:r w:rsidRPr="001F2DBD">
        <w:t xml:space="preserve">L’impédance de l’antenne : </w:t>
      </w:r>
      <w:r w:rsidR="002C3388" w:rsidRPr="001F2DBD">
        <w:t>elle doit être le plus proche possible de l’impédance de la ligne de transmission (câble coaxial 50Ohm) ce que permet de d’éviter la réflexion. Si l‘impédance n’est pas bonne, il faudra adapté l’antenne pour correspondre avec la ligne de transmission.</w:t>
      </w:r>
    </w:p>
    <w:p w14:paraId="2007F98F" w14:textId="77777777" w:rsidR="002C3388" w:rsidRPr="001F2DBD" w:rsidRDefault="002C3388" w:rsidP="00E624FA">
      <w:pPr>
        <w:pStyle w:val="ListParagraph"/>
      </w:pPr>
    </w:p>
    <w:p w14:paraId="07AC8299" w14:textId="76145655" w:rsidR="002C3388" w:rsidRPr="001F2DBD" w:rsidRDefault="002C3388" w:rsidP="00E624FA">
      <w:pPr>
        <w:pStyle w:val="ListParagraph"/>
        <w:numPr>
          <w:ilvl w:val="0"/>
          <w:numId w:val="21"/>
        </w:numPr>
      </w:pPr>
      <w:r w:rsidRPr="001F2DBD">
        <w:t xml:space="preserve">La radiation : elle montre comment et avec quelle puissance sera transmise l’onde (en 3D). Si l’antenne n’a pas été </w:t>
      </w:r>
      <w:proofErr w:type="spellStart"/>
      <w:r w:rsidRPr="001F2DBD">
        <w:t>designée</w:t>
      </w:r>
      <w:proofErr w:type="spellEnd"/>
      <w:r w:rsidRPr="001F2DBD">
        <w:t xml:space="preserve"> correctement, </w:t>
      </w:r>
      <w:r w:rsidR="004569CC" w:rsidRPr="001F2DBD">
        <w:t>l’onde aura une faible puissance dans la direction</w:t>
      </w:r>
      <w:r w:rsidRPr="001F2DBD">
        <w:t xml:space="preserve"> escomptée</w:t>
      </w:r>
      <w:r w:rsidR="004569CC" w:rsidRPr="001F2DBD">
        <w:t xml:space="preserve"> et la distance de transmission sera moins grande.</w:t>
      </w:r>
    </w:p>
    <w:p w14:paraId="0540E08F" w14:textId="50C7EE52" w:rsidR="004569CC" w:rsidRPr="001F2DBD" w:rsidRDefault="004569CC" w:rsidP="00E624FA"/>
    <w:p w14:paraId="59F525A8" w14:textId="0A671AC5" w:rsidR="005F5C3A" w:rsidRDefault="004569CC" w:rsidP="00E624FA">
      <w:r w:rsidRPr="001F2DBD">
        <w:t xml:space="preserve">Ces informations seront données par le logiciel </w:t>
      </w:r>
      <w:proofErr w:type="spellStart"/>
      <w:r w:rsidRPr="001F2DBD">
        <w:t>Ansys</w:t>
      </w:r>
      <w:proofErr w:type="spellEnd"/>
      <w:r w:rsidRPr="001F2DBD">
        <w:t xml:space="preserve"> soit sous forme de graphe XY ou sous forme de </w:t>
      </w:r>
      <w:proofErr w:type="spellStart"/>
      <w:r w:rsidRPr="001F2DBD">
        <w:t>smith</w:t>
      </w:r>
      <w:proofErr w:type="spellEnd"/>
      <w:r w:rsidRPr="001F2DBD">
        <w:t xml:space="preserve"> chart ce qui permettra de vérifier le bon fonctionnent des antennes.</w:t>
      </w:r>
    </w:p>
    <w:p w14:paraId="307A9B29" w14:textId="740248C8" w:rsidR="009E684D" w:rsidRDefault="009E684D" w:rsidP="00E624FA"/>
    <w:p w14:paraId="47F5DE8E" w14:textId="1771ED20" w:rsidR="009E684D" w:rsidRPr="001F2DBD" w:rsidRDefault="003274A8" w:rsidP="00E624FA">
      <w:r>
        <w:t>**</w:t>
      </w:r>
      <w:r w:rsidR="009E684D">
        <w:t xml:space="preserve">Bien que les antennes soient faites pour la réception dans ce projet, </w:t>
      </w:r>
      <w:r w:rsidR="00B37703">
        <w:t>chaque valeur donnée par la simulation fera référence à une</w:t>
      </w:r>
      <w:r w:rsidR="009E684D">
        <w:t xml:space="preserve"> </w:t>
      </w:r>
      <w:r w:rsidR="00B37703">
        <w:t xml:space="preserve">émission. A noter qu’en RF, </w:t>
      </w:r>
      <w:r>
        <w:t xml:space="preserve">les résultats </w:t>
      </w:r>
      <w:r w:rsidR="00B37703">
        <w:t xml:space="preserve">pour une émission sont semblables à ceux d’une réception </w:t>
      </w:r>
    </w:p>
    <w:p w14:paraId="31A3D3CD" w14:textId="77777777" w:rsidR="005F5C3A" w:rsidRPr="001F2DBD" w:rsidRDefault="005F5C3A" w:rsidP="00E624FA"/>
    <w:p w14:paraId="7C43CE8A" w14:textId="6BFFC64C" w:rsidR="00BD6572" w:rsidRDefault="005F5C3A" w:rsidP="00E624FA">
      <w:r w:rsidRPr="001F2DBD">
        <w:t>Se référer au chapitre Annexe pour la démarche de simulation.</w:t>
      </w:r>
    </w:p>
    <w:p w14:paraId="6C1E6F14" w14:textId="00485B6C" w:rsidR="002E0922" w:rsidRDefault="009F702A" w:rsidP="009F702A">
      <w:pPr>
        <w:spacing w:after="0"/>
        <w:jc w:val="left"/>
      </w:pPr>
      <w:r>
        <w:br w:type="page"/>
      </w:r>
    </w:p>
    <w:p w14:paraId="39E4F9E8" w14:textId="39219A93" w:rsidR="00BD6572" w:rsidRPr="001F2DBD" w:rsidRDefault="00BD6572" w:rsidP="00E624FA">
      <w:pPr>
        <w:pStyle w:val="Heading4"/>
      </w:pPr>
      <w:bookmarkStart w:id="34" w:name="_Toc16156417"/>
      <w:r w:rsidRPr="001F2DBD">
        <w:lastRenderedPageBreak/>
        <w:t>Impédance</w:t>
      </w:r>
      <w:bookmarkEnd w:id="34"/>
    </w:p>
    <w:p w14:paraId="205406C2" w14:textId="77777777" w:rsidR="00BD6572" w:rsidRPr="001F2DBD" w:rsidRDefault="00BD6572" w:rsidP="00E624FA"/>
    <w:p w14:paraId="52941346" w14:textId="77777777" w:rsidR="00BD6572" w:rsidRPr="001F2DBD" w:rsidRDefault="00BD6572" w:rsidP="00E624FA">
      <w:r w:rsidRPr="001F2DBD">
        <w:t>Sur le graphique ci-dessous, l’impédance de l’antenne est très proche de 50Ohms en réel est la valeur imaginaire est proche de 0 à la fréquence souhaitée. Cela indique de l’antenne n’aura pas besoin d’être adaptée car très proche des valeurs souhaitées.</w:t>
      </w:r>
    </w:p>
    <w:p w14:paraId="15B43342" w14:textId="77777777" w:rsidR="00BD6572" w:rsidRPr="001F2DBD" w:rsidRDefault="00BD6572" w:rsidP="00E624FA"/>
    <w:p w14:paraId="3D1F21C0" w14:textId="77777777" w:rsidR="00BD6572" w:rsidRPr="001F2DBD" w:rsidRDefault="00BD6572" w:rsidP="009F702A">
      <w:pPr>
        <w:jc w:val="center"/>
      </w:pPr>
      <w:r w:rsidRPr="001F2DBD">
        <w:rPr>
          <w:noProof/>
        </w:rPr>
        <w:drawing>
          <wp:inline distT="0" distB="0" distL="0" distR="0" wp14:anchorId="3D654D24" wp14:editId="724D3CDC">
            <wp:extent cx="6052446" cy="3085106"/>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03"/>
                    <a:stretch/>
                  </pic:blipFill>
                  <pic:spPr bwMode="auto">
                    <a:xfrm>
                      <a:off x="0" y="0"/>
                      <a:ext cx="6105877" cy="3112341"/>
                    </a:xfrm>
                    <a:prstGeom prst="rect">
                      <a:avLst/>
                    </a:prstGeom>
                    <a:ln>
                      <a:noFill/>
                    </a:ln>
                    <a:extLst>
                      <a:ext uri="{53640926-AAD7-44D8-BBD7-CCE9431645EC}">
                        <a14:shadowObscured xmlns:a14="http://schemas.microsoft.com/office/drawing/2010/main"/>
                      </a:ext>
                    </a:extLst>
                  </pic:spPr>
                </pic:pic>
              </a:graphicData>
            </a:graphic>
          </wp:inline>
        </w:drawing>
      </w:r>
    </w:p>
    <w:p w14:paraId="7F99DDA7" w14:textId="015D9D58" w:rsidR="00BD6572" w:rsidRDefault="00BD6572" w:rsidP="009F702A">
      <w:pPr>
        <w:pStyle w:val="Caption"/>
        <w:jc w:val="center"/>
      </w:pPr>
      <w:bookmarkStart w:id="35" w:name="_Toc16156504"/>
      <w:r w:rsidRPr="001F2DBD">
        <w:t xml:space="preserve">Figure </w:t>
      </w:r>
      <w:r w:rsidR="002E1B11">
        <w:fldChar w:fldCharType="begin"/>
      </w:r>
      <w:r w:rsidR="002E1B11">
        <w:instrText xml:space="preserve"> SEQ Figure \* ARABIC </w:instrText>
      </w:r>
      <w:r w:rsidR="002E1B11">
        <w:fldChar w:fldCharType="separate"/>
      </w:r>
      <w:r w:rsidR="001E5FBB">
        <w:rPr>
          <w:noProof/>
        </w:rPr>
        <w:t>7</w:t>
      </w:r>
      <w:r w:rsidR="002E1B11">
        <w:rPr>
          <w:noProof/>
        </w:rPr>
        <w:fldChar w:fldCharType="end"/>
      </w:r>
      <w:r w:rsidRPr="001F2DBD">
        <w:t xml:space="preserve"> : impédance de l'antenne LPDA</w:t>
      </w:r>
      <w:bookmarkEnd w:id="35"/>
    </w:p>
    <w:p w14:paraId="1EC7CC9E" w14:textId="3E2CF03D" w:rsidR="00A91FFB" w:rsidRPr="001F2DBD" w:rsidRDefault="00A91FFB" w:rsidP="00E624FA">
      <w:pPr>
        <w:pStyle w:val="Heading4"/>
      </w:pPr>
      <w:bookmarkStart w:id="36" w:name="_Toc16156418"/>
      <w:r w:rsidRPr="001F2DBD">
        <w:t>Réflexion</w:t>
      </w:r>
      <w:bookmarkEnd w:id="36"/>
    </w:p>
    <w:p w14:paraId="5988977E" w14:textId="58D0B027" w:rsidR="00A91FFB" w:rsidRPr="001F2DBD" w:rsidRDefault="00A91FFB" w:rsidP="00E624FA"/>
    <w:p w14:paraId="4A6296AC" w14:textId="77777777" w:rsidR="00A91FFB" w:rsidRPr="001F2DBD" w:rsidRDefault="00A91FFB" w:rsidP="00E624FA">
      <w:r w:rsidRPr="001F2DBD">
        <w:t>Sur le graphique ci-dessous, la réflexion est dessinée en fonction de la fréquence. Il est à observer que le point le plus bas est à 460MHz.</w:t>
      </w:r>
    </w:p>
    <w:p w14:paraId="5902B111" w14:textId="2A74143D" w:rsidR="00A91FFB" w:rsidRPr="001F2DBD" w:rsidRDefault="00A91FFB" w:rsidP="00E624FA">
      <w:r w:rsidRPr="001F2DBD">
        <w:t>À la fréquence de travail</w:t>
      </w:r>
      <w:r w:rsidR="000443E2">
        <w:t xml:space="preserve"> soit 434MHz</w:t>
      </w:r>
      <w:r w:rsidRPr="001F2DBD">
        <w:t>, la réflexion est de -10</w:t>
      </w:r>
      <w:r w:rsidR="000443E2">
        <w:t>dB</w:t>
      </w:r>
      <w:r w:rsidRPr="001F2DBD">
        <w:t xml:space="preserve"> ce qui est satisfaisant pour l’utilisation qui doit être faite</w:t>
      </w:r>
      <w:r w:rsidR="000443E2">
        <w:t xml:space="preserve"> de l’antenne</w:t>
      </w:r>
      <w:r w:rsidRPr="001F2DBD">
        <w:t xml:space="preserve">. </w:t>
      </w:r>
    </w:p>
    <w:p w14:paraId="2B8E60B7" w14:textId="77777777" w:rsidR="00A91FFB" w:rsidRPr="001F2DBD" w:rsidRDefault="00A91FFB" w:rsidP="00E624FA"/>
    <w:p w14:paraId="10B702F0" w14:textId="77777777" w:rsidR="004D151C" w:rsidRPr="001F2DBD" w:rsidRDefault="004569CC" w:rsidP="009F702A">
      <w:pPr>
        <w:jc w:val="center"/>
      </w:pPr>
      <w:r w:rsidRPr="001F2DBD">
        <w:rPr>
          <w:noProof/>
        </w:rPr>
        <w:drawing>
          <wp:inline distT="0" distB="0" distL="0" distR="0" wp14:anchorId="1A9E2656" wp14:editId="776E863D">
            <wp:extent cx="5946240" cy="31010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4511" cy="3115752"/>
                    </a:xfrm>
                    <a:prstGeom prst="rect">
                      <a:avLst/>
                    </a:prstGeom>
                  </pic:spPr>
                </pic:pic>
              </a:graphicData>
            </a:graphic>
          </wp:inline>
        </w:drawing>
      </w:r>
    </w:p>
    <w:p w14:paraId="712BC4F7" w14:textId="0CEE7271" w:rsidR="004D151C" w:rsidRPr="001F2DBD" w:rsidRDefault="004D151C" w:rsidP="009F702A">
      <w:pPr>
        <w:pStyle w:val="Caption"/>
        <w:jc w:val="center"/>
      </w:pPr>
      <w:bookmarkStart w:id="37" w:name="_Toc16156505"/>
      <w:r w:rsidRPr="001F2DBD">
        <w:t xml:space="preserve">Figure </w:t>
      </w:r>
      <w:r w:rsidR="002E1B11">
        <w:fldChar w:fldCharType="begin"/>
      </w:r>
      <w:r w:rsidR="002E1B11">
        <w:instrText xml:space="preserve"> SEQ Figure \* ARABIC </w:instrText>
      </w:r>
      <w:r w:rsidR="002E1B11">
        <w:fldChar w:fldCharType="separate"/>
      </w:r>
      <w:r w:rsidR="001E5FBB">
        <w:rPr>
          <w:noProof/>
        </w:rPr>
        <w:t>8</w:t>
      </w:r>
      <w:r w:rsidR="002E1B11">
        <w:rPr>
          <w:noProof/>
        </w:rPr>
        <w:fldChar w:fldCharType="end"/>
      </w:r>
      <w:r w:rsidRPr="001F2DBD">
        <w:t xml:space="preserve"> : réflexion de l'antenne LPDA</w:t>
      </w:r>
      <w:bookmarkEnd w:id="37"/>
    </w:p>
    <w:p w14:paraId="1E2EB131" w14:textId="495CAC9C" w:rsidR="00C56EDE" w:rsidRPr="001F2DBD" w:rsidRDefault="00C56EDE" w:rsidP="00E624FA">
      <w:pPr>
        <w:pStyle w:val="Heading4"/>
      </w:pPr>
      <w:bookmarkStart w:id="38" w:name="_Toc16156419"/>
      <w:r w:rsidRPr="001F2DBD">
        <w:lastRenderedPageBreak/>
        <w:t>Radiation</w:t>
      </w:r>
      <w:bookmarkEnd w:id="38"/>
    </w:p>
    <w:p w14:paraId="1F7CAE9C" w14:textId="397D8A95" w:rsidR="00C56EDE" w:rsidRPr="001F2DBD" w:rsidRDefault="00C56EDE" w:rsidP="00E624FA"/>
    <w:p w14:paraId="63716E3B" w14:textId="23A5DA67" w:rsidR="00C56EDE" w:rsidRPr="001F2DBD" w:rsidRDefault="00C56EDE" w:rsidP="00E624FA">
      <w:r w:rsidRPr="001F2DBD">
        <w:t xml:space="preserve">Sur le graphique ci-dessous, </w:t>
      </w:r>
      <w:r w:rsidR="00D073CA" w:rsidRPr="001F2DBD">
        <w:t xml:space="preserve">les ondes émises par l’antenne irradient fortement dans une direction (partie rouge). Inversement dans l’axe perpendiculaire à la radiation, la puissance est beaucoup moins forte (vert et bleu) ce qui correspond aux résultat attendus.  </w:t>
      </w:r>
    </w:p>
    <w:p w14:paraId="203A3D8A" w14:textId="77777777" w:rsidR="00C56EDE" w:rsidRPr="001F2DBD" w:rsidRDefault="00C56EDE" w:rsidP="00E624FA"/>
    <w:p w14:paraId="265D58F8" w14:textId="77777777" w:rsidR="004D151C" w:rsidRPr="001F2DBD" w:rsidRDefault="00425EBB" w:rsidP="009F702A">
      <w:pPr>
        <w:jc w:val="center"/>
      </w:pPr>
      <w:r w:rsidRPr="001F2DBD">
        <w:rPr>
          <w:noProof/>
        </w:rPr>
        <w:drawing>
          <wp:inline distT="0" distB="0" distL="0" distR="0" wp14:anchorId="14566C99" wp14:editId="68DAA89C">
            <wp:extent cx="4998671"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8952" cy="3567240"/>
                    </a:xfrm>
                    <a:prstGeom prst="rect">
                      <a:avLst/>
                    </a:prstGeom>
                  </pic:spPr>
                </pic:pic>
              </a:graphicData>
            </a:graphic>
          </wp:inline>
        </w:drawing>
      </w:r>
    </w:p>
    <w:p w14:paraId="6DF9C4FD" w14:textId="0E003469" w:rsidR="00C56EDE" w:rsidRPr="001F2DBD" w:rsidRDefault="004D151C" w:rsidP="009F702A">
      <w:pPr>
        <w:pStyle w:val="Caption"/>
        <w:jc w:val="center"/>
      </w:pPr>
      <w:bookmarkStart w:id="39" w:name="_Toc16156506"/>
      <w:r w:rsidRPr="001F2DBD">
        <w:t xml:space="preserve">Figure </w:t>
      </w:r>
      <w:r w:rsidR="002E1B11">
        <w:fldChar w:fldCharType="begin"/>
      </w:r>
      <w:r w:rsidR="002E1B11">
        <w:instrText xml:space="preserve"> SEQ Figure \* ARABIC </w:instrText>
      </w:r>
      <w:r w:rsidR="002E1B11">
        <w:fldChar w:fldCharType="separate"/>
      </w:r>
      <w:r w:rsidR="001E5FBB">
        <w:rPr>
          <w:noProof/>
        </w:rPr>
        <w:t>9</w:t>
      </w:r>
      <w:r w:rsidR="002E1B11">
        <w:rPr>
          <w:noProof/>
        </w:rPr>
        <w:fldChar w:fldCharType="end"/>
      </w:r>
      <w:r w:rsidRPr="001F2DBD">
        <w:t xml:space="preserve"> : radiation de l'antenne LPDA</w:t>
      </w:r>
      <w:bookmarkEnd w:id="39"/>
    </w:p>
    <w:p w14:paraId="42F962C6" w14:textId="73C5C1DE" w:rsidR="003F48A5" w:rsidRPr="001F2DBD" w:rsidRDefault="003F48A5" w:rsidP="00E624FA"/>
    <w:p w14:paraId="04AB5677" w14:textId="77777777" w:rsidR="003F48A5" w:rsidRPr="001F2DBD" w:rsidRDefault="003F48A5" w:rsidP="00E624FA"/>
    <w:p w14:paraId="76CF95BB" w14:textId="00D466E8" w:rsidR="00D073CA" w:rsidRPr="001F2DBD" w:rsidRDefault="00D073CA" w:rsidP="00E624FA">
      <w:r w:rsidRPr="001F2DBD">
        <w:t xml:space="preserve">Si le graphe est superposé avec l’antenne, cela indique comment l’antenne devra être tenue pour pouvoir détecter au mieux les </w:t>
      </w:r>
      <w:proofErr w:type="spellStart"/>
      <w:r w:rsidRPr="001F2DBD">
        <w:t>sensorBalls</w:t>
      </w:r>
      <w:proofErr w:type="spellEnd"/>
      <w:r w:rsidRPr="001F2DBD">
        <w:t>.</w:t>
      </w:r>
    </w:p>
    <w:p w14:paraId="5807A102" w14:textId="238C969D" w:rsidR="00D073CA" w:rsidRPr="001F2DBD" w:rsidRDefault="00D073CA" w:rsidP="00E624FA">
      <w:r w:rsidRPr="001F2DBD">
        <w:t xml:space="preserve">L’image ci-dessous montre la position de l’antenne avec son graphe de radiation :  </w:t>
      </w:r>
    </w:p>
    <w:p w14:paraId="637AC818" w14:textId="68568CA7" w:rsidR="004D151C" w:rsidRPr="001F2DBD" w:rsidRDefault="004D151C" w:rsidP="00E624FA"/>
    <w:p w14:paraId="5B5ED8D4" w14:textId="77777777" w:rsidR="003F48A5" w:rsidRPr="001F2DBD" w:rsidRDefault="003F48A5" w:rsidP="00E624FA"/>
    <w:p w14:paraId="4515DC68" w14:textId="77777777" w:rsidR="004D151C" w:rsidRPr="001F2DBD" w:rsidRDefault="00C56EDE" w:rsidP="009F702A">
      <w:pPr>
        <w:jc w:val="center"/>
      </w:pPr>
      <w:r w:rsidRPr="001F2DBD">
        <w:rPr>
          <w:noProof/>
        </w:rPr>
        <w:drawing>
          <wp:inline distT="0" distB="0" distL="0" distR="0" wp14:anchorId="49284080" wp14:editId="0E4B2924">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7559" cy="2620605"/>
                    </a:xfrm>
                    <a:prstGeom prst="rect">
                      <a:avLst/>
                    </a:prstGeom>
                  </pic:spPr>
                </pic:pic>
              </a:graphicData>
            </a:graphic>
          </wp:inline>
        </w:drawing>
      </w:r>
    </w:p>
    <w:p w14:paraId="4C93E0B8" w14:textId="0B72DDCD" w:rsidR="001E28ED" w:rsidRPr="001F2DBD" w:rsidRDefault="004D151C" w:rsidP="009F702A">
      <w:pPr>
        <w:pStyle w:val="Caption"/>
        <w:jc w:val="center"/>
      </w:pPr>
      <w:bookmarkStart w:id="40" w:name="_Toc16156507"/>
      <w:r w:rsidRPr="001F2DBD">
        <w:t xml:space="preserve">Figure </w:t>
      </w:r>
      <w:r w:rsidR="002E1B11">
        <w:fldChar w:fldCharType="begin"/>
      </w:r>
      <w:r w:rsidR="002E1B11">
        <w:instrText xml:space="preserve"> SEQ Figure \* ARABIC </w:instrText>
      </w:r>
      <w:r w:rsidR="002E1B11">
        <w:fldChar w:fldCharType="separate"/>
      </w:r>
      <w:r w:rsidR="001E5FBB">
        <w:rPr>
          <w:noProof/>
        </w:rPr>
        <w:t>10</w:t>
      </w:r>
      <w:r w:rsidR="002E1B11">
        <w:rPr>
          <w:noProof/>
        </w:rPr>
        <w:fldChar w:fldCharType="end"/>
      </w:r>
      <w:r w:rsidRPr="001F2DBD">
        <w:t xml:space="preserve"> : radiation de l'antenne LPDA avec l'antenne</w:t>
      </w:r>
      <w:bookmarkEnd w:id="40"/>
    </w:p>
    <w:p w14:paraId="1D3DF26A" w14:textId="2E1AF225" w:rsidR="004569CC" w:rsidRPr="001F2DBD" w:rsidRDefault="004569CC" w:rsidP="00E624FA">
      <w:pPr>
        <w:pStyle w:val="Heading3"/>
      </w:pPr>
      <w:bookmarkStart w:id="41" w:name="_Toc16156420"/>
      <w:r w:rsidRPr="001F2DBD">
        <w:lastRenderedPageBreak/>
        <w:t xml:space="preserve">Tests et </w:t>
      </w:r>
      <w:proofErr w:type="spellStart"/>
      <w:r w:rsidRPr="001F2DBD">
        <w:t>résultats</w:t>
      </w:r>
      <w:bookmarkEnd w:id="41"/>
      <w:proofErr w:type="spellEnd"/>
    </w:p>
    <w:p w14:paraId="209B9F64" w14:textId="6D42F0BC" w:rsidR="00D073CA" w:rsidRPr="001F2DBD" w:rsidRDefault="00D073CA" w:rsidP="00E624FA"/>
    <w:p w14:paraId="3C1A5010" w14:textId="334F6205" w:rsidR="00D073CA" w:rsidRDefault="00A55018" w:rsidP="00E624FA">
      <w:r>
        <w:t>Dans cette partie, l’antenne LPDA</w:t>
      </w:r>
      <w:r w:rsidR="005F5C3A" w:rsidRPr="001F2DBD">
        <w:t xml:space="preserve"> ser</w:t>
      </w:r>
      <w:r>
        <w:t>a</w:t>
      </w:r>
      <w:r w:rsidR="005F5C3A" w:rsidRPr="001F2DBD">
        <w:t xml:space="preserve"> </w:t>
      </w:r>
      <w:r>
        <w:t>mesurée</w:t>
      </w:r>
      <w:r w:rsidR="005F5C3A" w:rsidRPr="001F2DBD">
        <w:t xml:space="preserve"> et </w:t>
      </w:r>
      <w:r>
        <w:t>son résultat</w:t>
      </w:r>
      <w:r w:rsidR="005F5C3A" w:rsidRPr="001F2DBD">
        <w:t xml:space="preserve"> ser</w:t>
      </w:r>
      <w:r>
        <w:t>a</w:t>
      </w:r>
      <w:r w:rsidR="005F5C3A" w:rsidRPr="001F2DBD">
        <w:t xml:space="preserve"> comparé avec les simulations précédentes pour vérifier</w:t>
      </w:r>
      <w:r>
        <w:t xml:space="preserve"> le bon fonctionnement de celle</w:t>
      </w:r>
      <w:r w:rsidR="005F5C3A" w:rsidRPr="001F2DBD">
        <w:t>-ci.</w:t>
      </w:r>
    </w:p>
    <w:p w14:paraId="07703994" w14:textId="62CC7003" w:rsidR="003274A8" w:rsidRDefault="003274A8" w:rsidP="00E624FA"/>
    <w:p w14:paraId="6BDCBE16" w14:textId="7E1AA01D" w:rsidR="003274A8" w:rsidRPr="001F2DBD" w:rsidRDefault="003274A8" w:rsidP="00E624FA">
      <w:r>
        <w:t>**Bien que les antennes soient faites pour la réception dans ce projet, les mesures seront toujours faites pour de la transmission mais les résultats seront les mêmes dans les 2 cas.</w:t>
      </w:r>
    </w:p>
    <w:p w14:paraId="57F21AAD" w14:textId="77777777" w:rsidR="003274A8" w:rsidRPr="001F2DBD" w:rsidRDefault="003274A8" w:rsidP="00E624FA"/>
    <w:p w14:paraId="028DE0FB" w14:textId="77777777" w:rsidR="005F5C3A" w:rsidRPr="001F2DBD" w:rsidRDefault="005F5C3A" w:rsidP="00E624FA"/>
    <w:p w14:paraId="6958550D" w14:textId="4CA6019A" w:rsidR="005F5C3A" w:rsidRPr="001F2DBD" w:rsidRDefault="00425EBB" w:rsidP="00E624FA">
      <w:pPr>
        <w:pStyle w:val="Heading4"/>
      </w:pPr>
      <w:bookmarkStart w:id="42" w:name="_Ref14682509"/>
      <w:bookmarkStart w:id="43" w:name="_Toc16156421"/>
      <w:r w:rsidRPr="001F2DBD">
        <w:t>PCB Test</w:t>
      </w:r>
      <w:bookmarkEnd w:id="42"/>
      <w:bookmarkEnd w:id="43"/>
    </w:p>
    <w:p w14:paraId="19C7BA51" w14:textId="77777777" w:rsidR="005F5C3A" w:rsidRPr="001F2DBD" w:rsidRDefault="005F5C3A" w:rsidP="00E624FA"/>
    <w:p w14:paraId="4E871B11" w14:textId="77777777" w:rsidR="005F5C3A" w:rsidRPr="001F2DBD" w:rsidRDefault="005F5C3A" w:rsidP="00E624FA">
      <w:r w:rsidRPr="001F2DBD">
        <w:t xml:space="preserve">Pour ce faire, un Analyseur de réseau (Network Analyser), un </w:t>
      </w:r>
      <w:proofErr w:type="spellStart"/>
      <w:r w:rsidRPr="001F2DBD">
        <w:t>Agilent</w:t>
      </w:r>
      <w:proofErr w:type="spellEnd"/>
      <w:r w:rsidRPr="001F2DBD">
        <w:t xml:space="preserve"> E5071C sera utilisé pour les mesures. Pour pouvoir connecter cet appareil avec l’antenne, un petit circuit va devoir être créer.</w:t>
      </w:r>
    </w:p>
    <w:p w14:paraId="02A956BE" w14:textId="77777777" w:rsidR="003A494F" w:rsidRPr="001F2DBD" w:rsidRDefault="005F5C3A" w:rsidP="00E624FA">
      <w:r w:rsidRPr="001F2DBD">
        <w:t>Celui-ci permettra de connecter la sortie de l’antenne</w:t>
      </w:r>
      <w:r w:rsidR="004D151C" w:rsidRPr="001F2DBD">
        <w:t xml:space="preserve"> sur les 2 port</w:t>
      </w:r>
      <w:r w:rsidR="003A494F" w:rsidRPr="001F2DBD">
        <w:t>s de l’</w:t>
      </w:r>
      <w:proofErr w:type="spellStart"/>
      <w:r w:rsidR="003A494F" w:rsidRPr="001F2DBD">
        <w:t>Agilent</w:t>
      </w:r>
      <w:proofErr w:type="spellEnd"/>
      <w:r w:rsidR="003A494F" w:rsidRPr="001F2DBD">
        <w:t>.</w:t>
      </w:r>
    </w:p>
    <w:p w14:paraId="4E564400" w14:textId="277758EB" w:rsidR="003A494F" w:rsidRPr="001F2DBD" w:rsidRDefault="003A494F" w:rsidP="00E624FA"/>
    <w:p w14:paraId="289AE9AB" w14:textId="3C8D6E43" w:rsidR="003A494F" w:rsidRPr="001F2DBD" w:rsidRDefault="003A494F" w:rsidP="00E624FA">
      <w:r w:rsidRPr="001F2DBD">
        <w:t>L’antenne viendra se visser à l’entrée est sortira sur deux connecteur SMA qu’il faudra connecter sur l’</w:t>
      </w:r>
      <w:proofErr w:type="spellStart"/>
      <w:r w:rsidRPr="001F2DBD">
        <w:t>Agilent</w:t>
      </w:r>
      <w:proofErr w:type="spellEnd"/>
      <w:r w:rsidRPr="001F2DBD">
        <w:t xml:space="preserve"> au moyen d’un câble coaxial. </w:t>
      </w:r>
    </w:p>
    <w:p w14:paraId="18CBDEAD" w14:textId="77777777" w:rsidR="0044021E" w:rsidRPr="001F2DBD" w:rsidRDefault="0044021E" w:rsidP="00E624FA"/>
    <w:p w14:paraId="3F9F1F48" w14:textId="7B56E868" w:rsidR="003A494F" w:rsidRPr="001F2DBD" w:rsidRDefault="003A494F" w:rsidP="00E624FA"/>
    <w:p w14:paraId="31A670C7" w14:textId="77777777" w:rsidR="003A494F" w:rsidRPr="001F2DBD" w:rsidRDefault="003A494F" w:rsidP="009F702A">
      <w:pPr>
        <w:jc w:val="center"/>
      </w:pPr>
      <w:r w:rsidRPr="001F2DBD">
        <w:rPr>
          <w:noProof/>
        </w:rPr>
        <w:drawing>
          <wp:inline distT="0" distB="0" distL="0" distR="0" wp14:anchorId="28ECBB8E" wp14:editId="1CE3FC6C">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304415"/>
                    </a:xfrm>
                    <a:prstGeom prst="rect">
                      <a:avLst/>
                    </a:prstGeom>
                  </pic:spPr>
                </pic:pic>
              </a:graphicData>
            </a:graphic>
          </wp:inline>
        </w:drawing>
      </w:r>
    </w:p>
    <w:p w14:paraId="04665CC6" w14:textId="422112A7" w:rsidR="003A494F" w:rsidRPr="007E653F" w:rsidRDefault="003A494F" w:rsidP="009F702A">
      <w:pPr>
        <w:pStyle w:val="Caption"/>
        <w:jc w:val="center"/>
      </w:pPr>
      <w:bookmarkStart w:id="44" w:name="_Toc16156508"/>
      <w:r w:rsidRPr="007E653F">
        <w:t xml:space="preserve">Figure </w:t>
      </w:r>
      <w:r w:rsidR="00243975">
        <w:fldChar w:fldCharType="begin"/>
      </w:r>
      <w:r w:rsidR="00243975" w:rsidRPr="007E653F">
        <w:instrText xml:space="preserve"> SEQ Figure \* ARABIC </w:instrText>
      </w:r>
      <w:r w:rsidR="00243975">
        <w:fldChar w:fldCharType="separate"/>
      </w:r>
      <w:r w:rsidR="001E5FBB">
        <w:rPr>
          <w:noProof/>
        </w:rPr>
        <w:t>11</w:t>
      </w:r>
      <w:r w:rsidR="00243975">
        <w:rPr>
          <w:noProof/>
        </w:rPr>
        <w:fldChar w:fldCharType="end"/>
      </w:r>
      <w:r w:rsidRPr="007E653F">
        <w:t xml:space="preserve"> : schéma PCB test LPDA</w:t>
      </w:r>
      <w:bookmarkEnd w:id="44"/>
    </w:p>
    <w:p w14:paraId="06D74EFC" w14:textId="208CED12" w:rsidR="00446F2A" w:rsidRPr="007E653F" w:rsidRDefault="003A494F" w:rsidP="00E624FA">
      <w:r w:rsidRPr="007E653F">
        <w:t xml:space="preserve"> </w:t>
      </w:r>
    </w:p>
    <w:p w14:paraId="596F9D36" w14:textId="6F4F2453" w:rsidR="0044021E" w:rsidRPr="001F2DBD" w:rsidRDefault="00E8360F" w:rsidP="00E624FA">
      <w:r w:rsidRPr="001F2DBD">
        <w:t xml:space="preserve">Il y a 2 vis par connexion sur l’antenne </w:t>
      </w:r>
      <w:r w:rsidR="00B37703">
        <w:t>ce qui</w:t>
      </w:r>
      <w:r w:rsidRPr="001F2DBD">
        <w:t xml:space="preserve"> permettra de créer un trou allongé. Il est nécessaire d’exécuter cette </w:t>
      </w:r>
      <w:r w:rsidR="00D857A9" w:rsidRPr="001F2DBD">
        <w:t>étape pour pouvoir régler les distances des 2 tiges verticales comme discuté plus haut.</w:t>
      </w:r>
      <w:r w:rsidRPr="001F2DBD">
        <w:t xml:space="preserve">   </w:t>
      </w:r>
    </w:p>
    <w:p w14:paraId="1A14B2AE" w14:textId="77777777" w:rsidR="00E8360F" w:rsidRPr="001F2DBD" w:rsidRDefault="00E8360F" w:rsidP="00E624FA"/>
    <w:p w14:paraId="3FE01C80" w14:textId="02DC4383" w:rsidR="00D857A9" w:rsidRPr="001F2DBD" w:rsidRDefault="0044021E" w:rsidP="00E624FA">
      <w:r w:rsidRPr="001F2DBD">
        <w:t>La partie routage du PCB sera donné en Annexe.</w:t>
      </w:r>
    </w:p>
    <w:p w14:paraId="3C7CFEE9" w14:textId="1506A876" w:rsidR="00D857A9" w:rsidRPr="001F2DBD" w:rsidRDefault="00D857A9" w:rsidP="00E624FA">
      <w:r w:rsidRPr="001F2DBD">
        <w:br w:type="page"/>
      </w:r>
    </w:p>
    <w:p w14:paraId="72E3C20D" w14:textId="05914FF0" w:rsidR="00DA029F" w:rsidRPr="001F2DBD" w:rsidRDefault="00DA029F" w:rsidP="00E624FA">
      <w:pPr>
        <w:pStyle w:val="Heading4"/>
      </w:pPr>
      <w:bookmarkStart w:id="45" w:name="_Toc16156422"/>
      <w:r w:rsidRPr="001F2DBD">
        <w:lastRenderedPageBreak/>
        <w:t>Mesures</w:t>
      </w:r>
      <w:bookmarkEnd w:id="45"/>
    </w:p>
    <w:p w14:paraId="2C47F3BA" w14:textId="78164561" w:rsidR="00060E2D" w:rsidRPr="001F2DBD" w:rsidRDefault="00060E2D" w:rsidP="00E624FA"/>
    <w:p w14:paraId="0970A0BD" w14:textId="27FEB88B" w:rsidR="00D857A9" w:rsidRDefault="00446F2A" w:rsidP="00E624FA">
      <w:r w:rsidRPr="001F2DBD">
        <w:t>Les mesures prisent avec l’</w:t>
      </w:r>
      <w:proofErr w:type="spellStart"/>
      <w:r w:rsidRPr="001F2DBD">
        <w:t>Agilent</w:t>
      </w:r>
      <w:proofErr w:type="spellEnd"/>
      <w:r w:rsidRPr="001F2DBD">
        <w:t xml:space="preserve"> donnent une bonne appréciation des résultats mais ne sont pas des plus précises. Beaucoup de perturbations électromagnétiques à côté de l’antenne du</w:t>
      </w:r>
      <w:r w:rsidR="0044021E" w:rsidRPr="001F2DBD">
        <w:t>es</w:t>
      </w:r>
      <w:r w:rsidRPr="001F2DBD">
        <w:t xml:space="preserve"> aux autres appareils électriques et à tout ce qui est métallique trop proche de ladite antenne </w:t>
      </w:r>
      <w:r w:rsidR="0044021E" w:rsidRPr="001F2DBD">
        <w:t>peuvent faire baisser</w:t>
      </w:r>
      <w:r w:rsidRPr="001F2DBD">
        <w:t xml:space="preserve"> ses performances.</w:t>
      </w:r>
    </w:p>
    <w:p w14:paraId="71FA8655" w14:textId="55B4A140" w:rsidR="00EE5628" w:rsidRDefault="00EE5628" w:rsidP="00E624FA"/>
    <w:p w14:paraId="0D9AFF83" w14:textId="2DFD7F62" w:rsidR="00EE5628" w:rsidRPr="001F2DBD" w:rsidRDefault="00EE5628" w:rsidP="00E624FA">
      <w:r>
        <w:t>Les mesure sont faites sur une plage de fréquence de 283 à 583MHz</w:t>
      </w:r>
    </w:p>
    <w:p w14:paraId="2EB2AFC3" w14:textId="356B167E" w:rsidR="001F2DBD" w:rsidRPr="001F2DBD" w:rsidRDefault="001F2DBD" w:rsidP="00E624FA"/>
    <w:p w14:paraId="3A9A27BF" w14:textId="50DD375D" w:rsidR="00446F2A" w:rsidRPr="001F2DBD" w:rsidRDefault="00446F2A" w:rsidP="00E624FA"/>
    <w:p w14:paraId="37C9C90B" w14:textId="313E185C" w:rsidR="005055E8" w:rsidRPr="001F2DBD" w:rsidRDefault="005055E8" w:rsidP="00E624FA">
      <w:pPr>
        <w:pStyle w:val="Heading5"/>
      </w:pPr>
      <w:bookmarkStart w:id="46" w:name="_Toc16156423"/>
      <w:r w:rsidRPr="001F2DBD">
        <w:t>Impédance</w:t>
      </w:r>
      <w:bookmarkEnd w:id="46"/>
    </w:p>
    <w:p w14:paraId="61604765" w14:textId="0287491F" w:rsidR="005055E8" w:rsidRPr="001F2DBD" w:rsidRDefault="005055E8" w:rsidP="00E624FA"/>
    <w:p w14:paraId="0C5641DD" w14:textId="42448F5F" w:rsidR="00F30BE7" w:rsidRPr="001F2DBD" w:rsidRDefault="00F30BE7" w:rsidP="00E624FA">
      <w:r w:rsidRPr="001F2DBD">
        <w:t>L’impédance et, cette fois donnée sous forme d’un diagramme de Smith. Le marqueur 1 indique la fréquence 434Mhz. Pour éviter un adaptation d’impédance, le curseur doit être le plus près possible du centre du graphe qui indique 50Ohm et aucune valeur imaginaire.</w:t>
      </w:r>
    </w:p>
    <w:p w14:paraId="5B3CFF9C" w14:textId="77777777" w:rsidR="00F30BE7" w:rsidRPr="001F2DBD" w:rsidRDefault="00F30BE7" w:rsidP="00E624FA"/>
    <w:p w14:paraId="198A51BD" w14:textId="50707370" w:rsidR="00BB742D" w:rsidRDefault="00A968A5" w:rsidP="00E624FA">
      <w:r>
        <w:t>Ici, le point est à 34,4 + 8.4iΩ</w:t>
      </w:r>
      <w:r w:rsidR="00F30BE7" w:rsidRPr="001F2DBD">
        <w:t>. La valeur imaginaire est plutôt correct tandis que la valeur réelle est un peu basse</w:t>
      </w:r>
      <w:r w:rsidR="001F2DBD" w:rsidRPr="001F2DBD">
        <w:t xml:space="preserve"> mais reste encore valide c</w:t>
      </w:r>
      <w:r w:rsidR="00F30BE7" w:rsidRPr="001F2DBD">
        <w:t>ompte tenu de la précision de l’appareil de mesure</w:t>
      </w:r>
      <w:r w:rsidR="00BB742D">
        <w:t xml:space="preserve"> et qu’une antenne log-périodique est large en bande</w:t>
      </w:r>
      <w:r w:rsidR="001F2DBD" w:rsidRPr="001F2DBD">
        <w:t>.</w:t>
      </w:r>
    </w:p>
    <w:p w14:paraId="051C16A5" w14:textId="26396C05" w:rsidR="00F30BE7" w:rsidRDefault="00F30BE7" w:rsidP="00E624FA">
      <w:r w:rsidRPr="001F2DBD">
        <w:t xml:space="preserve"> </w:t>
      </w:r>
    </w:p>
    <w:p w14:paraId="294279D9" w14:textId="51179E1D" w:rsidR="00E4345B" w:rsidRDefault="00E4345B" w:rsidP="00E624FA"/>
    <w:p w14:paraId="12198E0A" w14:textId="77777777" w:rsidR="00E4345B" w:rsidRPr="001F2DBD" w:rsidRDefault="00E4345B" w:rsidP="00E624FA"/>
    <w:p w14:paraId="6B26154F" w14:textId="77777777" w:rsidR="005055E8" w:rsidRPr="001F2DBD" w:rsidRDefault="005055E8" w:rsidP="00E624FA"/>
    <w:p w14:paraId="3A8FDE80" w14:textId="77777777" w:rsidR="001F2DBD" w:rsidRPr="001F2DBD" w:rsidRDefault="002E1B11" w:rsidP="009F702A">
      <w:pPr>
        <w:jc w:val="center"/>
      </w:pPr>
      <w:r>
        <w:rPr>
          <w:noProof/>
        </w:rPr>
        <w:pict w14:anchorId="07AC0708">
          <v:shape id="_x0000_i4569" type="#_x0000_t75" style="width:365.35pt;height:284.25pt">
            <v:imagedata r:id="rId25" o:title="lpda smith"/>
          </v:shape>
        </w:pict>
      </w:r>
    </w:p>
    <w:p w14:paraId="3DF987A6" w14:textId="51324C50" w:rsidR="006C2150" w:rsidRDefault="001F2DBD" w:rsidP="009F702A">
      <w:pPr>
        <w:pStyle w:val="Caption"/>
        <w:jc w:val="center"/>
      </w:pPr>
      <w:bookmarkStart w:id="47" w:name="_Toc16156509"/>
      <w:r w:rsidRPr="001F2DBD">
        <w:t xml:space="preserve">Figure </w:t>
      </w:r>
      <w:r w:rsidR="002E1B11">
        <w:fldChar w:fldCharType="begin"/>
      </w:r>
      <w:r w:rsidR="002E1B11">
        <w:instrText xml:space="preserve"> SEQ Figure \* ARABIC </w:instrText>
      </w:r>
      <w:r w:rsidR="002E1B11">
        <w:fldChar w:fldCharType="separate"/>
      </w:r>
      <w:r w:rsidR="001E5FBB">
        <w:rPr>
          <w:noProof/>
        </w:rPr>
        <w:t>12</w:t>
      </w:r>
      <w:r w:rsidR="002E1B11">
        <w:rPr>
          <w:noProof/>
        </w:rPr>
        <w:fldChar w:fldCharType="end"/>
      </w:r>
      <w:r w:rsidRPr="001F2DBD">
        <w:t xml:space="preserve"> : impédance de l'antenne LPDA</w:t>
      </w:r>
      <w:bookmarkEnd w:id="47"/>
    </w:p>
    <w:p w14:paraId="478CF563" w14:textId="77777777" w:rsidR="006C2150" w:rsidRDefault="006C2150" w:rsidP="00E624FA">
      <w:pPr>
        <w:rPr>
          <w:color w:val="44546A" w:themeColor="text2"/>
          <w:sz w:val="18"/>
          <w:szCs w:val="18"/>
        </w:rPr>
      </w:pPr>
      <w:r>
        <w:br w:type="page"/>
      </w:r>
    </w:p>
    <w:p w14:paraId="745F2A6E" w14:textId="77777777" w:rsidR="001F2DBD" w:rsidRPr="001F2DBD" w:rsidRDefault="001F2DBD" w:rsidP="00E624FA">
      <w:pPr>
        <w:pStyle w:val="Caption"/>
      </w:pPr>
    </w:p>
    <w:p w14:paraId="3A98738D" w14:textId="111377CE" w:rsidR="0001781B" w:rsidRPr="001F2DBD" w:rsidRDefault="0001781B" w:rsidP="00E624FA">
      <w:pPr>
        <w:pStyle w:val="Heading5"/>
      </w:pPr>
      <w:bookmarkStart w:id="48" w:name="_Toc16156424"/>
      <w:r w:rsidRPr="001F2DBD">
        <w:t>Réflexion</w:t>
      </w:r>
      <w:bookmarkEnd w:id="48"/>
    </w:p>
    <w:p w14:paraId="0595B9C0" w14:textId="77777777" w:rsidR="0001781B" w:rsidRPr="001F2DBD" w:rsidRDefault="0001781B" w:rsidP="00E624FA"/>
    <w:p w14:paraId="5C039FD7" w14:textId="77777777" w:rsidR="0001781B" w:rsidRPr="001F2DBD" w:rsidRDefault="0001781B" w:rsidP="00E624FA">
      <w:r w:rsidRPr="001F2DBD">
        <w:t xml:space="preserve">Sur ce graphe, la réflexion est la plus basse à 434MHz. Ce qui indique que le transfert de puissance est le plus grand à cette fréquence et indique que l’antenne a été correctement </w:t>
      </w:r>
      <w:proofErr w:type="spellStart"/>
      <w:r w:rsidRPr="001F2DBD">
        <w:t>designée</w:t>
      </w:r>
      <w:proofErr w:type="spellEnd"/>
      <w:r w:rsidRPr="001F2DBD">
        <w:t>.</w:t>
      </w:r>
    </w:p>
    <w:p w14:paraId="1217D193" w14:textId="0CB89B26" w:rsidR="0001781B" w:rsidRDefault="0001781B" w:rsidP="00E624FA">
      <w:r w:rsidRPr="001F2DBD">
        <w:t>La valeur de la réflexion est de -13dB à 434MHz</w:t>
      </w:r>
      <w:r w:rsidR="00CA3DCB">
        <w:t xml:space="preserve"> (*)</w:t>
      </w:r>
      <w:r w:rsidRPr="001F2DBD">
        <w:t>. Cela est suffisant pour l’utilisation qui en est faite.</w:t>
      </w:r>
    </w:p>
    <w:p w14:paraId="36CFBF68" w14:textId="77777777" w:rsidR="0001781B" w:rsidRDefault="0001781B" w:rsidP="00E624FA"/>
    <w:p w14:paraId="5AEECBCD" w14:textId="77777777" w:rsidR="0001781B" w:rsidRDefault="0001781B" w:rsidP="00E624FA"/>
    <w:p w14:paraId="160D5B35" w14:textId="77777777" w:rsidR="0001781B" w:rsidRPr="001F2DBD" w:rsidRDefault="0001781B" w:rsidP="00E624FA"/>
    <w:p w14:paraId="1970AAAA" w14:textId="77777777" w:rsidR="0001781B" w:rsidRPr="001F2DBD" w:rsidRDefault="0001781B" w:rsidP="00E624FA"/>
    <w:p w14:paraId="12500E42" w14:textId="77777777" w:rsidR="0001781B" w:rsidRPr="001F2DBD" w:rsidRDefault="0001781B" w:rsidP="009F702A">
      <w:pPr>
        <w:jc w:val="center"/>
      </w:pPr>
      <w:r w:rsidRPr="001F2DBD">
        <w:rPr>
          <w:noProof/>
        </w:rPr>
        <w:drawing>
          <wp:inline distT="0" distB="0" distL="0" distR="0" wp14:anchorId="1A740D73" wp14:editId="7134B2E4">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14:paraId="243FACEE" w14:textId="689FB3CA" w:rsidR="0001781B" w:rsidRPr="001F2DBD" w:rsidRDefault="0001781B" w:rsidP="009F702A">
      <w:pPr>
        <w:pStyle w:val="Caption"/>
        <w:jc w:val="center"/>
      </w:pPr>
      <w:bookmarkStart w:id="49" w:name="_Toc16156510"/>
      <w:r w:rsidRPr="001F2DBD">
        <w:t xml:space="preserve">Figure </w:t>
      </w:r>
      <w:r w:rsidR="002E1B11">
        <w:fldChar w:fldCharType="begin"/>
      </w:r>
      <w:r w:rsidR="002E1B11">
        <w:instrText xml:space="preserve"> SEQ Figure \* ARABIC </w:instrText>
      </w:r>
      <w:r w:rsidR="002E1B11">
        <w:fldChar w:fldCharType="separate"/>
      </w:r>
      <w:r w:rsidR="001E5FBB">
        <w:rPr>
          <w:noProof/>
        </w:rPr>
        <w:t>13</w:t>
      </w:r>
      <w:r w:rsidR="002E1B11">
        <w:rPr>
          <w:noProof/>
        </w:rPr>
        <w:fldChar w:fldCharType="end"/>
      </w:r>
      <w:r w:rsidRPr="001F2DBD">
        <w:t xml:space="preserve"> : réflexion de l'antenne LPDA</w:t>
      </w:r>
      <w:bookmarkEnd w:id="49"/>
    </w:p>
    <w:p w14:paraId="39D9EDB8" w14:textId="77777777" w:rsidR="0001781B" w:rsidRPr="001F2DBD" w:rsidRDefault="0001781B" w:rsidP="00E624FA"/>
    <w:p w14:paraId="775ABEE7" w14:textId="77777777" w:rsidR="00CA3DCB" w:rsidRDefault="00CA3DCB" w:rsidP="00E624FA">
      <w:r>
        <w:t>Une réflexion de -13db correspond à a une réflexion d’environ 20% ce qui veut dire que la puissance transmise est de 80%. Il est possible de voir cela avec l’équation suivante :</w:t>
      </w:r>
    </w:p>
    <w:p w14:paraId="71C9F0A5" w14:textId="77777777" w:rsidR="00CA3DCB" w:rsidRDefault="00CA3DCB" w:rsidP="00E624FA"/>
    <w:p w14:paraId="7B18DA0A" w14:textId="7BD8A71E" w:rsidR="00B0198A" w:rsidRDefault="00CA3DCB" w:rsidP="00E624FA">
      <w:pPr>
        <w:pStyle w:val="Caption"/>
      </w:pPr>
      <w:r>
        <w:tab/>
      </w:r>
      <w:bookmarkStart w:id="50" w:name="_Ref14677712"/>
      <m:oMath>
        <m:r>
          <w:rPr>
            <w:rFonts w:ascii="Cambria Math" w:hAnsi="Cambria Math"/>
          </w:rPr>
          <m:t>y</m:t>
        </m:r>
        <m:d>
          <m:dPr>
            <m:begChr m:val="["/>
            <m:endChr m:val="]"/>
            <m:ctrlPr>
              <w:rPr>
                <w:rFonts w:ascii="Cambria Math" w:hAnsi="Cambria Math"/>
              </w:rPr>
            </m:ctrlPr>
          </m:dPr>
          <m:e>
            <m:r>
              <w:rPr>
                <w:rFonts w:ascii="Cambria Math" w:hAnsi="Cambria Math"/>
              </w:rPr>
              <m:t>dB</m:t>
            </m:r>
          </m:e>
        </m:d>
        <m:r>
          <w:rPr>
            <w:rFonts w:ascii="Cambria Math" w:hAnsi="Cambria Math"/>
          </w:rPr>
          <m:t>=20*</m:t>
        </m:r>
        <m:func>
          <m:funcPr>
            <m:ctrlPr>
              <w:rPr>
                <w:rFonts w:ascii="Cambria Math" w:hAnsi="Cambria Math"/>
              </w:rPr>
            </m:ctrlPr>
          </m:funcPr>
          <m:fName>
            <m:r>
              <w:rPr>
                <w:rFonts w:ascii="Cambria Math" w:hAnsi="Cambria Math"/>
              </w:rPr>
              <m:t>log</m:t>
            </m:r>
          </m:fName>
          <m:e>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100</m:t>
                </m:r>
              </m:den>
            </m:f>
            <m:r>
              <w:rPr>
                <w:rFonts w:ascii="Cambria Math" w:hAnsi="Cambria Math"/>
              </w:rPr>
              <m:t>)</m:t>
            </m:r>
          </m:e>
        </m:func>
      </m:oMath>
      <w:r>
        <w:tab/>
        <w:t xml:space="preserve">( </w:t>
      </w:r>
      <w:r w:rsidR="002E1B11">
        <w:fldChar w:fldCharType="begin"/>
      </w:r>
      <w:r w:rsidR="002E1B11">
        <w:instrText xml:space="preserve"> SEQ ( \* ARABIC </w:instrText>
      </w:r>
      <w:r w:rsidR="002E1B11">
        <w:fldChar w:fldCharType="separate"/>
      </w:r>
      <w:r w:rsidR="007A0A3D">
        <w:rPr>
          <w:noProof/>
        </w:rPr>
        <w:t>11</w:t>
      </w:r>
      <w:r w:rsidR="002E1B11">
        <w:rPr>
          <w:noProof/>
        </w:rPr>
        <w:fldChar w:fldCharType="end"/>
      </w:r>
      <w:bookmarkEnd w:id="50"/>
      <w:r>
        <w:t xml:space="preserve"> )</w:t>
      </w:r>
    </w:p>
    <w:p w14:paraId="400677B7" w14:textId="77777777" w:rsidR="00B0198A" w:rsidRDefault="00B0198A" w:rsidP="00E624FA"/>
    <w:p w14:paraId="78817BB7" w14:textId="5F29A640" w:rsidR="0001781B" w:rsidRPr="001F2DBD" w:rsidRDefault="0001781B" w:rsidP="00E624FA">
      <w:r w:rsidRPr="001F2DBD">
        <w:br w:type="page"/>
      </w:r>
    </w:p>
    <w:p w14:paraId="2E3F0F18" w14:textId="72269010" w:rsidR="006C2150" w:rsidRDefault="00446F2A" w:rsidP="00E624FA">
      <w:pPr>
        <w:pStyle w:val="Heading4"/>
      </w:pPr>
      <w:bookmarkStart w:id="51" w:name="_Toc16156425"/>
      <w:r w:rsidRPr="001F2DBD">
        <w:lastRenderedPageBreak/>
        <w:t>Comparaison mesures simulation</w:t>
      </w:r>
      <w:bookmarkEnd w:id="51"/>
    </w:p>
    <w:p w14:paraId="65677436" w14:textId="1B0165F6" w:rsidR="0065101A" w:rsidRDefault="0065101A" w:rsidP="00E624FA"/>
    <w:p w14:paraId="1FB13C4D" w14:textId="620BE836" w:rsidR="0065101A" w:rsidRPr="0065101A" w:rsidRDefault="0065101A" w:rsidP="009F702A">
      <w:pPr>
        <w:jc w:val="center"/>
      </w:pPr>
      <w:r>
        <w:rPr>
          <w:noProof/>
        </w:rPr>
        <w:drawing>
          <wp:inline distT="0" distB="0" distL="0" distR="0" wp14:anchorId="7DD84511" wp14:editId="6CDE9B21">
            <wp:extent cx="3466769" cy="341603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1895" cy="3421087"/>
                    </a:xfrm>
                    <a:prstGeom prst="rect">
                      <a:avLst/>
                    </a:prstGeom>
                  </pic:spPr>
                </pic:pic>
              </a:graphicData>
            </a:graphic>
          </wp:inline>
        </w:drawing>
      </w:r>
    </w:p>
    <w:p w14:paraId="71263C32" w14:textId="728D61AA" w:rsidR="0065101A" w:rsidRDefault="006C2150" w:rsidP="009F702A">
      <w:pPr>
        <w:pStyle w:val="Caption"/>
        <w:jc w:val="center"/>
      </w:pPr>
      <w:bookmarkStart w:id="52" w:name="_Ref13126004"/>
      <w:bookmarkStart w:id="53" w:name="_Toc16156511"/>
      <w:r>
        <w:t xml:space="preserve">Figure </w:t>
      </w:r>
      <w:r w:rsidR="002E1B11">
        <w:fldChar w:fldCharType="begin"/>
      </w:r>
      <w:r w:rsidR="002E1B11">
        <w:instrText xml:space="preserve"> SEQ Figure \* ARABIC </w:instrText>
      </w:r>
      <w:r w:rsidR="002E1B11">
        <w:fldChar w:fldCharType="separate"/>
      </w:r>
      <w:r w:rsidR="001E5FBB">
        <w:rPr>
          <w:noProof/>
        </w:rPr>
        <w:t>14</w:t>
      </w:r>
      <w:r w:rsidR="002E1B11">
        <w:rPr>
          <w:noProof/>
        </w:rPr>
        <w:fldChar w:fldCharType="end"/>
      </w:r>
      <w:r>
        <w:t xml:space="preserve"> : S</w:t>
      </w:r>
      <w:r w:rsidR="0065101A">
        <w:t>mith chart simulé de la LPD</w:t>
      </w:r>
      <w:bookmarkEnd w:id="52"/>
      <w:r w:rsidR="003E05F1">
        <w:t>A</w:t>
      </w:r>
      <w:bookmarkEnd w:id="53"/>
    </w:p>
    <w:p w14:paraId="7448DFA2" w14:textId="4B0A9C97" w:rsidR="006C2150" w:rsidRDefault="006C2150" w:rsidP="009F702A">
      <w:pPr>
        <w:pStyle w:val="Caption"/>
        <w:jc w:val="center"/>
      </w:pPr>
      <w:r>
        <w:rPr>
          <w:noProof/>
        </w:rPr>
        <w:drawing>
          <wp:inline distT="0" distB="0" distL="0" distR="0" wp14:anchorId="356ACD1B" wp14:editId="7D69EC22">
            <wp:extent cx="4150581" cy="3226590"/>
            <wp:effectExtent l="0" t="0" r="2540" b="0"/>
            <wp:docPr id="22" name="Picture 22" descr="lpda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da smi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5437" cy="3261461"/>
                    </a:xfrm>
                    <a:prstGeom prst="rect">
                      <a:avLst/>
                    </a:prstGeom>
                    <a:noFill/>
                    <a:ln>
                      <a:noFill/>
                    </a:ln>
                  </pic:spPr>
                </pic:pic>
              </a:graphicData>
            </a:graphic>
          </wp:inline>
        </w:drawing>
      </w:r>
    </w:p>
    <w:p w14:paraId="1347DF9C" w14:textId="167881E8" w:rsidR="009F702A" w:rsidRDefault="006C2150" w:rsidP="009F702A">
      <w:pPr>
        <w:pStyle w:val="Caption"/>
        <w:jc w:val="center"/>
      </w:pPr>
      <w:bookmarkStart w:id="54" w:name="_Ref13126066"/>
      <w:bookmarkStart w:id="55" w:name="_Toc16156512"/>
      <w:r>
        <w:t xml:space="preserve">Figure </w:t>
      </w:r>
      <w:r w:rsidR="002E1B11">
        <w:fldChar w:fldCharType="begin"/>
      </w:r>
      <w:r w:rsidR="002E1B11">
        <w:instrText xml:space="preserve"> SEQ Figure \* ARABIC </w:instrText>
      </w:r>
      <w:r w:rsidR="002E1B11">
        <w:fldChar w:fldCharType="separate"/>
      </w:r>
      <w:r w:rsidR="001E5FBB">
        <w:rPr>
          <w:noProof/>
        </w:rPr>
        <w:t>15</w:t>
      </w:r>
      <w:r w:rsidR="002E1B11">
        <w:rPr>
          <w:noProof/>
        </w:rPr>
        <w:fldChar w:fldCharType="end"/>
      </w:r>
      <w:r>
        <w:t xml:space="preserve"> : Smith chart mesuré de la LPDA</w:t>
      </w:r>
      <w:bookmarkEnd w:id="54"/>
      <w:bookmarkEnd w:id="55"/>
    </w:p>
    <w:p w14:paraId="728C968D" w14:textId="794F9667" w:rsidR="001733EF" w:rsidRPr="009F702A" w:rsidRDefault="009F702A" w:rsidP="009F702A">
      <w:pPr>
        <w:spacing w:after="0"/>
        <w:jc w:val="left"/>
        <w:rPr>
          <w:i/>
          <w:iCs/>
          <w:color w:val="44546A" w:themeColor="text2"/>
          <w:sz w:val="20"/>
          <w:szCs w:val="20"/>
        </w:rPr>
      </w:pPr>
      <w:r>
        <w:br w:type="page"/>
      </w:r>
    </w:p>
    <w:p w14:paraId="27191B4C" w14:textId="77777777" w:rsidR="00C92F84" w:rsidRDefault="00C92F84" w:rsidP="00E624FA">
      <w:r>
        <w:lastRenderedPageBreak/>
        <w:t>Une manière simple de comparer les résultats entre la simulation et les mesures d’une antenne est le Smith chart. Il permet de visualiser l’efficacité de de l’antenne sur une plage de fréquence.</w:t>
      </w:r>
    </w:p>
    <w:p w14:paraId="347EF633" w14:textId="5768D9F5" w:rsidR="006C2150" w:rsidRDefault="00C92F84" w:rsidP="00E624FA">
      <w:r>
        <w:t>Les valeurs intéressantes se situent vers la fréquence de fonctionnement, soit 434MHz</w:t>
      </w:r>
      <w:r w:rsidR="00C75D67">
        <w:t>.</w:t>
      </w:r>
    </w:p>
    <w:p w14:paraId="6C7E64A4" w14:textId="33093488" w:rsidR="00C75D67" w:rsidRDefault="0065101A" w:rsidP="00E624FA">
      <w:r>
        <w:t xml:space="preserve">Sur la </w:t>
      </w:r>
      <w:r>
        <w:fldChar w:fldCharType="begin"/>
      </w:r>
      <w:r>
        <w:instrText xml:space="preserve"> REF _Ref13126004 \h </w:instrText>
      </w:r>
      <w:r>
        <w:fldChar w:fldCharType="separate"/>
      </w:r>
      <w:r>
        <w:t xml:space="preserve">Figure </w:t>
      </w:r>
      <w:r>
        <w:rPr>
          <w:noProof/>
        </w:rPr>
        <w:t>14</w:t>
      </w:r>
      <w:r>
        <w:fldChar w:fldCharType="end"/>
      </w:r>
      <w:r w:rsidR="00C75D67">
        <w:t xml:space="preserve"> </w:t>
      </w:r>
      <w:r>
        <w:t>(simulation)</w:t>
      </w:r>
      <w:r w:rsidR="00C75D67">
        <w:t>la fréquence 434MHz</w:t>
      </w:r>
      <w:r w:rsidR="00987382">
        <w:t xml:space="preserve"> et la plage de fréquence qui forme un cercle </w:t>
      </w:r>
      <w:r w:rsidR="00C75D67">
        <w:t xml:space="preserve"> </w:t>
      </w:r>
      <w:r w:rsidR="00987382">
        <w:t xml:space="preserve"> (rouge) sont</w:t>
      </w:r>
      <w:r w:rsidR="00C75D67">
        <w:t xml:space="preserve"> très près du centre du graphe ce qui est très bon</w:t>
      </w:r>
      <w:r w:rsidR="00987382">
        <w:t>.</w:t>
      </w:r>
    </w:p>
    <w:p w14:paraId="3B406F44" w14:textId="03673758" w:rsidR="0065101A" w:rsidRDefault="0065101A" w:rsidP="00E624FA">
      <w:r>
        <w:t xml:space="preserve">Mais sur </w:t>
      </w:r>
      <w:r>
        <w:fldChar w:fldCharType="begin"/>
      </w:r>
      <w:r>
        <w:instrText xml:space="preserve"> REF _Ref13126066 \h </w:instrText>
      </w:r>
      <w:r>
        <w:fldChar w:fldCharType="separate"/>
      </w:r>
      <w:r>
        <w:t xml:space="preserve">Figure </w:t>
      </w:r>
      <w:r>
        <w:rPr>
          <w:noProof/>
        </w:rPr>
        <w:t>15</w:t>
      </w:r>
      <w:r>
        <w:fldChar w:fldCharType="end"/>
      </w:r>
      <w:r w:rsidR="00987382">
        <w:t xml:space="preserve"> le cercle (bleu) lui est un peu décalé du centre. Il faut alors observer que l’antenne est une réalité un peu plus inductive que sur simulation.</w:t>
      </w:r>
    </w:p>
    <w:p w14:paraId="29C2CAE4" w14:textId="4C63AEE2" w:rsidR="00987382" w:rsidRDefault="00987382" w:rsidP="00E624FA">
      <w:r>
        <w:t xml:space="preserve">Vu que la différence entre les simulations et la réalité est faible, cette antenne sera conservée telle quelle. </w:t>
      </w:r>
    </w:p>
    <w:p w14:paraId="2738E314" w14:textId="019D3936" w:rsidR="009F702A" w:rsidRDefault="009F702A" w:rsidP="00E624FA"/>
    <w:p w14:paraId="07A8753B" w14:textId="77777777" w:rsidR="009F702A" w:rsidRDefault="009F702A" w:rsidP="00E624FA"/>
    <w:p w14:paraId="3191696B" w14:textId="70A97DAC" w:rsidR="00BD37CB" w:rsidRDefault="00BD37CB" w:rsidP="00E624FA">
      <w:pPr>
        <w:pStyle w:val="Heading4"/>
      </w:pPr>
      <w:bookmarkStart w:id="56" w:name="_Toc16156426"/>
      <w:r>
        <w:t>Résultats</w:t>
      </w:r>
      <w:bookmarkEnd w:id="56"/>
    </w:p>
    <w:p w14:paraId="0D4A8F51" w14:textId="72BFB3D6" w:rsidR="00BD37CB" w:rsidRDefault="00BD37CB" w:rsidP="00E624FA"/>
    <w:p w14:paraId="3F630829" w14:textId="69C4EF69" w:rsidR="00BD37CB" w:rsidRPr="00BD37CB" w:rsidRDefault="00BD37CB" w:rsidP="00E624FA">
      <w:r>
        <w:t xml:space="preserve">D’après les mesures prisent plus haut, l’antenne est dans l’ensemble correcte. Il faudra ensuite tester le projet dans sa globalité pour pouvoir vérifier si l’antenne fonctionne va fonctionner correctement avec les autres composants. </w:t>
      </w:r>
    </w:p>
    <w:p w14:paraId="294D4C42" w14:textId="56B325C5" w:rsidR="00C75D67" w:rsidRDefault="00C75D67" w:rsidP="00E624FA"/>
    <w:p w14:paraId="68D3D809" w14:textId="77777777" w:rsidR="00FB04C6" w:rsidRDefault="00BD37CB" w:rsidP="009F702A">
      <w:pPr>
        <w:jc w:val="center"/>
      </w:pPr>
      <w:r w:rsidRPr="00BD37CB">
        <w:rPr>
          <w:noProof/>
        </w:rPr>
        <w:drawing>
          <wp:inline distT="0" distB="0" distL="0" distR="0" wp14:anchorId="0EC8F2D0" wp14:editId="1E348AF3">
            <wp:extent cx="5727700" cy="4295775"/>
            <wp:effectExtent l="0" t="0" r="6350" b="9525"/>
            <wp:docPr id="33" name="Picture 33" descr="C:\Users\johan.chenaux\AppData\Local\Microsoft\Windows\INetCache\Content.Outlook\AJ89ZRW3\IMG_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chenaux\AppData\Local\Microsoft\Windows\INetCache\Content.Outlook\AJ89ZRW3\IMG_1433.JPG"/>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678" b="90707" l="944" r="97894">
                                  <a14:foregroundMark x1="57887" y1="82937" x2="55952" y2="82937"/>
                                  <a14:foregroundMark x1="42609" y1="83995" x2="22173" y2="83862"/>
                                  <a14:foregroundMark x1="56498" y1="90873" x2="56944" y2="89947"/>
                                  <a14:foregroundMark x1="50248" y1="76852" x2="50000" y2="75463"/>
                                  <a14:foregroundMark x1="57440" y1="64881" x2="59673" y2="65013"/>
                                  <a14:foregroundMark x1="50794" y1="63955" x2="14038" y2="63889"/>
                                  <a14:foregroundMark x1="51141" y1="60384" x2="50942" y2="70437"/>
                                  <a14:foregroundMark x1="56300" y1="43386" x2="54117" y2="43651"/>
                                  <a14:foregroundMark x1="49107" y1="45172" x2="8581" y2="43519"/>
                                  <a14:foregroundMark x1="50099" y1="45503" x2="51736" y2="45503"/>
                                  <a14:foregroundMark x1="50942" y1="60450" x2="50893" y2="45833"/>
                                  <a14:foregroundMark x1="50000" y1="73942" x2="50000" y2="71362"/>
                                  <a14:foregroundMark x1="51687" y1="81283" x2="51935" y2="82011"/>
                                  <a14:foregroundMark x1="55010" y1="75926" x2="55010" y2="77646"/>
                                  <a14:foregroundMark x1="54563" y1="79563" x2="54563" y2="80688"/>
                                  <a14:foregroundMark x1="54663" y1="38228" x2="54315" y2="32143"/>
                                  <a14:foregroundMark x1="49901" y1="35450" x2="49802" y2="32606"/>
                                  <a14:foregroundMark x1="51587" y1="9259" x2="51687" y2="794"/>
                                  <a14:foregroundMark x1="53671" y1="12765" x2="53671" y2="12765"/>
                                  <a14:foregroundMark x1="53423" y1="14881" x2="53423" y2="14881"/>
                                  <a14:foregroundMark x1="49653" y1="10648" x2="49653" y2="10648"/>
                                  <a14:foregroundMark x1="49802" y1="8862" x2="49802" y2="8862"/>
                                  <a14:foregroundMark x1="89583" y1="27712" x2="97917" y2="28439"/>
                                  <a14:foregroundMark x1="7887" y1="20701" x2="1736" y2="20503"/>
                                  <a14:foregroundMark x1="50546" y1="18122" x2="50446" y2="22354"/>
                                  <a14:foregroundMark x1="14385" y1="64418" x2="13492" y2="64418"/>
                                  <a14:foregroundMark x1="50694" y1="85119" x2="50694" y2="85119"/>
                                  <a14:foregroundMark x1="58234" y1="85714" x2="48958" y2="85847"/>
                                  <a14:foregroundMark x1="49405" y1="83598" x2="51339" y2="83862"/>
                                  <a14:foregroundMark x1="49206" y1="3175" x2="49206" y2="3175"/>
                                  <a14:foregroundMark x1="57589" y1="25460" x2="53450" y2="25073"/>
                                  <a14:foregroundMark x1="55120" y1="74250" x2="55120" y2="74250"/>
                                  <a14:foregroundMark x1="55120" y1="69603" x2="55120" y2="69603"/>
                                  <a14:foregroundMark x1="48584" y1="23233" x2="49092" y2="22362"/>
                                  <a14:foregroundMark x1="46550" y1="64666" x2="14234" y2="64472"/>
                                  <a14:foregroundMark x1="48003" y1="45886" x2="48003" y2="45886"/>
                                  <a14:foregroundMark x1="19753" y1="22072" x2="1452" y2="21297"/>
                                  <a14:foregroundMark x1="944" y1="21104" x2="944" y2="21104"/>
                                  <a14:foregroundMark x1="35076" y1="45111" x2="8860" y2="44434"/>
                                  <a14:foregroundMark x1="8497" y1="44434" x2="8497" y2="44434"/>
                                  <a14:foregroundMark x1="32317" y1="43853" x2="32317" y2="43853"/>
                                  <a14:foregroundMark x1="32244" y1="43659" x2="50182" y2="44627"/>
                                  <a14:backgroundMark x1="57192" y1="79299" x2="55952" y2="80952"/>
                                  <a14:backgroundMark x1="49306" y1="81415" x2="50198" y2="81085"/>
                                  <a14:backgroundMark x1="49653" y1="2116" x2="49653" y2="2116"/>
                                  <a14:backgroundMark x1="91766" y1="35780" x2="76736" y2="35780"/>
                                  <a14:backgroundMark x1="37202" y1="33201" x2="30903" y2="32540"/>
                                  <a14:backgroundMark x1="84276" y1="49471" x2="67014" y2="50198"/>
                                  <a14:backgroundMark x1="70685" y1="35648" x2="62698" y2="36111"/>
                                  <a14:backgroundMark x1="62897" y1="54167" x2="59375" y2="54630"/>
                                  <a14:backgroundMark x1="43601" y1="55423" x2="43601" y2="55423"/>
                                  <a14:backgroundMark x1="50347" y1="82011" x2="50347" y2="82011"/>
                                  <a14:backgroundMark x1="49383" y1="21878" x2="49383" y2="21878"/>
                                  <a14:backgroundMark x1="50036" y1="22072" x2="50036" y2="22072"/>
                                  <a14:backgroundMark x1="48874" y1="22362" x2="49383" y2="22168"/>
                                  <a14:backgroundMark x1="38853" y1="65150" x2="46187" y2="64956"/>
                                  <a14:backgroundMark x1="44590" y1="40658" x2="44154" y2="31849"/>
                                  <a14:backgroundMark x1="32244" y1="43466" x2="50182" y2="44143"/>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31BCD5A7" w14:textId="02D810DC" w:rsidR="00F10FED" w:rsidRDefault="00FB04C6" w:rsidP="009F702A">
      <w:pPr>
        <w:pStyle w:val="Caption"/>
        <w:jc w:val="center"/>
      </w:pPr>
      <w:bookmarkStart w:id="57" w:name="_Toc16156513"/>
      <w:r>
        <w:t xml:space="preserve">Figure </w:t>
      </w:r>
      <w:r w:rsidR="002E1B11">
        <w:fldChar w:fldCharType="begin"/>
      </w:r>
      <w:r w:rsidR="002E1B11">
        <w:instrText xml:space="preserve"> SEQ Figure \* ARABIC </w:instrText>
      </w:r>
      <w:r w:rsidR="002E1B11">
        <w:fldChar w:fldCharType="separate"/>
      </w:r>
      <w:r w:rsidR="001E5FBB">
        <w:rPr>
          <w:noProof/>
        </w:rPr>
        <w:t>16</w:t>
      </w:r>
      <w:r w:rsidR="002E1B11">
        <w:rPr>
          <w:noProof/>
        </w:rPr>
        <w:fldChar w:fldCharType="end"/>
      </w:r>
      <w:r>
        <w:t xml:space="preserve"> : Antenne </w:t>
      </w:r>
      <w:r w:rsidR="00176E71">
        <w:t xml:space="preserve">LPDA </w:t>
      </w:r>
      <w:r>
        <w:t>finale</w:t>
      </w:r>
      <w:bookmarkEnd w:id="57"/>
    </w:p>
    <w:p w14:paraId="4EFBBDEE" w14:textId="21B705C5" w:rsidR="00FB04C6" w:rsidRPr="00F10FED" w:rsidRDefault="00F10FED" w:rsidP="00E624FA">
      <w:pPr>
        <w:rPr>
          <w:color w:val="44546A" w:themeColor="text2"/>
          <w:sz w:val="20"/>
          <w:szCs w:val="20"/>
        </w:rPr>
      </w:pPr>
      <w:r>
        <w:br w:type="page"/>
      </w:r>
    </w:p>
    <w:p w14:paraId="215E705D" w14:textId="70DFD638" w:rsidR="006C4933" w:rsidRPr="001F2DBD" w:rsidRDefault="00524082" w:rsidP="00E624FA">
      <w:pPr>
        <w:pStyle w:val="Heading2"/>
      </w:pPr>
      <w:bookmarkStart w:id="58" w:name="_Toc16156427"/>
      <w:r w:rsidRPr="001F2DBD">
        <w:lastRenderedPageBreak/>
        <w:t xml:space="preserve">Antenne en boucle (Loop </w:t>
      </w:r>
      <w:proofErr w:type="spellStart"/>
      <w:r w:rsidRPr="001F2DBD">
        <w:t>Antenna</w:t>
      </w:r>
      <w:proofErr w:type="spellEnd"/>
      <w:r w:rsidRPr="001F2DBD">
        <w:t>)</w:t>
      </w:r>
      <w:bookmarkEnd w:id="58"/>
    </w:p>
    <w:p w14:paraId="4E357BB1" w14:textId="451C910E" w:rsidR="00524082" w:rsidRPr="001F2DBD" w:rsidRDefault="00524082" w:rsidP="00E624FA"/>
    <w:p w14:paraId="2FCFCF83" w14:textId="5BA6D3FE" w:rsidR="00D90FD7" w:rsidRPr="001F2DBD" w:rsidRDefault="00567659" w:rsidP="00E624FA">
      <w:pPr>
        <w:pStyle w:val="Heading3"/>
      </w:pPr>
      <w:bookmarkStart w:id="59" w:name="_Toc16156428"/>
      <w:proofErr w:type="spellStart"/>
      <w:r w:rsidRPr="001F2DBD">
        <w:t>Définition</w:t>
      </w:r>
      <w:bookmarkEnd w:id="59"/>
      <w:proofErr w:type="spellEnd"/>
      <w:r w:rsidR="00524082" w:rsidRPr="001F2DBD">
        <w:t xml:space="preserve"> </w:t>
      </w:r>
    </w:p>
    <w:p w14:paraId="0CB88F3B" w14:textId="77777777" w:rsidR="00D90FD7" w:rsidRPr="001F2DBD" w:rsidRDefault="00D90FD7" w:rsidP="00E624FA"/>
    <w:p w14:paraId="18975318" w14:textId="6DB9D1F5" w:rsidR="00524082" w:rsidRPr="001F2DBD" w:rsidRDefault="00D90FD7" w:rsidP="00E624FA">
      <w:r w:rsidRPr="001F2DBD">
        <w:rPr>
          <w:noProof/>
        </w:rPr>
        <w:drawing>
          <wp:anchor distT="0" distB="0" distL="114300" distR="114300" simplePos="0" relativeHeight="251664384" behindDoc="0" locked="0" layoutInCell="1" allowOverlap="1" wp14:anchorId="675D8332" wp14:editId="3050DA5E">
            <wp:simplePos x="0" y="0"/>
            <wp:positionH relativeFrom="column">
              <wp:posOffset>-132080</wp:posOffset>
            </wp:positionH>
            <wp:positionV relativeFrom="paragraph">
              <wp:posOffset>120650</wp:posOffset>
            </wp:positionV>
            <wp:extent cx="1586865"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6865"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CC64C" w14:textId="798343B2" w:rsidR="00524082" w:rsidRPr="001F2DBD" w:rsidRDefault="00A3091B" w:rsidP="00E624FA">
      <w:r w:rsidRPr="001F2DBD">
        <w:t>L’antenne</w:t>
      </w:r>
      <w:r w:rsidR="00524082" w:rsidRPr="001F2DBD">
        <w:t xml:space="preserve"> </w:t>
      </w:r>
      <w:r w:rsidRPr="001F2DBD">
        <w:t xml:space="preserve">en boucle </w:t>
      </w:r>
      <w:r w:rsidR="00B86A0E" w:rsidRPr="001F2DBD">
        <w:t xml:space="preserve">une antenne radioélectrique construite avec une simple boucle ou une bobine de fil, de tube ou autre </w:t>
      </w:r>
      <w:hyperlink r:id="rId32" w:tooltip="Conducteur électrique" w:history="1">
        <w:r w:rsidR="00B86A0E" w:rsidRPr="001F2DBD">
          <w:t>conducteur électrique</w:t>
        </w:r>
      </w:hyperlink>
      <w:r w:rsidR="00B86A0E" w:rsidRPr="001F2DBD">
        <w:t>.</w:t>
      </w:r>
      <w:r w:rsidR="00D90FD7" w:rsidRPr="001F2DBD">
        <w:t xml:space="preserve"> Il en existe plusieurs types </w:t>
      </w:r>
      <w:r w:rsidR="00EA09A4" w:rsidRPr="001F2DBD">
        <w:t>d’antennes en boucle</w:t>
      </w:r>
      <w:r w:rsidR="00D90FD7" w:rsidRPr="001F2DBD">
        <w:t>. Celle qui sera utilisée est la grande antenne en</w:t>
      </w:r>
      <w:r w:rsidR="00EA09A4" w:rsidRPr="001F2DBD">
        <w:t xml:space="preserve"> boucle auto-résonante qui a une circonférence </w:t>
      </w:r>
      <w:r w:rsidR="00D90FD7" w:rsidRPr="001F2DBD">
        <w:t xml:space="preserve">proche de la </w:t>
      </w:r>
      <w:hyperlink r:id="rId33" w:tooltip="Longueur d'onde" w:history="1">
        <w:r w:rsidR="00D90FD7" w:rsidRPr="001F2DBD">
          <w:t>longueur</w:t>
        </w:r>
      </w:hyperlink>
      <w:r w:rsidR="00D90FD7" w:rsidRPr="001F2DBD">
        <w:t xml:space="preserve"> d'</w:t>
      </w:r>
      <w:hyperlink r:id="rId34" w:tooltip="Wavelength" w:history="1">
        <w:r w:rsidR="00D90FD7" w:rsidRPr="001F2DBD">
          <w:t>onde</w:t>
        </w:r>
      </w:hyperlink>
      <w:r w:rsidR="00D90FD7" w:rsidRPr="001F2DBD">
        <w:t xml:space="preserve"> de la </w:t>
      </w:r>
      <w:hyperlink r:id="rId35" w:tooltip="La fréquence" w:history="1">
        <w:r w:rsidR="00D90FD7" w:rsidRPr="001F2DBD">
          <w:t>fréquence de</w:t>
        </w:r>
      </w:hyperlink>
      <w:r w:rsidR="00D90FD7" w:rsidRPr="001F2DBD">
        <w:t xml:space="preserve"> fonctionnement et est donc </w:t>
      </w:r>
      <w:hyperlink r:id="rId36" w:tooltip="Résonnant" w:history="1">
        <w:r w:rsidR="00D90FD7" w:rsidRPr="001F2DBD">
          <w:t>résonante</w:t>
        </w:r>
      </w:hyperlink>
      <w:r w:rsidR="00D90FD7" w:rsidRPr="001F2DBD">
        <w:t xml:space="preserve"> à cette fréquence.</w:t>
      </w:r>
      <w:sdt>
        <w:sdtPr>
          <w:id w:val="1605152126"/>
          <w:citation/>
        </w:sdtPr>
        <w:sdtContent>
          <w:r w:rsidR="006767E5">
            <w:fldChar w:fldCharType="begin"/>
          </w:r>
          <w:r w:rsidR="006767E5">
            <w:instrText xml:space="preserve"> CITATION Wik \l 4108 </w:instrText>
          </w:r>
          <w:r w:rsidR="006767E5">
            <w:fldChar w:fldCharType="separate"/>
          </w:r>
          <w:r w:rsidR="006767E5">
            <w:rPr>
              <w:noProof/>
            </w:rPr>
            <w:t xml:space="preserve"> </w:t>
          </w:r>
          <w:r w:rsidR="006767E5" w:rsidRPr="006767E5">
            <w:rPr>
              <w:noProof/>
            </w:rPr>
            <w:t>(Wikipedia, s.d.)</w:t>
          </w:r>
          <w:r w:rsidR="006767E5">
            <w:fldChar w:fldCharType="end"/>
          </w:r>
        </w:sdtContent>
      </w:sdt>
    </w:p>
    <w:p w14:paraId="3F097607" w14:textId="2D3FA97B" w:rsidR="006C4933" w:rsidRPr="001F2DBD" w:rsidRDefault="006C4933" w:rsidP="00E624FA"/>
    <w:p w14:paraId="7E55A4C1" w14:textId="179E89FE" w:rsidR="00D90FD7" w:rsidRPr="001F2DBD" w:rsidRDefault="00D90FD7" w:rsidP="00E624FA"/>
    <w:p w14:paraId="382088C0" w14:textId="31565C39" w:rsidR="00D90FD7" w:rsidRPr="001F2DBD" w:rsidRDefault="00D90FD7" w:rsidP="00E624FA"/>
    <w:p w14:paraId="591CBABE" w14:textId="7C1BF7CC" w:rsidR="00D90FD7" w:rsidRDefault="00D90FD7" w:rsidP="00E624FA"/>
    <w:p w14:paraId="0AF5055B" w14:textId="495DB302" w:rsidR="00360172" w:rsidRPr="001630AC" w:rsidRDefault="00360172" w:rsidP="00E624FA">
      <w:pPr>
        <w:pStyle w:val="Caption"/>
        <w:rPr>
          <w:noProof/>
          <w:color w:val="auto"/>
        </w:rPr>
      </w:pPr>
      <w:bookmarkStart w:id="60" w:name="_Toc16156514"/>
      <w:r>
        <w:t xml:space="preserve">Figure </w:t>
      </w:r>
      <w:r w:rsidR="002E1B11">
        <w:fldChar w:fldCharType="begin"/>
      </w:r>
      <w:r w:rsidR="002E1B11">
        <w:instrText xml:space="preserve"> SEQ Figure \* ARABIC </w:instrText>
      </w:r>
      <w:r w:rsidR="002E1B11">
        <w:fldChar w:fldCharType="separate"/>
      </w:r>
      <w:r w:rsidR="001E5FBB">
        <w:rPr>
          <w:noProof/>
        </w:rPr>
        <w:t>17</w:t>
      </w:r>
      <w:r w:rsidR="002E1B11">
        <w:rPr>
          <w:noProof/>
        </w:rPr>
        <w:fldChar w:fldCharType="end"/>
      </w:r>
      <w:r>
        <w:t xml:space="preserve">: </w:t>
      </w:r>
      <w:r w:rsidR="00F10FED">
        <w:t>antenne en boucle</w:t>
      </w:r>
      <w:bookmarkEnd w:id="60"/>
    </w:p>
    <w:p w14:paraId="57FE55C7" w14:textId="77777777" w:rsidR="00360172" w:rsidRDefault="00360172" w:rsidP="00E624FA"/>
    <w:p w14:paraId="7E9FDB0C" w14:textId="7291C4FC" w:rsidR="009073F0" w:rsidRDefault="009073F0" w:rsidP="00E624FA">
      <w:pPr>
        <w:pStyle w:val="Heading3"/>
      </w:pPr>
      <w:bookmarkStart w:id="61" w:name="_Toc16156429"/>
      <w:r>
        <w:t>Analyse</w:t>
      </w:r>
      <w:bookmarkEnd w:id="61"/>
    </w:p>
    <w:p w14:paraId="0F3195C3" w14:textId="726519C6" w:rsidR="00E4345B" w:rsidRDefault="00E4345B" w:rsidP="00E624FA">
      <w:pPr>
        <w:rPr>
          <w:lang w:val="de-CH"/>
        </w:rPr>
      </w:pPr>
    </w:p>
    <w:p w14:paraId="40FC8090" w14:textId="1E2217CF" w:rsidR="002E0922" w:rsidRDefault="00E4345B" w:rsidP="00E624FA">
      <w:r w:rsidRPr="001F2DBD">
        <w:t>Cette antenne</w:t>
      </w:r>
      <w:r>
        <w:t xml:space="preserve"> a été choisie car son pattern de radiation complète très bien celui de la première antenne, ce qui permettra d’être </w:t>
      </w:r>
      <w:r w:rsidR="00B37703">
        <w:t>plus</w:t>
      </w:r>
      <w:r>
        <w:t xml:space="preserve"> précis pour la détection des balles </w:t>
      </w:r>
    </w:p>
    <w:p w14:paraId="7540B2AA" w14:textId="77777777" w:rsidR="002E0922" w:rsidRDefault="002E0922" w:rsidP="00E624FA"/>
    <w:p w14:paraId="5D92EBC1" w14:textId="14D83BA9" w:rsidR="00FB18D7" w:rsidRDefault="00FB18D7" w:rsidP="009F702A">
      <w:pPr>
        <w:jc w:val="center"/>
      </w:pPr>
      <w:r>
        <w:rPr>
          <w:noProof/>
        </w:rPr>
        <w:drawing>
          <wp:inline distT="0" distB="0" distL="0" distR="0" wp14:anchorId="467586F4" wp14:editId="25C72033">
            <wp:extent cx="268605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6050" cy="2752725"/>
                    </a:xfrm>
                    <a:prstGeom prst="rect">
                      <a:avLst/>
                    </a:prstGeom>
                  </pic:spPr>
                </pic:pic>
              </a:graphicData>
            </a:graphic>
          </wp:inline>
        </w:drawing>
      </w:r>
    </w:p>
    <w:p w14:paraId="2A35B1AF" w14:textId="4F1B0098" w:rsidR="00FB18D7" w:rsidRDefault="00FB18D7" w:rsidP="009F702A">
      <w:pPr>
        <w:pStyle w:val="Caption"/>
        <w:jc w:val="center"/>
      </w:pPr>
      <w:bookmarkStart w:id="62" w:name="_Toc16156515"/>
      <w:r>
        <w:t xml:space="preserve">Figure </w:t>
      </w:r>
      <w:r w:rsidR="002E1B11">
        <w:fldChar w:fldCharType="begin"/>
      </w:r>
      <w:r w:rsidR="002E1B11">
        <w:instrText xml:space="preserve"> SEQ Figure \* ARABIC </w:instrText>
      </w:r>
      <w:r w:rsidR="002E1B11">
        <w:fldChar w:fldCharType="separate"/>
      </w:r>
      <w:r w:rsidR="001E5FBB">
        <w:rPr>
          <w:noProof/>
        </w:rPr>
        <w:t>18</w:t>
      </w:r>
      <w:r w:rsidR="002E1B11">
        <w:rPr>
          <w:noProof/>
        </w:rPr>
        <w:fldChar w:fldCharType="end"/>
      </w:r>
      <w:r>
        <w:t xml:space="preserve"> : radiation de l'antenne LPDA</w:t>
      </w:r>
      <w:bookmarkEnd w:id="62"/>
    </w:p>
    <w:p w14:paraId="354D7910" w14:textId="35A0BFD2" w:rsidR="00FB18D7" w:rsidRDefault="00FB18D7" w:rsidP="00E624FA"/>
    <w:p w14:paraId="5CE02DAE" w14:textId="2900ADC3" w:rsidR="00A55018" w:rsidRDefault="00FB18D7" w:rsidP="00E624FA">
      <w:r>
        <w:t xml:space="preserve">Ce qui est </w:t>
      </w:r>
      <w:r w:rsidR="00B37703">
        <w:t>intéressant avec ce pattern ce n</w:t>
      </w:r>
      <w:r>
        <w:t>’est pas l’endroit où l’antenne irradie le plus mais où elle irradie le moins. Le but sera de mettre cette antenne de façon à ce que lorsqu’on est en face de l’émetteur</w:t>
      </w:r>
      <w:r w:rsidR="00A55018">
        <w:t>, elle ne capte plus rien.</w:t>
      </w:r>
    </w:p>
    <w:p w14:paraId="72EBBD11" w14:textId="71E02C90" w:rsidR="00F10FED" w:rsidRDefault="00A55018" w:rsidP="00E624FA">
      <w:r>
        <w:t>C</w:t>
      </w:r>
      <w:r w:rsidR="00FB18D7">
        <w:t xml:space="preserve">omme </w:t>
      </w:r>
      <w:r>
        <w:t>la pente</w:t>
      </w:r>
      <w:r w:rsidR="00FB18D7">
        <w:t xml:space="preserve"> </w:t>
      </w:r>
      <w:r>
        <w:t xml:space="preserve">sera très raide, l’antenne sera d’une bonne </w:t>
      </w:r>
      <w:r w:rsidR="00F10FED">
        <w:t>précision</w:t>
      </w:r>
      <w:r>
        <w:t>.</w:t>
      </w:r>
    </w:p>
    <w:p w14:paraId="2B9AA7BC" w14:textId="60F0E3FB" w:rsidR="00E4345B" w:rsidRPr="00E4345B" w:rsidRDefault="00F10FED" w:rsidP="00E624FA">
      <w:r>
        <w:br w:type="page"/>
      </w:r>
    </w:p>
    <w:p w14:paraId="627626A5" w14:textId="30757952" w:rsidR="001E28ED" w:rsidRPr="001F2DBD" w:rsidRDefault="00EA09A4" w:rsidP="00E624FA">
      <w:pPr>
        <w:pStyle w:val="Heading3"/>
      </w:pPr>
      <w:bookmarkStart w:id="63" w:name="_Toc16156430"/>
      <w:r w:rsidRPr="001F2DBD">
        <w:lastRenderedPageBreak/>
        <w:t>Design</w:t>
      </w:r>
      <w:bookmarkEnd w:id="63"/>
    </w:p>
    <w:p w14:paraId="09FAEC0E" w14:textId="3DCA4EF6" w:rsidR="00EA09A4" w:rsidRPr="001F2DBD" w:rsidRDefault="00EA09A4" w:rsidP="00E624FA"/>
    <w:p w14:paraId="6E5EFC4A" w14:textId="77777777" w:rsidR="003D51E3" w:rsidRPr="001F2DBD" w:rsidRDefault="003D51E3" w:rsidP="00E624FA">
      <w:r w:rsidRPr="001F2DBD">
        <w:t>Pour le design de cette antenne, la fréquence est la même que précédemment, soit 434MHz.</w:t>
      </w:r>
    </w:p>
    <w:p w14:paraId="15440664" w14:textId="0360FB84" w:rsidR="003D51E3" w:rsidRPr="001F2DBD" w:rsidRDefault="00A40A37" w:rsidP="00E624FA">
      <w:r w:rsidRPr="001F2DBD">
        <w:t xml:space="preserve">La construction est plutôt simple, il s’agit simplement d’un fil de cuivre </w:t>
      </w:r>
      <w:r w:rsidR="009540ED" w:rsidRPr="001F2DBD">
        <w:t>qui sera placer autour d’un cadre circulaire créé avec une graveuse laser.</w:t>
      </w:r>
    </w:p>
    <w:p w14:paraId="3A9DB43F" w14:textId="77777777" w:rsidR="009540ED" w:rsidRPr="001F2DBD" w:rsidRDefault="009540ED" w:rsidP="00E624FA"/>
    <w:p w14:paraId="25BC7B98" w14:textId="3B7DC72A" w:rsidR="001E28ED" w:rsidRPr="001F2DBD" w:rsidRDefault="00EA09A4" w:rsidP="00E624FA">
      <w:pPr>
        <w:rPr>
          <w:iCs/>
        </w:rPr>
      </w:pPr>
      <w:r w:rsidRPr="001F2DBD">
        <w:t xml:space="preserve">Comme expliqué </w:t>
      </w:r>
      <w:r w:rsidR="00A40A37" w:rsidRPr="001F2DBD">
        <w:t>au point 2.2.1</w:t>
      </w:r>
      <w:r w:rsidRPr="001F2DBD">
        <w:t>, le périmètre doit être égal à</w:t>
      </w:r>
      <w:r w:rsidR="009540ED" w:rsidRPr="001F2DBD">
        <w:t xml:space="preserve"> la longueur d’onde</w:t>
      </w:r>
      <w:r w:rsidRPr="001F2DBD">
        <w:t xml:space="preserve"> </w:t>
      </w:r>
      <m:oMath>
        <m:r>
          <w:rPr>
            <w:rFonts w:ascii="Cambria Math" w:hAnsi="Cambria Math" w:cs="Cambria Math"/>
          </w:rPr>
          <m:t>λ</m:t>
        </m:r>
      </m:oMath>
      <w:r w:rsidRPr="001F2DBD">
        <w:rPr>
          <w:iCs/>
        </w:rPr>
        <w:t>. Il est donc possible d’écrire :</w:t>
      </w:r>
    </w:p>
    <w:p w14:paraId="79FD3C66" w14:textId="77777777" w:rsidR="00EA09A4" w:rsidRPr="001F2DBD" w:rsidRDefault="00EA09A4" w:rsidP="00E624FA"/>
    <w:p w14:paraId="524C352C" w14:textId="57E0F3C2" w:rsidR="00EA09A4" w:rsidRPr="001F2DBD" w:rsidRDefault="00EA09A4" w:rsidP="00E624FA">
      <w:pPr>
        <w:pStyle w:val="Caption"/>
      </w:pPr>
      <w:r w:rsidRPr="001F2DBD">
        <w:rPr>
          <w:rFonts w:ascii="Cambria Math" w:hAnsi="Cambria Math"/>
          <w:noProof/>
        </w:rPr>
        <w:tab/>
      </w:r>
      <m:oMath>
        <m:r>
          <w:rPr>
            <w:rFonts w:ascii="Cambria Math" w:hAnsi="Cambria Math" w:cs="Cambria Math"/>
            <w:sz w:val="22"/>
            <w:szCs w:val="22"/>
          </w:rPr>
          <m:t>λ</m:t>
        </m:r>
        <m:r>
          <w:rPr>
            <w:rFonts w:ascii="Cambria Math" w:hAnsi="Cambria Math"/>
            <w:noProof/>
          </w:rPr>
          <m:t>=</m:t>
        </m:r>
        <m:f>
          <m:fPr>
            <m:ctrlPr>
              <w:rPr>
                <w:rFonts w:ascii="Cambria Math" w:hAnsi="Cambria Math"/>
                <w:noProof/>
              </w:rPr>
            </m:ctrlPr>
          </m:fPr>
          <m:num>
            <m:r>
              <w:rPr>
                <w:rFonts w:ascii="Cambria Math" w:hAnsi="Cambria Math"/>
                <w:noProof/>
              </w:rPr>
              <m:t>C</m:t>
            </m:r>
          </m:num>
          <m:den>
            <m:r>
              <w:rPr>
                <w:rFonts w:ascii="Cambria Math" w:hAnsi="Cambria Math"/>
                <w:noProof/>
              </w:rPr>
              <m:t>F</m:t>
            </m:r>
          </m:den>
        </m:f>
        <m:r>
          <w:rPr>
            <w:rFonts w:ascii="Cambria Math" w:hAnsi="Cambria Math"/>
            <w:noProof/>
          </w:rPr>
          <m:t xml:space="preserve"> </m:t>
        </m:r>
      </m:oMath>
      <w:r w:rsidRPr="001F2DBD">
        <w:rPr>
          <w:rFonts w:ascii="Cambria Math" w:hAnsi="Cambria Math"/>
          <w:noProof/>
        </w:rPr>
        <w:tab/>
      </w:r>
      <w:r w:rsidRPr="001F2DBD">
        <w:t xml:space="preserve">( </w:t>
      </w:r>
      <w:r w:rsidR="002E1B11">
        <w:fldChar w:fldCharType="begin"/>
      </w:r>
      <w:r w:rsidR="002E1B11">
        <w:instrText xml:space="preserve"> SEQ ( \* ARABIC </w:instrText>
      </w:r>
      <w:r w:rsidR="002E1B11">
        <w:fldChar w:fldCharType="separate"/>
      </w:r>
      <w:r w:rsidR="007A0A3D">
        <w:rPr>
          <w:noProof/>
        </w:rPr>
        <w:t>12</w:t>
      </w:r>
      <w:r w:rsidR="002E1B11">
        <w:rPr>
          <w:noProof/>
        </w:rPr>
        <w:fldChar w:fldCharType="end"/>
      </w:r>
      <w:r w:rsidRPr="001F2DBD">
        <w:t xml:space="preserve"> )</w:t>
      </w:r>
    </w:p>
    <w:p w14:paraId="20FC2848" w14:textId="6B66751A" w:rsidR="0029679C" w:rsidRDefault="003D51E3" w:rsidP="00E624FA">
      <w:pPr>
        <w:pStyle w:val="Caption"/>
        <w:rPr>
          <w:noProof/>
        </w:rPr>
      </w:pPr>
      <w:r w:rsidRPr="001F2DBD">
        <w:tab/>
      </w:r>
      <w:bookmarkStart w:id="64" w:name="_Ref13129883"/>
      <m:oMath>
        <m:r>
          <w:rPr>
            <w:rFonts w:ascii="Cambria Math" w:hAnsi="Cambria Math"/>
            <w:noProof/>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2*Pi</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F*2*Pi</m:t>
            </m:r>
          </m:den>
        </m:f>
      </m:oMath>
      <w:r w:rsidRPr="001F2DBD">
        <w:tab/>
        <w:t xml:space="preserve">( </w:t>
      </w:r>
      <w:r w:rsidR="002E1B11">
        <w:fldChar w:fldCharType="begin"/>
      </w:r>
      <w:r w:rsidR="002E1B11">
        <w:instrText xml:space="preserve"> SEQ ( \* ARABIC </w:instrText>
      </w:r>
      <w:r w:rsidR="002E1B11">
        <w:fldChar w:fldCharType="separate"/>
      </w:r>
      <w:r w:rsidR="007A0A3D">
        <w:rPr>
          <w:noProof/>
        </w:rPr>
        <w:t>13</w:t>
      </w:r>
      <w:r w:rsidR="002E1B11">
        <w:rPr>
          <w:noProof/>
        </w:rPr>
        <w:fldChar w:fldCharType="end"/>
      </w:r>
      <w:r w:rsidRPr="001F2DBD">
        <w:t xml:space="preserve"> )</w:t>
      </w:r>
      <w:bookmarkEnd w:id="64"/>
      <w:r w:rsidR="0029679C" w:rsidRPr="001F2DBD">
        <w:rPr>
          <w:noProof/>
        </w:rPr>
        <w:t xml:space="preserve"> </w:t>
      </w:r>
    </w:p>
    <w:p w14:paraId="12175314" w14:textId="610C9F07" w:rsidR="00977DF6" w:rsidRDefault="00977DF6" w:rsidP="00E624FA">
      <w:r>
        <w:t xml:space="preserve">Avec l’équation </w:t>
      </w:r>
      <w:r>
        <w:fldChar w:fldCharType="begin"/>
      </w:r>
      <w:r>
        <w:instrText xml:space="preserve"> REF _Ref13129883 \h </w:instrText>
      </w:r>
      <w:r>
        <w:fldChar w:fldCharType="separate"/>
      </w:r>
      <w:r>
        <w:t>(</w:t>
      </w:r>
      <w:r>
        <w:rPr>
          <w:noProof/>
        </w:rPr>
        <w:t>12</w:t>
      </w:r>
      <w:r w:rsidRPr="001F2DBD">
        <w:t>)</w:t>
      </w:r>
      <w:r>
        <w:fldChar w:fldCharType="end"/>
      </w:r>
      <w:r>
        <w:t xml:space="preserve">, il est </w:t>
      </w:r>
      <w:r w:rsidR="00193E13">
        <w:t>donc</w:t>
      </w:r>
      <w:r>
        <w:t xml:space="preserve"> possible de calculer le rayon</w:t>
      </w:r>
      <w:r w:rsidR="00193E13">
        <w:t xml:space="preserve"> de la boucle</w:t>
      </w:r>
      <w:r>
        <w:t>.</w:t>
      </w:r>
    </w:p>
    <w:p w14:paraId="497D8A87" w14:textId="3A8A15A3" w:rsidR="00A55018" w:rsidRDefault="009073F0" w:rsidP="00E624FA">
      <w:r>
        <w:t>Avec C la vitesse de la lumière et F 434MH, le résultat de l’équation est de 0.110m soit 110cm.</w:t>
      </w:r>
    </w:p>
    <w:p w14:paraId="0C27071A" w14:textId="46B0CFFE" w:rsidR="00193E13" w:rsidRDefault="00193E13" w:rsidP="00E624FA"/>
    <w:p w14:paraId="0828279B" w14:textId="79D8E358" w:rsidR="00F10FED" w:rsidRDefault="00F10FED" w:rsidP="00E624FA"/>
    <w:p w14:paraId="1096AD18" w14:textId="77777777" w:rsidR="00F10FED" w:rsidRDefault="00F10FED" w:rsidP="00E624FA"/>
    <w:p w14:paraId="494A164E" w14:textId="77777777" w:rsidR="00193E13" w:rsidRPr="001F2DBD" w:rsidRDefault="00193E13" w:rsidP="00E624FA">
      <w:r w:rsidRPr="001F2DBD">
        <w:t xml:space="preserve">Voici une représentation 3D de l’antenne finale : </w:t>
      </w:r>
    </w:p>
    <w:p w14:paraId="3A469583" w14:textId="77777777" w:rsidR="00193E13" w:rsidRPr="001F2DBD" w:rsidRDefault="00193E13" w:rsidP="00E624FA"/>
    <w:p w14:paraId="40E2A100" w14:textId="77777777" w:rsidR="00193E13" w:rsidRPr="001F2DBD" w:rsidRDefault="00193E13" w:rsidP="00E624FA"/>
    <w:p w14:paraId="514751BE" w14:textId="496898C4" w:rsidR="00193E13" w:rsidRPr="00193E13" w:rsidRDefault="00193E13" w:rsidP="009F702A">
      <w:pPr>
        <w:jc w:val="center"/>
      </w:pPr>
      <w:r>
        <w:rPr>
          <w:noProof/>
        </w:rPr>
        <w:drawing>
          <wp:inline distT="0" distB="0" distL="0" distR="0" wp14:anchorId="4CB9661A" wp14:editId="7BD5EED8">
            <wp:extent cx="4376216" cy="3538331"/>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2713" cy="3551669"/>
                    </a:xfrm>
                    <a:prstGeom prst="rect">
                      <a:avLst/>
                    </a:prstGeom>
                  </pic:spPr>
                </pic:pic>
              </a:graphicData>
            </a:graphic>
          </wp:inline>
        </w:drawing>
      </w:r>
    </w:p>
    <w:p w14:paraId="3817D093" w14:textId="7DE411F5" w:rsidR="00193E13" w:rsidRPr="001F2DBD" w:rsidRDefault="00193E13" w:rsidP="009F702A">
      <w:pPr>
        <w:pStyle w:val="Caption"/>
        <w:jc w:val="center"/>
      </w:pPr>
      <w:bookmarkStart w:id="65" w:name="_Ref13143339"/>
      <w:bookmarkStart w:id="66" w:name="_Toc16156516"/>
      <w:r w:rsidRPr="001F2DBD">
        <w:t xml:space="preserve">Figure </w:t>
      </w:r>
      <w:r w:rsidR="002E1B11">
        <w:fldChar w:fldCharType="begin"/>
      </w:r>
      <w:r w:rsidR="002E1B11">
        <w:instrText xml:space="preserve"> SEQ Figure \* ARABIC </w:instrText>
      </w:r>
      <w:r w:rsidR="002E1B11">
        <w:fldChar w:fldCharType="separate"/>
      </w:r>
      <w:r w:rsidR="001E5FBB">
        <w:rPr>
          <w:noProof/>
        </w:rPr>
        <w:t>19</w:t>
      </w:r>
      <w:r w:rsidR="002E1B11">
        <w:rPr>
          <w:noProof/>
        </w:rPr>
        <w:fldChar w:fldCharType="end"/>
      </w:r>
      <w:r>
        <w:t>: design final de l'antenne LOOP</w:t>
      </w:r>
      <w:bookmarkEnd w:id="65"/>
      <w:bookmarkEnd w:id="66"/>
    </w:p>
    <w:p w14:paraId="6E8473D6" w14:textId="77777777" w:rsidR="00193E13" w:rsidRPr="00977DF6" w:rsidRDefault="00193E13" w:rsidP="00E624FA"/>
    <w:p w14:paraId="48058514" w14:textId="1FA12FE8" w:rsidR="00F05715" w:rsidRDefault="00193E13" w:rsidP="00E624FA">
      <w:r>
        <w:t xml:space="preserve">Sur </w:t>
      </w:r>
      <w:proofErr w:type="spellStart"/>
      <w:r>
        <w:t>AnSys</w:t>
      </w:r>
      <w:proofErr w:type="spellEnd"/>
      <w:r>
        <w:t>, le socle ou passe le fil n’est pas dessiné car il n’est pas important pour simuler l’antenne.</w:t>
      </w:r>
    </w:p>
    <w:p w14:paraId="0D895504" w14:textId="592CDA7A" w:rsidR="0060038D" w:rsidRDefault="00F05715" w:rsidP="00E624FA">
      <w:r>
        <w:br w:type="page"/>
      </w:r>
    </w:p>
    <w:p w14:paraId="6003F036" w14:textId="2F222860" w:rsidR="0029679C" w:rsidRDefault="0060038D" w:rsidP="00E624FA">
      <w:pPr>
        <w:pStyle w:val="Heading3"/>
      </w:pPr>
      <w:bookmarkStart w:id="67" w:name="_Toc16156431"/>
      <w:r>
        <w:lastRenderedPageBreak/>
        <w:t>Simulation</w:t>
      </w:r>
      <w:bookmarkEnd w:id="67"/>
    </w:p>
    <w:p w14:paraId="5D2A796C" w14:textId="77777777" w:rsidR="00F05715" w:rsidRPr="00F05715" w:rsidRDefault="00F05715" w:rsidP="00E624FA">
      <w:pPr>
        <w:rPr>
          <w:lang w:val="de-CH"/>
        </w:rPr>
      </w:pPr>
    </w:p>
    <w:p w14:paraId="36500938" w14:textId="7CCC82C0" w:rsidR="0060038D" w:rsidRDefault="0060038D" w:rsidP="00E624FA">
      <w:r>
        <w:t>Comme pour l’antenne précédente, l</w:t>
      </w:r>
      <w:r w:rsidRPr="001F2DBD">
        <w:t>a simulation de</w:t>
      </w:r>
      <w:r>
        <w:t xml:space="preserve"> l’antennes v</w:t>
      </w:r>
      <w:r w:rsidRPr="001F2DBD">
        <w:t xml:space="preserve"> permettre de vérifier si certaines valeurs doivent être modifiées afin qu’elles répondent mieux aux attentes.</w:t>
      </w:r>
    </w:p>
    <w:p w14:paraId="42049603" w14:textId="08637B62" w:rsidR="00F05715" w:rsidRDefault="0060038D" w:rsidP="00E624FA">
      <w:r>
        <w:t xml:space="preserve">Les 3 même paramètres que précédemment seront testés </w:t>
      </w:r>
    </w:p>
    <w:p w14:paraId="475EB9A1" w14:textId="60524C56" w:rsidR="0060038D" w:rsidRDefault="0060038D" w:rsidP="00E624FA"/>
    <w:p w14:paraId="504760CC" w14:textId="5D1A2208" w:rsidR="00BD6572" w:rsidRDefault="00BD6572" w:rsidP="00E624FA"/>
    <w:p w14:paraId="4E9870C9" w14:textId="6E509CE9" w:rsidR="00BD6572" w:rsidRDefault="00BD6572" w:rsidP="00E624FA">
      <w:pPr>
        <w:pStyle w:val="Heading4"/>
      </w:pPr>
      <w:bookmarkStart w:id="68" w:name="_Toc16156432"/>
      <w:r>
        <w:t>Impédance</w:t>
      </w:r>
      <w:bookmarkEnd w:id="68"/>
    </w:p>
    <w:p w14:paraId="3DF2CFF5" w14:textId="74BCA27A" w:rsidR="00BD6572" w:rsidRDefault="00BD6572" w:rsidP="00E624FA"/>
    <w:p w14:paraId="03B210EB" w14:textId="389653A9" w:rsidR="00BD6572" w:rsidRDefault="00BD6572" w:rsidP="00E624FA">
      <w:r>
        <w:t>Sur le graphe ci-dessous, l’impédance à la fréquence de travail est de 122Ohms. Cela indique que l’antenne aura besoin d’une adaptation d’impédance pour pouvoir travailler à 50Ohms.</w:t>
      </w:r>
    </w:p>
    <w:p w14:paraId="7BBB1156" w14:textId="1E7EA042" w:rsidR="00BD6572" w:rsidRDefault="00BD6572" w:rsidP="00E624FA">
      <w:r>
        <w:t xml:space="preserve">La valeur imaginaire vaut, elle, -84Ohms. Cela montre que l’antenne peut être </w:t>
      </w:r>
      <w:proofErr w:type="spellStart"/>
      <w:r>
        <w:t>tunnée</w:t>
      </w:r>
      <w:proofErr w:type="spellEnd"/>
      <w:r>
        <w:t xml:space="preserve"> pour obtenir un meilleur résultat.</w:t>
      </w:r>
    </w:p>
    <w:p w14:paraId="7A1450DC" w14:textId="71CA5F68" w:rsidR="00BD6572" w:rsidRDefault="00BD6572" w:rsidP="00E624FA">
      <w:r>
        <w:t xml:space="preserve"> </w:t>
      </w:r>
    </w:p>
    <w:p w14:paraId="3894BC86" w14:textId="77777777" w:rsidR="008A0A87" w:rsidRDefault="00BD6572" w:rsidP="009F702A">
      <w:pPr>
        <w:jc w:val="center"/>
      </w:pPr>
      <w:r w:rsidRPr="001F2DBD">
        <w:rPr>
          <w:noProof/>
        </w:rPr>
        <w:drawing>
          <wp:inline distT="0" distB="0" distL="0" distR="0" wp14:anchorId="55294FBE" wp14:editId="3B1E59E0">
            <wp:extent cx="5279133" cy="4239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4796" cy="4251686"/>
                    </a:xfrm>
                    <a:prstGeom prst="rect">
                      <a:avLst/>
                    </a:prstGeom>
                  </pic:spPr>
                </pic:pic>
              </a:graphicData>
            </a:graphic>
          </wp:inline>
        </w:drawing>
      </w:r>
    </w:p>
    <w:p w14:paraId="4CECFBD2" w14:textId="3BA8993D" w:rsidR="008A0A87" w:rsidRDefault="008A0A87" w:rsidP="009F702A">
      <w:pPr>
        <w:pStyle w:val="Caption"/>
        <w:jc w:val="center"/>
      </w:pPr>
      <w:bookmarkStart w:id="69" w:name="_Ref13143653"/>
      <w:bookmarkStart w:id="70" w:name="_Toc16156517"/>
      <w:r>
        <w:t xml:space="preserve">Figure </w:t>
      </w:r>
      <w:r w:rsidR="002E1B11">
        <w:fldChar w:fldCharType="begin"/>
      </w:r>
      <w:r w:rsidR="002E1B11">
        <w:instrText xml:space="preserve"> SEQ Figure \* ARABIC </w:instrText>
      </w:r>
      <w:r w:rsidR="002E1B11">
        <w:fldChar w:fldCharType="separate"/>
      </w:r>
      <w:r w:rsidR="001E5FBB">
        <w:rPr>
          <w:noProof/>
        </w:rPr>
        <w:t>20</w:t>
      </w:r>
      <w:r w:rsidR="002E1B11">
        <w:rPr>
          <w:noProof/>
        </w:rPr>
        <w:fldChar w:fldCharType="end"/>
      </w:r>
      <w:r>
        <w:t xml:space="preserve"> : impédance</w:t>
      </w:r>
      <w:r w:rsidRPr="00C523B9">
        <w:t xml:space="preserve"> de l'antenne L</w:t>
      </w:r>
      <w:r>
        <w:t>OOP</w:t>
      </w:r>
      <w:bookmarkEnd w:id="69"/>
      <w:bookmarkEnd w:id="70"/>
    </w:p>
    <w:p w14:paraId="36FA5FA1" w14:textId="3C48C91E" w:rsidR="00BD6572" w:rsidRPr="00BD6572" w:rsidRDefault="008A0A87" w:rsidP="00E624FA">
      <w:r>
        <w:br w:type="page"/>
      </w:r>
    </w:p>
    <w:p w14:paraId="0F3A8A04" w14:textId="74890038" w:rsidR="0060038D" w:rsidRDefault="0060038D" w:rsidP="00E624FA">
      <w:pPr>
        <w:pStyle w:val="Heading4"/>
      </w:pPr>
      <w:bookmarkStart w:id="71" w:name="_Toc16156433"/>
      <w:r>
        <w:lastRenderedPageBreak/>
        <w:t>Réflexion</w:t>
      </w:r>
      <w:bookmarkEnd w:id="71"/>
    </w:p>
    <w:p w14:paraId="0CBE36D9" w14:textId="77777777" w:rsidR="0060038D" w:rsidRPr="0060038D" w:rsidRDefault="0060038D" w:rsidP="00E624FA"/>
    <w:p w14:paraId="6B7919AA" w14:textId="77777777" w:rsidR="008A0A87" w:rsidRDefault="00F05715" w:rsidP="00E624FA">
      <w:r w:rsidRPr="001F2DBD">
        <w:t xml:space="preserve">Sur le graphique ci-dessous, </w:t>
      </w:r>
      <w:r w:rsidR="008A0A87">
        <w:t xml:space="preserve">le point m1 soit 434Mhz est très haut par rapport au creux donc il va falloir </w:t>
      </w:r>
      <w:proofErr w:type="spellStart"/>
      <w:r w:rsidR="008A0A87">
        <w:t>tunner</w:t>
      </w:r>
      <w:proofErr w:type="spellEnd"/>
      <w:r w:rsidR="008A0A87">
        <w:t xml:space="preserve"> l’antenne pour avoir un meilleur résultat.</w:t>
      </w:r>
    </w:p>
    <w:p w14:paraId="4CEF574C" w14:textId="35968BAC" w:rsidR="00F05715" w:rsidRPr="001F2DBD" w:rsidRDefault="008A0A87" w:rsidP="00E624FA">
      <w:r>
        <w:t xml:space="preserve"> </w:t>
      </w:r>
    </w:p>
    <w:p w14:paraId="14F4D8C0" w14:textId="77777777" w:rsidR="00F05715" w:rsidRPr="001F2DBD" w:rsidRDefault="00F05715" w:rsidP="00E624FA"/>
    <w:p w14:paraId="3748E0E2" w14:textId="77777777" w:rsidR="008A0A87" w:rsidRDefault="008A0A87" w:rsidP="009F702A">
      <w:pPr>
        <w:jc w:val="center"/>
      </w:pPr>
      <w:r>
        <w:rPr>
          <w:noProof/>
        </w:rPr>
        <w:drawing>
          <wp:inline distT="0" distB="0" distL="0" distR="0" wp14:anchorId="4D0E3A65" wp14:editId="08AEBF78">
            <wp:extent cx="6440557" cy="3360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60675" cy="3370724"/>
                    </a:xfrm>
                    <a:prstGeom prst="rect">
                      <a:avLst/>
                    </a:prstGeom>
                  </pic:spPr>
                </pic:pic>
              </a:graphicData>
            </a:graphic>
          </wp:inline>
        </w:drawing>
      </w:r>
    </w:p>
    <w:p w14:paraId="102C04EF" w14:textId="1835A4BB" w:rsidR="00F05715" w:rsidRDefault="008A0A87" w:rsidP="009F702A">
      <w:pPr>
        <w:pStyle w:val="Caption"/>
        <w:jc w:val="center"/>
      </w:pPr>
      <w:bookmarkStart w:id="72" w:name="_Toc16156518"/>
      <w:r>
        <w:t xml:space="preserve">Figure </w:t>
      </w:r>
      <w:r w:rsidR="002E1B11">
        <w:fldChar w:fldCharType="begin"/>
      </w:r>
      <w:r w:rsidR="002E1B11">
        <w:instrText xml:space="preserve"> SEQ Figure \* ARABIC </w:instrText>
      </w:r>
      <w:r w:rsidR="002E1B11">
        <w:fldChar w:fldCharType="separate"/>
      </w:r>
      <w:r w:rsidR="001E5FBB">
        <w:rPr>
          <w:noProof/>
        </w:rPr>
        <w:t>21</w:t>
      </w:r>
      <w:r w:rsidR="002E1B11">
        <w:rPr>
          <w:noProof/>
        </w:rPr>
        <w:fldChar w:fldCharType="end"/>
      </w:r>
      <w:r>
        <w:t xml:space="preserve"> : </w:t>
      </w:r>
      <w:r w:rsidRPr="00657E6F">
        <w:t>réflexion de l'antenne L</w:t>
      </w:r>
      <w:r>
        <w:t>OOP</w:t>
      </w:r>
      <w:bookmarkEnd w:id="72"/>
    </w:p>
    <w:p w14:paraId="0BBA4615" w14:textId="3A6716AE" w:rsidR="00B763BD" w:rsidRDefault="00B763BD" w:rsidP="00E624FA"/>
    <w:p w14:paraId="1FDDD519" w14:textId="77777777" w:rsidR="009F702A" w:rsidRPr="00B763BD" w:rsidRDefault="009F702A" w:rsidP="00E624FA"/>
    <w:p w14:paraId="4FBAB092" w14:textId="2F93F77B" w:rsidR="008A0A87" w:rsidRDefault="008A0A87" w:rsidP="00E624FA">
      <w:pPr>
        <w:pStyle w:val="Heading4"/>
      </w:pPr>
      <w:bookmarkStart w:id="73" w:name="_Toc16156434"/>
      <w:proofErr w:type="spellStart"/>
      <w:r>
        <w:t>Tunning</w:t>
      </w:r>
      <w:bookmarkEnd w:id="73"/>
      <w:proofErr w:type="spellEnd"/>
    </w:p>
    <w:p w14:paraId="550731AE" w14:textId="6377A530" w:rsidR="008A0A87" w:rsidRDefault="008A0A87" w:rsidP="00E624FA"/>
    <w:p w14:paraId="000904F9" w14:textId="228B320F" w:rsidR="008A0A87" w:rsidRDefault="008A0A87" w:rsidP="00E624FA">
      <w:r>
        <w:t xml:space="preserve">La première façon de </w:t>
      </w:r>
      <w:proofErr w:type="spellStart"/>
      <w:r>
        <w:t>tunner</w:t>
      </w:r>
      <w:proofErr w:type="spellEnd"/>
      <w:r>
        <w:t xml:space="preserve"> l’antenne est de changer l’ouverture des deux câbles. La </w:t>
      </w:r>
      <w:r>
        <w:fldChar w:fldCharType="begin"/>
      </w:r>
      <w:r>
        <w:instrText xml:space="preserve"> REF _Ref13143339 \h </w:instrText>
      </w:r>
      <w:r>
        <w:fldChar w:fldCharType="separate"/>
      </w:r>
      <w:r w:rsidRPr="001F2DBD">
        <w:t xml:space="preserve">Figure </w:t>
      </w:r>
      <w:r>
        <w:rPr>
          <w:noProof/>
        </w:rPr>
        <w:t xml:space="preserve">16 </w:t>
      </w:r>
      <w:r>
        <w:fldChar w:fldCharType="end"/>
      </w:r>
      <w:r>
        <w:t>montre cette ouverture. (Petite partie verte vers le bas de la boucle).</w:t>
      </w:r>
    </w:p>
    <w:p w14:paraId="4DCD17B3" w14:textId="15D54652" w:rsidR="008A0A87" w:rsidRDefault="008A0A87" w:rsidP="00E624FA"/>
    <w:p w14:paraId="31F77BC0" w14:textId="687ACE73" w:rsidR="008A0A87" w:rsidRPr="008A0A87" w:rsidRDefault="008A0A87" w:rsidP="00E624FA">
      <w:r>
        <w:t>La 2</w:t>
      </w:r>
      <w:r w:rsidRPr="008A0A87">
        <w:rPr>
          <w:vertAlign w:val="superscript"/>
        </w:rPr>
        <w:t>ème</w:t>
      </w:r>
      <w:r>
        <w:t xml:space="preserve"> façon et celle qui sera utilisée de changer le rayon de l’antenne. Pour pouvoir trouver ce rayon, </w:t>
      </w:r>
      <w:r w:rsidR="00B80F7F">
        <w:t xml:space="preserve">il va falloir faire un rapport entre la fréquence de travail actuelle et celle ou la valeur imaginaire de l’impédance vaut 0. Ces informations peuvent être trouvées sur la </w:t>
      </w:r>
      <w:r w:rsidR="00B80F7F">
        <w:fldChar w:fldCharType="begin"/>
      </w:r>
      <w:r w:rsidR="00B80F7F">
        <w:instrText xml:space="preserve"> REF _Ref13143653 \h </w:instrText>
      </w:r>
      <w:r w:rsidR="00B80F7F">
        <w:fldChar w:fldCharType="separate"/>
      </w:r>
      <w:r w:rsidR="00B80F7F">
        <w:t xml:space="preserve">Figure </w:t>
      </w:r>
      <w:r w:rsidR="00B80F7F">
        <w:rPr>
          <w:noProof/>
        </w:rPr>
        <w:t>17</w:t>
      </w:r>
      <w:r w:rsidR="00B80F7F">
        <w:fldChar w:fldCharType="end"/>
      </w:r>
      <w:r w:rsidR="00B80F7F">
        <w:t xml:space="preserve">. </w:t>
      </w:r>
    </w:p>
    <w:p w14:paraId="7477E3A7" w14:textId="47211A23" w:rsidR="00D90FD7" w:rsidRDefault="00D90FD7" w:rsidP="00E624FA">
      <w:pPr>
        <w:pStyle w:val="Caption"/>
      </w:pPr>
    </w:p>
    <w:p w14:paraId="5BF490B2" w14:textId="5409FBB0" w:rsidR="00B763BD" w:rsidRDefault="00B80F7F" w:rsidP="00E624FA">
      <w:r>
        <w:t xml:space="preserve">Le rapport sera donc de </w:t>
      </w:r>
      <w:r w:rsidR="002E31AF">
        <w:t>457</w:t>
      </w:r>
      <w:r>
        <w:t>/434. Ce qui donne comme résultat 1.0</w:t>
      </w:r>
      <w:r w:rsidR="002E31AF">
        <w:t>53</w:t>
      </w:r>
      <w:r>
        <w:t>.</w:t>
      </w:r>
    </w:p>
    <w:p w14:paraId="3153ADCA" w14:textId="2EF9B430" w:rsidR="002E31AF" w:rsidRDefault="00B763BD" w:rsidP="00E624FA">
      <w:r>
        <w:br w:type="page"/>
      </w:r>
    </w:p>
    <w:p w14:paraId="182DC57A" w14:textId="2AE405E3" w:rsidR="002E31AF" w:rsidRDefault="002E31AF" w:rsidP="00E624FA">
      <w:pPr>
        <w:pStyle w:val="Heading4"/>
      </w:pPr>
      <w:bookmarkStart w:id="74" w:name="_Toc16156435"/>
      <w:r>
        <w:lastRenderedPageBreak/>
        <w:t>Impédance corrigée</w:t>
      </w:r>
      <w:bookmarkEnd w:id="74"/>
    </w:p>
    <w:p w14:paraId="11B2DCFA" w14:textId="6707260B" w:rsidR="00B763BD" w:rsidRDefault="00B763BD" w:rsidP="00E624FA"/>
    <w:p w14:paraId="184B733A" w14:textId="0A95FFD3" w:rsidR="00B763BD" w:rsidRPr="00B763BD" w:rsidRDefault="00B763BD" w:rsidP="00E624FA">
      <w:r>
        <w:t xml:space="preserve">Avec le </w:t>
      </w:r>
      <w:proofErr w:type="spellStart"/>
      <w:r>
        <w:t>tuning</w:t>
      </w:r>
      <w:proofErr w:type="spellEnd"/>
      <w:r>
        <w:t xml:space="preserve">, l’impédance est maintenant correct pour la partie imaginaire elle atteint presque 0. Par Contre la partie réelle est encore grande et il faudra quand même penser à adapter cette antenne pour avoir une valeur correcte. </w:t>
      </w:r>
    </w:p>
    <w:p w14:paraId="1A698575" w14:textId="363BDBC9" w:rsidR="00B763BD" w:rsidRDefault="00B763BD" w:rsidP="00E624FA"/>
    <w:p w14:paraId="1D89D07A" w14:textId="77777777" w:rsidR="00B763BD" w:rsidRDefault="00B763BD" w:rsidP="009F702A">
      <w:pPr>
        <w:jc w:val="center"/>
      </w:pPr>
      <w:r>
        <w:rPr>
          <w:noProof/>
        </w:rPr>
        <w:drawing>
          <wp:inline distT="0" distB="0" distL="0" distR="0" wp14:anchorId="55BBA576" wp14:editId="3A146FE1">
            <wp:extent cx="5727700" cy="29991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2999105"/>
                    </a:xfrm>
                    <a:prstGeom prst="rect">
                      <a:avLst/>
                    </a:prstGeom>
                  </pic:spPr>
                </pic:pic>
              </a:graphicData>
            </a:graphic>
          </wp:inline>
        </w:drawing>
      </w:r>
    </w:p>
    <w:p w14:paraId="316B8AC8" w14:textId="0C1CC9F9" w:rsidR="00B763BD" w:rsidRDefault="00B763BD" w:rsidP="009F702A">
      <w:pPr>
        <w:pStyle w:val="Caption"/>
        <w:jc w:val="center"/>
      </w:pPr>
      <w:bookmarkStart w:id="75" w:name="_Toc16156519"/>
      <w:r>
        <w:t xml:space="preserve">Figure </w:t>
      </w:r>
      <w:r w:rsidR="002E1B11">
        <w:fldChar w:fldCharType="begin"/>
      </w:r>
      <w:r w:rsidR="002E1B11">
        <w:instrText xml:space="preserve"> SEQ Figure \* ARABIC </w:instrText>
      </w:r>
      <w:r w:rsidR="002E1B11">
        <w:fldChar w:fldCharType="separate"/>
      </w:r>
      <w:r w:rsidR="001E5FBB">
        <w:rPr>
          <w:noProof/>
        </w:rPr>
        <w:t>22</w:t>
      </w:r>
      <w:r w:rsidR="002E1B11">
        <w:rPr>
          <w:noProof/>
        </w:rPr>
        <w:fldChar w:fldCharType="end"/>
      </w:r>
      <w:r>
        <w:t> : impédance</w:t>
      </w:r>
      <w:r w:rsidRPr="00C523B9">
        <w:t xml:space="preserve"> de l'antenne L</w:t>
      </w:r>
      <w:r>
        <w:t xml:space="preserve">OOP après </w:t>
      </w:r>
      <w:proofErr w:type="spellStart"/>
      <w:r>
        <w:t>tuning</w:t>
      </w:r>
      <w:bookmarkEnd w:id="75"/>
      <w:proofErr w:type="spellEnd"/>
    </w:p>
    <w:p w14:paraId="5F870FAD" w14:textId="77777777" w:rsidR="00B763BD" w:rsidRPr="00B763BD" w:rsidRDefault="00B763BD" w:rsidP="00E624FA"/>
    <w:p w14:paraId="3A632A32" w14:textId="76C7CBE3" w:rsidR="00B80F7F" w:rsidRDefault="00B763BD" w:rsidP="00E624FA">
      <w:pPr>
        <w:pStyle w:val="Heading4"/>
      </w:pPr>
      <w:bookmarkStart w:id="76" w:name="_Toc16156436"/>
      <w:r>
        <w:t>Réflexion corrigée</w:t>
      </w:r>
      <w:bookmarkEnd w:id="76"/>
    </w:p>
    <w:p w14:paraId="252D7853" w14:textId="5CF59C40" w:rsidR="00B763BD" w:rsidRDefault="00B763BD" w:rsidP="00E624FA"/>
    <w:p w14:paraId="557824CE" w14:textId="70A05756" w:rsidR="00B763BD" w:rsidRDefault="00B763BD" w:rsidP="00E624FA">
      <w:r>
        <w:t>Pour la réflexion, les résultats sont plus que corrects. A la fréquence de travail, la réflexion est pratiquement la plus faible.</w:t>
      </w:r>
    </w:p>
    <w:p w14:paraId="798FDC79" w14:textId="664389D3" w:rsidR="00B763BD" w:rsidRDefault="00B763BD" w:rsidP="00E624FA"/>
    <w:p w14:paraId="209D0D61" w14:textId="77777777" w:rsidR="00B763BD" w:rsidRDefault="00B763BD" w:rsidP="009F702A">
      <w:pPr>
        <w:jc w:val="center"/>
      </w:pPr>
      <w:r>
        <w:rPr>
          <w:noProof/>
        </w:rPr>
        <w:drawing>
          <wp:inline distT="0" distB="0" distL="0" distR="0" wp14:anchorId="7033CC4B" wp14:editId="34692471">
            <wp:extent cx="5727700" cy="30029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3002915"/>
                    </a:xfrm>
                    <a:prstGeom prst="rect">
                      <a:avLst/>
                    </a:prstGeom>
                  </pic:spPr>
                </pic:pic>
              </a:graphicData>
            </a:graphic>
          </wp:inline>
        </w:drawing>
      </w:r>
    </w:p>
    <w:p w14:paraId="480B4E80" w14:textId="7CAB576B" w:rsidR="00B763BD" w:rsidRDefault="00B763BD" w:rsidP="009F702A">
      <w:pPr>
        <w:pStyle w:val="Caption"/>
        <w:jc w:val="center"/>
      </w:pPr>
      <w:bookmarkStart w:id="77" w:name="_Toc16156520"/>
      <w:r>
        <w:t xml:space="preserve">Figure </w:t>
      </w:r>
      <w:r w:rsidR="002E1B11">
        <w:fldChar w:fldCharType="begin"/>
      </w:r>
      <w:r w:rsidR="002E1B11">
        <w:instrText xml:space="preserve"> SEQ Figure \* ARABIC </w:instrText>
      </w:r>
      <w:r w:rsidR="002E1B11">
        <w:fldChar w:fldCharType="separate"/>
      </w:r>
      <w:r w:rsidR="001E5FBB">
        <w:rPr>
          <w:noProof/>
        </w:rPr>
        <w:t>23</w:t>
      </w:r>
      <w:r w:rsidR="002E1B11">
        <w:rPr>
          <w:noProof/>
        </w:rPr>
        <w:fldChar w:fldCharType="end"/>
      </w:r>
      <w:r>
        <w:t xml:space="preserve"> : réflexion</w:t>
      </w:r>
      <w:r w:rsidRPr="0040454D">
        <w:t xml:space="preserve"> de l'antenne LOOP après </w:t>
      </w:r>
      <w:proofErr w:type="spellStart"/>
      <w:r w:rsidRPr="0040454D">
        <w:t>tuning</w:t>
      </w:r>
      <w:bookmarkEnd w:id="77"/>
      <w:proofErr w:type="spellEnd"/>
    </w:p>
    <w:p w14:paraId="54355034" w14:textId="778323D9" w:rsidR="00BD37CB" w:rsidRPr="00BD37CB" w:rsidRDefault="00B763BD" w:rsidP="00E624FA">
      <w:pPr>
        <w:pStyle w:val="Heading3"/>
      </w:pPr>
      <w:r w:rsidRPr="00FB04C6">
        <w:rPr>
          <w:lang w:val="fr-CH"/>
        </w:rPr>
        <w:br w:type="page"/>
      </w:r>
      <w:bookmarkStart w:id="78" w:name="_Toc16156437"/>
      <w:r w:rsidR="00BD37CB">
        <w:lastRenderedPageBreak/>
        <w:t xml:space="preserve">Tests et </w:t>
      </w:r>
      <w:proofErr w:type="spellStart"/>
      <w:r w:rsidR="00BD37CB">
        <w:t>résultas</w:t>
      </w:r>
      <w:bookmarkEnd w:id="78"/>
      <w:proofErr w:type="spellEnd"/>
    </w:p>
    <w:p w14:paraId="31DA248C" w14:textId="7606F9C6" w:rsidR="00B763BD" w:rsidRDefault="00B763BD" w:rsidP="00E624FA"/>
    <w:p w14:paraId="1AF12C20" w14:textId="5DF22E4D" w:rsidR="00A55018" w:rsidRDefault="00A55018" w:rsidP="00E624FA">
      <w:r>
        <w:t>Comme défini plus haut, cette</w:t>
      </w:r>
      <w:r w:rsidRPr="001F2DBD">
        <w:t xml:space="preserve"> partie</w:t>
      </w:r>
      <w:r>
        <w:t xml:space="preserve"> sera consacrée aux mesures de</w:t>
      </w:r>
      <w:r w:rsidRPr="001F2DBD">
        <w:t xml:space="preserve"> l</w:t>
      </w:r>
      <w:r>
        <w:t xml:space="preserve">’antenne LOOP </w:t>
      </w:r>
      <w:r w:rsidRPr="001F2DBD">
        <w:t>pour vérifier</w:t>
      </w:r>
      <w:r>
        <w:t xml:space="preserve"> le bon fonctionnement de celle</w:t>
      </w:r>
      <w:r w:rsidRPr="001F2DBD">
        <w:t>-ci.</w:t>
      </w:r>
    </w:p>
    <w:p w14:paraId="2EE72367" w14:textId="77777777" w:rsidR="00125D0A" w:rsidRDefault="00125D0A" w:rsidP="00E624FA"/>
    <w:p w14:paraId="748D1826" w14:textId="061385E2" w:rsidR="00A55018" w:rsidRDefault="00A55018" w:rsidP="00E624FA">
      <w:pPr>
        <w:pStyle w:val="Heading4"/>
      </w:pPr>
      <w:bookmarkStart w:id="79" w:name="_Toc16156438"/>
      <w:r>
        <w:t>PCB Test</w:t>
      </w:r>
      <w:bookmarkEnd w:id="79"/>
    </w:p>
    <w:p w14:paraId="103A4416" w14:textId="2B413F7A" w:rsidR="00A55018" w:rsidRDefault="00A55018" w:rsidP="00E624FA"/>
    <w:p w14:paraId="4B34149C" w14:textId="27D30914" w:rsidR="00125D0A" w:rsidRPr="001F2DBD" w:rsidRDefault="00125D0A" w:rsidP="00E624FA">
      <w:r>
        <w:t>Comme précédemment, c</w:t>
      </w:r>
      <w:r w:rsidRPr="001F2DBD">
        <w:t>elui-ci permettra de connecter la sortie de l’antenne sur les 2 ports de l’</w:t>
      </w:r>
      <w:proofErr w:type="spellStart"/>
      <w:r w:rsidRPr="001F2DBD">
        <w:t>Agilent</w:t>
      </w:r>
      <w:proofErr w:type="spellEnd"/>
      <w:r w:rsidRPr="001F2DBD">
        <w:t>.</w:t>
      </w:r>
    </w:p>
    <w:p w14:paraId="28078DB9" w14:textId="77777777" w:rsidR="00125D0A" w:rsidRPr="001F2DBD" w:rsidRDefault="00125D0A" w:rsidP="00E624FA"/>
    <w:p w14:paraId="44D4BF02" w14:textId="3A69C0AE" w:rsidR="00125D0A" w:rsidRPr="001F2DBD" w:rsidRDefault="00125D0A" w:rsidP="00E624FA">
      <w:r w:rsidRPr="001F2DBD">
        <w:t xml:space="preserve">L’antenne viendra se </w:t>
      </w:r>
      <w:r>
        <w:t>souder dans les trous M5, M6</w:t>
      </w:r>
      <w:r w:rsidRPr="001F2DBD">
        <w:t xml:space="preserve"> à l’entrée est sortira sur deux connecteur SMA qu’il faudra connecter sur l’</w:t>
      </w:r>
      <w:proofErr w:type="spellStart"/>
      <w:r w:rsidRPr="001F2DBD">
        <w:t>Agilent</w:t>
      </w:r>
      <w:proofErr w:type="spellEnd"/>
      <w:r w:rsidRPr="001F2DBD">
        <w:t xml:space="preserve"> au moyen d’un câble coaxial. </w:t>
      </w:r>
    </w:p>
    <w:p w14:paraId="012CFF2B" w14:textId="77777777" w:rsidR="00125D0A" w:rsidRDefault="00125D0A" w:rsidP="00E624FA"/>
    <w:p w14:paraId="393E126F" w14:textId="77777777" w:rsidR="00A55018" w:rsidRDefault="00A55018" w:rsidP="009F702A">
      <w:pPr>
        <w:jc w:val="center"/>
      </w:pPr>
      <w:r>
        <w:rPr>
          <w:noProof/>
        </w:rPr>
        <w:drawing>
          <wp:inline distT="0" distB="0" distL="0" distR="0" wp14:anchorId="0A02CFA7" wp14:editId="632E1B59">
            <wp:extent cx="4735902" cy="253176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8599" cy="2533207"/>
                    </a:xfrm>
                    <a:prstGeom prst="rect">
                      <a:avLst/>
                    </a:prstGeom>
                  </pic:spPr>
                </pic:pic>
              </a:graphicData>
            </a:graphic>
          </wp:inline>
        </w:drawing>
      </w:r>
    </w:p>
    <w:p w14:paraId="652DE291" w14:textId="3A61CEFD" w:rsidR="00A55018" w:rsidRPr="007E653F" w:rsidRDefault="00A55018" w:rsidP="009F702A">
      <w:pPr>
        <w:pStyle w:val="Caption"/>
        <w:jc w:val="center"/>
      </w:pPr>
      <w:bookmarkStart w:id="80" w:name="_Toc16156521"/>
      <w:r w:rsidRPr="007E653F">
        <w:t xml:space="preserve">Figure </w:t>
      </w:r>
      <w:r>
        <w:fldChar w:fldCharType="begin"/>
      </w:r>
      <w:r w:rsidRPr="007E653F">
        <w:instrText xml:space="preserve"> SEQ Figure \* ARABIC </w:instrText>
      </w:r>
      <w:r>
        <w:fldChar w:fldCharType="separate"/>
      </w:r>
      <w:r w:rsidR="001E5FBB">
        <w:rPr>
          <w:noProof/>
        </w:rPr>
        <w:t>24</w:t>
      </w:r>
      <w:r>
        <w:fldChar w:fldCharType="end"/>
      </w:r>
      <w:r w:rsidRPr="007E653F">
        <w:t xml:space="preserve"> : schéma PCB test LOOP</w:t>
      </w:r>
      <w:bookmarkEnd w:id="80"/>
    </w:p>
    <w:p w14:paraId="6A0D4294" w14:textId="77777777" w:rsidR="0001781B" w:rsidRPr="007E653F" w:rsidRDefault="0001781B" w:rsidP="00E624FA"/>
    <w:p w14:paraId="3D1F2452" w14:textId="77777777" w:rsidR="00125D0A" w:rsidRDefault="00125D0A" w:rsidP="00E624FA">
      <w:r>
        <w:t>Cette fois-ci il a aussi fallu ajouter 4 impédances quelconques pour pouvoir faire une adaptation si besoin.</w:t>
      </w:r>
    </w:p>
    <w:p w14:paraId="04A91D8A" w14:textId="7A4A1463" w:rsidR="00A55018" w:rsidRDefault="00125D0A" w:rsidP="00E624FA">
      <w:r>
        <w:t>Il y en a 4 pour pouvoir mettre les impédances en parallèle/série ou en série/parallèle.</w:t>
      </w:r>
    </w:p>
    <w:p w14:paraId="50482773" w14:textId="1AFEE71B" w:rsidR="00125D0A" w:rsidRDefault="0001781B" w:rsidP="00E624FA">
      <w:r>
        <w:br w:type="page"/>
      </w:r>
    </w:p>
    <w:p w14:paraId="1ED09037" w14:textId="78AB5127" w:rsidR="0001781B" w:rsidRDefault="00125D0A" w:rsidP="00E624FA">
      <w:pPr>
        <w:pStyle w:val="Heading4"/>
      </w:pPr>
      <w:bookmarkStart w:id="81" w:name="_Toc16156439"/>
      <w:commentRangeStart w:id="82"/>
      <w:r>
        <w:lastRenderedPageBreak/>
        <w:t>Mesures</w:t>
      </w:r>
      <w:commentRangeEnd w:id="82"/>
      <w:r w:rsidR="00F10FED">
        <w:rPr>
          <w:rStyle w:val="CommentReference"/>
          <w:rFonts w:eastAsiaTheme="minorEastAsia" w:cs="Times New Roman"/>
          <w:i w:val="0"/>
          <w:iCs w:val="0"/>
        </w:rPr>
        <w:commentReference w:id="82"/>
      </w:r>
      <w:bookmarkEnd w:id="81"/>
    </w:p>
    <w:p w14:paraId="04C9A7C7" w14:textId="565AF7A4" w:rsidR="0001781B" w:rsidRDefault="0001781B" w:rsidP="00E624FA"/>
    <w:p w14:paraId="43537850" w14:textId="0ABBF459" w:rsidR="00EE5628" w:rsidRPr="001F2DBD" w:rsidRDefault="00EE5628" w:rsidP="00E624FA">
      <w:r>
        <w:t>Les mesure sont faites sur une plage de fréquence de 283 à 583MHz</w:t>
      </w:r>
    </w:p>
    <w:p w14:paraId="7ADB39A6" w14:textId="77777777" w:rsidR="00EE5628" w:rsidRPr="0001781B" w:rsidRDefault="00EE5628" w:rsidP="00E624FA"/>
    <w:p w14:paraId="22F3AAE4" w14:textId="1814A8D4" w:rsidR="0001781B" w:rsidRDefault="0001781B" w:rsidP="00E624FA">
      <w:pPr>
        <w:pStyle w:val="Heading5"/>
      </w:pPr>
      <w:bookmarkStart w:id="83" w:name="_Toc16156440"/>
      <w:r>
        <w:t>Impédance</w:t>
      </w:r>
      <w:bookmarkEnd w:id="83"/>
    </w:p>
    <w:p w14:paraId="0E9F2EEE" w14:textId="51DD4DE0" w:rsidR="0001781B" w:rsidRDefault="0001781B" w:rsidP="00E624FA"/>
    <w:p w14:paraId="54C30F76" w14:textId="77777777" w:rsidR="003E05F1" w:rsidRDefault="0001781B" w:rsidP="00E624FA">
      <w:r w:rsidRPr="001F2DBD">
        <w:t>L’impédance sous forme d’un diagramme de Smith</w:t>
      </w:r>
      <w:r w:rsidR="003E05F1">
        <w:t xml:space="preserve"> est très correcte pour cette antenne.</w:t>
      </w:r>
    </w:p>
    <w:p w14:paraId="6B2A7B24" w14:textId="24BD4FC5" w:rsidR="0001781B" w:rsidRDefault="003E05F1" w:rsidP="00E624FA">
      <w:r>
        <w:t>Le mar</w:t>
      </w:r>
      <w:r w:rsidR="0001781B" w:rsidRPr="001F2DBD">
        <w:t>queu</w:t>
      </w:r>
      <w:r>
        <w:t xml:space="preserve">r 1 à 434MHz indique que l’impédance est de 50Ohms  </w:t>
      </w:r>
      <w:r w:rsidR="0001781B" w:rsidRPr="001F2DBD">
        <w:t xml:space="preserve"> </w:t>
      </w:r>
    </w:p>
    <w:p w14:paraId="0DA9F975" w14:textId="77777777" w:rsidR="003E05F1" w:rsidRPr="001F2DBD" w:rsidRDefault="003E05F1" w:rsidP="00E624FA"/>
    <w:p w14:paraId="69545AFD" w14:textId="77777777" w:rsidR="00EE5628" w:rsidRDefault="00EE5628" w:rsidP="00E624FA"/>
    <w:p w14:paraId="4A916E28" w14:textId="77777777" w:rsidR="003E05F1" w:rsidRDefault="00EE5628" w:rsidP="009F702A">
      <w:pPr>
        <w:jc w:val="center"/>
      </w:pPr>
      <w:r>
        <w:rPr>
          <w:noProof/>
        </w:rPr>
        <w:drawing>
          <wp:inline distT="0" distB="0" distL="0" distR="0" wp14:anchorId="58AF955C" wp14:editId="42E6470B">
            <wp:extent cx="5719445" cy="4615180"/>
            <wp:effectExtent l="0" t="0" r="0" b="0"/>
            <wp:docPr id="26" name="Picture 26"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445" cy="4615180"/>
                    </a:xfrm>
                    <a:prstGeom prst="rect">
                      <a:avLst/>
                    </a:prstGeom>
                    <a:noFill/>
                    <a:ln>
                      <a:noFill/>
                    </a:ln>
                  </pic:spPr>
                </pic:pic>
              </a:graphicData>
            </a:graphic>
          </wp:inline>
        </w:drawing>
      </w:r>
    </w:p>
    <w:p w14:paraId="57C2F808" w14:textId="62551158" w:rsidR="0001781B" w:rsidRDefault="003E05F1" w:rsidP="009F702A">
      <w:pPr>
        <w:pStyle w:val="Caption"/>
        <w:jc w:val="center"/>
      </w:pPr>
      <w:bookmarkStart w:id="84" w:name="_Toc16156522"/>
      <w:r>
        <w:t xml:space="preserve">Figure </w:t>
      </w:r>
      <w:r w:rsidR="002E1B11">
        <w:fldChar w:fldCharType="begin"/>
      </w:r>
      <w:r w:rsidR="002E1B11">
        <w:instrText xml:space="preserve"> SEQ Figure \* ARABIC </w:instrText>
      </w:r>
      <w:r w:rsidR="002E1B11">
        <w:fldChar w:fldCharType="separate"/>
      </w:r>
      <w:r w:rsidR="001E5FBB">
        <w:rPr>
          <w:noProof/>
        </w:rPr>
        <w:t>25</w:t>
      </w:r>
      <w:r w:rsidR="002E1B11">
        <w:rPr>
          <w:noProof/>
        </w:rPr>
        <w:fldChar w:fldCharType="end"/>
      </w:r>
      <w:r>
        <w:t xml:space="preserve"> : impédance de l'antenne LOOP</w:t>
      </w:r>
      <w:bookmarkEnd w:id="84"/>
    </w:p>
    <w:p w14:paraId="22D6DDB8" w14:textId="615C6851" w:rsidR="003E05F1" w:rsidRDefault="003E05F1" w:rsidP="00E624FA">
      <w:r>
        <w:br/>
      </w:r>
    </w:p>
    <w:p w14:paraId="191F5068" w14:textId="69BF58EB" w:rsidR="003E05F1" w:rsidRPr="003E05F1" w:rsidRDefault="00BB742D" w:rsidP="00E624FA">
      <w:r>
        <w:t>Il faudra par la</w:t>
      </w:r>
      <w:r w:rsidR="006767E5">
        <w:t xml:space="preserve"> suite tester l’antenne avec </w:t>
      </w:r>
      <w:r>
        <w:t>le PCB final pour vérifier que l’impédance soit toujours valide</w:t>
      </w:r>
      <w:r w:rsidR="003E05F1">
        <w:br w:type="page"/>
      </w:r>
    </w:p>
    <w:p w14:paraId="320175E6" w14:textId="057F4466" w:rsidR="0001781B" w:rsidRDefault="003E05F1" w:rsidP="00E624FA">
      <w:pPr>
        <w:pStyle w:val="Heading5"/>
      </w:pPr>
      <w:bookmarkStart w:id="85" w:name="_Toc16156441"/>
      <w:r>
        <w:lastRenderedPageBreak/>
        <w:t>Réflexion</w:t>
      </w:r>
      <w:bookmarkEnd w:id="85"/>
    </w:p>
    <w:p w14:paraId="797D672A" w14:textId="67D74C5D" w:rsidR="00BB742D" w:rsidRDefault="00BB742D" w:rsidP="00E624FA"/>
    <w:p w14:paraId="499974E9" w14:textId="0DE93C2E" w:rsidR="00BB742D" w:rsidRPr="00BB742D" w:rsidRDefault="00BB742D" w:rsidP="00E624FA">
      <w:r>
        <w:t xml:space="preserve">La réflexion est comme l’image ci-dessous le montre, très faible. Cela montre que l’antenne fonctionne parfaitement </w:t>
      </w:r>
      <w:r w:rsidR="00B0198A">
        <w:t>à</w:t>
      </w:r>
      <w:r>
        <w:t xml:space="preserve"> la fréquence de travail.</w:t>
      </w:r>
    </w:p>
    <w:p w14:paraId="2D7BA985" w14:textId="77777777" w:rsidR="003E05F1" w:rsidRPr="003E05F1" w:rsidRDefault="003E05F1" w:rsidP="00E624FA"/>
    <w:p w14:paraId="31A12454" w14:textId="77777777" w:rsidR="003E05F1" w:rsidRDefault="002E1B11" w:rsidP="009F702A">
      <w:pPr>
        <w:jc w:val="center"/>
      </w:pPr>
      <w:r>
        <w:pict w14:anchorId="5B2D50C8">
          <v:shape id="_x0000_i4568" type="#_x0000_t75" style="width:450.75pt;height:360.05pt">
            <v:imagedata r:id="rId45" o:title="loop"/>
          </v:shape>
        </w:pict>
      </w:r>
    </w:p>
    <w:p w14:paraId="4D0B96CB" w14:textId="6B4FC9BC" w:rsidR="003E05F1" w:rsidRPr="003E05F1" w:rsidRDefault="003E05F1" w:rsidP="009F702A">
      <w:pPr>
        <w:pStyle w:val="Caption"/>
        <w:jc w:val="center"/>
      </w:pPr>
      <w:bookmarkStart w:id="86" w:name="_Toc16156523"/>
      <w:r>
        <w:t xml:space="preserve">Figure </w:t>
      </w:r>
      <w:r w:rsidR="002E1B11">
        <w:fldChar w:fldCharType="begin"/>
      </w:r>
      <w:r w:rsidR="002E1B11">
        <w:instrText xml:space="preserve"> SEQ Figure \* ARABIC </w:instrText>
      </w:r>
      <w:r w:rsidR="002E1B11">
        <w:fldChar w:fldCharType="separate"/>
      </w:r>
      <w:r w:rsidR="001E5FBB">
        <w:rPr>
          <w:noProof/>
        </w:rPr>
        <w:t>26</w:t>
      </w:r>
      <w:r w:rsidR="002E1B11">
        <w:rPr>
          <w:noProof/>
        </w:rPr>
        <w:fldChar w:fldCharType="end"/>
      </w:r>
      <w:r>
        <w:t xml:space="preserve"> : Réflexion de l'antenne LOOP</w:t>
      </w:r>
      <w:bookmarkEnd w:id="86"/>
    </w:p>
    <w:p w14:paraId="7F80CC0A" w14:textId="2A3F61E2" w:rsidR="0001781B" w:rsidRDefault="0001781B" w:rsidP="00E624FA"/>
    <w:p w14:paraId="5C9AED72" w14:textId="7B0445ED" w:rsidR="00B0198A" w:rsidRDefault="00B0198A" w:rsidP="00E624FA">
      <w:r>
        <w:t xml:space="preserve">Si l’équation </w:t>
      </w:r>
      <w:r>
        <w:fldChar w:fldCharType="begin"/>
      </w:r>
      <w:r>
        <w:instrText xml:space="preserve"> REF _Ref14677712 \h </w:instrText>
      </w:r>
      <w:r>
        <w:fldChar w:fldCharType="separate"/>
      </w:r>
      <w:r w:rsidR="004A4A24">
        <w:t>(</w:t>
      </w:r>
      <w:r>
        <w:rPr>
          <w:noProof/>
        </w:rPr>
        <w:t>11</w:t>
      </w:r>
      <w:r>
        <w:fldChar w:fldCharType="end"/>
      </w:r>
      <w:r>
        <w:t>) est reprise, avec -24dB, la puissance réfléchie est en dessous des 10%.</w:t>
      </w:r>
    </w:p>
    <w:p w14:paraId="6858DEF2" w14:textId="77777777" w:rsidR="00B0198A" w:rsidRDefault="00B0198A" w:rsidP="00E624FA"/>
    <w:p w14:paraId="399B4F4E" w14:textId="0FA171E6" w:rsidR="0001781B" w:rsidRPr="0001781B" w:rsidRDefault="00B0198A" w:rsidP="00E624FA">
      <w:r>
        <w:br w:type="page"/>
      </w:r>
    </w:p>
    <w:p w14:paraId="43EF92B5" w14:textId="007714B5" w:rsidR="0001781B" w:rsidRDefault="003E05F1" w:rsidP="00E624FA">
      <w:pPr>
        <w:pStyle w:val="Heading4"/>
      </w:pPr>
      <w:bookmarkStart w:id="87" w:name="_Toc16156442"/>
      <w:r>
        <w:lastRenderedPageBreak/>
        <w:t>Comparaison mesures simulation</w:t>
      </w:r>
      <w:bookmarkEnd w:id="87"/>
    </w:p>
    <w:p w14:paraId="2642C977" w14:textId="77777777" w:rsidR="003E05F1" w:rsidRPr="003E05F1" w:rsidRDefault="003E05F1" w:rsidP="00E624FA"/>
    <w:p w14:paraId="471AC683" w14:textId="77777777" w:rsidR="000A3421" w:rsidRDefault="000A3421" w:rsidP="00E624FA">
      <w:pPr>
        <w:rPr>
          <w:noProof/>
        </w:rPr>
      </w:pPr>
    </w:p>
    <w:p w14:paraId="122E4E79" w14:textId="77777777" w:rsidR="000A3421" w:rsidRDefault="003E05F1" w:rsidP="009F702A">
      <w:pPr>
        <w:jc w:val="center"/>
      </w:pPr>
      <w:r>
        <w:rPr>
          <w:noProof/>
        </w:rPr>
        <w:drawing>
          <wp:inline distT="0" distB="0" distL="0" distR="0" wp14:anchorId="5310C451" wp14:editId="3E5E20D7">
            <wp:extent cx="3171825" cy="2920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8917" t="685"/>
                    <a:stretch/>
                  </pic:blipFill>
                  <pic:spPr bwMode="auto">
                    <a:xfrm>
                      <a:off x="0" y="0"/>
                      <a:ext cx="3178245" cy="2926702"/>
                    </a:xfrm>
                    <a:prstGeom prst="rect">
                      <a:avLst/>
                    </a:prstGeom>
                    <a:ln>
                      <a:noFill/>
                    </a:ln>
                    <a:extLst>
                      <a:ext uri="{53640926-AAD7-44D8-BBD7-CCE9431645EC}">
                        <a14:shadowObscured xmlns:a14="http://schemas.microsoft.com/office/drawing/2010/main"/>
                      </a:ext>
                    </a:extLst>
                  </pic:spPr>
                </pic:pic>
              </a:graphicData>
            </a:graphic>
          </wp:inline>
        </w:drawing>
      </w:r>
    </w:p>
    <w:p w14:paraId="2D9EC5D4" w14:textId="50A11376" w:rsidR="003E05F1" w:rsidRDefault="000A3421" w:rsidP="009F702A">
      <w:pPr>
        <w:pStyle w:val="Caption"/>
        <w:jc w:val="center"/>
      </w:pPr>
      <w:bookmarkStart w:id="88" w:name="_Ref14677934"/>
      <w:bookmarkStart w:id="89" w:name="_Toc16156524"/>
      <w:r>
        <w:t xml:space="preserve">Figure </w:t>
      </w:r>
      <w:r w:rsidR="002E1B11">
        <w:fldChar w:fldCharType="begin"/>
      </w:r>
      <w:r w:rsidR="002E1B11">
        <w:instrText xml:space="preserve"> SEQ Figure \* ARABIC </w:instrText>
      </w:r>
      <w:r w:rsidR="002E1B11">
        <w:fldChar w:fldCharType="separate"/>
      </w:r>
      <w:r w:rsidR="001E5FBB">
        <w:rPr>
          <w:noProof/>
        </w:rPr>
        <w:t>27</w:t>
      </w:r>
      <w:r w:rsidR="002E1B11">
        <w:rPr>
          <w:noProof/>
        </w:rPr>
        <w:fldChar w:fldCharType="end"/>
      </w:r>
      <w:r>
        <w:t xml:space="preserve"> : Smith chart simulé de la LOOP</w:t>
      </w:r>
      <w:bookmarkEnd w:id="88"/>
      <w:bookmarkEnd w:id="89"/>
    </w:p>
    <w:p w14:paraId="3083B8A8" w14:textId="77777777" w:rsidR="000A3421" w:rsidRPr="000A3421" w:rsidRDefault="000A3421" w:rsidP="009F702A">
      <w:pPr>
        <w:jc w:val="center"/>
      </w:pPr>
    </w:p>
    <w:p w14:paraId="08C1E1E3" w14:textId="77777777" w:rsidR="000A3421" w:rsidRDefault="003E05F1" w:rsidP="009F702A">
      <w:pPr>
        <w:jc w:val="center"/>
      </w:pPr>
      <w:r>
        <w:rPr>
          <w:noProof/>
        </w:rPr>
        <w:drawing>
          <wp:inline distT="0" distB="0" distL="0" distR="0" wp14:anchorId="6E3C2F34" wp14:editId="5DFAD345">
            <wp:extent cx="3457575" cy="2790014"/>
            <wp:effectExtent l="0" t="0" r="0" b="0"/>
            <wp:docPr id="34" name="Picture 34"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66939" cy="2797570"/>
                    </a:xfrm>
                    <a:prstGeom prst="rect">
                      <a:avLst/>
                    </a:prstGeom>
                    <a:noFill/>
                    <a:ln>
                      <a:noFill/>
                    </a:ln>
                  </pic:spPr>
                </pic:pic>
              </a:graphicData>
            </a:graphic>
          </wp:inline>
        </w:drawing>
      </w:r>
    </w:p>
    <w:p w14:paraId="7E4E2D33" w14:textId="582239CD" w:rsidR="003E05F1" w:rsidRDefault="000A3421" w:rsidP="009F702A">
      <w:pPr>
        <w:pStyle w:val="Caption"/>
        <w:jc w:val="center"/>
      </w:pPr>
      <w:bookmarkStart w:id="90" w:name="_Ref14678102"/>
      <w:bookmarkStart w:id="91" w:name="_Toc16156525"/>
      <w:r>
        <w:t xml:space="preserve">Figure </w:t>
      </w:r>
      <w:r w:rsidR="002E1B11">
        <w:fldChar w:fldCharType="begin"/>
      </w:r>
      <w:r w:rsidR="002E1B11">
        <w:instrText xml:space="preserve"> SEQ Figure \* ARABIC </w:instrText>
      </w:r>
      <w:r w:rsidR="002E1B11">
        <w:fldChar w:fldCharType="separate"/>
      </w:r>
      <w:r w:rsidR="001E5FBB">
        <w:rPr>
          <w:noProof/>
        </w:rPr>
        <w:t>28</w:t>
      </w:r>
      <w:r w:rsidR="002E1B11">
        <w:rPr>
          <w:noProof/>
        </w:rPr>
        <w:fldChar w:fldCharType="end"/>
      </w:r>
      <w:bookmarkEnd w:id="90"/>
      <w:r>
        <w:t xml:space="preserve"> : </w:t>
      </w:r>
      <w:r w:rsidRPr="00204D2B">
        <w:t xml:space="preserve">Smith chart </w:t>
      </w:r>
      <w:r>
        <w:t>mesuré</w:t>
      </w:r>
      <w:r w:rsidRPr="00204D2B">
        <w:t xml:space="preserve"> de la LPDA</w:t>
      </w:r>
      <w:bookmarkEnd w:id="91"/>
    </w:p>
    <w:p w14:paraId="690AFB2F" w14:textId="4E5ADE80" w:rsidR="003E05F1" w:rsidRDefault="003E05F1" w:rsidP="00E624FA"/>
    <w:p w14:paraId="53F19C27" w14:textId="77777777" w:rsidR="00B0198A" w:rsidRDefault="00B0198A" w:rsidP="00E624FA">
      <w:r>
        <w:t>Les valeurs intéressantes se situent vers la fréquence de fonctionnement, soit 434MHz.</w:t>
      </w:r>
    </w:p>
    <w:p w14:paraId="770060B4" w14:textId="18601BF8" w:rsidR="00B0198A" w:rsidRDefault="00B0198A" w:rsidP="00E624FA">
      <w:r>
        <w:t xml:space="preserve">Sur la </w:t>
      </w:r>
      <w:r>
        <w:fldChar w:fldCharType="begin"/>
      </w:r>
      <w:r>
        <w:instrText xml:space="preserve"> REF _Ref14677934 \h </w:instrText>
      </w:r>
      <w:r>
        <w:fldChar w:fldCharType="separate"/>
      </w:r>
      <w:r>
        <w:t xml:space="preserve">Figure </w:t>
      </w:r>
      <w:r>
        <w:rPr>
          <w:noProof/>
        </w:rPr>
        <w:t>27</w:t>
      </w:r>
      <w:r>
        <w:fldChar w:fldCharType="end"/>
      </w:r>
      <w:r>
        <w:t xml:space="preserve"> (simulation)la fréquence 434MHz est vers u</w:t>
      </w:r>
      <w:r w:rsidR="006767E5">
        <w:t xml:space="preserve">ne impédance de 100Ohms, ce qu’il faudrait diviser l’impédance par 2 </w:t>
      </w:r>
      <w:r>
        <w:t>pour arriver à 50Ohms.</w:t>
      </w:r>
    </w:p>
    <w:p w14:paraId="648ABFBE" w14:textId="467B91AD" w:rsidR="00B0198A" w:rsidRDefault="00B0198A" w:rsidP="00E624FA">
      <w:r>
        <w:t xml:space="preserve">Mais sur la </w:t>
      </w:r>
      <w:r>
        <w:fldChar w:fldCharType="begin"/>
      </w:r>
      <w:r>
        <w:instrText xml:space="preserve"> REF _Ref14678102 \h </w:instrText>
      </w:r>
      <w:r>
        <w:fldChar w:fldCharType="separate"/>
      </w:r>
      <w:r>
        <w:t xml:space="preserve">Figure </w:t>
      </w:r>
      <w:r>
        <w:rPr>
          <w:noProof/>
        </w:rPr>
        <w:t>28</w:t>
      </w:r>
      <w:r>
        <w:fldChar w:fldCharType="end"/>
      </w:r>
      <w:r>
        <w:t xml:space="preserve"> le cercle (bleu) la fréquence de 434MHz est très près du 50Ohms</w:t>
      </w:r>
      <w:r w:rsidR="006767E5">
        <w:t xml:space="preserve"> ce qui montre une inutilité </w:t>
      </w:r>
      <w:r>
        <w:t xml:space="preserve">d’une adaptation dans ce cas. Il </w:t>
      </w:r>
      <w:r w:rsidR="006767E5">
        <w:t xml:space="preserve">faudra donc vérifier si une adaptation de l’antenne est nécessaire </w:t>
      </w:r>
      <w:r>
        <w:t xml:space="preserve">l’antenne avec le </w:t>
      </w:r>
      <w:r w:rsidR="004A4A24">
        <w:t>PCB</w:t>
      </w:r>
      <w:r>
        <w:t xml:space="preserve"> final. </w:t>
      </w:r>
    </w:p>
    <w:p w14:paraId="0C701612" w14:textId="4F866242" w:rsidR="00B0198A" w:rsidRDefault="00B0198A" w:rsidP="00E624FA">
      <w:r>
        <w:br w:type="page"/>
      </w:r>
    </w:p>
    <w:p w14:paraId="73972E81" w14:textId="47A028FA" w:rsidR="000A3421" w:rsidRDefault="000A3421" w:rsidP="00E624FA">
      <w:pPr>
        <w:pStyle w:val="Heading4"/>
      </w:pPr>
      <w:bookmarkStart w:id="92" w:name="_Toc16156443"/>
      <w:r>
        <w:lastRenderedPageBreak/>
        <w:t>Résultats</w:t>
      </w:r>
      <w:bookmarkEnd w:id="92"/>
    </w:p>
    <w:p w14:paraId="43206B7C" w14:textId="2CF6339A" w:rsidR="000A3421" w:rsidRDefault="000A3421" w:rsidP="00E624FA"/>
    <w:p w14:paraId="37BD6ED5" w14:textId="6D30BD91" w:rsidR="00B0198A" w:rsidRPr="00BD37CB" w:rsidRDefault="00B0198A" w:rsidP="00E624FA">
      <w:r>
        <w:t xml:space="preserve">Comme pour l’antenne LPDA, les mesures prisent plus haut, l’antenne est dans l’ensemble correcte. Il faudra ensuite tester le projet dans sa globalité pour pouvoir vérifier si l’antenne fonctionne va fonctionner correctement avec les autres composants. </w:t>
      </w:r>
    </w:p>
    <w:p w14:paraId="7C266C2A" w14:textId="77777777" w:rsidR="00B0198A" w:rsidRPr="000A3421" w:rsidRDefault="00B0198A" w:rsidP="00E624FA"/>
    <w:p w14:paraId="22060950" w14:textId="77777777" w:rsidR="00176E71" w:rsidRDefault="000A3421" w:rsidP="009F702A">
      <w:pPr>
        <w:jc w:val="center"/>
      </w:pPr>
      <w:r w:rsidRPr="000A3421">
        <w:rPr>
          <w:noProof/>
        </w:rPr>
        <w:drawing>
          <wp:inline distT="0" distB="0" distL="0" distR="0" wp14:anchorId="6CBADB0D" wp14:editId="35F4BD79">
            <wp:extent cx="5270499" cy="3952875"/>
            <wp:effectExtent l="0" t="0" r="0" b="0"/>
            <wp:docPr id="36" name="Picture 36" descr="C:\Users\johan.chenaux\AppData\Local\Microsoft\Windows\INetCache\Content.Outlook\AJ89ZRW3\IMG_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an.chenaux\AppData\Local\Microsoft\Windows\INetCache\Content.Outlook\AJ89ZRW3\IMG_1436.JPG"/>
                    <pic:cNvPicPr>
                      <a:picLocks noChangeAspect="1" noChangeArrowheads="1"/>
                    </pic:cNvPicPr>
                  </pic:nvPicPr>
                  <pic:blipFill>
                    <a:blip r:embed="rId47" cstate="print">
                      <a:extLst>
                        <a:ext uri="{BEBA8EAE-BF5A-486C-A8C5-ECC9F3942E4B}">
                          <a14:imgProps xmlns:a14="http://schemas.microsoft.com/office/drawing/2010/main">
                            <a14:imgLayer r:embed="rId48">
                              <a14:imgEffect>
                                <a14:backgroundRemoval t="5026" b="89947" l="9970" r="89980">
                                  <a14:foregroundMark x1="47123" y1="5026" x2="47123" y2="5026"/>
                                  <a14:foregroundMark x1="73214" y1="11243" x2="73214" y2="11243"/>
                                  <a14:foregroundMark x1="68204" y1="78307" x2="68204" y2="78307"/>
                                  <a14:foregroundMark x1="52083" y1="82540" x2="52083" y2="82540"/>
                                  <a14:foregroundMark x1="59623" y1="9458" x2="50744" y2="8399"/>
                                  <a14:foregroundMark x1="62351" y1="81349" x2="56151" y2="83135"/>
                                  <a14:backgroundMark x1="65079" y1="58003" x2="73214" y2="48810"/>
                                  <a14:backgroundMark x1="52877" y1="72884" x2="51042" y2="61442"/>
                                  <a14:backgroundMark x1="59474" y1="33135" x2="59474" y2="20899"/>
                                  <a14:backgroundMark x1="37798" y1="40741" x2="37946" y2="31151"/>
                                  <a14:backgroundMark x1="31300" y1="32341" x2="31300" y2="32341"/>
                                  <a14:backgroundMark x1="64201" y1="85100" x2="44296" y2="85519"/>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278473" cy="3958855"/>
                    </a:xfrm>
                    <a:prstGeom prst="rect">
                      <a:avLst/>
                    </a:prstGeom>
                    <a:noFill/>
                    <a:ln>
                      <a:noFill/>
                    </a:ln>
                  </pic:spPr>
                </pic:pic>
              </a:graphicData>
            </a:graphic>
          </wp:inline>
        </w:drawing>
      </w:r>
    </w:p>
    <w:p w14:paraId="0AAC2842" w14:textId="601D238E" w:rsidR="000A3421" w:rsidRDefault="00176E71" w:rsidP="009F702A">
      <w:pPr>
        <w:pStyle w:val="Caption"/>
        <w:jc w:val="center"/>
      </w:pPr>
      <w:bookmarkStart w:id="93" w:name="_Toc16156526"/>
      <w:r>
        <w:t xml:space="preserve">Figure </w:t>
      </w:r>
      <w:r w:rsidR="002E1B11">
        <w:fldChar w:fldCharType="begin"/>
      </w:r>
      <w:r w:rsidR="002E1B11">
        <w:instrText xml:space="preserve"> SEQ Figure \* ARABIC </w:instrText>
      </w:r>
      <w:r w:rsidR="002E1B11">
        <w:fldChar w:fldCharType="separate"/>
      </w:r>
      <w:r w:rsidR="001E5FBB">
        <w:rPr>
          <w:noProof/>
        </w:rPr>
        <w:t>29</w:t>
      </w:r>
      <w:r w:rsidR="002E1B11">
        <w:rPr>
          <w:noProof/>
        </w:rPr>
        <w:fldChar w:fldCharType="end"/>
      </w:r>
      <w:r>
        <w:t xml:space="preserve"> : Antenne LOOP finale</w:t>
      </w:r>
      <w:bookmarkEnd w:id="93"/>
    </w:p>
    <w:p w14:paraId="58AD46D9" w14:textId="1A05BED8" w:rsidR="00955107" w:rsidRDefault="00955107" w:rsidP="00E624FA"/>
    <w:p w14:paraId="6977267A" w14:textId="77777777" w:rsidR="00955107" w:rsidRPr="00955107" w:rsidRDefault="00955107" w:rsidP="00E624FA"/>
    <w:p w14:paraId="74A0766B" w14:textId="4987ACF3" w:rsidR="00B763BD" w:rsidRPr="00B763BD" w:rsidRDefault="00B763BD" w:rsidP="00E624FA"/>
    <w:p w14:paraId="0AB4B77B" w14:textId="55F2D729" w:rsidR="0081751A" w:rsidRDefault="0081751A" w:rsidP="00E624FA">
      <w:pPr>
        <w:pStyle w:val="Heading2"/>
      </w:pPr>
      <w:bookmarkStart w:id="94" w:name="_Toc16156444"/>
      <w:r w:rsidRPr="001F2DBD">
        <w:t>Circuit d’interface</w:t>
      </w:r>
      <w:bookmarkEnd w:id="94"/>
    </w:p>
    <w:p w14:paraId="05643DCA" w14:textId="7FA33D8F" w:rsidR="00E536E2" w:rsidRDefault="00E536E2" w:rsidP="00E624FA"/>
    <w:p w14:paraId="347DA59D" w14:textId="3E708BD7" w:rsidR="00E536E2" w:rsidRDefault="00E536E2" w:rsidP="00E624FA">
      <w:r>
        <w:t>Pour pouvoir traiter les données des antennes, un circuit d’interface doit être conçu. Ce circuit devra obligatoirement remplir plusieurs taches si la partie graphique veut pouvoir afficher correctement les données.</w:t>
      </w:r>
    </w:p>
    <w:p w14:paraId="7EB19B6E" w14:textId="3B29715C" w:rsidR="00E536E2" w:rsidRDefault="00E536E2" w:rsidP="00E624FA"/>
    <w:p w14:paraId="3FEEBBCD" w14:textId="303AEED4" w:rsidR="00E536E2" w:rsidRDefault="00E536E2" w:rsidP="00E624FA">
      <w:r>
        <w:t>Ces taches seront :</w:t>
      </w:r>
    </w:p>
    <w:p w14:paraId="5FE907AA" w14:textId="594A2E73" w:rsidR="00E536E2" w:rsidRDefault="00E536E2" w:rsidP="00E624FA"/>
    <w:p w14:paraId="0DE4CC38" w14:textId="698CDE62" w:rsidR="00E536E2" w:rsidRDefault="001E7276" w:rsidP="00E624FA">
      <w:pPr>
        <w:pStyle w:val="ListParagraph"/>
        <w:numPr>
          <w:ilvl w:val="0"/>
          <w:numId w:val="23"/>
        </w:numPr>
      </w:pPr>
      <w:r>
        <w:t>De</w:t>
      </w:r>
      <w:r w:rsidR="00B80F7F">
        <w:t xml:space="preserve"> trouver la puissance du signal pour pouvoir le transmettre sur un port analogique d’un </w:t>
      </w:r>
      <w:r>
        <w:t>microcontrôleur</w:t>
      </w:r>
      <w:r w:rsidR="00B80F7F">
        <w:t>.</w:t>
      </w:r>
    </w:p>
    <w:p w14:paraId="0DD17BE9" w14:textId="77777777" w:rsidR="001E7276" w:rsidRDefault="001E7276" w:rsidP="00E624FA">
      <w:pPr>
        <w:pStyle w:val="ListParagraph"/>
      </w:pPr>
    </w:p>
    <w:p w14:paraId="35F92D1A" w14:textId="1EC3A70C" w:rsidR="00360172" w:rsidRDefault="001E7276" w:rsidP="00E624FA">
      <w:pPr>
        <w:pStyle w:val="ListParagraph"/>
        <w:numPr>
          <w:ilvl w:val="0"/>
          <w:numId w:val="23"/>
        </w:numPr>
      </w:pPr>
      <w:r>
        <w:t>Démoduler le signal pour pouvoir recevoir l’id de la balle de manière sérielle puis d’envoyer ce signal aussi sur cette fois sur un port digital d’un microcontrôleur.</w:t>
      </w:r>
    </w:p>
    <w:p w14:paraId="5FBC2A8A" w14:textId="77777777" w:rsidR="00360172" w:rsidRDefault="00360172" w:rsidP="00E624FA"/>
    <w:p w14:paraId="3956CF48" w14:textId="7BCAD4B3" w:rsidR="00955107" w:rsidRDefault="00360172" w:rsidP="00E624FA">
      <w:r>
        <w:t xml:space="preserve">La schématique ainsi que les schémas du </w:t>
      </w:r>
      <w:r w:rsidR="006767E5">
        <w:t>PCB</w:t>
      </w:r>
      <w:r>
        <w:t xml:space="preserve"> seront donnés au complet en annexe. La partie si dessous donnera le seulement le schéma des parties les plus intéressantes. </w:t>
      </w:r>
    </w:p>
    <w:p w14:paraId="47009116" w14:textId="60634363" w:rsidR="00B0198A" w:rsidRDefault="00955107" w:rsidP="00E624FA">
      <w:r>
        <w:br w:type="page"/>
      </w:r>
    </w:p>
    <w:p w14:paraId="4C7A4AE9" w14:textId="3C13ECA9" w:rsidR="00B0198A" w:rsidRDefault="001E7276" w:rsidP="00E624FA">
      <w:pPr>
        <w:pStyle w:val="Heading3"/>
      </w:pPr>
      <w:bookmarkStart w:id="95" w:name="_Toc16156445"/>
      <w:proofErr w:type="spellStart"/>
      <w:r w:rsidRPr="001E7276">
        <w:lastRenderedPageBreak/>
        <w:t>Balun</w:t>
      </w:r>
      <w:bookmarkEnd w:id="95"/>
      <w:proofErr w:type="spellEnd"/>
    </w:p>
    <w:p w14:paraId="3D636D6C" w14:textId="77777777" w:rsidR="00B0198A" w:rsidRPr="00B0198A" w:rsidRDefault="00B0198A" w:rsidP="00E624FA"/>
    <w:p w14:paraId="0861CC38" w14:textId="634AC31D" w:rsidR="002E31AF" w:rsidRDefault="002E31AF" w:rsidP="00E624FA">
      <w:r>
        <w:t xml:space="preserve">Pour pouvoir passer </w:t>
      </w:r>
      <w:r w:rsidR="00334B0A">
        <w:t xml:space="preserve">d’une antenne à un câble coaxial ou d’un câble coaxial au PCB d’interface, il sera recommandé d’utiliser un </w:t>
      </w:r>
      <w:proofErr w:type="spellStart"/>
      <w:r w:rsidR="00334B0A">
        <w:t>Balun</w:t>
      </w:r>
      <w:proofErr w:type="spellEnd"/>
    </w:p>
    <w:p w14:paraId="368DFF7A" w14:textId="2BC54ABB" w:rsidR="00B0198A" w:rsidRPr="001E7276" w:rsidRDefault="00B0198A" w:rsidP="00E624FA"/>
    <w:p w14:paraId="5B8A2E63" w14:textId="4E146740" w:rsidR="00B0198A" w:rsidRDefault="002E31AF" w:rsidP="00E624FA">
      <w:pPr>
        <w:pStyle w:val="Heading4"/>
      </w:pPr>
      <w:bookmarkStart w:id="96" w:name="_Toc16156446"/>
      <w:r>
        <w:t>Définition</w:t>
      </w:r>
      <w:bookmarkEnd w:id="96"/>
    </w:p>
    <w:p w14:paraId="65720BD5" w14:textId="77777777" w:rsidR="00B0198A" w:rsidRPr="00B0198A" w:rsidRDefault="00B0198A" w:rsidP="00E624FA"/>
    <w:p w14:paraId="4645B85A" w14:textId="406B3621" w:rsidR="002E31AF" w:rsidRDefault="002E31AF" w:rsidP="00E624FA">
      <w:r w:rsidRPr="002E31AF">
        <w:t>Un </w:t>
      </w:r>
      <w:proofErr w:type="spellStart"/>
      <w:r w:rsidRPr="002E31AF">
        <w:t>balun</w:t>
      </w:r>
      <w:proofErr w:type="spellEnd"/>
      <w:r w:rsidRPr="002E31AF">
        <w:t> est un circuit électrique utilisé pour effectuer la liaison entre : une </w:t>
      </w:r>
      <w:hyperlink r:id="rId49" w:tooltip="Ligne de transmission" w:history="1">
        <w:r w:rsidRPr="002E31AF">
          <w:t>ligne de transmission</w:t>
        </w:r>
      </w:hyperlink>
      <w:r w:rsidRPr="002E31AF">
        <w:t> </w:t>
      </w:r>
      <w:hyperlink r:id="rId50" w:tooltip="Symétrie" w:history="1">
        <w:r w:rsidRPr="002E31AF">
          <w:t>symétrique</w:t>
        </w:r>
      </w:hyperlink>
      <w:r w:rsidRPr="002E31AF">
        <w:t> (</w:t>
      </w:r>
      <w:hyperlink r:id="rId51" w:tooltip="Ligne bifilaire" w:history="1">
        <w:r w:rsidRPr="002E31AF">
          <w:t>ligne bifilaire</w:t>
        </w:r>
      </w:hyperlink>
      <w:r w:rsidRPr="002E31AF">
        <w:t> ou lignes imprimées parallèles) et une ligne de transmission </w:t>
      </w:r>
      <w:hyperlink r:id="rId52" w:tooltip="Asymétrique" w:history="1">
        <w:r w:rsidRPr="002E31AF">
          <w:t>asymétrique</w:t>
        </w:r>
      </w:hyperlink>
      <w:r w:rsidRPr="002E31AF">
        <w:t> (</w:t>
      </w:r>
      <w:hyperlink r:id="rId53" w:tooltip="Câble coaxial" w:history="1">
        <w:r w:rsidRPr="002E31AF">
          <w:t>câble coaxial</w:t>
        </w:r>
      </w:hyperlink>
      <w:r w:rsidRPr="002E31AF">
        <w:t> ou ligne imprimée au-dessus d'un plan de masse)</w:t>
      </w:r>
      <w:r>
        <w:t>.</w:t>
      </w:r>
      <w:sdt>
        <w:sdtPr>
          <w:id w:val="1206442145"/>
          <w:citation/>
        </w:sdtPr>
        <w:sdtContent>
          <w:r>
            <w:fldChar w:fldCharType="begin"/>
          </w:r>
          <w:r>
            <w:instrText xml:space="preserve"> CITATION wik1 \l 4108 </w:instrText>
          </w:r>
          <w:r>
            <w:fldChar w:fldCharType="separate"/>
          </w:r>
          <w:r w:rsidR="00C27A5D">
            <w:rPr>
              <w:noProof/>
            </w:rPr>
            <w:t xml:space="preserve"> </w:t>
          </w:r>
          <w:r w:rsidR="00C27A5D" w:rsidRPr="00C27A5D">
            <w:rPr>
              <w:noProof/>
            </w:rPr>
            <w:t>(wikipedia, s.d.)</w:t>
          </w:r>
          <w:r>
            <w:fldChar w:fldCharType="end"/>
          </w:r>
        </w:sdtContent>
      </w:sdt>
    </w:p>
    <w:p w14:paraId="6A681D7F" w14:textId="4B7838B0" w:rsidR="00176E71" w:rsidRDefault="00176E71" w:rsidP="00E624FA"/>
    <w:p w14:paraId="47981D6B" w14:textId="00F766CB" w:rsidR="00176E71" w:rsidRDefault="00176E71" w:rsidP="00E624FA">
      <w:pPr>
        <w:pStyle w:val="Heading4"/>
      </w:pPr>
      <w:bookmarkStart w:id="97" w:name="_Toc16156447"/>
      <w:r>
        <w:t>Schéma</w:t>
      </w:r>
      <w:bookmarkEnd w:id="97"/>
    </w:p>
    <w:p w14:paraId="4FADDAA5" w14:textId="470A213F" w:rsidR="00176E71" w:rsidRDefault="00176E71" w:rsidP="00E624FA"/>
    <w:p w14:paraId="3FCA6057" w14:textId="77777777" w:rsidR="00471F83" w:rsidRDefault="0048531E" w:rsidP="00E624FA">
      <w:r>
        <w:t xml:space="preserve">Le </w:t>
      </w:r>
      <w:proofErr w:type="spellStart"/>
      <w:r>
        <w:t>balun</w:t>
      </w:r>
      <w:proofErr w:type="spellEnd"/>
      <w:r>
        <w:t xml:space="preserve"> de l’antenne LPDA sera simplement branché entre l’antenne (M3, M4) et le connecteur J1 sur lequel sera branché un câble coaxial.</w:t>
      </w:r>
    </w:p>
    <w:p w14:paraId="47C86665" w14:textId="31B7AC5D" w:rsidR="0048531E" w:rsidRDefault="00471F83" w:rsidP="00E624FA">
      <w:r>
        <w:t xml:space="preserve">Ce </w:t>
      </w:r>
      <w:proofErr w:type="spellStart"/>
      <w:r>
        <w:t>balun</w:t>
      </w:r>
      <w:proofErr w:type="spellEnd"/>
      <w:r>
        <w:t xml:space="preserve"> est un </w:t>
      </w:r>
      <w:proofErr w:type="spellStart"/>
      <w:r>
        <w:t>balun</w:t>
      </w:r>
      <w:proofErr w:type="spellEnd"/>
      <w:r>
        <w:t xml:space="preserve"> 1:1 cela indique que l’impédance que voit le câble coaxial sera de la même valeur que celle de l’antenne.  </w:t>
      </w:r>
    </w:p>
    <w:p w14:paraId="6AAA38D0" w14:textId="45951670" w:rsidR="0048531E" w:rsidRDefault="0048531E" w:rsidP="00E624FA">
      <w:r>
        <w:t>Le câble coaxial reliera l’antenne au circuit d’interface</w:t>
      </w:r>
      <w:r w:rsidR="00955107">
        <w:t xml:space="preserve"> et viendra se connecter sur le détecteur RF qui sera traité au prochain point.</w:t>
      </w:r>
    </w:p>
    <w:p w14:paraId="634E3F8B" w14:textId="77777777" w:rsidR="00B0198A" w:rsidRDefault="00B0198A" w:rsidP="00E624FA"/>
    <w:p w14:paraId="2516A016" w14:textId="77777777" w:rsidR="0048531E" w:rsidRDefault="00176E71" w:rsidP="009F702A">
      <w:pPr>
        <w:jc w:val="center"/>
      </w:pPr>
      <w:r>
        <w:rPr>
          <w:noProof/>
        </w:rPr>
        <w:drawing>
          <wp:inline distT="0" distB="0" distL="0" distR="0" wp14:anchorId="5E584E90" wp14:editId="674B8745">
            <wp:extent cx="2516833" cy="220836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2789" cy="2213589"/>
                    </a:xfrm>
                    <a:prstGeom prst="rect">
                      <a:avLst/>
                    </a:prstGeom>
                  </pic:spPr>
                </pic:pic>
              </a:graphicData>
            </a:graphic>
          </wp:inline>
        </w:drawing>
      </w:r>
    </w:p>
    <w:p w14:paraId="02E195C4" w14:textId="3AADCD3E" w:rsidR="00B0198A" w:rsidRDefault="0048531E" w:rsidP="009F702A">
      <w:pPr>
        <w:pStyle w:val="Caption"/>
        <w:jc w:val="center"/>
      </w:pPr>
      <w:bookmarkStart w:id="98" w:name="_Toc16156527"/>
      <w:r>
        <w:t xml:space="preserve">Figure </w:t>
      </w:r>
      <w:r w:rsidR="002E1B11">
        <w:fldChar w:fldCharType="begin"/>
      </w:r>
      <w:r w:rsidR="002E1B11">
        <w:instrText xml:space="preserve"> SEQ Figure \* ARABIC </w:instrText>
      </w:r>
      <w:r w:rsidR="002E1B11">
        <w:fldChar w:fldCharType="separate"/>
      </w:r>
      <w:r w:rsidR="001E5FBB">
        <w:rPr>
          <w:noProof/>
        </w:rPr>
        <w:t>30</w:t>
      </w:r>
      <w:r w:rsidR="002E1B11">
        <w:rPr>
          <w:noProof/>
        </w:rPr>
        <w:fldChar w:fldCharType="end"/>
      </w:r>
      <w:r>
        <w:t xml:space="preserve"> : schéma </w:t>
      </w:r>
      <w:proofErr w:type="spellStart"/>
      <w:r>
        <w:t>Balun</w:t>
      </w:r>
      <w:proofErr w:type="spellEnd"/>
      <w:r>
        <w:t xml:space="preserve"> de l’antenne LPDA</w:t>
      </w:r>
      <w:bookmarkEnd w:id="98"/>
    </w:p>
    <w:p w14:paraId="0CD8F109" w14:textId="6D7B6653" w:rsidR="00176E71" w:rsidRPr="00B0198A" w:rsidRDefault="00176E71" w:rsidP="00E624FA"/>
    <w:p w14:paraId="6D2E34B8" w14:textId="77777777" w:rsidR="0048531E" w:rsidRDefault="0048531E" w:rsidP="00E624FA">
      <w:r>
        <w:t xml:space="preserve">Le </w:t>
      </w:r>
      <w:proofErr w:type="spellStart"/>
      <w:r>
        <w:t>balun</w:t>
      </w:r>
      <w:proofErr w:type="spellEnd"/>
      <w:r>
        <w:t xml:space="preserve"> de l’antenne LOOP remplis le même rôle que celui cité précédemment.</w:t>
      </w:r>
    </w:p>
    <w:p w14:paraId="752E52CC" w14:textId="400D5FC0" w:rsidR="0048531E" w:rsidRDefault="0048531E" w:rsidP="00E624FA">
      <w:r>
        <w:t>La seule différence est que ce circuit possède une « </w:t>
      </w:r>
      <w:proofErr w:type="spellStart"/>
      <w:r>
        <w:t>matching</w:t>
      </w:r>
      <w:proofErr w:type="spellEnd"/>
      <w:r>
        <w:t xml:space="preserve"> section » (les 4 impédances) pour permettre une adaptation de l’impédance de l’antenne si besoin.</w:t>
      </w:r>
    </w:p>
    <w:p w14:paraId="5C1F189F" w14:textId="1B66B5BD" w:rsidR="00471F83" w:rsidRDefault="00471F83" w:rsidP="00E624FA">
      <w:r>
        <w:t xml:space="preserve">Ce </w:t>
      </w:r>
      <w:proofErr w:type="spellStart"/>
      <w:r>
        <w:t>balun</w:t>
      </w:r>
      <w:proofErr w:type="spellEnd"/>
      <w:r>
        <w:t xml:space="preserve"> est un </w:t>
      </w:r>
      <w:proofErr w:type="spellStart"/>
      <w:r>
        <w:t>balun</w:t>
      </w:r>
      <w:proofErr w:type="spellEnd"/>
      <w:r>
        <w:t xml:space="preserve"> 1:2 cela indique que l’impédance que voit le câble coaxial sera de la deux fois plus grande que celle de l’antenne.</w:t>
      </w:r>
    </w:p>
    <w:p w14:paraId="1642D75D" w14:textId="77777777" w:rsidR="00471F83" w:rsidRDefault="00471F83" w:rsidP="00E624FA"/>
    <w:p w14:paraId="37F6C596" w14:textId="77777777" w:rsidR="0048531E" w:rsidRDefault="00176E71" w:rsidP="009F702A">
      <w:pPr>
        <w:jc w:val="center"/>
      </w:pPr>
      <w:r>
        <w:rPr>
          <w:noProof/>
        </w:rPr>
        <w:lastRenderedPageBreak/>
        <w:drawing>
          <wp:inline distT="0" distB="0" distL="0" distR="0" wp14:anchorId="694DF433" wp14:editId="2BD7F939">
            <wp:extent cx="5238750" cy="184607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276"/>
                    <a:stretch/>
                  </pic:blipFill>
                  <pic:spPr bwMode="auto">
                    <a:xfrm>
                      <a:off x="0" y="0"/>
                      <a:ext cx="5249120" cy="1849726"/>
                    </a:xfrm>
                    <a:prstGeom prst="rect">
                      <a:avLst/>
                    </a:prstGeom>
                    <a:ln>
                      <a:noFill/>
                    </a:ln>
                    <a:extLst>
                      <a:ext uri="{53640926-AAD7-44D8-BBD7-CCE9431645EC}">
                        <a14:shadowObscured xmlns:a14="http://schemas.microsoft.com/office/drawing/2010/main"/>
                      </a:ext>
                    </a:extLst>
                  </pic:spPr>
                </pic:pic>
              </a:graphicData>
            </a:graphic>
          </wp:inline>
        </w:drawing>
      </w:r>
    </w:p>
    <w:p w14:paraId="6B2741D5" w14:textId="4DE2DC76" w:rsidR="00B0198A" w:rsidRPr="00B0198A" w:rsidRDefault="0048531E" w:rsidP="009F702A">
      <w:pPr>
        <w:pStyle w:val="Caption"/>
        <w:jc w:val="center"/>
      </w:pPr>
      <w:bookmarkStart w:id="99" w:name="_Toc16156528"/>
      <w:r>
        <w:t xml:space="preserve">Figure </w:t>
      </w:r>
      <w:r w:rsidR="002E1B11">
        <w:fldChar w:fldCharType="begin"/>
      </w:r>
      <w:r w:rsidR="002E1B11">
        <w:instrText xml:space="preserve"> SEQ Figure \* ARABIC </w:instrText>
      </w:r>
      <w:r w:rsidR="002E1B11">
        <w:fldChar w:fldCharType="separate"/>
      </w:r>
      <w:r w:rsidR="001E5FBB">
        <w:rPr>
          <w:noProof/>
        </w:rPr>
        <w:t>31</w:t>
      </w:r>
      <w:r w:rsidR="002E1B11">
        <w:rPr>
          <w:noProof/>
        </w:rPr>
        <w:fldChar w:fldCharType="end"/>
      </w:r>
      <w:r>
        <w:t xml:space="preserve"> : schéma </w:t>
      </w:r>
      <w:proofErr w:type="spellStart"/>
      <w:r>
        <w:t>Balun</w:t>
      </w:r>
      <w:proofErr w:type="spellEnd"/>
      <w:r>
        <w:t xml:space="preserve"> de l’antenne LOOP</w:t>
      </w:r>
      <w:bookmarkEnd w:id="99"/>
    </w:p>
    <w:p w14:paraId="4DB9488E" w14:textId="4FDEE2F9" w:rsidR="008A4F52" w:rsidRDefault="008A4F52" w:rsidP="00E624FA">
      <w:pPr>
        <w:pStyle w:val="Heading3"/>
      </w:pPr>
      <w:bookmarkStart w:id="100" w:name="_Toc16156448"/>
      <w:proofErr w:type="spellStart"/>
      <w:r w:rsidRPr="008A4F52">
        <w:t>Détecteur</w:t>
      </w:r>
      <w:proofErr w:type="spellEnd"/>
      <w:r>
        <w:t xml:space="preserve"> RF</w:t>
      </w:r>
      <w:bookmarkEnd w:id="100"/>
    </w:p>
    <w:p w14:paraId="08486169" w14:textId="30CED364" w:rsidR="0048531E" w:rsidRPr="00B102B7" w:rsidRDefault="0048531E" w:rsidP="00E624FA"/>
    <w:p w14:paraId="39F5542B" w14:textId="4A1C4BCD" w:rsidR="008A4F52" w:rsidRPr="00B102B7" w:rsidRDefault="0048531E" w:rsidP="00E624FA">
      <w:pPr>
        <w:pStyle w:val="Heading4"/>
      </w:pPr>
      <w:bookmarkStart w:id="101" w:name="_Toc16156449"/>
      <w:r w:rsidRPr="00B102B7">
        <w:t>Analyse</w:t>
      </w:r>
      <w:bookmarkEnd w:id="101"/>
    </w:p>
    <w:p w14:paraId="29640D5F" w14:textId="26CEF5AB" w:rsidR="00B102B7" w:rsidRPr="00B102B7" w:rsidRDefault="00B102B7" w:rsidP="00E624FA"/>
    <w:p w14:paraId="503DF0A3" w14:textId="115E05F1" w:rsidR="008E7E64" w:rsidRDefault="00B102B7" w:rsidP="00E624FA">
      <w:r w:rsidRPr="00B102B7">
        <w:t xml:space="preserve">La </w:t>
      </w:r>
      <w:proofErr w:type="spellStart"/>
      <w:r w:rsidRPr="00B102B7">
        <w:t>sensorBall</w:t>
      </w:r>
      <w:proofErr w:type="spellEnd"/>
      <w:r w:rsidRPr="00B102B7">
        <w:t xml:space="preserve"> qui a déjà été </w:t>
      </w:r>
      <w:proofErr w:type="spellStart"/>
      <w:r w:rsidRPr="00B102B7">
        <w:t>designée</w:t>
      </w:r>
      <w:proofErr w:type="spellEnd"/>
      <w:r w:rsidRPr="00B102B7">
        <w:t>, possède comme émetteur un MICRF113</w:t>
      </w:r>
      <w:r>
        <w:t>. Cet émetteur</w:t>
      </w:r>
      <w:r w:rsidR="00367EA5">
        <w:t xml:space="preserve"> est un fait un simple transmetteur ASK (</w:t>
      </w:r>
      <w:r w:rsidR="00367EA5" w:rsidRPr="00367EA5">
        <w:t xml:space="preserve">Amplitude-shift </w:t>
      </w:r>
      <w:proofErr w:type="spellStart"/>
      <w:r w:rsidR="00367EA5" w:rsidRPr="00367EA5">
        <w:t>keying</w:t>
      </w:r>
      <w:proofErr w:type="spellEnd"/>
      <w:r w:rsidR="00367EA5">
        <w:t>)</w:t>
      </w:r>
      <w:r w:rsidR="00C50148">
        <w:t>.</w:t>
      </w:r>
    </w:p>
    <w:p w14:paraId="5F16B415" w14:textId="040A7A81" w:rsidR="00C50148" w:rsidRDefault="00C50148" w:rsidP="00E624FA"/>
    <w:p w14:paraId="68275E55" w14:textId="78A7115E" w:rsidR="00C50148" w:rsidRDefault="00C50148" w:rsidP="00E624FA">
      <w:r>
        <w:t>L’ASK est un type de modulation AM. Lorsqu’un 0 doit être transmis, le signal émis sera de valeur nulle.</w:t>
      </w:r>
    </w:p>
    <w:p w14:paraId="210A697A" w14:textId="7B272617" w:rsidR="00C50148" w:rsidRDefault="00C50148" w:rsidP="00E624FA">
      <w:r>
        <w:t>Lorsqu’un 1 doit être transmis, les signal émis sera alors la porteuse</w:t>
      </w:r>
      <w:r w:rsidR="00C379A4">
        <w:t xml:space="preserve"> soit 434MHz</w:t>
      </w:r>
      <w:r>
        <w:t xml:space="preserve">. </w:t>
      </w:r>
    </w:p>
    <w:p w14:paraId="27ED3911" w14:textId="77777777" w:rsidR="00471F83" w:rsidRDefault="00471F83" w:rsidP="00E624FA"/>
    <w:p w14:paraId="6A57120D" w14:textId="605DB71E" w:rsidR="00D02E3E" w:rsidRDefault="00471F83" w:rsidP="00E624FA">
      <w:r>
        <w:t>Ce schéma montre comment fonctionne une modulation ASK :</w:t>
      </w:r>
    </w:p>
    <w:p w14:paraId="0646F3F6" w14:textId="77777777" w:rsidR="00471F83" w:rsidRDefault="00471F83" w:rsidP="00E624FA"/>
    <w:p w14:paraId="7E7BD84B" w14:textId="77777777" w:rsidR="00D02E3E" w:rsidRDefault="00D02E3E" w:rsidP="009F702A">
      <w:pPr>
        <w:jc w:val="center"/>
      </w:pPr>
      <w:r>
        <w:rPr>
          <w:noProof/>
        </w:rPr>
        <w:drawing>
          <wp:inline distT="0" distB="0" distL="0" distR="0" wp14:anchorId="599572C4" wp14:editId="06831D80">
            <wp:extent cx="5710555" cy="3390265"/>
            <wp:effectExtent l="0" t="0" r="4445" b="635"/>
            <wp:docPr id="42" name="Picture 42"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K Modulated Wavefor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0555" cy="3390265"/>
                    </a:xfrm>
                    <a:prstGeom prst="rect">
                      <a:avLst/>
                    </a:prstGeom>
                    <a:noFill/>
                    <a:ln>
                      <a:noFill/>
                    </a:ln>
                  </pic:spPr>
                </pic:pic>
              </a:graphicData>
            </a:graphic>
          </wp:inline>
        </w:drawing>
      </w:r>
    </w:p>
    <w:p w14:paraId="2BE42B53" w14:textId="1D68D68B" w:rsidR="006767E5" w:rsidRDefault="00D02E3E" w:rsidP="009F702A">
      <w:pPr>
        <w:pStyle w:val="Caption"/>
        <w:spacing w:after="0"/>
        <w:jc w:val="center"/>
        <w:rPr>
          <w:lang w:val="en-US"/>
        </w:rPr>
      </w:pPr>
      <w:bookmarkStart w:id="102" w:name="_Toc16156529"/>
      <w:r w:rsidRPr="006767E5">
        <w:rPr>
          <w:lang w:val="en-US"/>
        </w:rPr>
        <w:t xml:space="preserve">Figure </w:t>
      </w:r>
      <w:r w:rsidR="00FD06E7">
        <w:fldChar w:fldCharType="begin"/>
      </w:r>
      <w:r w:rsidR="00FD06E7" w:rsidRPr="006767E5">
        <w:rPr>
          <w:lang w:val="en-US"/>
        </w:rPr>
        <w:instrText xml:space="preserve"> SEQ Figure \* ARABIC </w:instrText>
      </w:r>
      <w:r w:rsidR="00FD06E7">
        <w:fldChar w:fldCharType="separate"/>
      </w:r>
      <w:r w:rsidR="001E5FBB">
        <w:rPr>
          <w:noProof/>
          <w:lang w:val="en-US"/>
        </w:rPr>
        <w:t>32</w:t>
      </w:r>
      <w:r w:rsidR="00FD06E7">
        <w:rPr>
          <w:noProof/>
        </w:rPr>
        <w:fldChar w:fldCharType="end"/>
      </w:r>
      <w:r w:rsidR="00C50148" w:rsidRPr="006767E5">
        <w:rPr>
          <w:lang w:val="en-US"/>
        </w:rPr>
        <w:t> : Amplitude-shift keying</w:t>
      </w:r>
      <w:bookmarkEnd w:id="102"/>
    </w:p>
    <w:p w14:paraId="7776E3B7" w14:textId="036DA65B" w:rsidR="006767E5" w:rsidRPr="006767E5" w:rsidRDefault="006767E5" w:rsidP="009F702A">
      <w:pPr>
        <w:pStyle w:val="Caption"/>
        <w:spacing w:after="0"/>
        <w:jc w:val="center"/>
        <w:rPr>
          <w:lang w:val="en-US"/>
        </w:rPr>
      </w:pPr>
      <w:r w:rsidRPr="006767E5">
        <w:rPr>
          <w:lang w:val="en-US"/>
        </w:rPr>
        <w:t>Source:</w:t>
      </w:r>
      <w:r>
        <w:rPr>
          <w:lang w:val="en-US"/>
        </w:rPr>
        <w:t xml:space="preserve"> Datasheet LT5537</w:t>
      </w:r>
    </w:p>
    <w:p w14:paraId="5980E160" w14:textId="1400F4F7" w:rsidR="00C50148" w:rsidRPr="006767E5" w:rsidRDefault="00C50148" w:rsidP="00E624FA">
      <w:pPr>
        <w:rPr>
          <w:lang w:val="en-US"/>
        </w:rPr>
      </w:pPr>
    </w:p>
    <w:p w14:paraId="2D2D8897" w14:textId="77777777" w:rsidR="00C379A4" w:rsidRDefault="00C379A4" w:rsidP="00E624FA">
      <w:r>
        <w:t>La modulation et la fréquence porteuse sont connues, il reste donc à trouver un récepteur qui puisse remplir ces fonctions.</w:t>
      </w:r>
    </w:p>
    <w:p w14:paraId="03C273DD" w14:textId="60F9E0BA" w:rsidR="00C50148" w:rsidRDefault="00C379A4" w:rsidP="00E624FA">
      <w:r>
        <w:lastRenderedPageBreak/>
        <w:t xml:space="preserve">Le chip qui a été choisi est un lt5537. Il peut fonctionner de moins de 10MHz à 1Ghz avec une sensibilité de -76dBm à 200MHz et est un récepteur ASK. </w:t>
      </w:r>
    </w:p>
    <w:p w14:paraId="6D2F2F49" w14:textId="77777777" w:rsidR="00471F83" w:rsidRPr="00C50148" w:rsidRDefault="00471F83" w:rsidP="00E624FA"/>
    <w:p w14:paraId="23F23DD3" w14:textId="77777777" w:rsidR="00471F83" w:rsidRDefault="00471F83" w:rsidP="00E624FA">
      <w:pPr>
        <w:rPr>
          <w:noProof/>
        </w:rPr>
      </w:pPr>
    </w:p>
    <w:p w14:paraId="5ABE072C" w14:textId="19E93DBD" w:rsidR="00471F83" w:rsidRDefault="00471F83" w:rsidP="009F702A">
      <w:pPr>
        <w:jc w:val="center"/>
      </w:pPr>
      <w:r>
        <w:rPr>
          <w:noProof/>
        </w:rPr>
        <w:drawing>
          <wp:inline distT="0" distB="0" distL="0" distR="0" wp14:anchorId="378A2D44" wp14:editId="322D680B">
            <wp:extent cx="1595887" cy="150050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3975"/>
                    <a:stretch/>
                  </pic:blipFill>
                  <pic:spPr bwMode="auto">
                    <a:xfrm>
                      <a:off x="0" y="0"/>
                      <a:ext cx="1612397" cy="1516028"/>
                    </a:xfrm>
                    <a:prstGeom prst="rect">
                      <a:avLst/>
                    </a:prstGeom>
                    <a:ln>
                      <a:noFill/>
                    </a:ln>
                    <a:extLst>
                      <a:ext uri="{53640926-AAD7-44D8-BBD7-CCE9431645EC}">
                        <a14:shadowObscured xmlns:a14="http://schemas.microsoft.com/office/drawing/2010/main"/>
                      </a:ext>
                    </a:extLst>
                  </pic:spPr>
                </pic:pic>
              </a:graphicData>
            </a:graphic>
          </wp:inline>
        </w:drawing>
      </w:r>
    </w:p>
    <w:p w14:paraId="36455D3F" w14:textId="5D2E1944" w:rsidR="006767E5" w:rsidRDefault="00471F83" w:rsidP="009F702A">
      <w:pPr>
        <w:pStyle w:val="Caption"/>
        <w:spacing w:after="0"/>
        <w:jc w:val="center"/>
      </w:pPr>
      <w:bookmarkStart w:id="103" w:name="_Toc16156530"/>
      <w:r>
        <w:t xml:space="preserve">Figure </w:t>
      </w:r>
      <w:r w:rsidR="002E1B11">
        <w:fldChar w:fldCharType="begin"/>
      </w:r>
      <w:r w:rsidR="002E1B11">
        <w:instrText xml:space="preserve"> SEQ Figure \* ARABIC </w:instrText>
      </w:r>
      <w:r w:rsidR="002E1B11">
        <w:fldChar w:fldCharType="separate"/>
      </w:r>
      <w:r w:rsidR="001E5FBB">
        <w:rPr>
          <w:noProof/>
        </w:rPr>
        <w:t>33</w:t>
      </w:r>
      <w:r w:rsidR="002E1B11">
        <w:rPr>
          <w:noProof/>
        </w:rPr>
        <w:fldChar w:fldCharType="end"/>
      </w:r>
      <w:r w:rsidR="006767E5">
        <w:t xml:space="preserve"> :boitier LT</w:t>
      </w:r>
      <w:r>
        <w:t>5537</w:t>
      </w:r>
      <w:bookmarkEnd w:id="103"/>
    </w:p>
    <w:p w14:paraId="72CD0BC1" w14:textId="4C8C2BE8" w:rsidR="006767E5" w:rsidRPr="006767E5" w:rsidRDefault="006767E5" w:rsidP="009F702A">
      <w:pPr>
        <w:pStyle w:val="Caption"/>
        <w:spacing w:after="0"/>
        <w:jc w:val="center"/>
      </w:pPr>
      <w:r w:rsidRPr="006767E5">
        <w:t xml:space="preserve">Source: </w:t>
      </w:r>
      <w:proofErr w:type="spellStart"/>
      <w:r w:rsidRPr="006767E5">
        <w:t>Datasheet</w:t>
      </w:r>
      <w:proofErr w:type="spellEnd"/>
      <w:r w:rsidRPr="006767E5">
        <w:t xml:space="preserve"> LT5537</w:t>
      </w:r>
    </w:p>
    <w:p w14:paraId="09424BEC" w14:textId="51F0EF49" w:rsidR="00471F83" w:rsidRDefault="00471F83" w:rsidP="00E624FA"/>
    <w:p w14:paraId="6F33D3D9" w14:textId="3D78F3F7" w:rsidR="00471F83" w:rsidRDefault="00471F83" w:rsidP="00E624FA">
      <w:pPr>
        <w:pStyle w:val="Heading4"/>
      </w:pPr>
      <w:bookmarkStart w:id="104" w:name="_Toc16156450"/>
      <w:proofErr w:type="spellStart"/>
      <w:r>
        <w:t>Balun</w:t>
      </w:r>
      <w:bookmarkEnd w:id="104"/>
      <w:proofErr w:type="spellEnd"/>
    </w:p>
    <w:p w14:paraId="12010468" w14:textId="77777777" w:rsidR="00471F83" w:rsidRPr="00471F83" w:rsidRDefault="00471F83" w:rsidP="00E624FA"/>
    <w:p w14:paraId="380D1A16" w14:textId="4B755467" w:rsidR="002A0233" w:rsidRDefault="00C379A4" w:rsidP="00E624FA">
      <w:r>
        <w:t xml:space="preserve">Il est conseillé de mettre un </w:t>
      </w:r>
      <w:proofErr w:type="spellStart"/>
      <w:r>
        <w:t>balun</w:t>
      </w:r>
      <w:proofErr w:type="spellEnd"/>
      <w:r>
        <w:t xml:space="preserve"> sur son entrée lorsque celle-ci vient d’un câble coaxial par exemple.</w:t>
      </w:r>
    </w:p>
    <w:p w14:paraId="3A91904D" w14:textId="77777777" w:rsidR="002A0233" w:rsidRPr="00B102B7" w:rsidRDefault="002A0233" w:rsidP="00E624FA"/>
    <w:p w14:paraId="7E645CE3" w14:textId="77777777" w:rsidR="00C379A4" w:rsidRDefault="008A4F52" w:rsidP="009F702A">
      <w:pPr>
        <w:jc w:val="center"/>
      </w:pPr>
      <w:r w:rsidRPr="00B102B7">
        <w:rPr>
          <w:noProof/>
        </w:rPr>
        <w:drawing>
          <wp:inline distT="0" distB="0" distL="0" distR="0" wp14:anchorId="651F967A" wp14:editId="07DCAB8D">
            <wp:extent cx="3562350" cy="1504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2350" cy="1504950"/>
                    </a:xfrm>
                    <a:prstGeom prst="rect">
                      <a:avLst/>
                    </a:prstGeom>
                  </pic:spPr>
                </pic:pic>
              </a:graphicData>
            </a:graphic>
          </wp:inline>
        </w:drawing>
      </w:r>
    </w:p>
    <w:p w14:paraId="49F97C04" w14:textId="260652C8" w:rsidR="008A4F52" w:rsidRDefault="00C379A4" w:rsidP="009F702A">
      <w:pPr>
        <w:pStyle w:val="Caption"/>
        <w:spacing w:after="0"/>
        <w:jc w:val="center"/>
      </w:pPr>
      <w:bookmarkStart w:id="105" w:name="_Toc16156531"/>
      <w:r>
        <w:t xml:space="preserve">Figure </w:t>
      </w:r>
      <w:r w:rsidR="002E1B11">
        <w:fldChar w:fldCharType="begin"/>
      </w:r>
      <w:r w:rsidR="002E1B11">
        <w:instrText xml:space="preserve"> SEQ Figure \* ARABIC </w:instrText>
      </w:r>
      <w:r w:rsidR="002E1B11">
        <w:fldChar w:fldCharType="separate"/>
      </w:r>
      <w:r w:rsidR="001E5FBB">
        <w:rPr>
          <w:noProof/>
        </w:rPr>
        <w:t>34</w:t>
      </w:r>
      <w:r w:rsidR="002E1B11">
        <w:rPr>
          <w:noProof/>
        </w:rPr>
        <w:fldChar w:fldCharType="end"/>
      </w:r>
      <w:r w:rsidR="006767E5">
        <w:t xml:space="preserve"> : LT</w:t>
      </w:r>
      <w:r>
        <w:t xml:space="preserve">5537 </w:t>
      </w:r>
      <w:proofErr w:type="spellStart"/>
      <w:r>
        <w:t>balun</w:t>
      </w:r>
      <w:proofErr w:type="spellEnd"/>
      <w:r>
        <w:t xml:space="preserve"> en entrée</w:t>
      </w:r>
      <w:bookmarkEnd w:id="105"/>
    </w:p>
    <w:p w14:paraId="4385394A" w14:textId="77777777" w:rsidR="006767E5" w:rsidRPr="006767E5" w:rsidRDefault="006767E5" w:rsidP="009F702A">
      <w:pPr>
        <w:pStyle w:val="Caption"/>
        <w:spacing w:after="0"/>
        <w:jc w:val="center"/>
      </w:pPr>
      <w:r w:rsidRPr="006767E5">
        <w:t xml:space="preserve">Source: </w:t>
      </w:r>
      <w:proofErr w:type="spellStart"/>
      <w:r w:rsidRPr="006767E5">
        <w:t>Datasheet</w:t>
      </w:r>
      <w:proofErr w:type="spellEnd"/>
      <w:r w:rsidRPr="006767E5">
        <w:t xml:space="preserve"> LT5537</w:t>
      </w:r>
    </w:p>
    <w:p w14:paraId="4AE0348A" w14:textId="77777777" w:rsidR="006767E5" w:rsidRPr="006767E5" w:rsidRDefault="006767E5" w:rsidP="00E624FA"/>
    <w:p w14:paraId="54F3AE26" w14:textId="52C63C70" w:rsidR="00334B0A" w:rsidRDefault="00471F83" w:rsidP="00E624FA">
      <w:r>
        <w:t xml:space="preserve">Sur ce schéma, c’est un </w:t>
      </w:r>
      <w:proofErr w:type="spellStart"/>
      <w:r>
        <w:t>balun</w:t>
      </w:r>
      <w:proofErr w:type="spellEnd"/>
      <w:r>
        <w:t xml:space="preserve"> 1:4 ce qui permet de faire passer une impédance de 50Ohms à 200Ohm. Cela permet de faire correspondre les impédances avec la résistance de 240Ohms.</w:t>
      </w:r>
    </w:p>
    <w:p w14:paraId="1A096FE1" w14:textId="01DBD396" w:rsidR="00471F83" w:rsidRDefault="00471F83" w:rsidP="00E624FA"/>
    <w:p w14:paraId="6950D81D" w14:textId="2ABCF08C" w:rsidR="00471F83" w:rsidRDefault="00471F83" w:rsidP="00E624FA">
      <w:r>
        <w:t>Les condensateurs C1 et C2 sont utilisés pour bloquer les tension DC.</w:t>
      </w:r>
    </w:p>
    <w:p w14:paraId="4A14ADF5" w14:textId="05C7D200" w:rsidR="00471F83" w:rsidRDefault="00471F83" w:rsidP="00E624FA"/>
    <w:p w14:paraId="1EC08CE5" w14:textId="502E55DF" w:rsidR="00F10FED" w:rsidRDefault="00F10FED" w:rsidP="00E624FA"/>
    <w:p w14:paraId="411284EE" w14:textId="77F39E03" w:rsidR="00471F83" w:rsidRDefault="00422096" w:rsidP="00E624FA">
      <w:pPr>
        <w:pStyle w:val="Heading4"/>
      </w:pPr>
      <w:bookmarkStart w:id="106" w:name="_Ref14157643"/>
      <w:bookmarkStart w:id="107" w:name="_Toc16156451"/>
      <w:r>
        <w:t>Sortie</w:t>
      </w:r>
      <w:bookmarkEnd w:id="106"/>
      <w:bookmarkEnd w:id="107"/>
    </w:p>
    <w:p w14:paraId="47394A26" w14:textId="5B18E54A" w:rsidR="00422096" w:rsidRDefault="00422096" w:rsidP="00E624FA"/>
    <w:p w14:paraId="7126CA5A" w14:textId="745A4868" w:rsidR="00422096" w:rsidRDefault="00422096" w:rsidP="00E624FA">
      <w:r>
        <w:t xml:space="preserve">La sortie Out du chip aura une tension propositionnelle à la puissance reçue en dB. Pour trouver la pente en mV/dB, le </w:t>
      </w:r>
      <w:proofErr w:type="spellStart"/>
      <w:r>
        <w:t>datasheet</w:t>
      </w:r>
      <w:proofErr w:type="spellEnd"/>
      <w:r>
        <w:t xml:space="preserve"> fourni cette formule : </w:t>
      </w:r>
    </w:p>
    <w:p w14:paraId="38B96B71" w14:textId="0A091433" w:rsidR="00422096" w:rsidRDefault="00422096" w:rsidP="00E624FA"/>
    <w:p w14:paraId="0E770E6A" w14:textId="33F62950" w:rsidR="00422096" w:rsidRDefault="00422096" w:rsidP="00E624FA">
      <w:pPr>
        <w:pStyle w:val="Caption"/>
      </w:pPr>
      <w:r w:rsidRPr="00422096">
        <w:tab/>
      </w:r>
      <m:oMath>
        <m:r>
          <w:rPr>
            <w:rFonts w:ascii="Cambria Math" w:hAnsi="Cambria Math"/>
          </w:rPr>
          <m:t xml:space="preserve"> </m:t>
        </m:r>
        <w:bookmarkStart w:id="108" w:name="_Ref14769853"/>
        <w:bookmarkStart w:id="109" w:name="_Ref14769837"/>
        <m:r>
          <w:rPr>
            <w:rFonts w:ascii="Cambria Math" w:hAnsi="Cambria Math"/>
          </w:rPr>
          <m:t>Vslope=Islope*Rload</m:t>
        </m:r>
      </m:oMath>
      <w:r w:rsidRPr="00422096">
        <w:t xml:space="preserve"> </w:t>
      </w:r>
      <w:r w:rsidRPr="00422096">
        <w:tab/>
        <w:t xml:space="preserve">( </w:t>
      </w:r>
      <w:r w:rsidR="002E1B11">
        <w:fldChar w:fldCharType="begin"/>
      </w:r>
      <w:r w:rsidR="002E1B11">
        <w:instrText xml:space="preserve"> SEQ ( \* ARABIC </w:instrText>
      </w:r>
      <w:r w:rsidR="002E1B11">
        <w:fldChar w:fldCharType="separate"/>
      </w:r>
      <w:r w:rsidR="007A0A3D">
        <w:rPr>
          <w:noProof/>
        </w:rPr>
        <w:t>14</w:t>
      </w:r>
      <w:r w:rsidR="002E1B11">
        <w:rPr>
          <w:noProof/>
        </w:rPr>
        <w:fldChar w:fldCharType="end"/>
      </w:r>
      <w:bookmarkEnd w:id="108"/>
      <w:r w:rsidRPr="00422096">
        <w:t xml:space="preserve"> </w:t>
      </w:r>
      <w:bookmarkStart w:id="110" w:name="_Ref14769847"/>
      <w:r w:rsidRPr="00422096">
        <w:t>)</w:t>
      </w:r>
      <w:bookmarkEnd w:id="109"/>
      <w:bookmarkEnd w:id="110"/>
    </w:p>
    <w:p w14:paraId="022C641E" w14:textId="2F5E7F42" w:rsidR="00422096" w:rsidRDefault="00422096" w:rsidP="00E624FA">
      <w:r>
        <w:t>Le courant à 200MHz et donné et est de 3.4</w:t>
      </w:r>
      <w:r w:rsidR="00A968A5">
        <w:t>µA.</w:t>
      </w:r>
    </w:p>
    <w:p w14:paraId="5744DD4B" w14:textId="65F19DD2" w:rsidR="00A968A5" w:rsidRDefault="00A968A5" w:rsidP="00E624FA">
      <w:r>
        <w:t>Grace au tableau ci-dessous, il est alors possible de trouver les courant à 434MHz :</w:t>
      </w:r>
    </w:p>
    <w:p w14:paraId="01406014" w14:textId="58F61FCB" w:rsidR="00A968A5" w:rsidRDefault="00A968A5" w:rsidP="00E624FA"/>
    <w:p w14:paraId="3A0D2A03" w14:textId="77777777" w:rsidR="00A968A5" w:rsidRDefault="00A968A5" w:rsidP="009F702A">
      <w:pPr>
        <w:jc w:val="center"/>
      </w:pPr>
      <w:r>
        <w:rPr>
          <w:noProof/>
        </w:rPr>
        <w:lastRenderedPageBreak/>
        <w:drawing>
          <wp:inline distT="0" distB="0" distL="0" distR="0" wp14:anchorId="67834E79" wp14:editId="33666162">
            <wp:extent cx="329565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95650" cy="3067050"/>
                    </a:xfrm>
                    <a:prstGeom prst="rect">
                      <a:avLst/>
                    </a:prstGeom>
                  </pic:spPr>
                </pic:pic>
              </a:graphicData>
            </a:graphic>
          </wp:inline>
        </w:drawing>
      </w:r>
    </w:p>
    <w:p w14:paraId="0EA6E5A7" w14:textId="0C87DD8C" w:rsidR="00955107" w:rsidRDefault="00A968A5" w:rsidP="009F702A">
      <w:pPr>
        <w:pStyle w:val="Caption"/>
        <w:spacing w:after="0"/>
        <w:jc w:val="center"/>
      </w:pPr>
      <w:bookmarkStart w:id="111" w:name="_Toc16156532"/>
      <w:r>
        <w:t xml:space="preserve">Figure </w:t>
      </w:r>
      <w:r w:rsidR="002E1B11">
        <w:fldChar w:fldCharType="begin"/>
      </w:r>
      <w:r w:rsidR="002E1B11">
        <w:instrText xml:space="preserve"> SEQ Figure \* ARABIC </w:instrText>
      </w:r>
      <w:r w:rsidR="002E1B11">
        <w:fldChar w:fldCharType="separate"/>
      </w:r>
      <w:r w:rsidR="001E5FBB">
        <w:rPr>
          <w:noProof/>
        </w:rPr>
        <w:t>35</w:t>
      </w:r>
      <w:r w:rsidR="002E1B11">
        <w:rPr>
          <w:noProof/>
        </w:rPr>
        <w:fldChar w:fldCharType="end"/>
      </w:r>
      <w:r w:rsidR="00955107">
        <w:t xml:space="preserve"> : </w:t>
      </w:r>
      <w:proofErr w:type="spellStart"/>
      <w:r w:rsidR="00955107">
        <w:t>Islope</w:t>
      </w:r>
      <w:proofErr w:type="spellEnd"/>
      <w:r w:rsidR="00955107">
        <w:t xml:space="preserve"> en % LT</w:t>
      </w:r>
      <w:r>
        <w:t>5537</w:t>
      </w:r>
      <w:bookmarkEnd w:id="111"/>
    </w:p>
    <w:p w14:paraId="793E018B" w14:textId="62B32BDF" w:rsidR="00955107" w:rsidRPr="00955107" w:rsidRDefault="00955107" w:rsidP="009F702A">
      <w:pPr>
        <w:pStyle w:val="Caption"/>
        <w:spacing w:after="0"/>
        <w:jc w:val="center"/>
      </w:pPr>
      <w:r w:rsidRPr="00955107">
        <w:t xml:space="preserve">Source: </w:t>
      </w:r>
      <w:proofErr w:type="spellStart"/>
      <w:r w:rsidRPr="00955107">
        <w:t>Datasheet</w:t>
      </w:r>
      <w:proofErr w:type="spellEnd"/>
      <w:r w:rsidRPr="00955107">
        <w:t xml:space="preserve"> LT5537</w:t>
      </w:r>
    </w:p>
    <w:p w14:paraId="752E9E16" w14:textId="53CCF39B" w:rsidR="00A968A5" w:rsidRDefault="00A968A5" w:rsidP="00E624FA">
      <w:pPr>
        <w:pStyle w:val="Caption"/>
      </w:pPr>
    </w:p>
    <w:p w14:paraId="1486064A" w14:textId="0FB984D1" w:rsidR="00A968A5" w:rsidRDefault="00A968A5" w:rsidP="00E624FA"/>
    <w:p w14:paraId="5B290AA2" w14:textId="67CB32DE" w:rsidR="00A968A5" w:rsidRDefault="00A968A5" w:rsidP="00E624FA">
      <w:r>
        <w:t>Ce qui donne une valeurs d’environ 110% soit 3.74µA.</w:t>
      </w:r>
    </w:p>
    <w:p w14:paraId="0C8AD38D" w14:textId="2B84AE67" w:rsidR="00813F24" w:rsidRDefault="00A968A5" w:rsidP="00E624FA">
      <w:r>
        <w:t>Avec une résistance on-chip de 7.2KΩ, la valeur de la pente</w:t>
      </w:r>
      <w:r w:rsidR="000A2D84">
        <w:t xml:space="preserve"> calculée avec l’équation </w:t>
      </w:r>
      <w:r w:rsidR="000A2D84">
        <w:fldChar w:fldCharType="begin"/>
      </w:r>
      <w:r w:rsidR="000A2D84">
        <w:instrText xml:space="preserve"> REF _Ref14769837 \h </w:instrText>
      </w:r>
      <w:r w:rsidR="000A2D84">
        <w:fldChar w:fldCharType="separate"/>
      </w:r>
      <w:r w:rsidR="000A2D84" w:rsidRPr="00422096">
        <w:t xml:space="preserve">( </w:t>
      </w:r>
      <w:r w:rsidR="000A2D84">
        <w:rPr>
          <w:noProof/>
        </w:rPr>
        <w:t>14</w:t>
      </w:r>
      <w:r w:rsidR="000A2D84" w:rsidRPr="00422096">
        <w:t xml:space="preserve"> )</w:t>
      </w:r>
      <w:r w:rsidR="000A2D84">
        <w:fldChar w:fldCharType="end"/>
      </w:r>
      <w:r>
        <w:t xml:space="preserve"> sera de 26.9mV/dB. Ce qui veut dire que pour une augmentation de 1dB, la tension </w:t>
      </w:r>
      <w:r w:rsidR="000A2D84">
        <w:t>de sortie augmentera de 26.9mV.</w:t>
      </w:r>
    </w:p>
    <w:p w14:paraId="1C2361D0" w14:textId="77777777" w:rsidR="009F702A" w:rsidRDefault="009F702A" w:rsidP="00E624FA"/>
    <w:p w14:paraId="4305C6FB" w14:textId="77777777" w:rsidR="00813F24" w:rsidRDefault="00813F24" w:rsidP="009F702A">
      <w:pPr>
        <w:jc w:val="center"/>
      </w:pPr>
      <w:r>
        <w:rPr>
          <w:noProof/>
        </w:rPr>
        <w:drawing>
          <wp:inline distT="0" distB="0" distL="0" distR="0" wp14:anchorId="0B73C0D2" wp14:editId="7152E396">
            <wp:extent cx="5727700" cy="10477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1047750"/>
                    </a:xfrm>
                    <a:prstGeom prst="rect">
                      <a:avLst/>
                    </a:prstGeom>
                  </pic:spPr>
                </pic:pic>
              </a:graphicData>
            </a:graphic>
          </wp:inline>
        </w:drawing>
      </w:r>
    </w:p>
    <w:p w14:paraId="69D0BF20" w14:textId="01D249F3" w:rsidR="00955107" w:rsidRDefault="00813F24" w:rsidP="009F702A">
      <w:pPr>
        <w:pStyle w:val="Caption"/>
        <w:spacing w:after="0"/>
        <w:jc w:val="center"/>
      </w:pPr>
      <w:bookmarkStart w:id="112" w:name="_Toc16156533"/>
      <w:r>
        <w:t xml:space="preserve">Figure </w:t>
      </w:r>
      <w:r w:rsidR="002E1B11">
        <w:fldChar w:fldCharType="begin"/>
      </w:r>
      <w:r w:rsidR="002E1B11">
        <w:instrText xml:space="preserve"> SEQ Figure \* ARABIC </w:instrText>
      </w:r>
      <w:r w:rsidR="002E1B11">
        <w:fldChar w:fldCharType="separate"/>
      </w:r>
      <w:r w:rsidR="001E5FBB">
        <w:rPr>
          <w:noProof/>
        </w:rPr>
        <w:t>36</w:t>
      </w:r>
      <w:r w:rsidR="002E1B11">
        <w:rPr>
          <w:noProof/>
        </w:rPr>
        <w:fldChar w:fldCharType="end"/>
      </w:r>
      <w:r>
        <w:t xml:space="preserve"> : LT5537 à 400MHz</w:t>
      </w:r>
      <w:bookmarkEnd w:id="112"/>
    </w:p>
    <w:p w14:paraId="4B04A262" w14:textId="2DEFF683" w:rsidR="00955107" w:rsidRPr="00955107" w:rsidRDefault="00955107" w:rsidP="009F702A">
      <w:pPr>
        <w:pStyle w:val="Caption"/>
        <w:spacing w:after="0"/>
        <w:jc w:val="center"/>
      </w:pPr>
      <w:r w:rsidRPr="00955107">
        <w:t xml:space="preserve">Source: </w:t>
      </w:r>
      <w:proofErr w:type="spellStart"/>
      <w:r w:rsidRPr="00955107">
        <w:t>Datasheet</w:t>
      </w:r>
      <w:proofErr w:type="spellEnd"/>
      <w:r w:rsidRPr="00955107">
        <w:t xml:space="preserve"> LT5537</w:t>
      </w:r>
    </w:p>
    <w:p w14:paraId="5CC06565" w14:textId="40DED0C7" w:rsidR="00813F24" w:rsidRDefault="00813F24" w:rsidP="00E624FA"/>
    <w:p w14:paraId="43193E56" w14:textId="74ED8577" w:rsidR="00625920" w:rsidRDefault="00813F24" w:rsidP="00E624FA">
      <w:r>
        <w:t>La figure ci-dessus montre le LT5537 fonctionnant à 400MHz. La sensibilité</w:t>
      </w:r>
      <w:r w:rsidR="00625920">
        <w:t xml:space="preserve"> S</w:t>
      </w:r>
      <w:r>
        <w:t xml:space="preserve"> du détecteur est donc de -75.3 dBm et l</w:t>
      </w:r>
      <w:r w:rsidR="00625920">
        <w:t>’interception I, donc lorsque la sortie est à</w:t>
      </w:r>
      <w:r>
        <w:t xml:space="preserve"> 0V </w:t>
      </w:r>
      <w:r w:rsidR="00625920">
        <w:t>se situe</w:t>
      </w:r>
      <w:r>
        <w:t xml:space="preserve"> à -91 dBm.</w:t>
      </w:r>
    </w:p>
    <w:p w14:paraId="57261220" w14:textId="77777777" w:rsidR="00625920" w:rsidRDefault="00625920" w:rsidP="00E624FA"/>
    <w:p w14:paraId="2EEC18BA" w14:textId="1DBEFDBF" w:rsidR="00813F24" w:rsidRDefault="00813F24" w:rsidP="00E624FA">
      <w:r>
        <w:t xml:space="preserve"> Avec ces deux informations, il est possible d’en déduire la tension DC que ce chip aura en sortie même lorsqu’il ne capte aucun signal grâce à l’équation suivante : </w:t>
      </w:r>
    </w:p>
    <w:p w14:paraId="4481BD08" w14:textId="4D6B58F7" w:rsidR="00813F24" w:rsidRDefault="00813F24" w:rsidP="00E624FA"/>
    <w:p w14:paraId="2A40E4DB" w14:textId="2AB64467" w:rsidR="00813F24" w:rsidRDefault="00813F24" w:rsidP="00E624FA">
      <w:pPr>
        <w:pStyle w:val="Caption"/>
      </w:pPr>
      <w:r>
        <w:tab/>
      </w:r>
      <m:oMath>
        <m:r>
          <w:rPr>
            <w:rFonts w:ascii="Cambria Math" w:hAnsi="Cambria Math"/>
          </w:rPr>
          <m:t>VoMin=</m:t>
        </m:r>
        <m:d>
          <m:dPr>
            <m:ctrlPr>
              <w:rPr>
                <w:rFonts w:ascii="Cambria Math" w:hAnsi="Cambria Math"/>
              </w:rPr>
            </m:ctrlPr>
          </m:dPr>
          <m:e>
            <m:r>
              <w:rPr>
                <w:rFonts w:ascii="Cambria Math" w:hAnsi="Cambria Math"/>
              </w:rPr>
              <m:t>I-S</m:t>
            </m:r>
          </m:e>
        </m:d>
        <m:r>
          <w:rPr>
            <w:rFonts w:ascii="Cambria Math" w:hAnsi="Cambria Math"/>
          </w:rPr>
          <m:t>*Vslope</m:t>
        </m:r>
      </m:oMath>
      <w:r w:rsidR="00625920">
        <w:tab/>
        <w:t xml:space="preserve">( </w:t>
      </w:r>
      <w:r w:rsidR="002E1B11">
        <w:fldChar w:fldCharType="begin"/>
      </w:r>
      <w:r w:rsidR="002E1B11">
        <w:instrText xml:space="preserve"> SEQ ( \* ARABIC </w:instrText>
      </w:r>
      <w:r w:rsidR="002E1B11">
        <w:fldChar w:fldCharType="separate"/>
      </w:r>
      <w:r w:rsidR="007A0A3D">
        <w:rPr>
          <w:noProof/>
        </w:rPr>
        <w:t>15</w:t>
      </w:r>
      <w:r w:rsidR="002E1B11">
        <w:rPr>
          <w:noProof/>
        </w:rPr>
        <w:fldChar w:fldCharType="end"/>
      </w:r>
      <w:r w:rsidR="00625920">
        <w:t xml:space="preserve"> )</w:t>
      </w:r>
    </w:p>
    <w:p w14:paraId="4618F2AE" w14:textId="1A87DEE4" w:rsidR="00625920" w:rsidRDefault="00625920" w:rsidP="00E624FA">
      <w:r>
        <w:t>Avec</w:t>
      </w:r>
      <w:r w:rsidR="00813F24">
        <w:t xml:space="preserve"> à la pente calculée précédemment,</w:t>
      </w:r>
      <w:r>
        <w:t xml:space="preserve"> soit 26.9mV,</w:t>
      </w:r>
      <w:r w:rsidR="00813F24">
        <w:t xml:space="preserve"> il est possible de </w:t>
      </w:r>
      <w:r>
        <w:t>trouver cette tension de sortie minimum.</w:t>
      </w:r>
    </w:p>
    <w:p w14:paraId="697EA07A" w14:textId="77777777" w:rsidR="00FD06E7" w:rsidRDefault="00FD06E7" w:rsidP="00E624FA"/>
    <w:p w14:paraId="0D2BD6A6" w14:textId="070C4539" w:rsidR="00813F24" w:rsidRDefault="00625920" w:rsidP="00E624FA">
      <w:r>
        <w:t xml:space="preserve">Le résultat sera de 432mV. Ce qui veut dire qu’à la sortie du détecteur, un 1 logique sera perçu à partir d’environ 0.5V voir 0.6V pour garder une marge. </w:t>
      </w:r>
    </w:p>
    <w:p w14:paraId="5A7CDEE1" w14:textId="6AD07DD7" w:rsidR="00F10FED" w:rsidRDefault="00F10FED" w:rsidP="00E624FA"/>
    <w:p w14:paraId="02CEFE66" w14:textId="1234EE73" w:rsidR="00A968A5" w:rsidRDefault="00A968A5" w:rsidP="00E624FA">
      <w:pPr>
        <w:pStyle w:val="Heading4"/>
      </w:pPr>
      <w:bookmarkStart w:id="113" w:name="_Toc16156452"/>
      <w:r>
        <w:lastRenderedPageBreak/>
        <w:t>Schéma</w:t>
      </w:r>
      <w:bookmarkEnd w:id="113"/>
    </w:p>
    <w:p w14:paraId="6E989C64" w14:textId="4C849014" w:rsidR="00A968A5" w:rsidRDefault="00A968A5" w:rsidP="00E624FA"/>
    <w:p w14:paraId="19D6B44D" w14:textId="086E8E9F" w:rsidR="008A4F52" w:rsidRPr="00B102B7" w:rsidRDefault="00A968A5" w:rsidP="00E624FA">
      <w:r>
        <w:t xml:space="preserve">Le lt5537 du côté </w:t>
      </w:r>
      <w:r w:rsidR="0062633C">
        <w:t>LPDA est donné ci-dessous :</w:t>
      </w:r>
    </w:p>
    <w:p w14:paraId="4AADEF5B" w14:textId="77777777" w:rsidR="00FD06E7" w:rsidRDefault="008A4F52" w:rsidP="009F702A">
      <w:pPr>
        <w:jc w:val="center"/>
      </w:pPr>
      <w:r w:rsidRPr="00B102B7">
        <w:rPr>
          <w:noProof/>
        </w:rPr>
        <w:drawing>
          <wp:inline distT="0" distB="0" distL="0" distR="0" wp14:anchorId="52094887" wp14:editId="28BDE03E">
            <wp:extent cx="3792772" cy="2210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53475" cy="2245391"/>
                    </a:xfrm>
                    <a:prstGeom prst="rect">
                      <a:avLst/>
                    </a:prstGeom>
                  </pic:spPr>
                </pic:pic>
              </a:graphicData>
            </a:graphic>
          </wp:inline>
        </w:drawing>
      </w:r>
    </w:p>
    <w:p w14:paraId="63E6C0F9" w14:textId="7EF93439" w:rsidR="0062633C" w:rsidRDefault="00F54B74" w:rsidP="009F702A">
      <w:pPr>
        <w:pStyle w:val="Caption"/>
        <w:jc w:val="center"/>
      </w:pPr>
      <w:bookmarkStart w:id="114" w:name="_Toc16156534"/>
      <w:r>
        <w:t xml:space="preserve">Figure </w:t>
      </w:r>
      <w:r w:rsidR="002E1B11">
        <w:fldChar w:fldCharType="begin"/>
      </w:r>
      <w:r w:rsidR="002E1B11">
        <w:instrText xml:space="preserve"> SEQ Figure \* ARABIC </w:instrText>
      </w:r>
      <w:r w:rsidR="002E1B11">
        <w:fldChar w:fldCharType="separate"/>
      </w:r>
      <w:r w:rsidR="001E5FBB">
        <w:rPr>
          <w:noProof/>
        </w:rPr>
        <w:t>37</w:t>
      </w:r>
      <w:r w:rsidR="002E1B11">
        <w:rPr>
          <w:noProof/>
        </w:rPr>
        <w:fldChar w:fldCharType="end"/>
      </w:r>
      <w:r>
        <w:t xml:space="preserve"> :</w:t>
      </w:r>
      <w:r w:rsidR="00955107">
        <w:t>schéma du</w:t>
      </w:r>
      <w:r>
        <w:t xml:space="preserve"> LT5537</w:t>
      </w:r>
      <w:bookmarkEnd w:id="114"/>
    </w:p>
    <w:p w14:paraId="2D27EBA1" w14:textId="77777777" w:rsidR="0062633C" w:rsidRDefault="0062633C" w:rsidP="00E624FA">
      <w:r>
        <w:t xml:space="preserve">Le </w:t>
      </w:r>
      <w:proofErr w:type="spellStart"/>
      <w:r>
        <w:t>balun</w:t>
      </w:r>
      <w:proofErr w:type="spellEnd"/>
      <w:r>
        <w:t xml:space="preserve"> étant un </w:t>
      </w:r>
      <w:proofErr w:type="spellStart"/>
      <w:r>
        <w:t>balun</w:t>
      </w:r>
      <w:proofErr w:type="spellEnd"/>
      <w:r>
        <w:t xml:space="preserve"> 1:1, la valeur de la R7 sera de 50Ohms. Les condensateurs C8, C9 auront la même valeur que proposé dans le </w:t>
      </w:r>
      <w:proofErr w:type="spellStart"/>
      <w:r>
        <w:t>datasheet</w:t>
      </w:r>
      <w:proofErr w:type="spellEnd"/>
      <w:r>
        <w:t>, soit 100pF.</w:t>
      </w:r>
    </w:p>
    <w:p w14:paraId="391B35EC" w14:textId="36992B89" w:rsidR="0062633C" w:rsidRPr="00B102B7" w:rsidRDefault="0062633C" w:rsidP="00E624FA">
      <w:r>
        <w:t xml:space="preserve">  </w:t>
      </w:r>
    </w:p>
    <w:p w14:paraId="1242DB16" w14:textId="247F980E" w:rsidR="00625920" w:rsidRDefault="0062633C" w:rsidP="00E624FA">
      <w:r>
        <w:t>Le condensateur C5 est utilisé pour baiss</w:t>
      </w:r>
      <w:r w:rsidR="00F54B74">
        <w:t>er</w:t>
      </w:r>
      <w:r>
        <w:t xml:space="preserve"> la fréquence minimum d’entrée. Il sera laissé </w:t>
      </w:r>
      <w:proofErr w:type="spellStart"/>
      <w:r w:rsidR="00D55A3B">
        <w:t>vide</w:t>
      </w:r>
      <w:proofErr w:type="spellEnd"/>
      <w:r>
        <w:t xml:space="preserve"> pour le moment.</w:t>
      </w:r>
    </w:p>
    <w:p w14:paraId="56F60FE9" w14:textId="5D240CD2" w:rsidR="0062633C" w:rsidRDefault="0062633C" w:rsidP="00E624FA"/>
    <w:p w14:paraId="0AC79142" w14:textId="6D5D01C0" w:rsidR="00F54B74" w:rsidRDefault="0062633C" w:rsidP="00E624FA">
      <w:r>
        <w:t xml:space="preserve">Le ENBL permet d’activer ou non le chip et sera connecté sur une sortie d’un </w:t>
      </w:r>
      <w:r w:rsidR="00F54B74">
        <w:t>microcontrôleur</w:t>
      </w:r>
      <w:r>
        <w:t>.</w:t>
      </w:r>
    </w:p>
    <w:p w14:paraId="24190A4E" w14:textId="77777777" w:rsidR="00FD06E7" w:rsidRDefault="00FD06E7" w:rsidP="00E624FA"/>
    <w:p w14:paraId="60B220B4" w14:textId="4C749798" w:rsidR="00955107" w:rsidRPr="00B102B7" w:rsidRDefault="00F54B74" w:rsidP="00E624FA">
      <w:r>
        <w:t xml:space="preserve">Pour la LOOP, </w:t>
      </w:r>
      <w:proofErr w:type="spellStart"/>
      <w:r>
        <w:t>balun</w:t>
      </w:r>
      <w:proofErr w:type="spellEnd"/>
      <w:r>
        <w:t xml:space="preserve"> 1:2 est utilisé. La résistance R7 sera donc des 100Ohms et les deux condensateurs C8, C9 auront la même valeur que précédemment.</w:t>
      </w:r>
    </w:p>
    <w:p w14:paraId="49C9F7E7" w14:textId="23264B1B" w:rsidR="0081751A" w:rsidRDefault="00091D71" w:rsidP="00E624FA">
      <w:pPr>
        <w:pStyle w:val="Heading3"/>
      </w:pPr>
      <w:bookmarkStart w:id="115" w:name="_Ref14945580"/>
      <w:bookmarkStart w:id="116" w:name="_Ref14945586"/>
      <w:bookmarkStart w:id="117" w:name="_Toc16156453"/>
      <w:r>
        <w:t>Signal digital</w:t>
      </w:r>
      <w:bookmarkEnd w:id="115"/>
      <w:bookmarkEnd w:id="116"/>
      <w:bookmarkEnd w:id="117"/>
    </w:p>
    <w:p w14:paraId="68B0F28D" w14:textId="49332BAF" w:rsidR="00091D71" w:rsidRPr="00091D71" w:rsidRDefault="00091D71" w:rsidP="00E624FA"/>
    <w:p w14:paraId="4B1FB51C" w14:textId="0010D31D" w:rsidR="00091D71" w:rsidRDefault="00625920" w:rsidP="00E624FA">
      <w:r>
        <w:t xml:space="preserve">Le circuit ci-dessous va permettre de pouvoir convertir la sortie du LT5537 qui peut varier de 500mV à quelques volts </w:t>
      </w:r>
      <w:r w:rsidR="001A0755">
        <w:t xml:space="preserve">suivant la puissance du signal reçu </w:t>
      </w:r>
      <w:r>
        <w:t>en un signal 0-3.3V qui pourra être lu par un microcontrôleur.</w:t>
      </w:r>
    </w:p>
    <w:p w14:paraId="207FAAFF" w14:textId="308F3625" w:rsidR="00B74CF4" w:rsidRDefault="00B74CF4" w:rsidP="00E624FA"/>
    <w:p w14:paraId="011CF0DA" w14:textId="538AD073" w:rsidR="00B74CF4" w:rsidRDefault="00B74CF4" w:rsidP="00E624FA">
      <w:r>
        <w:t xml:space="preserve">C’est avec ce signal que l’id de chaque </w:t>
      </w:r>
      <w:proofErr w:type="spellStart"/>
      <w:r>
        <w:t>SensorBall</w:t>
      </w:r>
      <w:proofErr w:type="spellEnd"/>
      <w:r>
        <w:t xml:space="preserve"> pourra être décodée.</w:t>
      </w:r>
    </w:p>
    <w:p w14:paraId="3BEC9168" w14:textId="194ACA97" w:rsidR="00091D71" w:rsidRDefault="00091D71" w:rsidP="00E624FA"/>
    <w:p w14:paraId="3F80C321" w14:textId="5BA360AE" w:rsidR="00091D71" w:rsidRDefault="00D55A3B" w:rsidP="009F702A">
      <w:pPr>
        <w:jc w:val="center"/>
      </w:pPr>
      <w:r>
        <w:rPr>
          <w:noProof/>
        </w:rPr>
        <w:lastRenderedPageBreak/>
        <w:drawing>
          <wp:inline distT="0" distB="0" distL="0" distR="0" wp14:anchorId="25C0E46E" wp14:editId="7408150B">
            <wp:extent cx="56864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86425" cy="3162300"/>
                    </a:xfrm>
                    <a:prstGeom prst="rect">
                      <a:avLst/>
                    </a:prstGeom>
                  </pic:spPr>
                </pic:pic>
              </a:graphicData>
            </a:graphic>
          </wp:inline>
        </w:drawing>
      </w:r>
    </w:p>
    <w:p w14:paraId="654ABC79" w14:textId="5C0618A9" w:rsidR="00091D71" w:rsidRDefault="00091D71" w:rsidP="009F702A">
      <w:pPr>
        <w:pStyle w:val="Caption"/>
        <w:jc w:val="center"/>
      </w:pPr>
      <w:bookmarkStart w:id="118" w:name="_Toc16156535"/>
      <w:r>
        <w:t xml:space="preserve">Figure </w:t>
      </w:r>
      <w:r w:rsidR="002E1B11">
        <w:fldChar w:fldCharType="begin"/>
      </w:r>
      <w:r w:rsidR="002E1B11">
        <w:instrText xml:space="preserve"> SEQ Figure \* ARABIC </w:instrText>
      </w:r>
      <w:r w:rsidR="002E1B11">
        <w:fldChar w:fldCharType="separate"/>
      </w:r>
      <w:r w:rsidR="001E5FBB">
        <w:rPr>
          <w:noProof/>
        </w:rPr>
        <w:t>38</w:t>
      </w:r>
      <w:r w:rsidR="002E1B11">
        <w:rPr>
          <w:noProof/>
        </w:rPr>
        <w:fldChar w:fldCharType="end"/>
      </w:r>
      <w:r>
        <w:t xml:space="preserve"> : </w:t>
      </w:r>
      <w:r w:rsidR="007F12E2">
        <w:t>réception</w:t>
      </w:r>
      <w:r>
        <w:t xml:space="preserve"> du signal sous forme digitale</w:t>
      </w:r>
      <w:bookmarkEnd w:id="118"/>
    </w:p>
    <w:p w14:paraId="6C53A868" w14:textId="4E34E41E" w:rsidR="0098161D" w:rsidRDefault="0098161D" w:rsidP="00E624FA"/>
    <w:p w14:paraId="4FEE4FAC" w14:textId="02D4AE5E" w:rsidR="00813F24" w:rsidRDefault="00813F24" w:rsidP="00E624FA"/>
    <w:p w14:paraId="3432071E" w14:textId="460A11FB" w:rsidR="00813F24" w:rsidRDefault="007F12E2" w:rsidP="00E624FA">
      <w:r>
        <w:t>Le 1</w:t>
      </w:r>
      <w:r w:rsidRPr="007F12E2">
        <w:rPr>
          <w:vertAlign w:val="superscript"/>
        </w:rPr>
        <w:t>er</w:t>
      </w:r>
      <w:r>
        <w:t xml:space="preserve"> amplificateur est monté en non inverseur avec une référence qui pourra être variée grâce à un DAC qui se trouve sur un microcontrôleur. Le but sera de supprimer la composante continue qu’il y a toujours à la sortie du récepteur RF.</w:t>
      </w:r>
    </w:p>
    <w:p w14:paraId="0B6094F7" w14:textId="3D478D21" w:rsidR="007F12E2" w:rsidRDefault="00D92E6A" w:rsidP="00E624FA">
      <w:r>
        <w:t>Il est prévu d’appliquer un gain de 2 pour avoir tension un peu plus grande et être plus précis dans la suite du circuit.</w:t>
      </w:r>
    </w:p>
    <w:p w14:paraId="7CFE0D11" w14:textId="6C83E44A" w:rsidR="00D92E6A" w:rsidRDefault="00D92E6A" w:rsidP="00E624FA">
      <w:r>
        <w:t xml:space="preserve">L’équation suivante permet de trouver les valeurs des résistances pour un gain de 2 : </w:t>
      </w:r>
    </w:p>
    <w:p w14:paraId="1AD9DB6D" w14:textId="77777777" w:rsidR="00D92E6A" w:rsidRPr="00813F24" w:rsidRDefault="00D92E6A" w:rsidP="00E624FA"/>
    <w:p w14:paraId="37A9F707" w14:textId="1AA0CD6F" w:rsidR="007F12E2" w:rsidRDefault="007F12E2" w:rsidP="00E624FA">
      <w:pPr>
        <w:pStyle w:val="Caption"/>
      </w:pPr>
      <w:r>
        <w:tab/>
      </w:r>
      <m:oMath>
        <m:f>
          <m:fPr>
            <m:ctrlPr>
              <w:rPr>
                <w:rFonts w:ascii="Cambria Math" w:hAnsi="Cambria Math"/>
              </w:rPr>
            </m:ctrlPr>
          </m:fPr>
          <m:num>
            <m:r>
              <w:rPr>
                <w:rFonts w:ascii="Cambria Math" w:hAnsi="Cambria Math"/>
              </w:rPr>
              <m:t>Vout</m:t>
            </m:r>
          </m:num>
          <m:den>
            <m:r>
              <w:rPr>
                <w:rFonts w:ascii="Cambria Math" w:hAnsi="Cambria Math"/>
              </w:rPr>
              <m:t>Vin</m:t>
            </m:r>
          </m:den>
        </m:f>
        <m:r>
          <w:rPr>
            <w:rFonts w:ascii="Cambria Math" w:hAnsi="Cambria Math"/>
          </w:rPr>
          <m:t>=(1+</m:t>
        </m:r>
        <m:f>
          <m:fPr>
            <m:ctrlPr>
              <w:rPr>
                <w:rFonts w:ascii="Cambria Math" w:hAnsi="Cambria Math"/>
              </w:rPr>
            </m:ctrlPr>
          </m:fPr>
          <m:num>
            <m:r>
              <w:rPr>
                <w:rFonts w:ascii="Cambria Math" w:hAnsi="Cambria Math"/>
              </w:rPr>
              <m:t xml:space="preserve">R2 </m:t>
            </m:r>
          </m:num>
          <m:den>
            <m:r>
              <w:rPr>
                <w:rFonts w:ascii="Cambria Math" w:hAnsi="Cambria Math"/>
              </w:rPr>
              <m:t>R1</m:t>
            </m:r>
          </m:den>
        </m:f>
      </m:oMath>
      <w:r>
        <w:t>)</w:t>
      </w:r>
      <w:r>
        <w:tab/>
        <w:t xml:space="preserve">( </w:t>
      </w:r>
      <w:r w:rsidR="002E1B11">
        <w:fldChar w:fldCharType="begin"/>
      </w:r>
      <w:r w:rsidR="002E1B11">
        <w:instrText xml:space="preserve"> SEQ ( \* ARABIC </w:instrText>
      </w:r>
      <w:r w:rsidR="002E1B11">
        <w:fldChar w:fldCharType="separate"/>
      </w:r>
      <w:r w:rsidR="007A0A3D">
        <w:rPr>
          <w:noProof/>
        </w:rPr>
        <w:t>16</w:t>
      </w:r>
      <w:r w:rsidR="002E1B11">
        <w:rPr>
          <w:noProof/>
        </w:rPr>
        <w:fldChar w:fldCharType="end"/>
      </w:r>
      <w:r>
        <w:t xml:space="preserve"> )</w:t>
      </w:r>
    </w:p>
    <w:p w14:paraId="48A1114D" w14:textId="77777777" w:rsidR="00B74CF4" w:rsidRPr="00B74CF4" w:rsidRDefault="00B74CF4" w:rsidP="00E624FA"/>
    <w:p w14:paraId="0613D74F" w14:textId="449249B3" w:rsidR="00D92E6A" w:rsidRPr="00367110" w:rsidRDefault="00D92E6A" w:rsidP="00E624FA">
      <w:r>
        <w:t>Si le R1 est à</w:t>
      </w:r>
      <w:r w:rsidR="00B74CF4">
        <w:t xml:space="preserve"> 10kOhms, la résistance R2 devra elle aussi être de 10kOhms pour un gain de 2.</w:t>
      </w:r>
    </w:p>
    <w:p w14:paraId="701DE2F2" w14:textId="2ECC11FB" w:rsidR="00B74CF4" w:rsidRDefault="00B74CF4" w:rsidP="00E624FA">
      <w:r>
        <w:br w:type="page"/>
      </w:r>
    </w:p>
    <w:p w14:paraId="65DAA43C" w14:textId="3CE18B8D" w:rsidR="00091D71" w:rsidRDefault="00B74CF4" w:rsidP="00E624FA">
      <w:r>
        <w:lastRenderedPageBreak/>
        <w:t>Le 2</w:t>
      </w:r>
      <w:r w:rsidRPr="00B74CF4">
        <w:rPr>
          <w:vertAlign w:val="superscript"/>
        </w:rPr>
        <w:t>ème</w:t>
      </w:r>
      <w:r>
        <w:t xml:space="preserve"> amplificateur fonctionne en comparateur. (Il est aussi prévu pour fonctionner en trigger de Schmidt). </w:t>
      </w:r>
    </w:p>
    <w:p w14:paraId="33B372CB" w14:textId="178C18A5" w:rsidR="00B74CF4" w:rsidRDefault="00B74CF4" w:rsidP="00E624FA">
      <w:r>
        <w:t>Il est utilisé pour pouvoir supprimer le bruit lors d’un 0 logique car l’antenne pourra être perturbée par d’autres signaux ou si le premier amplificateur n’est pas utilisé, de pouvoir supprimer la tension DC dont il est question plus haut.</w:t>
      </w:r>
    </w:p>
    <w:p w14:paraId="749A3201" w14:textId="5FE1406B" w:rsidR="00B74CF4" w:rsidRDefault="00B74CF4" w:rsidP="00E624FA">
      <w:r>
        <w:t>Il permet aussi de fixer le niveau logique 1 à la tension d’alimentation pour qu’elle soit reconnaissable par un microcontrôleur.</w:t>
      </w:r>
    </w:p>
    <w:p w14:paraId="5F711FB6" w14:textId="77777777" w:rsidR="00272B96" w:rsidRDefault="00272B96" w:rsidP="00E624FA"/>
    <w:p w14:paraId="37A40C1A" w14:textId="77777777" w:rsidR="00B74CF4" w:rsidRDefault="00B74CF4" w:rsidP="00E624FA"/>
    <w:p w14:paraId="04628345" w14:textId="2AD1A9D1" w:rsidR="00367110" w:rsidRDefault="00226FFB" w:rsidP="009F702A">
      <w:pPr>
        <w:jc w:val="center"/>
      </w:pPr>
      <w:r>
        <w:rPr>
          <w:noProof/>
        </w:rPr>
        <w:drawing>
          <wp:inline distT="0" distB="0" distL="0" distR="0" wp14:anchorId="486C811B" wp14:editId="05A1BBE8">
            <wp:extent cx="24765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76500" cy="2743200"/>
                    </a:xfrm>
                    <a:prstGeom prst="rect">
                      <a:avLst/>
                    </a:prstGeom>
                  </pic:spPr>
                </pic:pic>
              </a:graphicData>
            </a:graphic>
          </wp:inline>
        </w:drawing>
      </w:r>
    </w:p>
    <w:p w14:paraId="65C7DE70" w14:textId="76C72772" w:rsidR="00367110" w:rsidRPr="00226FFB" w:rsidRDefault="00367110" w:rsidP="009F702A">
      <w:pPr>
        <w:jc w:val="center"/>
      </w:pPr>
    </w:p>
    <w:p w14:paraId="4EA5DB1A" w14:textId="77777777" w:rsidR="009F702A" w:rsidRDefault="00367110" w:rsidP="009F702A">
      <w:pPr>
        <w:pStyle w:val="Caption"/>
        <w:spacing w:after="0"/>
        <w:jc w:val="center"/>
      </w:pPr>
      <w:bookmarkStart w:id="119" w:name="_Toc16156536"/>
      <w:r>
        <w:t xml:space="preserve">Figure </w:t>
      </w:r>
      <w:r w:rsidR="002E1B11">
        <w:fldChar w:fldCharType="begin"/>
      </w:r>
      <w:r w:rsidR="002E1B11">
        <w:instrText xml:space="preserve"> SEQ Figure \* ARABIC </w:instrText>
      </w:r>
      <w:r w:rsidR="002E1B11">
        <w:fldChar w:fldCharType="separate"/>
      </w:r>
      <w:r w:rsidR="001E5FBB">
        <w:rPr>
          <w:noProof/>
        </w:rPr>
        <w:t>39</w:t>
      </w:r>
      <w:r w:rsidR="002E1B11">
        <w:rPr>
          <w:noProof/>
        </w:rPr>
        <w:fldChar w:fldCharType="end"/>
      </w:r>
      <w:r>
        <w:t xml:space="preserve"> : schéma comparateur </w:t>
      </w:r>
      <w:proofErr w:type="spellStart"/>
      <w:r>
        <w:t>datasheet</w:t>
      </w:r>
      <w:proofErr w:type="spellEnd"/>
      <w:r w:rsidR="00D55A3B">
        <w:t xml:space="preserve"> LMV331</w:t>
      </w:r>
      <w:bookmarkEnd w:id="119"/>
    </w:p>
    <w:p w14:paraId="137CC5EF" w14:textId="4CF390A9" w:rsidR="009F702A" w:rsidRPr="009F702A" w:rsidRDefault="009F702A" w:rsidP="009F702A">
      <w:pPr>
        <w:pStyle w:val="Caption"/>
        <w:spacing w:after="0"/>
        <w:jc w:val="center"/>
      </w:pPr>
      <w:r>
        <w:t xml:space="preserve"> Source : </w:t>
      </w:r>
      <w:proofErr w:type="spellStart"/>
      <w:r>
        <w:t>Datasheet</w:t>
      </w:r>
      <w:proofErr w:type="spellEnd"/>
      <w:r>
        <w:t xml:space="preserve"> LMV331</w:t>
      </w:r>
    </w:p>
    <w:p w14:paraId="02A919B4" w14:textId="3EF12CF5" w:rsidR="00226FFB" w:rsidRDefault="00226FFB" w:rsidP="00E624FA"/>
    <w:p w14:paraId="5B268D0A" w14:textId="77777777" w:rsidR="00226FFB" w:rsidRDefault="00226FFB" w:rsidP="00E624FA"/>
    <w:p w14:paraId="0EF3B2EE" w14:textId="339C65FC" w:rsidR="000F0D92" w:rsidRDefault="000F0D92" w:rsidP="00E624FA">
      <w:r>
        <w:t xml:space="preserve">Avec un tension </w:t>
      </w:r>
      <w:proofErr w:type="spellStart"/>
      <w:r>
        <w:t>Vref</w:t>
      </w:r>
      <w:proofErr w:type="spellEnd"/>
      <w:r>
        <w:t xml:space="preserve"> qui veut être de 0.6V, pour garder une certaine marge sur les 0.432V calculés au point </w:t>
      </w:r>
      <w:r>
        <w:fldChar w:fldCharType="begin"/>
      </w:r>
      <w:r>
        <w:instrText xml:space="preserve"> REF _Ref14157643 \r \h </w:instrText>
      </w:r>
      <w:r>
        <w:fldChar w:fldCharType="separate"/>
      </w:r>
      <w:r>
        <w:t>2.4.2.3</w:t>
      </w:r>
      <w:r>
        <w:fldChar w:fldCharType="end"/>
      </w:r>
      <w:r>
        <w:t xml:space="preserve"> et une résistance R5 choisie de 1</w:t>
      </w:r>
      <w:r w:rsidR="00D55A3B">
        <w:t>5</w:t>
      </w:r>
      <w:r>
        <w:t xml:space="preserve">0KOhms, il est possible de trouver la résistance R6 avec un pont diviseur : </w:t>
      </w:r>
    </w:p>
    <w:p w14:paraId="23B90A88" w14:textId="77777777" w:rsidR="000F0D92" w:rsidRDefault="000F0D92" w:rsidP="00E624FA"/>
    <w:p w14:paraId="3EEEE946" w14:textId="7A3D49FD" w:rsidR="00226FFB" w:rsidRDefault="000F0D92" w:rsidP="00E624FA">
      <w:pPr>
        <w:pStyle w:val="Caption"/>
      </w:pPr>
      <w:r>
        <w:tab/>
      </w:r>
      <m:oMath>
        <m:r>
          <w:rPr>
            <w:rFonts w:ascii="Cambria Math" w:hAnsi="Cambria Math"/>
          </w:rPr>
          <m:t>Vref= Vin*</m:t>
        </m:r>
        <m:f>
          <m:fPr>
            <m:ctrlPr>
              <w:rPr>
                <w:rFonts w:ascii="Cambria Math" w:hAnsi="Cambria Math"/>
              </w:rPr>
            </m:ctrlPr>
          </m:fPr>
          <m:num>
            <m:r>
              <w:rPr>
                <w:rFonts w:ascii="Cambria Math" w:hAnsi="Cambria Math"/>
              </w:rPr>
              <m:t>R5</m:t>
            </m:r>
          </m:num>
          <m:den>
            <m:r>
              <w:rPr>
                <w:rFonts w:ascii="Cambria Math" w:hAnsi="Cambria Math"/>
              </w:rPr>
              <m:t>R5+R6</m:t>
            </m:r>
          </m:den>
        </m:f>
      </m:oMath>
      <w:r w:rsidRPr="00D55A3B">
        <w:t xml:space="preserve"> </w:t>
      </w:r>
      <w:r w:rsidR="00D55A3B" w:rsidRPr="00D55A3B">
        <w:tab/>
      </w:r>
      <w:r w:rsidR="00D55A3B">
        <w:t xml:space="preserve">( </w:t>
      </w:r>
      <w:r w:rsidR="002E1B11">
        <w:fldChar w:fldCharType="begin"/>
      </w:r>
      <w:r w:rsidR="002E1B11">
        <w:instrText xml:space="preserve"> SEQ ( \* ARABIC </w:instrText>
      </w:r>
      <w:r w:rsidR="002E1B11">
        <w:fldChar w:fldCharType="separate"/>
      </w:r>
      <w:r w:rsidR="007A0A3D">
        <w:rPr>
          <w:noProof/>
        </w:rPr>
        <w:t>17</w:t>
      </w:r>
      <w:r w:rsidR="002E1B11">
        <w:rPr>
          <w:noProof/>
        </w:rPr>
        <w:fldChar w:fldCharType="end"/>
      </w:r>
      <w:r w:rsidR="00D55A3B">
        <w:t xml:space="preserve"> )</w:t>
      </w:r>
    </w:p>
    <w:p w14:paraId="5B071A80" w14:textId="50166EB4" w:rsidR="00272B96" w:rsidRDefault="00272B96" w:rsidP="00E624FA"/>
    <w:p w14:paraId="4B10017A" w14:textId="65C3A4DB" w:rsidR="00272B96" w:rsidRDefault="00272B96" w:rsidP="00E624FA">
      <w:r w:rsidRPr="00272B96">
        <w:t xml:space="preserve">Le résultat pour la R6 est </w:t>
      </w:r>
      <w:r w:rsidRPr="00272B96">
        <w:rPr>
          <w:rFonts w:cs="Arial"/>
          <w:color w:val="303030"/>
          <w:shd w:val="clear" w:color="auto" w:fill="FFFFFF"/>
        </w:rPr>
        <w:t>≈</w:t>
      </w:r>
      <w:r w:rsidRPr="00272B96">
        <w:t>560K.</w:t>
      </w:r>
    </w:p>
    <w:p w14:paraId="1D98550E" w14:textId="15F1C04A" w:rsidR="00272B96" w:rsidRDefault="00272B96" w:rsidP="00E624FA"/>
    <w:p w14:paraId="766AA508" w14:textId="3A90EFAB" w:rsidR="00272B96" w:rsidRPr="00272B96" w:rsidRDefault="00272B96" w:rsidP="00E624FA">
      <w:r>
        <w:t xml:space="preserve">Le signal de sortie sera ensuite directement envoyé sur </w:t>
      </w:r>
      <w:proofErr w:type="gramStart"/>
      <w:r>
        <w:t>une pin</w:t>
      </w:r>
      <w:proofErr w:type="gramEnd"/>
      <w:r>
        <w:t xml:space="preserve"> du microcontrôleur.</w:t>
      </w:r>
    </w:p>
    <w:p w14:paraId="4237EFA2" w14:textId="541EE44A" w:rsidR="00272B96" w:rsidRPr="00272B96" w:rsidRDefault="00272B96" w:rsidP="00E624FA">
      <w:r>
        <w:br w:type="page"/>
      </w:r>
    </w:p>
    <w:p w14:paraId="4F849024" w14:textId="542F4453" w:rsidR="00272B96" w:rsidRDefault="00272B96" w:rsidP="00E624FA">
      <w:pPr>
        <w:pStyle w:val="Heading3"/>
      </w:pPr>
      <w:bookmarkStart w:id="120" w:name="_Toc16156454"/>
      <w:r>
        <w:lastRenderedPageBreak/>
        <w:t>Boutons</w:t>
      </w:r>
      <w:bookmarkEnd w:id="120"/>
    </w:p>
    <w:p w14:paraId="18979138" w14:textId="1D7164F0" w:rsidR="00272B96" w:rsidRDefault="00272B96" w:rsidP="00E624FA">
      <w:pPr>
        <w:rPr>
          <w:lang w:val="de-CH"/>
        </w:rPr>
      </w:pPr>
    </w:p>
    <w:p w14:paraId="223A1B5D" w14:textId="3921BDE2" w:rsidR="00272B96" w:rsidRDefault="00272B96" w:rsidP="00E624FA">
      <w:r w:rsidRPr="00272B96">
        <w:t xml:space="preserve">Pour pouvoir </w:t>
      </w:r>
      <w:r>
        <w:t xml:space="preserve">faciliter l’utilisation de l’appareil qui sera surement avec des gants en montagne, des boutons Hard ont été placés sur le PCB. Ces boutons auront la même utilité que les boutons software sur l’écran LCD qui et sont expliqués plus en détail dans le point </w:t>
      </w:r>
      <w:r>
        <w:fldChar w:fldCharType="begin"/>
      </w:r>
      <w:r>
        <w:instrText xml:space="preserve"> PAGEREF _Ref14159811 \h </w:instrText>
      </w:r>
      <w:r>
        <w:fldChar w:fldCharType="separate"/>
      </w:r>
      <w:r>
        <w:rPr>
          <w:noProof/>
        </w:rPr>
        <w:t>3  Programmation</w:t>
      </w:r>
      <w:r>
        <w:fldChar w:fldCharType="end"/>
      </w:r>
      <w:r>
        <w:t>.</w:t>
      </w:r>
    </w:p>
    <w:p w14:paraId="5E7E6330" w14:textId="0DC4F7C5" w:rsidR="0040443D" w:rsidRDefault="0040443D" w:rsidP="00E624FA"/>
    <w:p w14:paraId="0B4E6907" w14:textId="77777777" w:rsidR="0040443D" w:rsidRDefault="0040443D" w:rsidP="009F702A">
      <w:pPr>
        <w:jc w:val="center"/>
      </w:pPr>
      <w:r>
        <w:rPr>
          <w:noProof/>
        </w:rPr>
        <w:drawing>
          <wp:inline distT="0" distB="0" distL="0" distR="0" wp14:anchorId="1A43C374" wp14:editId="57E6FCE5">
            <wp:extent cx="1600200" cy="214763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1000" cy="2148710"/>
                    </a:xfrm>
                    <a:prstGeom prst="rect">
                      <a:avLst/>
                    </a:prstGeom>
                  </pic:spPr>
                </pic:pic>
              </a:graphicData>
            </a:graphic>
          </wp:inline>
        </w:drawing>
      </w:r>
    </w:p>
    <w:p w14:paraId="5861F8E9" w14:textId="6CCF2B33" w:rsidR="0040443D" w:rsidRDefault="0040443D" w:rsidP="009F702A">
      <w:pPr>
        <w:pStyle w:val="Caption"/>
        <w:jc w:val="center"/>
      </w:pPr>
      <w:bookmarkStart w:id="121" w:name="_Toc16156537"/>
      <w:r>
        <w:t xml:space="preserve">Figure </w:t>
      </w:r>
      <w:r w:rsidR="002E1B11">
        <w:fldChar w:fldCharType="begin"/>
      </w:r>
      <w:r w:rsidR="002E1B11">
        <w:instrText xml:space="preserve"> SEQ Figure \* ARABIC </w:instrText>
      </w:r>
      <w:r w:rsidR="002E1B11">
        <w:fldChar w:fldCharType="separate"/>
      </w:r>
      <w:r w:rsidR="001E5FBB">
        <w:rPr>
          <w:noProof/>
        </w:rPr>
        <w:t>40</w:t>
      </w:r>
      <w:r w:rsidR="002E1B11">
        <w:rPr>
          <w:noProof/>
        </w:rPr>
        <w:fldChar w:fldCharType="end"/>
      </w:r>
      <w:r>
        <w:t xml:space="preserve"> : Boutons Hardware</w:t>
      </w:r>
      <w:bookmarkEnd w:id="121"/>
    </w:p>
    <w:p w14:paraId="48FA2846" w14:textId="77777777" w:rsidR="0040443D" w:rsidRPr="0040443D" w:rsidRDefault="0040443D" w:rsidP="00E624FA"/>
    <w:p w14:paraId="38290B68" w14:textId="2C9820D3" w:rsidR="0040443D" w:rsidRDefault="0040443D" w:rsidP="00E624FA">
      <w:r>
        <w:t>Les résistances de pull-up seront placées de manière software, ainsi que l’anti-rebond.</w:t>
      </w:r>
    </w:p>
    <w:p w14:paraId="7D3A6D23" w14:textId="0C121C37" w:rsidR="00F10FED" w:rsidRDefault="00F10FED" w:rsidP="00E624FA"/>
    <w:p w14:paraId="362DD734" w14:textId="76AFA62C" w:rsidR="0040443D" w:rsidRPr="00F10FED" w:rsidRDefault="0040443D" w:rsidP="00E624FA">
      <w:pPr>
        <w:pStyle w:val="Heading3"/>
      </w:pPr>
      <w:bookmarkStart w:id="122" w:name="_Toc16156455"/>
      <w:r w:rsidRPr="00F10FED">
        <w:t xml:space="preserve">Connection à la </w:t>
      </w:r>
      <w:proofErr w:type="spellStart"/>
      <w:r w:rsidRPr="00F10FED">
        <w:t>board</w:t>
      </w:r>
      <w:proofErr w:type="spellEnd"/>
      <w:r w:rsidRPr="00F10FED">
        <w:t xml:space="preserve"> STM</w:t>
      </w:r>
      <w:bookmarkEnd w:id="122"/>
    </w:p>
    <w:p w14:paraId="362199CA" w14:textId="5FD51D5D" w:rsidR="0040443D" w:rsidRPr="00F10FED" w:rsidRDefault="0040443D" w:rsidP="00E624FA"/>
    <w:p w14:paraId="0DD462AA" w14:textId="68E87578" w:rsidR="0040443D" w:rsidRDefault="0040443D" w:rsidP="00E624FA">
      <w:r w:rsidRPr="0040443D">
        <w:t xml:space="preserve">La plaque </w:t>
      </w:r>
      <w:r>
        <w:t>STM32f possède de connecteur 2x32 pins sur le dos sur lequel, le circuit d’interface viendra se connecter.</w:t>
      </w:r>
    </w:p>
    <w:p w14:paraId="2A7104E8" w14:textId="32D4D577" w:rsidR="00F10FED" w:rsidRDefault="00F10FED" w:rsidP="00E624FA"/>
    <w:p w14:paraId="62DA71BE" w14:textId="377BE02D" w:rsidR="0040443D" w:rsidRDefault="0040443D" w:rsidP="00E624FA">
      <w:pPr>
        <w:pStyle w:val="Heading3"/>
      </w:pPr>
      <w:bookmarkStart w:id="123" w:name="_Toc16156456"/>
      <w:r>
        <w:t>Alimentation</w:t>
      </w:r>
      <w:bookmarkEnd w:id="123"/>
    </w:p>
    <w:p w14:paraId="74C5C191" w14:textId="1D8AFD77" w:rsidR="0040443D" w:rsidRDefault="0040443D" w:rsidP="00E624FA">
      <w:pPr>
        <w:rPr>
          <w:lang w:val="de-CH"/>
        </w:rPr>
      </w:pPr>
    </w:p>
    <w:p w14:paraId="782A833C" w14:textId="46F34EDE" w:rsidR="0040443D" w:rsidRDefault="0040443D" w:rsidP="00E624FA">
      <w:r w:rsidRPr="0040443D">
        <w:t xml:space="preserve">L’alimentation se fait via 4 piles </w:t>
      </w:r>
      <w:r>
        <w:t>AA car l’écran LCD consomme beaucoup de courant. C</w:t>
      </w:r>
      <w:r w:rsidR="00360172">
        <w:t>ela afin que le circuit rester allumé plus longtemps si la recherche des balles dure plus que prévu.</w:t>
      </w:r>
    </w:p>
    <w:p w14:paraId="2CCB35B7" w14:textId="4BA0CAB0" w:rsidR="00360172" w:rsidRDefault="00360172" w:rsidP="00E624FA"/>
    <w:p w14:paraId="7C31187A" w14:textId="77777777" w:rsidR="00360172" w:rsidRDefault="00360172" w:rsidP="009F702A">
      <w:pPr>
        <w:jc w:val="center"/>
      </w:pPr>
      <w:r>
        <w:rPr>
          <w:noProof/>
        </w:rPr>
        <w:drawing>
          <wp:inline distT="0" distB="0" distL="0" distR="0" wp14:anchorId="71AC4014" wp14:editId="6228BE11">
            <wp:extent cx="1400175" cy="20012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09444" cy="2014472"/>
                    </a:xfrm>
                    <a:prstGeom prst="rect">
                      <a:avLst/>
                    </a:prstGeom>
                  </pic:spPr>
                </pic:pic>
              </a:graphicData>
            </a:graphic>
          </wp:inline>
        </w:drawing>
      </w:r>
    </w:p>
    <w:p w14:paraId="728C9FD2" w14:textId="022C1D77" w:rsidR="00360172" w:rsidRDefault="00360172" w:rsidP="009F702A">
      <w:pPr>
        <w:pStyle w:val="Caption"/>
        <w:jc w:val="center"/>
      </w:pPr>
      <w:bookmarkStart w:id="124" w:name="_Toc16156538"/>
      <w:r>
        <w:t xml:space="preserve">Figure </w:t>
      </w:r>
      <w:r w:rsidR="002E1B11">
        <w:fldChar w:fldCharType="begin"/>
      </w:r>
      <w:r w:rsidR="002E1B11">
        <w:instrText xml:space="preserve"> SEQ Figure \* ARABIC </w:instrText>
      </w:r>
      <w:r w:rsidR="002E1B11">
        <w:fldChar w:fldCharType="separate"/>
      </w:r>
      <w:r w:rsidR="001E5FBB">
        <w:rPr>
          <w:noProof/>
        </w:rPr>
        <w:t>41</w:t>
      </w:r>
      <w:r w:rsidR="002E1B11">
        <w:rPr>
          <w:noProof/>
        </w:rPr>
        <w:fldChar w:fldCharType="end"/>
      </w:r>
      <w:r>
        <w:t xml:space="preserve"> : Alimentation 5V du circuit</w:t>
      </w:r>
      <w:bookmarkEnd w:id="124"/>
    </w:p>
    <w:p w14:paraId="67B92B57" w14:textId="77777777" w:rsidR="00360172" w:rsidRPr="00360172" w:rsidRDefault="00360172" w:rsidP="00E624FA"/>
    <w:p w14:paraId="6524A3DB" w14:textId="3C9DBBD8" w:rsidR="00360172" w:rsidRPr="00360172" w:rsidRDefault="00360172" w:rsidP="00E624FA">
      <w:r>
        <w:t>La diode D1 est utilisée pour éviter les inversions de courant lorsque l’utilisateur insert les piles à l’envers ce qui pourrait résulter par une destruction du matériel.</w:t>
      </w:r>
      <w:r w:rsidR="00F10FED">
        <w:t xml:space="preserve"> </w:t>
      </w:r>
    </w:p>
    <w:p w14:paraId="34D7D60F" w14:textId="342F79B9" w:rsidR="0040443D" w:rsidRPr="0040443D" w:rsidRDefault="0040443D" w:rsidP="00E624FA"/>
    <w:p w14:paraId="1C5D728B" w14:textId="28798807" w:rsidR="0040443D" w:rsidRPr="0040443D" w:rsidRDefault="001C448E" w:rsidP="00E624FA">
      <w:r>
        <w:t xml:space="preserve">Pour la partie 3V, il n’y a pas de schéma car la plaque STM32f fourni déjà un régulateur fonctionnant en 3V. </w:t>
      </w:r>
    </w:p>
    <w:p w14:paraId="42E75942" w14:textId="215112F3" w:rsidR="00281500" w:rsidRDefault="00281500" w:rsidP="00E624FA"/>
    <w:p w14:paraId="3E50A5A8" w14:textId="1FB494B7" w:rsidR="00C41BD9" w:rsidRDefault="00C41BD9" w:rsidP="00E624FA">
      <w:pPr>
        <w:pStyle w:val="Heading2"/>
      </w:pPr>
      <w:bookmarkStart w:id="125" w:name="_Toc16156457"/>
      <w:commentRangeStart w:id="126"/>
      <w:r w:rsidRPr="0040443D">
        <w:t>Test</w:t>
      </w:r>
      <w:r>
        <w:t xml:space="preserve"> est résultats </w:t>
      </w:r>
      <w:proofErr w:type="spellStart"/>
      <w:r>
        <w:t>Baluns</w:t>
      </w:r>
      <w:commentRangeEnd w:id="126"/>
      <w:proofErr w:type="spellEnd"/>
      <w:r w:rsidR="00FB6D41">
        <w:rPr>
          <w:rStyle w:val="CommentReference"/>
          <w:rFonts w:eastAsiaTheme="minorEastAsia" w:cs="Times New Roman"/>
        </w:rPr>
        <w:commentReference w:id="126"/>
      </w:r>
      <w:bookmarkEnd w:id="125"/>
    </w:p>
    <w:p w14:paraId="54E669A6" w14:textId="294D80B5" w:rsidR="009A5A2A" w:rsidRDefault="009A5A2A" w:rsidP="00E624FA"/>
    <w:p w14:paraId="1D4F6FA1" w14:textId="53330FB6" w:rsidR="009A5A2A" w:rsidRDefault="009A5A2A" w:rsidP="00E624FA">
      <w:r>
        <w:t xml:space="preserve">Cette partie test le bon fonctionnement des antennes avec leurs </w:t>
      </w:r>
      <w:proofErr w:type="spellStart"/>
      <w:r>
        <w:t>baluns</w:t>
      </w:r>
      <w:proofErr w:type="spellEnd"/>
      <w:r>
        <w:t xml:space="preserve"> et permet de vérifier si une adaptation doit être faite. </w:t>
      </w:r>
    </w:p>
    <w:p w14:paraId="6DB156F9" w14:textId="1A3AB560" w:rsidR="009A5A2A" w:rsidRDefault="009A5A2A" w:rsidP="00E624FA"/>
    <w:p w14:paraId="594CD58D" w14:textId="6AE6CE99" w:rsidR="009A5A2A" w:rsidRDefault="009A5A2A" w:rsidP="00E624FA">
      <w:pPr>
        <w:pStyle w:val="Heading3"/>
      </w:pPr>
      <w:bookmarkStart w:id="127" w:name="_Toc16156458"/>
      <w:r>
        <w:t xml:space="preserve">Test </w:t>
      </w:r>
      <w:proofErr w:type="spellStart"/>
      <w:r>
        <w:t>Balun</w:t>
      </w:r>
      <w:proofErr w:type="spellEnd"/>
      <w:r>
        <w:t xml:space="preserve"> </w:t>
      </w:r>
      <w:r w:rsidR="00CA4870">
        <w:t xml:space="preserve">de </w:t>
      </w:r>
      <w:proofErr w:type="spellStart"/>
      <w:r w:rsidR="00CA4870">
        <w:t>l’</w:t>
      </w:r>
      <w:r>
        <w:t>antenne</w:t>
      </w:r>
      <w:proofErr w:type="spellEnd"/>
      <w:r>
        <w:t xml:space="preserve"> LPDA</w:t>
      </w:r>
      <w:bookmarkEnd w:id="127"/>
    </w:p>
    <w:p w14:paraId="1B42DB3F" w14:textId="198986BB" w:rsidR="00617BEB" w:rsidRDefault="00617BEB" w:rsidP="00E624FA"/>
    <w:p w14:paraId="4C027C9D" w14:textId="7BC39FD8" w:rsidR="00617BEB" w:rsidRDefault="00617BEB" w:rsidP="00E624FA">
      <w:r>
        <w:t xml:space="preserve">Sur le digramme de Smith ci-dessous, L’impédance à la fréquence de travail est relativement près du centre du cercle. Cela montre qu’avec le </w:t>
      </w:r>
      <w:proofErr w:type="spellStart"/>
      <w:r>
        <w:t>balun</w:t>
      </w:r>
      <w:proofErr w:type="spellEnd"/>
      <w:r>
        <w:t xml:space="preserve">, l’antenne n’aura pas besoin d’être adaptée. </w:t>
      </w:r>
    </w:p>
    <w:p w14:paraId="1AD82AE4" w14:textId="7D128068" w:rsidR="00617BEB" w:rsidRDefault="00617BEB" w:rsidP="00E624FA"/>
    <w:p w14:paraId="49D5184E" w14:textId="11761BBD" w:rsidR="00617BEB" w:rsidRPr="00617BEB" w:rsidRDefault="00D424A8" w:rsidP="00E624FA">
      <w:pPr>
        <w:pStyle w:val="Heading3"/>
      </w:pPr>
      <w:bookmarkStart w:id="128" w:name="_Toc16156459"/>
      <w:r>
        <w:t>Diagramme de Smith</w:t>
      </w:r>
      <w:bookmarkEnd w:id="128"/>
    </w:p>
    <w:p w14:paraId="5A6CCE93" w14:textId="02F1D13D" w:rsidR="00955107" w:rsidRDefault="00955107" w:rsidP="00E624FA"/>
    <w:p w14:paraId="331F3CF3" w14:textId="57612FB9" w:rsidR="00617BEB" w:rsidRDefault="00617BEB" w:rsidP="009F702A">
      <w:pPr>
        <w:jc w:val="center"/>
      </w:pPr>
      <w:r w:rsidRPr="00617BEB">
        <w:rPr>
          <w:noProof/>
        </w:rPr>
        <w:drawing>
          <wp:inline distT="0" distB="0" distL="0" distR="0" wp14:anchorId="795D4375" wp14:editId="3015682E">
            <wp:extent cx="4867275" cy="3924300"/>
            <wp:effectExtent l="0" t="0" r="9525" b="0"/>
            <wp:docPr id="50" name="Picture 50" descr="E:\lpda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pdabalun.bmp"/>
                    <pic:cNvPicPr>
                      <a:picLocks noChangeAspect="1" noChangeArrowheads="1"/>
                    </pic:cNvPicPr>
                  </pic:nvPicPr>
                  <pic:blipFill rotWithShape="1">
                    <a:blip r:embed="rId66">
                      <a:extLst>
                        <a:ext uri="{28A0092B-C50C-407E-A947-70E740481C1C}">
                          <a14:useLocalDpi xmlns:a14="http://schemas.microsoft.com/office/drawing/2010/main" val="0"/>
                        </a:ext>
                      </a:extLst>
                    </a:blip>
                    <a:srcRect l="665" t="5321" r="14357" b="3326"/>
                    <a:stretch/>
                  </pic:blipFill>
                  <pic:spPr bwMode="auto">
                    <a:xfrm>
                      <a:off x="0" y="0"/>
                      <a:ext cx="486727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7A5866A1" w14:textId="6FB5823D" w:rsidR="00CA4870" w:rsidRDefault="009A5A2A" w:rsidP="009F702A">
      <w:pPr>
        <w:pStyle w:val="Caption"/>
        <w:jc w:val="center"/>
      </w:pPr>
      <w:bookmarkStart w:id="129" w:name="_Toc16156539"/>
      <w:r>
        <w:t xml:space="preserve">Figure </w:t>
      </w:r>
      <w:r w:rsidR="002E1B11">
        <w:fldChar w:fldCharType="begin"/>
      </w:r>
      <w:r w:rsidR="002E1B11">
        <w:instrText xml:space="preserve"> SEQ Figure \* ARABIC </w:instrText>
      </w:r>
      <w:r w:rsidR="002E1B11">
        <w:fldChar w:fldCharType="separate"/>
      </w:r>
      <w:r w:rsidR="001E5FBB">
        <w:rPr>
          <w:noProof/>
        </w:rPr>
        <w:t>42</w:t>
      </w:r>
      <w:r w:rsidR="002E1B11">
        <w:rPr>
          <w:noProof/>
        </w:rPr>
        <w:fldChar w:fldCharType="end"/>
      </w:r>
      <w:r>
        <w:t xml:space="preserve"> : </w:t>
      </w:r>
      <w:r w:rsidR="00D424A8">
        <w:t xml:space="preserve">Diagramme de Smith de </w:t>
      </w:r>
      <w:r w:rsidR="00617BEB">
        <w:t>l’</w:t>
      </w:r>
      <w:r>
        <w:t>antenne LPDA</w:t>
      </w:r>
      <w:r w:rsidR="00D424A8">
        <w:t xml:space="preserve"> avec </w:t>
      </w:r>
      <w:proofErr w:type="spellStart"/>
      <w:r w:rsidR="00D424A8">
        <w:t>balun</w:t>
      </w:r>
      <w:bookmarkEnd w:id="129"/>
      <w:proofErr w:type="spellEnd"/>
    </w:p>
    <w:p w14:paraId="47B9AB36" w14:textId="735BAE31" w:rsidR="00617BEB" w:rsidRDefault="00617BEB" w:rsidP="00E624FA">
      <w:r>
        <w:br w:type="page"/>
      </w:r>
    </w:p>
    <w:p w14:paraId="610968D7" w14:textId="20144B90" w:rsidR="00D424A8" w:rsidRPr="00617BEB" w:rsidRDefault="00D424A8" w:rsidP="00E624FA">
      <w:pPr>
        <w:pStyle w:val="Heading4"/>
      </w:pPr>
      <w:bookmarkStart w:id="130" w:name="_Toc16156460"/>
      <w:r>
        <w:lastRenderedPageBreak/>
        <w:t>Diagramme de Réflexion</w:t>
      </w:r>
      <w:bookmarkEnd w:id="130"/>
    </w:p>
    <w:p w14:paraId="1F367714" w14:textId="77777777" w:rsidR="00D424A8" w:rsidRDefault="00D424A8" w:rsidP="00E624FA"/>
    <w:p w14:paraId="08E7278B" w14:textId="77777777" w:rsidR="00617BEB" w:rsidRDefault="00617BEB" w:rsidP="00E624FA">
      <w:r>
        <w:t>Sur le digramme de réflexion ci-dessous, la valeur la plus basse est 434Mhz ce qui correspond Parfaitement aux attentes.</w:t>
      </w:r>
    </w:p>
    <w:p w14:paraId="4DEA865E" w14:textId="740CF459" w:rsidR="00617BEB" w:rsidRPr="00617BEB" w:rsidRDefault="00617BEB" w:rsidP="00E624FA">
      <w:r>
        <w:t>Avec une valeur de -20dB, la puissance transmise est de 90% de la puissance totale, ce qui fait que l’antenne fonctionnera très bien.</w:t>
      </w:r>
    </w:p>
    <w:p w14:paraId="31C9CF36" w14:textId="3C2063A3" w:rsidR="00617BEB" w:rsidRDefault="00617BEB" w:rsidP="00E624FA">
      <w:pPr>
        <w:rPr>
          <w:noProof/>
        </w:rPr>
      </w:pPr>
    </w:p>
    <w:p w14:paraId="47A0D69C" w14:textId="77777777" w:rsidR="00D424A8" w:rsidRDefault="00617BEB" w:rsidP="009F702A">
      <w:pPr>
        <w:jc w:val="center"/>
      </w:pPr>
      <w:r w:rsidRPr="00617BEB">
        <w:rPr>
          <w:noProof/>
        </w:rPr>
        <w:drawing>
          <wp:inline distT="0" distB="0" distL="0" distR="0" wp14:anchorId="1D424563" wp14:editId="78C998C6">
            <wp:extent cx="4867275" cy="3905250"/>
            <wp:effectExtent l="0" t="0" r="9525" b="0"/>
            <wp:docPr id="53" name="Picture 53" descr="E:\lpdabalunnosmit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lpdabalunnosmitsh.bmp"/>
                    <pic:cNvPicPr>
                      <a:picLocks noChangeAspect="1" noChangeArrowheads="1"/>
                    </pic:cNvPicPr>
                  </pic:nvPicPr>
                  <pic:blipFill rotWithShape="1">
                    <a:blip r:embed="rId67">
                      <a:extLst>
                        <a:ext uri="{28A0092B-C50C-407E-A947-70E740481C1C}">
                          <a14:useLocalDpi xmlns:a14="http://schemas.microsoft.com/office/drawing/2010/main" val="0"/>
                        </a:ext>
                      </a:extLst>
                    </a:blip>
                    <a:srcRect l="831" t="5542" r="14191" b="3548"/>
                    <a:stretch/>
                  </pic:blipFill>
                  <pic:spPr bwMode="auto">
                    <a:xfrm>
                      <a:off x="0" y="0"/>
                      <a:ext cx="4867275"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4EF158B4" w14:textId="63D90EAC" w:rsidR="00617BEB" w:rsidRDefault="00D424A8" w:rsidP="009F702A">
      <w:pPr>
        <w:pStyle w:val="Caption"/>
        <w:jc w:val="center"/>
      </w:pPr>
      <w:bookmarkStart w:id="131" w:name="_Toc16156540"/>
      <w:r>
        <w:t xml:space="preserve">Figure </w:t>
      </w:r>
      <w:r w:rsidR="002E1B11">
        <w:fldChar w:fldCharType="begin"/>
      </w:r>
      <w:r w:rsidR="002E1B11">
        <w:instrText xml:space="preserve"> SEQ Figure \* ARABIC </w:instrText>
      </w:r>
      <w:r w:rsidR="002E1B11">
        <w:fldChar w:fldCharType="separate"/>
      </w:r>
      <w:r w:rsidR="001E5FBB">
        <w:rPr>
          <w:noProof/>
        </w:rPr>
        <w:t>43</w:t>
      </w:r>
      <w:r w:rsidR="002E1B11">
        <w:rPr>
          <w:noProof/>
        </w:rPr>
        <w:fldChar w:fldCharType="end"/>
      </w:r>
      <w:r>
        <w:t xml:space="preserve"> : Diagramme de réflexion de l'antenne LPDA avec </w:t>
      </w:r>
      <w:proofErr w:type="spellStart"/>
      <w:r>
        <w:t>balun</w:t>
      </w:r>
      <w:bookmarkEnd w:id="131"/>
      <w:proofErr w:type="spellEnd"/>
    </w:p>
    <w:p w14:paraId="7E6AAECF" w14:textId="6F8E58BC" w:rsidR="00CA4870" w:rsidRPr="00CA4870" w:rsidRDefault="00617BEB" w:rsidP="00E624FA">
      <w:r>
        <w:br w:type="page"/>
      </w:r>
    </w:p>
    <w:p w14:paraId="7E95780F" w14:textId="13579F82" w:rsidR="009A5A2A" w:rsidRDefault="009A5A2A" w:rsidP="00E624FA">
      <w:pPr>
        <w:pStyle w:val="Heading3"/>
      </w:pPr>
      <w:bookmarkStart w:id="132" w:name="_Toc16156461"/>
      <w:r>
        <w:lastRenderedPageBreak/>
        <w:t xml:space="preserve">Test </w:t>
      </w:r>
      <w:proofErr w:type="spellStart"/>
      <w:r>
        <w:t>Balun</w:t>
      </w:r>
      <w:proofErr w:type="spellEnd"/>
      <w:r>
        <w:t xml:space="preserve"> </w:t>
      </w:r>
      <w:r w:rsidR="00CA4870">
        <w:t xml:space="preserve">de </w:t>
      </w:r>
      <w:proofErr w:type="spellStart"/>
      <w:r w:rsidR="00CA4870">
        <w:t>l’</w:t>
      </w:r>
      <w:r>
        <w:t>antenne</w:t>
      </w:r>
      <w:proofErr w:type="spellEnd"/>
      <w:r>
        <w:t xml:space="preserve"> LOOP</w:t>
      </w:r>
      <w:bookmarkEnd w:id="132"/>
    </w:p>
    <w:p w14:paraId="60CCA444" w14:textId="4630CFDF" w:rsidR="00D424A8" w:rsidRDefault="00D424A8" w:rsidP="00E624FA"/>
    <w:p w14:paraId="59A36591" w14:textId="538E8ECD" w:rsidR="00D424A8" w:rsidRPr="00D424A8" w:rsidRDefault="00D424A8" w:rsidP="00E624FA">
      <w:pPr>
        <w:pStyle w:val="Heading4"/>
      </w:pPr>
      <w:bookmarkStart w:id="133" w:name="_Toc16156462"/>
      <w:r>
        <w:t>Diagramme de Smith</w:t>
      </w:r>
      <w:bookmarkEnd w:id="133"/>
    </w:p>
    <w:p w14:paraId="49FDF02F" w14:textId="12811A39" w:rsidR="00D424A8" w:rsidRDefault="00D424A8" w:rsidP="00E624FA"/>
    <w:p w14:paraId="5F0529AA" w14:textId="35F9A2C6" w:rsidR="00D424A8" w:rsidRDefault="00D424A8" w:rsidP="00E624FA">
      <w:r>
        <w:t>Sur le digramme de Smith ci-dessous, L’impédance est plutôt faible (31Ohms) avec une composante imaginaire de 8Ohms.</w:t>
      </w:r>
    </w:p>
    <w:p w14:paraId="0BDD62A4" w14:textId="566F9B7F" w:rsidR="00D424A8" w:rsidRDefault="00D424A8" w:rsidP="00E624FA">
      <w:r>
        <w:t>Cela indique qu’il va falloir adapter l’antenne.</w:t>
      </w:r>
    </w:p>
    <w:p w14:paraId="12AD38D9" w14:textId="77777777" w:rsidR="003274A8" w:rsidRDefault="003274A8" w:rsidP="00E624FA"/>
    <w:p w14:paraId="7DD7C502" w14:textId="77777777" w:rsidR="00D424A8" w:rsidRPr="00D424A8" w:rsidRDefault="00D424A8" w:rsidP="00E624FA"/>
    <w:p w14:paraId="07A8FF2F" w14:textId="4476C7EF" w:rsidR="009A5A2A" w:rsidRDefault="00D424A8" w:rsidP="009F702A">
      <w:pPr>
        <w:jc w:val="center"/>
      </w:pPr>
      <w:r w:rsidRPr="00CA4870">
        <w:rPr>
          <w:noProof/>
        </w:rPr>
        <w:drawing>
          <wp:inline distT="0" distB="0" distL="0" distR="0" wp14:anchorId="036D1DBC" wp14:editId="0C1A6E9F">
            <wp:extent cx="4867275" cy="3914775"/>
            <wp:effectExtent l="0" t="0" r="9525" b="9525"/>
            <wp:docPr id="48" name="Picture 48" descr="E:\loopbaliun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oopbaliunsmith.bmp"/>
                    <pic:cNvPicPr>
                      <a:picLocks noChangeAspect="1" noChangeArrowheads="1"/>
                    </pic:cNvPicPr>
                  </pic:nvPicPr>
                  <pic:blipFill rotWithShape="1">
                    <a:blip r:embed="rId68">
                      <a:extLst>
                        <a:ext uri="{28A0092B-C50C-407E-A947-70E740481C1C}">
                          <a14:useLocalDpi xmlns:a14="http://schemas.microsoft.com/office/drawing/2010/main" val="0"/>
                        </a:ext>
                      </a:extLst>
                    </a:blip>
                    <a:srcRect l="831" t="5544" r="14191" b="3325"/>
                    <a:stretch/>
                  </pic:blipFill>
                  <pic:spPr bwMode="auto">
                    <a:xfrm>
                      <a:off x="0" y="0"/>
                      <a:ext cx="48672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7D719501" w14:textId="1E71F1D7" w:rsidR="009A5A2A" w:rsidRDefault="009A5A2A" w:rsidP="009F702A">
      <w:pPr>
        <w:pStyle w:val="Caption"/>
        <w:jc w:val="center"/>
      </w:pPr>
      <w:bookmarkStart w:id="134" w:name="_Toc16156541"/>
      <w:r>
        <w:t xml:space="preserve">Figure </w:t>
      </w:r>
      <w:r w:rsidR="002E1B11">
        <w:fldChar w:fldCharType="begin"/>
      </w:r>
      <w:r w:rsidR="002E1B11">
        <w:instrText xml:space="preserve"> SEQ Figure \* ARABIC </w:instrText>
      </w:r>
      <w:r w:rsidR="002E1B11">
        <w:fldChar w:fldCharType="separate"/>
      </w:r>
      <w:r w:rsidR="001E5FBB">
        <w:rPr>
          <w:noProof/>
        </w:rPr>
        <w:t>44</w:t>
      </w:r>
      <w:r w:rsidR="002E1B11">
        <w:rPr>
          <w:noProof/>
        </w:rPr>
        <w:fldChar w:fldCharType="end"/>
      </w:r>
      <w:r>
        <w:t xml:space="preserve"> : </w:t>
      </w:r>
      <w:r w:rsidR="00D424A8">
        <w:t xml:space="preserve">Diagramme de Smith de l’antenne LPDA avec </w:t>
      </w:r>
      <w:proofErr w:type="spellStart"/>
      <w:r w:rsidR="00D424A8">
        <w:t>balun</w:t>
      </w:r>
      <w:bookmarkEnd w:id="134"/>
      <w:proofErr w:type="spellEnd"/>
    </w:p>
    <w:p w14:paraId="2312ADED" w14:textId="22BF513A" w:rsidR="00D424A8" w:rsidRDefault="00D424A8" w:rsidP="00E624FA">
      <w:r>
        <w:br w:type="page"/>
      </w:r>
    </w:p>
    <w:p w14:paraId="209BE9E6" w14:textId="77777777" w:rsidR="00D424A8" w:rsidRDefault="00D424A8" w:rsidP="00E624FA"/>
    <w:p w14:paraId="436A2802" w14:textId="2108163F" w:rsidR="00D424A8" w:rsidRDefault="00D424A8" w:rsidP="00E624FA"/>
    <w:p w14:paraId="4E4A4308" w14:textId="77B53794" w:rsidR="00D424A8" w:rsidRDefault="00D424A8" w:rsidP="00E624FA"/>
    <w:p w14:paraId="7E221914" w14:textId="0493E1EB" w:rsidR="00D424A8" w:rsidRDefault="00D424A8" w:rsidP="00E624FA">
      <w:pPr>
        <w:pStyle w:val="Heading4"/>
      </w:pPr>
      <w:bookmarkStart w:id="135" w:name="_Toc16156463"/>
      <w:r>
        <w:t>Diagramme de réflexion</w:t>
      </w:r>
      <w:bookmarkEnd w:id="135"/>
      <w:r>
        <w:t xml:space="preserve"> </w:t>
      </w:r>
    </w:p>
    <w:p w14:paraId="12594E96" w14:textId="0879F609" w:rsidR="009E684D" w:rsidRPr="009E684D" w:rsidRDefault="009E684D" w:rsidP="00E624FA"/>
    <w:p w14:paraId="3EC7B342" w14:textId="0E3F29FA" w:rsidR="00D424A8" w:rsidRDefault="009E684D" w:rsidP="00E624FA">
      <w:r>
        <w:t>La réflexion de l’antenne, malgré qu’elle ne soit pas adaptée reste plutôt correcte. Avec une valeur de -13dB, la puissance transmise se situe dans les 80% de la puissance totale ce qui est plutôt correct.</w:t>
      </w:r>
    </w:p>
    <w:p w14:paraId="283A154B" w14:textId="77777777" w:rsidR="003274A8" w:rsidRDefault="003274A8" w:rsidP="00E624FA"/>
    <w:p w14:paraId="5E00D901" w14:textId="77777777" w:rsidR="003274A8" w:rsidRDefault="003274A8" w:rsidP="00E624FA"/>
    <w:p w14:paraId="53D6BF87" w14:textId="77777777" w:rsidR="003274A8" w:rsidRDefault="00D424A8" w:rsidP="009F702A">
      <w:pPr>
        <w:jc w:val="center"/>
      </w:pPr>
      <w:r w:rsidRPr="00D424A8">
        <w:rPr>
          <w:noProof/>
        </w:rPr>
        <w:drawing>
          <wp:inline distT="0" distB="0" distL="0" distR="0" wp14:anchorId="64AF9923" wp14:editId="3F92BBA4">
            <wp:extent cx="4886325" cy="3790950"/>
            <wp:effectExtent l="0" t="0" r="9525" b="0"/>
            <wp:docPr id="57" name="Picture 57" descr="E:\loop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oopbalun.bmp"/>
                    <pic:cNvPicPr>
                      <a:picLocks noChangeAspect="1" noChangeArrowheads="1"/>
                    </pic:cNvPicPr>
                  </pic:nvPicPr>
                  <pic:blipFill rotWithShape="1">
                    <a:blip r:embed="rId69">
                      <a:extLst>
                        <a:ext uri="{28A0092B-C50C-407E-A947-70E740481C1C}">
                          <a14:useLocalDpi xmlns:a14="http://schemas.microsoft.com/office/drawing/2010/main" val="0"/>
                        </a:ext>
                      </a:extLst>
                    </a:blip>
                    <a:srcRect l="499" t="5543" r="14190" b="6208"/>
                    <a:stretch/>
                  </pic:blipFill>
                  <pic:spPr bwMode="auto">
                    <a:xfrm>
                      <a:off x="0" y="0"/>
                      <a:ext cx="4886325"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1877B501" w14:textId="07A5BE9B" w:rsidR="00CA4870" w:rsidRDefault="003274A8" w:rsidP="009F702A">
      <w:pPr>
        <w:pStyle w:val="Caption"/>
        <w:jc w:val="center"/>
      </w:pPr>
      <w:bookmarkStart w:id="136" w:name="_Toc16156542"/>
      <w:r>
        <w:t xml:space="preserve">Figure </w:t>
      </w:r>
      <w:r w:rsidR="002E1B11">
        <w:fldChar w:fldCharType="begin"/>
      </w:r>
      <w:r w:rsidR="002E1B11">
        <w:instrText xml:space="preserve"> SEQ Figure \* ARABIC </w:instrText>
      </w:r>
      <w:r w:rsidR="002E1B11">
        <w:fldChar w:fldCharType="separate"/>
      </w:r>
      <w:r w:rsidR="001E5FBB">
        <w:rPr>
          <w:noProof/>
        </w:rPr>
        <w:t>45</w:t>
      </w:r>
      <w:r w:rsidR="002E1B11">
        <w:rPr>
          <w:noProof/>
        </w:rPr>
        <w:fldChar w:fldCharType="end"/>
      </w:r>
      <w:r>
        <w:t xml:space="preserve">: Diagramme de réflexion de l'antenne LOOP avec </w:t>
      </w:r>
      <w:proofErr w:type="spellStart"/>
      <w:r>
        <w:t>balun</w:t>
      </w:r>
      <w:bookmarkEnd w:id="136"/>
      <w:proofErr w:type="spellEnd"/>
    </w:p>
    <w:p w14:paraId="4367AB8C" w14:textId="1278C65B" w:rsidR="00CA4870" w:rsidRDefault="00CA4870" w:rsidP="00E624FA"/>
    <w:p w14:paraId="57AC0BC5" w14:textId="4BC96906" w:rsidR="00CA4870" w:rsidRDefault="00CA4870" w:rsidP="00E624FA">
      <w:pPr>
        <w:rPr>
          <w:noProof/>
        </w:rPr>
      </w:pPr>
      <w:r>
        <w:br w:type="page"/>
      </w:r>
    </w:p>
    <w:p w14:paraId="505BD7D0" w14:textId="7783AF52" w:rsidR="00CA4870" w:rsidRDefault="00CA4870" w:rsidP="00E624FA">
      <w:pPr>
        <w:pStyle w:val="Heading4"/>
      </w:pPr>
      <w:bookmarkStart w:id="137" w:name="_Toc16156464"/>
      <w:commentRangeStart w:id="138"/>
      <w:r>
        <w:lastRenderedPageBreak/>
        <w:t>Adaptation de l’antenne LOOP</w:t>
      </w:r>
      <w:commentRangeEnd w:id="138"/>
      <w:r w:rsidR="00667885">
        <w:rPr>
          <w:rStyle w:val="CommentReference"/>
          <w:rFonts w:eastAsiaTheme="minorEastAsia" w:cs="Times New Roman"/>
          <w:i w:val="0"/>
          <w:iCs w:val="0"/>
        </w:rPr>
        <w:commentReference w:id="138"/>
      </w:r>
      <w:bookmarkEnd w:id="137"/>
    </w:p>
    <w:p w14:paraId="32163DDB" w14:textId="2FB95C30" w:rsidR="009136E0" w:rsidRDefault="009136E0" w:rsidP="00E624FA"/>
    <w:p w14:paraId="626CB0BE" w14:textId="77777777" w:rsidR="00667885" w:rsidRDefault="009136E0" w:rsidP="00E624FA">
      <w:r>
        <w:t xml:space="preserve">Comme il y a un </w:t>
      </w:r>
      <w:proofErr w:type="spellStart"/>
      <w:r>
        <w:t>balun</w:t>
      </w:r>
      <w:proofErr w:type="spellEnd"/>
      <w:r>
        <w:t xml:space="preserve"> devant la sortie de l’antenne, l’adaptation ne peut plus s</w:t>
      </w:r>
      <w:r w:rsidR="00667885">
        <w:t>e faire simplement par calculs.</w:t>
      </w:r>
    </w:p>
    <w:p w14:paraId="67C89230" w14:textId="67A31EA0" w:rsidR="000F18F7" w:rsidRDefault="009136E0" w:rsidP="00E624FA">
      <w:r>
        <w:t>Pour ce faire, il va falloir calculer un condensateur ou une bobine d’unité normalisée 1 puis mettre à différents emplacements sur la « </w:t>
      </w:r>
      <w:proofErr w:type="spellStart"/>
      <w:r>
        <w:t>Matching</w:t>
      </w:r>
      <w:proofErr w:type="spellEnd"/>
      <w:r>
        <w:t xml:space="preserve"> Section » </w:t>
      </w:r>
    </w:p>
    <w:p w14:paraId="77DAC5A6" w14:textId="415186D5" w:rsidR="000F18F7" w:rsidRDefault="000F18F7" w:rsidP="00E624FA"/>
    <w:p w14:paraId="6FAE7670" w14:textId="3D3C2264" w:rsidR="000F18F7" w:rsidRDefault="000F18F7" w:rsidP="00E624FA">
      <w:r>
        <w:t xml:space="preserve">Cela </w:t>
      </w:r>
      <w:proofErr w:type="spellStart"/>
      <w:r>
        <w:t>permettera</w:t>
      </w:r>
      <w:proofErr w:type="spellEnd"/>
      <w:r>
        <w:t xml:space="preserve"> de savoir dans quel sens se déplace la courbe suivant le composant est sa position sur la « </w:t>
      </w:r>
      <w:proofErr w:type="spellStart"/>
      <w:r>
        <w:t>Matching</w:t>
      </w:r>
      <w:proofErr w:type="spellEnd"/>
      <w:r>
        <w:t xml:space="preserve"> Section ».</w:t>
      </w:r>
    </w:p>
    <w:p w14:paraId="47001CD6" w14:textId="63D30CF9" w:rsidR="000F18F7" w:rsidRDefault="000F18F7" w:rsidP="00E624FA"/>
    <w:p w14:paraId="32A586C0" w14:textId="13C88FCC" w:rsidR="000F18F7" w:rsidRDefault="000F18F7" w:rsidP="00E624FA">
      <w:r>
        <w:t>Après plusieurs essais, les composants qui correspondent le mieux sont :</w:t>
      </w:r>
    </w:p>
    <w:p w14:paraId="10414314" w14:textId="33C9176D" w:rsidR="000F18F7" w:rsidRDefault="000F18F7" w:rsidP="00E624FA"/>
    <w:p w14:paraId="449489FD" w14:textId="743C89EF" w:rsidR="000F18F7" w:rsidRDefault="000F18F7" w:rsidP="00E624FA">
      <w:pPr>
        <w:pStyle w:val="ListParagraph"/>
        <w:numPr>
          <w:ilvl w:val="0"/>
          <w:numId w:val="28"/>
        </w:numPr>
      </w:pPr>
      <w:r>
        <w:t>Une bobine de 36nH en parallèle (Z1).</w:t>
      </w:r>
    </w:p>
    <w:p w14:paraId="19D1A378" w14:textId="63EC1BBB" w:rsidR="000F18F7" w:rsidRDefault="000F18F7" w:rsidP="00E624FA">
      <w:pPr>
        <w:pStyle w:val="ListParagraph"/>
        <w:numPr>
          <w:ilvl w:val="0"/>
          <w:numId w:val="28"/>
        </w:numPr>
      </w:pPr>
      <w:r>
        <w:t>Un pont sur les 2 impédances en série (Z2, Z3).</w:t>
      </w:r>
    </w:p>
    <w:p w14:paraId="481FD7C4" w14:textId="3D96AB98" w:rsidR="000F18F7" w:rsidRDefault="000F18F7" w:rsidP="00E624FA">
      <w:pPr>
        <w:pStyle w:val="ListParagraph"/>
        <w:numPr>
          <w:ilvl w:val="0"/>
          <w:numId w:val="28"/>
        </w:numPr>
      </w:pPr>
      <w:r>
        <w:t>Un Condensateur de 3.6pF en parallèle (Z4).</w:t>
      </w:r>
    </w:p>
    <w:p w14:paraId="18EFF00D" w14:textId="022B67B1" w:rsidR="00667885" w:rsidRDefault="00667885" w:rsidP="00E624FA"/>
    <w:p w14:paraId="56359288" w14:textId="2DC51D71" w:rsidR="00667885" w:rsidRDefault="00667885" w:rsidP="00E624FA"/>
    <w:p w14:paraId="539C9656" w14:textId="0B8E5A9E" w:rsidR="000F18F7" w:rsidRDefault="000F18F7" w:rsidP="00E624FA">
      <w:r>
        <w:t>Les composants cités plus haut donne comme résultats 42.8Ohms avec une composante imaginaire de -3Ohms ce qui est très proche du 50Ohms qui montre que l’antenne est plutôt bien adaptée comme le montre le digramme de Smith ci-dessous.</w:t>
      </w:r>
    </w:p>
    <w:p w14:paraId="7E073E68" w14:textId="03759709" w:rsidR="000F18F7" w:rsidRDefault="000F18F7" w:rsidP="00E624FA">
      <w:r>
        <w:t xml:space="preserve"> </w:t>
      </w:r>
    </w:p>
    <w:p w14:paraId="512FEEA3" w14:textId="77777777" w:rsidR="000F18F7" w:rsidRDefault="000F18F7" w:rsidP="00E624FA"/>
    <w:p w14:paraId="321D7F25" w14:textId="24ECA40D" w:rsidR="00667885" w:rsidRDefault="002E1B11" w:rsidP="009F702A">
      <w:pPr>
        <w:jc w:val="center"/>
      </w:pPr>
      <w:r>
        <w:pict w14:anchorId="72888D54">
          <v:shape id="_x0000_i4566" type="#_x0000_t75" style="width:384pt;height:308.75pt">
            <v:imagedata r:id="rId70" o:title="loopbadsmith" croptop="3487f" cropbottom="2180f" cropleft="436f" cropright="9269f"/>
          </v:shape>
        </w:pict>
      </w:r>
    </w:p>
    <w:p w14:paraId="1A86F30B" w14:textId="7C05BD32" w:rsidR="000F18F7" w:rsidRDefault="00667885" w:rsidP="009F702A">
      <w:pPr>
        <w:pStyle w:val="Caption"/>
        <w:jc w:val="center"/>
      </w:pPr>
      <w:bookmarkStart w:id="139" w:name="_Toc16156543"/>
      <w:r>
        <w:t xml:space="preserve">Figure </w:t>
      </w:r>
      <w:r w:rsidR="002E1B11">
        <w:fldChar w:fldCharType="begin"/>
      </w:r>
      <w:r w:rsidR="002E1B11">
        <w:instrText xml:space="preserve"> SEQ Figure \* ARABIC </w:instrText>
      </w:r>
      <w:r w:rsidR="002E1B11">
        <w:fldChar w:fldCharType="separate"/>
      </w:r>
      <w:r w:rsidR="001E5FBB">
        <w:rPr>
          <w:noProof/>
        </w:rPr>
        <w:t>46</w:t>
      </w:r>
      <w:r w:rsidR="002E1B11">
        <w:rPr>
          <w:noProof/>
        </w:rPr>
        <w:fldChar w:fldCharType="end"/>
      </w:r>
      <w:r>
        <w:t xml:space="preserve">: </w:t>
      </w:r>
      <w:r w:rsidRPr="00E9797C">
        <w:t>Diagramme de Sm</w:t>
      </w:r>
      <w:r>
        <w:t>ith de l’antenne LPDA adaptée</w:t>
      </w:r>
      <w:bookmarkEnd w:id="139"/>
    </w:p>
    <w:p w14:paraId="331C5CEB" w14:textId="77777777" w:rsidR="000F18F7" w:rsidRDefault="000F18F7" w:rsidP="00E624FA">
      <w:pPr>
        <w:rPr>
          <w:color w:val="44546A" w:themeColor="text2"/>
          <w:sz w:val="20"/>
          <w:szCs w:val="20"/>
        </w:rPr>
      </w:pPr>
      <w:r>
        <w:br w:type="page"/>
      </w:r>
    </w:p>
    <w:p w14:paraId="43BE4B8E" w14:textId="77777777" w:rsidR="000F18F7" w:rsidRDefault="000F18F7" w:rsidP="00E624FA">
      <w:r>
        <w:lastRenderedPageBreak/>
        <w:t>Sur le digramme de réflexion ci-dessous, la valeur la plus basse est 434Mhz ce qui correspond Parfaitement aux attentes.</w:t>
      </w:r>
    </w:p>
    <w:p w14:paraId="76656C69" w14:textId="40907E3E" w:rsidR="000F18F7" w:rsidRPr="00617BEB" w:rsidRDefault="000F18F7" w:rsidP="00E624FA">
      <w:r>
        <w:t>Avec une valeur de -20</w:t>
      </w:r>
      <w:r w:rsidR="00C41072">
        <w:t>.5</w:t>
      </w:r>
      <w:r>
        <w:t>dB, la puissance transmise est de</w:t>
      </w:r>
      <w:r w:rsidR="00C41072">
        <w:t xml:space="preserve"> plus de</w:t>
      </w:r>
      <w:r>
        <w:t xml:space="preserve"> 90% de la puissance totale, ce qui fait que</w:t>
      </w:r>
      <w:r w:rsidR="00C41072">
        <w:t xml:space="preserve"> cette antenne fonctionnera aussi très bien.</w:t>
      </w:r>
    </w:p>
    <w:p w14:paraId="3E18777E" w14:textId="448BAAD1" w:rsidR="000F18F7" w:rsidRDefault="000F18F7" w:rsidP="00E624FA"/>
    <w:p w14:paraId="3D24E4A0" w14:textId="77777777" w:rsidR="000F18F7" w:rsidRPr="000F18F7" w:rsidRDefault="000F18F7" w:rsidP="00E624FA"/>
    <w:p w14:paraId="34B881AD" w14:textId="77777777" w:rsidR="00667885" w:rsidRDefault="002E1B11" w:rsidP="009F702A">
      <w:pPr>
        <w:jc w:val="center"/>
      </w:pPr>
      <w:r>
        <w:pict w14:anchorId="4F456743">
          <v:shape id="_x0000_i4567" type="#_x0000_t75" style="width:384.75pt;height:308.15pt">
            <v:imagedata r:id="rId71" o:title="loopbad" croptop="3632f" cropbottom="2180f" cropleft="327f" cropright="9269f"/>
          </v:shape>
        </w:pict>
      </w:r>
    </w:p>
    <w:p w14:paraId="4D62159D" w14:textId="4509697C" w:rsidR="00ED521C" w:rsidRDefault="00667885" w:rsidP="009F702A">
      <w:pPr>
        <w:pStyle w:val="Caption"/>
        <w:jc w:val="center"/>
      </w:pPr>
      <w:bookmarkStart w:id="140" w:name="_Toc16156544"/>
      <w:r>
        <w:t xml:space="preserve">Figure </w:t>
      </w:r>
      <w:r w:rsidR="002E1B11">
        <w:fldChar w:fldCharType="begin"/>
      </w:r>
      <w:r w:rsidR="002E1B11">
        <w:instrText xml:space="preserve"> SEQ Figure \* ARABIC </w:instrText>
      </w:r>
      <w:r w:rsidR="002E1B11">
        <w:fldChar w:fldCharType="separate"/>
      </w:r>
      <w:r w:rsidR="001E5FBB">
        <w:rPr>
          <w:noProof/>
        </w:rPr>
        <w:t>47</w:t>
      </w:r>
      <w:r w:rsidR="002E1B11">
        <w:rPr>
          <w:noProof/>
        </w:rPr>
        <w:fldChar w:fldCharType="end"/>
      </w:r>
      <w:r>
        <w:t xml:space="preserve">: </w:t>
      </w:r>
      <w:r w:rsidRPr="00026FB8">
        <w:t xml:space="preserve">Diagramme de </w:t>
      </w:r>
      <w:r>
        <w:t>réflexion de l’antenne LPDA adaptée</w:t>
      </w:r>
      <w:bookmarkEnd w:id="140"/>
    </w:p>
    <w:p w14:paraId="5853EBB0" w14:textId="77777777" w:rsidR="00667885" w:rsidRPr="00667885" w:rsidRDefault="00667885" w:rsidP="00E624FA"/>
    <w:p w14:paraId="0BB1D484" w14:textId="77777777" w:rsidR="00CA4870" w:rsidRDefault="00CA4870" w:rsidP="00E624FA">
      <w:r>
        <w:br w:type="page"/>
      </w:r>
    </w:p>
    <w:p w14:paraId="1C4D03CC" w14:textId="4EA2922C" w:rsidR="009A5A2A" w:rsidRPr="009A5A2A" w:rsidRDefault="009A5A2A" w:rsidP="00E624FA"/>
    <w:p w14:paraId="31C0A16A" w14:textId="536E491B" w:rsidR="00281500" w:rsidRDefault="002F04EB" w:rsidP="00E624FA">
      <w:pPr>
        <w:pStyle w:val="Heading2"/>
      </w:pPr>
      <w:bookmarkStart w:id="141" w:name="_Toc16156465"/>
      <w:r w:rsidRPr="0040443D">
        <w:t>Test</w:t>
      </w:r>
      <w:r w:rsidR="00CB3DE6">
        <w:t xml:space="preserve"> est résultats</w:t>
      </w:r>
      <w:r w:rsidR="00C41BD9">
        <w:t xml:space="preserve"> circuit d’interface</w:t>
      </w:r>
      <w:bookmarkEnd w:id="141"/>
    </w:p>
    <w:p w14:paraId="47FB6A1A" w14:textId="50F80DA9" w:rsidR="00F10FED" w:rsidRDefault="00F10FED" w:rsidP="00E624FA"/>
    <w:p w14:paraId="5730E555" w14:textId="6768D72D" w:rsidR="00F10FED" w:rsidRDefault="00CB3DE6" w:rsidP="00E624FA">
      <w:r>
        <w:t>Cette partie est consacrée aux test du circuit d’interface pour vérifier le bon fonctionnement de celui-ci. C’est aussi ici que seront conscrit les résultats de cette carte afin de vérifier si les valeurs mesurées sont celles souhaitées.</w:t>
      </w:r>
    </w:p>
    <w:p w14:paraId="3C13C612" w14:textId="12EF6560" w:rsidR="00CB3DE6" w:rsidRDefault="00CB3DE6" w:rsidP="00E624FA"/>
    <w:p w14:paraId="0510CE8C" w14:textId="3A09D92E" w:rsidR="00CB3DE6" w:rsidRDefault="00CB3DE6" w:rsidP="00E624FA">
      <w:r>
        <w:t xml:space="preserve">Un tableau récapitulatif des tests est disponible à la fin de cette section. </w:t>
      </w:r>
    </w:p>
    <w:p w14:paraId="4001607C" w14:textId="4A8FCE97" w:rsidR="00CB3DE6" w:rsidRDefault="00CB3DE6" w:rsidP="00E624FA"/>
    <w:p w14:paraId="09F56574" w14:textId="77777777" w:rsidR="007E653F" w:rsidRDefault="007E653F" w:rsidP="00E624FA"/>
    <w:p w14:paraId="22E1AEC9" w14:textId="28856641" w:rsidR="00CB3DE6" w:rsidRDefault="00CB3DE6" w:rsidP="00E624FA">
      <w:pPr>
        <w:pStyle w:val="Heading4"/>
      </w:pPr>
      <w:bookmarkStart w:id="142" w:name="_Toc16156466"/>
      <w:r>
        <w:t>5V-3V</w:t>
      </w:r>
      <w:bookmarkEnd w:id="142"/>
    </w:p>
    <w:p w14:paraId="3F28CE9C" w14:textId="1F2EA391" w:rsidR="00CB3DE6" w:rsidRDefault="00CB3DE6" w:rsidP="00E624FA"/>
    <w:p w14:paraId="5B45BE7A" w14:textId="5F89E7EF" w:rsidR="00CB3DE6" w:rsidRDefault="00CB3DE6" w:rsidP="00E624FA">
      <w:r>
        <w:t xml:space="preserve">Ce test vérifie si tous les composants fonctionnant en 5V-3V sont alimentés et </w:t>
      </w:r>
      <w:r w:rsidR="000A6489">
        <w:t>s’il n’y a pas de</w:t>
      </w:r>
      <w:r>
        <w:t xml:space="preserve"> court-circuit sur la plaque.</w:t>
      </w:r>
    </w:p>
    <w:p w14:paraId="3D80D5F9" w14:textId="3D44BFAC" w:rsidR="00CB3DE6" w:rsidRDefault="00CB3DE6" w:rsidP="00E624FA"/>
    <w:p w14:paraId="1179EECC" w14:textId="1F75C5DD" w:rsidR="00CB3DE6" w:rsidRDefault="001C448E" w:rsidP="00E624FA">
      <w:r>
        <w:t>Résultats</w:t>
      </w:r>
      <w:r w:rsidR="00CB3DE6">
        <w:t> :</w:t>
      </w:r>
    </w:p>
    <w:p w14:paraId="6ED3597D" w14:textId="518202B9" w:rsidR="00CB3DE6" w:rsidRDefault="00CB3DE6" w:rsidP="00E624FA"/>
    <w:p w14:paraId="03AF5BE3" w14:textId="5B725E85" w:rsidR="00CB3DE6" w:rsidRDefault="001C448E" w:rsidP="00E624FA">
      <w:pPr>
        <w:pStyle w:val="ListParagraph"/>
        <w:numPr>
          <w:ilvl w:val="0"/>
          <w:numId w:val="25"/>
        </w:numPr>
      </w:pPr>
      <w:r>
        <w:t>L’alimentation n’est pas en court-circuit et l</w:t>
      </w:r>
      <w:r w:rsidR="00CB3DE6">
        <w:t>e</w:t>
      </w:r>
      <w:r>
        <w:t xml:space="preserve"> 5V est bien présent sur le circuit.</w:t>
      </w:r>
    </w:p>
    <w:p w14:paraId="4DA107EE" w14:textId="57B18CD7" w:rsidR="001C448E" w:rsidRDefault="001C448E" w:rsidP="00E624FA">
      <w:pPr>
        <w:pStyle w:val="ListParagraph"/>
        <w:numPr>
          <w:ilvl w:val="0"/>
          <w:numId w:val="25"/>
        </w:numPr>
      </w:pPr>
      <w:r>
        <w:t>Le 3V est présent sur le circuit ce qui indique un bon fonctionnement du circuit</w:t>
      </w:r>
    </w:p>
    <w:p w14:paraId="5174F5E3" w14:textId="77777777" w:rsidR="007E653F" w:rsidRPr="00CB3DE6" w:rsidRDefault="007E653F" w:rsidP="00E624FA">
      <w:pPr>
        <w:pStyle w:val="ListParagraph"/>
      </w:pPr>
    </w:p>
    <w:p w14:paraId="0F0DCD2C" w14:textId="77777777" w:rsidR="00CB3DE6" w:rsidRPr="00CB3DE6" w:rsidRDefault="00CB3DE6" w:rsidP="00E624FA"/>
    <w:p w14:paraId="71FC164B" w14:textId="77777777" w:rsidR="007E653F" w:rsidRDefault="007E653F" w:rsidP="009F702A">
      <w:pPr>
        <w:jc w:val="center"/>
      </w:pPr>
      <w:r>
        <w:rPr>
          <w:noProof/>
        </w:rPr>
        <w:drawing>
          <wp:inline distT="0" distB="0" distL="0" distR="0" wp14:anchorId="22654280" wp14:editId="48611BA9">
            <wp:extent cx="4818380" cy="25336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72">
                      <a:extLst>
                        <a:ext uri="{28A0092B-C50C-407E-A947-70E740481C1C}">
                          <a14:useLocalDpi xmlns:a14="http://schemas.microsoft.com/office/drawing/2010/main" val="0"/>
                        </a:ext>
                      </a:extLst>
                    </a:blip>
                    <a:srcRect t="4714" b="11682"/>
                    <a:stretch/>
                  </pic:blipFill>
                  <pic:spPr bwMode="auto">
                    <a:xfrm>
                      <a:off x="0" y="0"/>
                      <a:ext cx="4823735" cy="2536466"/>
                    </a:xfrm>
                    <a:prstGeom prst="rect">
                      <a:avLst/>
                    </a:prstGeom>
                    <a:noFill/>
                    <a:ln>
                      <a:noFill/>
                    </a:ln>
                    <a:extLst>
                      <a:ext uri="{53640926-AAD7-44D8-BBD7-CCE9431645EC}">
                        <a14:shadowObscured xmlns:a14="http://schemas.microsoft.com/office/drawing/2010/main"/>
                      </a:ext>
                    </a:extLst>
                  </pic:spPr>
                </pic:pic>
              </a:graphicData>
            </a:graphic>
          </wp:inline>
        </w:drawing>
      </w:r>
    </w:p>
    <w:p w14:paraId="540D1428" w14:textId="3A06CE8E" w:rsidR="002F04EB" w:rsidRDefault="007E653F" w:rsidP="009F702A">
      <w:pPr>
        <w:pStyle w:val="Caption"/>
        <w:jc w:val="center"/>
      </w:pPr>
      <w:bookmarkStart w:id="143" w:name="_Toc16156545"/>
      <w:r>
        <w:t xml:space="preserve">Figure </w:t>
      </w:r>
      <w:r w:rsidR="002E1B11">
        <w:fldChar w:fldCharType="begin"/>
      </w:r>
      <w:r w:rsidR="002E1B11">
        <w:instrText xml:space="preserve"> SEQ Figure \* ARABIC </w:instrText>
      </w:r>
      <w:r w:rsidR="002E1B11">
        <w:fldChar w:fldCharType="separate"/>
      </w:r>
      <w:r w:rsidR="001E5FBB">
        <w:rPr>
          <w:noProof/>
        </w:rPr>
        <w:t>48</w:t>
      </w:r>
      <w:r w:rsidR="002E1B11">
        <w:rPr>
          <w:noProof/>
        </w:rPr>
        <w:fldChar w:fldCharType="end"/>
      </w:r>
      <w:r>
        <w:t>: 5V et 3V</w:t>
      </w:r>
      <w:bookmarkEnd w:id="143"/>
    </w:p>
    <w:p w14:paraId="39EACEC8" w14:textId="77777777" w:rsidR="00174DBC" w:rsidRPr="00174DBC" w:rsidRDefault="00174DBC" w:rsidP="00E624FA"/>
    <w:p w14:paraId="31E0D15D" w14:textId="4FEC5951" w:rsidR="007E653F" w:rsidRDefault="00174DBC" w:rsidP="00E624FA">
      <w:r>
        <w:t>Le courant maximum (lorsque tout est allumé) est d’environ 186mA. Cela implique qu’avec 4 piles d’environ 1200mAh, il est possible de tenir environ 24h sans avoir besoin de les changer</w:t>
      </w:r>
    </w:p>
    <w:p w14:paraId="2577A693" w14:textId="65EDAF8E" w:rsidR="007E653F" w:rsidRPr="0040443D" w:rsidRDefault="007E653F" w:rsidP="00E624FA">
      <w:r>
        <w:br w:type="page"/>
      </w:r>
    </w:p>
    <w:p w14:paraId="48DD8E1D" w14:textId="6C89AF88" w:rsidR="002F04EB" w:rsidRDefault="000A2D84" w:rsidP="00E624FA">
      <w:pPr>
        <w:pStyle w:val="Heading4"/>
      </w:pPr>
      <w:bookmarkStart w:id="144" w:name="_Ref16059394"/>
      <w:bookmarkStart w:id="145" w:name="_Toc16156467"/>
      <w:r>
        <w:lastRenderedPageBreak/>
        <w:t>Détecteur RF</w:t>
      </w:r>
      <w:bookmarkEnd w:id="144"/>
      <w:bookmarkEnd w:id="145"/>
    </w:p>
    <w:p w14:paraId="51C50ACE" w14:textId="53BDE24A" w:rsidR="00644745" w:rsidRDefault="00644745" w:rsidP="00E624FA"/>
    <w:p w14:paraId="7696508F" w14:textId="02F3313C" w:rsidR="00644745" w:rsidRDefault="00644745" w:rsidP="00E624FA">
      <w:r>
        <w:t>Ce test vérifie le bon fonctionnement des 2 LT5537 du circuit.</w:t>
      </w:r>
    </w:p>
    <w:p w14:paraId="46B479ED" w14:textId="7BD6C1D0" w:rsidR="00644745" w:rsidRDefault="00644745" w:rsidP="00E624FA"/>
    <w:p w14:paraId="78D63A60" w14:textId="7C808180" w:rsidR="00644745" w:rsidRDefault="00644745" w:rsidP="00E624FA">
      <w:r>
        <w:t>Résultat :</w:t>
      </w:r>
    </w:p>
    <w:p w14:paraId="2CC04F53" w14:textId="5AF76512" w:rsidR="00644745" w:rsidRDefault="00644745" w:rsidP="00E624FA"/>
    <w:p w14:paraId="71239330" w14:textId="36A3EE99" w:rsidR="00644745" w:rsidRDefault="00644745" w:rsidP="00E624FA">
      <w:pPr>
        <w:pStyle w:val="ListParagraph"/>
        <w:numPr>
          <w:ilvl w:val="0"/>
          <w:numId w:val="26"/>
        </w:numPr>
      </w:pPr>
      <w:r>
        <w:t xml:space="preserve">La pin ENBL qui permet d’allumer le chip fonctionne correctement. </w:t>
      </w:r>
      <w:proofErr w:type="gramStart"/>
      <w:r>
        <w:t>la</w:t>
      </w:r>
      <w:proofErr w:type="gramEnd"/>
      <w:r>
        <w:t xml:space="preserve"> tension en sortie correspond aux 0.5V prévus</w:t>
      </w:r>
    </w:p>
    <w:p w14:paraId="4A053C39" w14:textId="77777777" w:rsidR="00667885" w:rsidRDefault="00667885" w:rsidP="00E624FA">
      <w:pPr>
        <w:pStyle w:val="ListParagraph"/>
      </w:pPr>
    </w:p>
    <w:p w14:paraId="5FED3882" w14:textId="715CB2F3" w:rsidR="00644745" w:rsidRDefault="00644745" w:rsidP="00E624FA">
      <w:pPr>
        <w:pStyle w:val="ListParagraph"/>
        <w:numPr>
          <w:ilvl w:val="0"/>
          <w:numId w:val="26"/>
        </w:numPr>
      </w:pPr>
      <w:r>
        <w:t>La démodulation ASK fonctionne. Lorsqu’un signal modulé arrive en entrée du chip, la porteuse est supprimée et il ne reste que les données.</w:t>
      </w:r>
    </w:p>
    <w:p w14:paraId="0C4A13E2" w14:textId="64B9D2CB" w:rsidR="00667885" w:rsidRDefault="00667885" w:rsidP="00E624FA"/>
    <w:p w14:paraId="2B48F37C" w14:textId="455D408F" w:rsidR="00667885" w:rsidRDefault="007E653F" w:rsidP="009F702A">
      <w:pPr>
        <w:jc w:val="center"/>
      </w:pPr>
      <w:r>
        <w:rPr>
          <w:noProof/>
        </w:rPr>
        <w:drawing>
          <wp:inline distT="0" distB="0" distL="0" distR="0" wp14:anchorId="7D2C1833" wp14:editId="2C5ED41E">
            <wp:extent cx="3448050" cy="210636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73">
                      <a:extLst>
                        <a:ext uri="{28A0092B-C50C-407E-A947-70E740481C1C}">
                          <a14:useLocalDpi xmlns:a14="http://schemas.microsoft.com/office/drawing/2010/main" val="0"/>
                        </a:ext>
                      </a:extLst>
                    </a:blip>
                    <a:srcRect t="8201" r="17471" b="11640"/>
                    <a:stretch/>
                  </pic:blipFill>
                  <pic:spPr bwMode="auto">
                    <a:xfrm>
                      <a:off x="0" y="0"/>
                      <a:ext cx="3450766" cy="2108028"/>
                    </a:xfrm>
                    <a:prstGeom prst="rect">
                      <a:avLst/>
                    </a:prstGeom>
                    <a:noFill/>
                    <a:ln>
                      <a:noFill/>
                    </a:ln>
                    <a:extLst>
                      <a:ext uri="{53640926-AAD7-44D8-BBD7-CCE9431645EC}">
                        <a14:shadowObscured xmlns:a14="http://schemas.microsoft.com/office/drawing/2010/main"/>
                      </a:ext>
                    </a:extLst>
                  </pic:spPr>
                </pic:pic>
              </a:graphicData>
            </a:graphic>
          </wp:inline>
        </w:drawing>
      </w:r>
    </w:p>
    <w:p w14:paraId="5FD4AE2E" w14:textId="72D9B71B" w:rsidR="00667885" w:rsidRDefault="00667885" w:rsidP="009F702A">
      <w:pPr>
        <w:pStyle w:val="Caption"/>
        <w:jc w:val="center"/>
      </w:pPr>
      <w:bookmarkStart w:id="146" w:name="_Toc16156546"/>
      <w:r>
        <w:t xml:space="preserve">Figure </w:t>
      </w:r>
      <w:r w:rsidR="002E1B11">
        <w:fldChar w:fldCharType="begin"/>
      </w:r>
      <w:r w:rsidR="002E1B11">
        <w:instrText xml:space="preserve"> SEQ Figure \* ARABIC </w:instrText>
      </w:r>
      <w:r w:rsidR="002E1B11">
        <w:fldChar w:fldCharType="separate"/>
      </w:r>
      <w:r w:rsidR="001E5FBB">
        <w:rPr>
          <w:noProof/>
        </w:rPr>
        <w:t>49</w:t>
      </w:r>
      <w:r w:rsidR="002E1B11">
        <w:rPr>
          <w:noProof/>
        </w:rPr>
        <w:fldChar w:fldCharType="end"/>
      </w:r>
      <w:r>
        <w:t xml:space="preserve"> : réception du signal de la </w:t>
      </w:r>
      <w:proofErr w:type="spellStart"/>
      <w:r>
        <w:t>SensorBall</w:t>
      </w:r>
      <w:bookmarkEnd w:id="146"/>
      <w:proofErr w:type="spellEnd"/>
    </w:p>
    <w:p w14:paraId="7D2B0C26" w14:textId="77777777" w:rsidR="00667885" w:rsidRDefault="00667885" w:rsidP="00E624FA"/>
    <w:p w14:paraId="777E0E27" w14:textId="21D1F008" w:rsidR="00667885" w:rsidRDefault="00667885" w:rsidP="00E624FA">
      <w:r w:rsidRPr="00667885">
        <w:t xml:space="preserve">Come le 0 logique </w:t>
      </w:r>
      <w:r>
        <w:t xml:space="preserve">est très bruité, il va falloir mettre un filtre en sortie du LT5537. Ce filtre sera </w:t>
      </w:r>
      <w:r w:rsidR="007E653F">
        <w:t>dans ce cas un filtre passif de type RC car plus facile à rajouter sur un PCB déjà tiré.</w:t>
      </w:r>
    </w:p>
    <w:p w14:paraId="0DF21DBA" w14:textId="339623D3" w:rsidR="007E653F" w:rsidRDefault="007E653F" w:rsidP="00E624FA"/>
    <w:p w14:paraId="21E931E4" w14:textId="6D35C9F3" w:rsidR="007E653F" w:rsidRDefault="007E653F" w:rsidP="00E624FA">
      <w:r>
        <w:t>Avec une fréquence de coupure d</w:t>
      </w:r>
      <w:r w:rsidR="00056D5E">
        <w:t>e 50KHz et un condensateur de 1</w:t>
      </w:r>
      <w:r>
        <w:t xml:space="preserve">nF il est possible de connaitre la résistance de ce filtre avec l’équation </w:t>
      </w:r>
      <w:proofErr w:type="spellStart"/>
      <w:r>
        <w:t>ci-desous</w:t>
      </w:r>
      <w:proofErr w:type="spellEnd"/>
      <w:r>
        <w:t> :</w:t>
      </w:r>
    </w:p>
    <w:p w14:paraId="65B43B7E" w14:textId="77777777" w:rsidR="007E653F" w:rsidRPr="00667885" w:rsidRDefault="007E653F" w:rsidP="00E624FA"/>
    <w:p w14:paraId="5201CD66" w14:textId="0844625A" w:rsidR="007E653F" w:rsidRDefault="00667885" w:rsidP="00E624FA">
      <w:pPr>
        <w:pStyle w:val="Caption"/>
      </w:pPr>
      <w:r w:rsidRPr="00667885">
        <w:tab/>
      </w:r>
      <m:oMath>
        <m:r>
          <w:rPr>
            <w:rFonts w:ascii="Cambria Math" w:hAnsi="Cambria Math"/>
          </w:rPr>
          <m:t xml:space="preserve">Fc= </m:t>
        </m:r>
        <m:f>
          <m:fPr>
            <m:ctrlPr>
              <w:rPr>
                <w:rFonts w:ascii="Cambria Math" w:hAnsi="Cambria Math"/>
              </w:rPr>
            </m:ctrlPr>
          </m:fPr>
          <m:num>
            <m:r>
              <w:rPr>
                <w:rFonts w:ascii="Cambria Math" w:hAnsi="Cambria Math"/>
              </w:rPr>
              <m:t>1</m:t>
            </m:r>
          </m:num>
          <m:den>
            <m:r>
              <w:rPr>
                <w:rFonts w:ascii="Cambria Math" w:hAnsi="Cambria Math"/>
              </w:rPr>
              <m:t>2πRC</m:t>
            </m:r>
          </m:den>
        </m:f>
      </m:oMath>
      <w:r w:rsidRPr="00667885">
        <w:t xml:space="preserve"> </w:t>
      </w:r>
      <w:r w:rsidRPr="00667885">
        <w:tab/>
        <w:t xml:space="preserve">( </w:t>
      </w:r>
      <w:r w:rsidR="002E1B11">
        <w:fldChar w:fldCharType="begin"/>
      </w:r>
      <w:r w:rsidR="002E1B11">
        <w:instrText xml:space="preserve"> SEQ ( \* ARABIC </w:instrText>
      </w:r>
      <w:r w:rsidR="002E1B11">
        <w:fldChar w:fldCharType="separate"/>
      </w:r>
      <w:r w:rsidR="007A0A3D">
        <w:rPr>
          <w:noProof/>
        </w:rPr>
        <w:t>18</w:t>
      </w:r>
      <w:r w:rsidR="002E1B11">
        <w:rPr>
          <w:noProof/>
        </w:rPr>
        <w:fldChar w:fldCharType="end"/>
      </w:r>
      <w:r w:rsidRPr="00667885">
        <w:t xml:space="preserve"> )</w:t>
      </w:r>
    </w:p>
    <w:p w14:paraId="2EF4491F" w14:textId="0CAE0618" w:rsidR="007E653F" w:rsidRDefault="007E653F" w:rsidP="00E624FA">
      <w:r>
        <w:t>Ce qui donne comme résultat : R = 3.1KOhms</w:t>
      </w:r>
    </w:p>
    <w:p w14:paraId="0B2C6BE3" w14:textId="11C38531" w:rsidR="004C5AC1" w:rsidRDefault="004C5AC1" w:rsidP="00E624FA"/>
    <w:p w14:paraId="32535F87" w14:textId="77777777" w:rsidR="004C5AC1" w:rsidRDefault="004C5AC1" w:rsidP="009F702A">
      <w:pPr>
        <w:jc w:val="center"/>
      </w:pPr>
      <w:r>
        <w:rPr>
          <w:noProof/>
        </w:rPr>
        <w:drawing>
          <wp:inline distT="0" distB="0" distL="0" distR="0" wp14:anchorId="1C69D2E6" wp14:editId="11A91E88">
            <wp:extent cx="3486150" cy="212415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74">
                      <a:extLst>
                        <a:ext uri="{28A0092B-C50C-407E-A947-70E740481C1C}">
                          <a14:useLocalDpi xmlns:a14="http://schemas.microsoft.com/office/drawing/2010/main" val="0"/>
                        </a:ext>
                      </a:extLst>
                    </a:blip>
                    <a:srcRect t="8466" r="17804" b="11904"/>
                    <a:stretch/>
                  </pic:blipFill>
                  <pic:spPr bwMode="auto">
                    <a:xfrm>
                      <a:off x="0" y="0"/>
                      <a:ext cx="3488799" cy="2125766"/>
                    </a:xfrm>
                    <a:prstGeom prst="rect">
                      <a:avLst/>
                    </a:prstGeom>
                    <a:noFill/>
                    <a:ln>
                      <a:noFill/>
                    </a:ln>
                    <a:extLst>
                      <a:ext uri="{53640926-AAD7-44D8-BBD7-CCE9431645EC}">
                        <a14:shadowObscured xmlns:a14="http://schemas.microsoft.com/office/drawing/2010/main"/>
                      </a:ext>
                    </a:extLst>
                  </pic:spPr>
                </pic:pic>
              </a:graphicData>
            </a:graphic>
          </wp:inline>
        </w:drawing>
      </w:r>
    </w:p>
    <w:p w14:paraId="14D9595B" w14:textId="376E1EDB" w:rsidR="004C5AC1" w:rsidRDefault="004C5AC1" w:rsidP="009F702A">
      <w:pPr>
        <w:pStyle w:val="Caption"/>
        <w:jc w:val="center"/>
      </w:pPr>
      <w:bookmarkStart w:id="147" w:name="_Toc16156547"/>
      <w:r>
        <w:t xml:space="preserve">Figure </w:t>
      </w:r>
      <w:r w:rsidR="002E1B11">
        <w:fldChar w:fldCharType="begin"/>
      </w:r>
      <w:r w:rsidR="002E1B11">
        <w:instrText xml:space="preserve"> SEQ Figure \* ARABIC </w:instrText>
      </w:r>
      <w:r w:rsidR="002E1B11">
        <w:fldChar w:fldCharType="separate"/>
      </w:r>
      <w:r w:rsidR="001E5FBB">
        <w:rPr>
          <w:noProof/>
        </w:rPr>
        <w:t>50</w:t>
      </w:r>
      <w:r w:rsidR="002E1B11">
        <w:rPr>
          <w:noProof/>
        </w:rPr>
        <w:fldChar w:fldCharType="end"/>
      </w:r>
      <w:r>
        <w:t xml:space="preserve">: réception du signal de la </w:t>
      </w:r>
      <w:proofErr w:type="spellStart"/>
      <w:r>
        <w:t>sensorBall</w:t>
      </w:r>
      <w:proofErr w:type="spellEnd"/>
      <w:r>
        <w:t xml:space="preserve"> avec filtre</w:t>
      </w:r>
      <w:bookmarkEnd w:id="147"/>
    </w:p>
    <w:p w14:paraId="60FC036B" w14:textId="38C2251E" w:rsidR="004C5AC1" w:rsidRPr="004C5AC1" w:rsidRDefault="004C5AC1" w:rsidP="00E624FA">
      <w:r>
        <w:lastRenderedPageBreak/>
        <w:t>Le signal avec le filtre est beaucoup moins bruité. Les bords du signal se sont quand même arrondis mais cela ne pose pas de problème car le signal va être traité par le comparateur.</w:t>
      </w:r>
    </w:p>
    <w:p w14:paraId="49B70403" w14:textId="77777777" w:rsidR="004C5AC1" w:rsidRPr="007E653F" w:rsidRDefault="004C5AC1" w:rsidP="00E624FA"/>
    <w:p w14:paraId="6EEC4C5E" w14:textId="6910969C" w:rsidR="00644745" w:rsidRPr="00667885" w:rsidRDefault="00644745" w:rsidP="00E624FA"/>
    <w:p w14:paraId="3C6EDC1A" w14:textId="7C87CCE1" w:rsidR="00644745" w:rsidRDefault="006A19A9" w:rsidP="00E624FA">
      <w:pPr>
        <w:pStyle w:val="Heading4"/>
      </w:pPr>
      <w:bookmarkStart w:id="148" w:name="_Toc16156468"/>
      <w:r>
        <w:t>Signal digital</w:t>
      </w:r>
      <w:bookmarkEnd w:id="148"/>
    </w:p>
    <w:p w14:paraId="73C7A9DC" w14:textId="0290F7F1" w:rsidR="006A19A9" w:rsidRDefault="006A19A9" w:rsidP="00E624FA"/>
    <w:p w14:paraId="00FFC4F5" w14:textId="77777777" w:rsidR="006A19A9" w:rsidRDefault="006A19A9" w:rsidP="00E624FA">
      <w:r>
        <w:t>Ce test vérifie le bon fonctionnement de la partie qui transforme les données en digital.</w:t>
      </w:r>
    </w:p>
    <w:p w14:paraId="1F69F724" w14:textId="77777777" w:rsidR="006A19A9" w:rsidRDefault="006A19A9" w:rsidP="00E624FA"/>
    <w:p w14:paraId="0E848E5A" w14:textId="3EF0CD81" w:rsidR="006A19A9" w:rsidRDefault="006A19A9" w:rsidP="00E624FA">
      <w:r>
        <w:t xml:space="preserve">Résultat : </w:t>
      </w:r>
    </w:p>
    <w:p w14:paraId="3708B3D7" w14:textId="79288E08" w:rsidR="006A19A9" w:rsidRDefault="006A19A9" w:rsidP="00E624FA"/>
    <w:p w14:paraId="3FEE0E15" w14:textId="00D4D7DB" w:rsidR="00A3050D" w:rsidRDefault="00B417B0" w:rsidP="00E624FA">
      <w:pPr>
        <w:pStyle w:val="ListParagraph"/>
        <w:numPr>
          <w:ilvl w:val="0"/>
          <w:numId w:val="27"/>
        </w:numPr>
      </w:pPr>
      <w:r>
        <w:t>La tension de référence est d’approximativement 0.65mV, ce qui est correct.</w:t>
      </w:r>
    </w:p>
    <w:p w14:paraId="3EF341C5" w14:textId="2C0DBB59" w:rsidR="00A3050D" w:rsidRDefault="00A3050D" w:rsidP="00E624FA"/>
    <w:p w14:paraId="25D91309" w14:textId="06970BD6" w:rsidR="00A3050D" w:rsidRDefault="00A3050D" w:rsidP="009F702A">
      <w:pPr>
        <w:jc w:val="center"/>
      </w:pPr>
      <w:r>
        <w:rPr>
          <w:noProof/>
        </w:rPr>
        <w:drawing>
          <wp:inline distT="0" distB="0" distL="0" distR="0" wp14:anchorId="6BADD381" wp14:editId="7AEFEFF5">
            <wp:extent cx="4595015" cy="266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75">
                      <a:extLst>
                        <a:ext uri="{28A0092B-C50C-407E-A947-70E740481C1C}">
                          <a14:useLocalDpi xmlns:a14="http://schemas.microsoft.com/office/drawing/2010/main" val="0"/>
                        </a:ext>
                      </a:extLst>
                    </a:blip>
                    <a:srcRect t="4497" r="17804" b="11906"/>
                    <a:stretch/>
                  </pic:blipFill>
                  <pic:spPr bwMode="auto">
                    <a:xfrm>
                      <a:off x="0" y="0"/>
                      <a:ext cx="4616802" cy="2679645"/>
                    </a:xfrm>
                    <a:prstGeom prst="rect">
                      <a:avLst/>
                    </a:prstGeom>
                    <a:noFill/>
                    <a:ln>
                      <a:noFill/>
                    </a:ln>
                    <a:extLst>
                      <a:ext uri="{53640926-AAD7-44D8-BBD7-CCE9431645EC}">
                        <a14:shadowObscured xmlns:a14="http://schemas.microsoft.com/office/drawing/2010/main"/>
                      </a:ext>
                    </a:extLst>
                  </pic:spPr>
                </pic:pic>
              </a:graphicData>
            </a:graphic>
          </wp:inline>
        </w:drawing>
      </w:r>
    </w:p>
    <w:p w14:paraId="68AACC1F" w14:textId="591D12DF" w:rsidR="00B417B0" w:rsidRDefault="00B417B0" w:rsidP="009F702A">
      <w:pPr>
        <w:pStyle w:val="Caption"/>
        <w:jc w:val="center"/>
      </w:pPr>
      <w:bookmarkStart w:id="149" w:name="_Toc16156548"/>
      <w:r>
        <w:t xml:space="preserve">Figure </w:t>
      </w:r>
      <w:r w:rsidR="002E1B11">
        <w:fldChar w:fldCharType="begin"/>
      </w:r>
      <w:r w:rsidR="002E1B11">
        <w:instrText xml:space="preserve"> SEQ Figure \* ARABIC </w:instrText>
      </w:r>
      <w:r w:rsidR="002E1B11">
        <w:fldChar w:fldCharType="separate"/>
      </w:r>
      <w:r w:rsidR="001E5FBB">
        <w:rPr>
          <w:noProof/>
        </w:rPr>
        <w:t>51</w:t>
      </w:r>
      <w:r w:rsidR="002E1B11">
        <w:rPr>
          <w:noProof/>
        </w:rPr>
        <w:fldChar w:fldCharType="end"/>
      </w:r>
      <w:r>
        <w:t xml:space="preserve"> : tension de référence</w:t>
      </w:r>
      <w:bookmarkEnd w:id="149"/>
    </w:p>
    <w:p w14:paraId="52FC88EA" w14:textId="26B9EA1A" w:rsidR="00B417B0" w:rsidRDefault="00B417B0" w:rsidP="00E624FA">
      <w:pPr>
        <w:pStyle w:val="ListParagraph"/>
        <w:numPr>
          <w:ilvl w:val="0"/>
          <w:numId w:val="27"/>
        </w:numPr>
      </w:pPr>
      <w:r>
        <w:t>La comparaison s’effectue correctement et la sortie du comparateur varie entre 0 et 3V comme prévu. (</w:t>
      </w:r>
      <w:r w:rsidR="00C41072">
        <w:t>Signal</w:t>
      </w:r>
      <w:r>
        <w:t xml:space="preserve"> bleu)</w:t>
      </w:r>
    </w:p>
    <w:p w14:paraId="20AAAB81" w14:textId="6D2D3587" w:rsidR="00A3050D" w:rsidRDefault="00A3050D" w:rsidP="00E624FA"/>
    <w:p w14:paraId="7A6B68D6" w14:textId="57E85A8C" w:rsidR="00A3050D" w:rsidRDefault="00A3050D" w:rsidP="009F702A">
      <w:pPr>
        <w:jc w:val="center"/>
      </w:pPr>
      <w:r>
        <w:rPr>
          <w:noProof/>
        </w:rPr>
        <w:drawing>
          <wp:inline distT="0" distB="0" distL="0" distR="0" wp14:anchorId="07E68607" wp14:editId="28E2B57D">
            <wp:extent cx="4819650" cy="2998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6">
                      <a:extLst>
                        <a:ext uri="{28A0092B-C50C-407E-A947-70E740481C1C}">
                          <a14:useLocalDpi xmlns:a14="http://schemas.microsoft.com/office/drawing/2010/main" val="0"/>
                        </a:ext>
                      </a:extLst>
                    </a:blip>
                    <a:srcRect t="4762" r="17637" b="11640"/>
                    <a:stretch/>
                  </pic:blipFill>
                  <pic:spPr bwMode="auto">
                    <a:xfrm>
                      <a:off x="0" y="0"/>
                      <a:ext cx="4828759" cy="3003716"/>
                    </a:xfrm>
                    <a:prstGeom prst="rect">
                      <a:avLst/>
                    </a:prstGeom>
                    <a:noFill/>
                    <a:ln>
                      <a:noFill/>
                    </a:ln>
                    <a:extLst>
                      <a:ext uri="{53640926-AAD7-44D8-BBD7-CCE9431645EC}">
                        <a14:shadowObscured xmlns:a14="http://schemas.microsoft.com/office/drawing/2010/main"/>
                      </a:ext>
                    </a:extLst>
                  </pic:spPr>
                </pic:pic>
              </a:graphicData>
            </a:graphic>
          </wp:inline>
        </w:drawing>
      </w:r>
    </w:p>
    <w:p w14:paraId="08EA79B2" w14:textId="4D45AA94" w:rsidR="00B417B0" w:rsidRPr="00174DBC" w:rsidRDefault="00B417B0" w:rsidP="009F702A">
      <w:pPr>
        <w:pStyle w:val="Caption"/>
        <w:jc w:val="center"/>
      </w:pPr>
      <w:bookmarkStart w:id="150" w:name="_Toc16156549"/>
      <w:r>
        <w:t xml:space="preserve">Figure </w:t>
      </w:r>
      <w:r w:rsidR="002E1B11">
        <w:fldChar w:fldCharType="begin"/>
      </w:r>
      <w:r w:rsidR="002E1B11">
        <w:instrText xml:space="preserve"> SEQ Figure \* ARABIC </w:instrText>
      </w:r>
      <w:r w:rsidR="002E1B11">
        <w:fldChar w:fldCharType="separate"/>
      </w:r>
      <w:r w:rsidR="001E5FBB">
        <w:rPr>
          <w:noProof/>
        </w:rPr>
        <w:t>52</w:t>
      </w:r>
      <w:r w:rsidR="002E1B11">
        <w:rPr>
          <w:noProof/>
        </w:rPr>
        <w:fldChar w:fldCharType="end"/>
      </w:r>
      <w:r>
        <w:t>: Comparaison du signal reçu du LT5537</w:t>
      </w:r>
      <w:bookmarkEnd w:id="150"/>
    </w:p>
    <w:p w14:paraId="29924339" w14:textId="18FF093A" w:rsidR="00174DBC" w:rsidRDefault="00174DBC" w:rsidP="00E624FA">
      <w:r>
        <w:lastRenderedPageBreak/>
        <w:t>Comme le comparateur fonctionne sans étage amplificateur, il a été décidé de changer le schéma pour supprimer un IC superflu.</w:t>
      </w:r>
    </w:p>
    <w:p w14:paraId="0B11BB15" w14:textId="40B7C074" w:rsidR="00174DBC" w:rsidRDefault="00174DBC" w:rsidP="00E624FA"/>
    <w:p w14:paraId="645EFDB3" w14:textId="0A0F6CCB" w:rsidR="00174DBC" w:rsidRDefault="00174DBC" w:rsidP="00E624FA">
      <w:r>
        <w:t xml:space="preserve">Le signal de sortie du LT5537 viendra toujours directement sur le comparateur mais la correction de la tension de référence ne se fera plus de manière hardware avec un pont diviseur, mais </w:t>
      </w:r>
      <w:r w:rsidR="00414E46">
        <w:t>se fera de manière software. La tension de référence sera donc directement reliée avec un DAC.</w:t>
      </w:r>
    </w:p>
    <w:p w14:paraId="346463CE" w14:textId="6F337CAA" w:rsidR="00174DBC" w:rsidRDefault="00174DBC" w:rsidP="00E624FA"/>
    <w:p w14:paraId="4DFA1A1A" w14:textId="77777777" w:rsidR="00414E46" w:rsidRDefault="00174DBC" w:rsidP="009F702A">
      <w:pPr>
        <w:jc w:val="center"/>
      </w:pPr>
      <w:r>
        <w:rPr>
          <w:noProof/>
        </w:rPr>
        <w:drawing>
          <wp:inline distT="0" distB="0" distL="0" distR="0" wp14:anchorId="58729CDD" wp14:editId="3FF8A77F">
            <wp:extent cx="49911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91100" cy="2628900"/>
                    </a:xfrm>
                    <a:prstGeom prst="rect">
                      <a:avLst/>
                    </a:prstGeom>
                  </pic:spPr>
                </pic:pic>
              </a:graphicData>
            </a:graphic>
          </wp:inline>
        </w:drawing>
      </w:r>
    </w:p>
    <w:p w14:paraId="25428763" w14:textId="55B205BF" w:rsidR="00174DBC" w:rsidRDefault="00414E46" w:rsidP="009F702A">
      <w:pPr>
        <w:pStyle w:val="Caption"/>
        <w:jc w:val="center"/>
      </w:pPr>
      <w:bookmarkStart w:id="151" w:name="_Toc16156550"/>
      <w:r>
        <w:t xml:space="preserve">Figure </w:t>
      </w:r>
      <w:r w:rsidR="002E1B11">
        <w:fldChar w:fldCharType="begin"/>
      </w:r>
      <w:r w:rsidR="002E1B11">
        <w:instrText xml:space="preserve"> SEQ Figure \* ARABIC </w:instrText>
      </w:r>
      <w:r w:rsidR="002E1B11">
        <w:fldChar w:fldCharType="separate"/>
      </w:r>
      <w:r w:rsidR="001E5FBB">
        <w:rPr>
          <w:noProof/>
        </w:rPr>
        <w:t>53</w:t>
      </w:r>
      <w:r w:rsidR="002E1B11">
        <w:rPr>
          <w:noProof/>
        </w:rPr>
        <w:fldChar w:fldCharType="end"/>
      </w:r>
      <w:r>
        <w:t>: schéma du comparateur remis à jour</w:t>
      </w:r>
      <w:bookmarkEnd w:id="151"/>
    </w:p>
    <w:p w14:paraId="26909D38" w14:textId="343961C3" w:rsidR="00414E46" w:rsidRDefault="00414E46" w:rsidP="00E624FA"/>
    <w:p w14:paraId="18683502" w14:textId="77777777" w:rsidR="00414E46" w:rsidRPr="00414E46" w:rsidRDefault="00414E46" w:rsidP="00E624FA"/>
    <w:p w14:paraId="3E6BDB13" w14:textId="31DE9275" w:rsidR="00644745" w:rsidRDefault="00644745" w:rsidP="00E624FA"/>
    <w:p w14:paraId="4521726D" w14:textId="72E74DD2" w:rsidR="00A3050D" w:rsidRDefault="00A3050D" w:rsidP="00E624FA">
      <w:pPr>
        <w:pStyle w:val="Heading4"/>
      </w:pPr>
      <w:bookmarkStart w:id="152" w:name="_Toc16156469"/>
      <w:r>
        <w:t>Boutons</w:t>
      </w:r>
      <w:bookmarkEnd w:id="152"/>
    </w:p>
    <w:p w14:paraId="54052470" w14:textId="2D72980B" w:rsidR="00A3050D" w:rsidRDefault="00A3050D" w:rsidP="00E624FA"/>
    <w:p w14:paraId="0E204A57" w14:textId="1AABD8CF" w:rsidR="00A3050D" w:rsidRDefault="00A3050D" w:rsidP="00E624FA">
      <w:pPr>
        <w:rPr>
          <w:noProof/>
        </w:rPr>
      </w:pPr>
      <w:r>
        <w:rPr>
          <w:noProof/>
        </w:rPr>
        <w:t>Ce test vérifie si les boutons passent à 0 losqu’ils sont pressés.</w:t>
      </w:r>
    </w:p>
    <w:p w14:paraId="4DA92DD4" w14:textId="530D6A23" w:rsidR="00A3050D" w:rsidRDefault="00A3050D" w:rsidP="00E624FA">
      <w:pPr>
        <w:rPr>
          <w:noProof/>
        </w:rPr>
      </w:pPr>
    </w:p>
    <w:p w14:paraId="44ADA771" w14:textId="77777777" w:rsidR="00414E46" w:rsidRDefault="00414E46" w:rsidP="00E624FA">
      <w:pPr>
        <w:rPr>
          <w:noProof/>
        </w:rPr>
      </w:pPr>
    </w:p>
    <w:p w14:paraId="052CA2F8" w14:textId="77777777" w:rsidR="00174DBC" w:rsidRDefault="00174DBC" w:rsidP="00E624FA">
      <w:r>
        <w:t xml:space="preserve">Résultat : </w:t>
      </w:r>
    </w:p>
    <w:p w14:paraId="082E142F" w14:textId="23ED0D1E" w:rsidR="00A3050D" w:rsidRDefault="00A3050D" w:rsidP="00E624FA">
      <w:pPr>
        <w:rPr>
          <w:noProof/>
        </w:rPr>
      </w:pPr>
    </w:p>
    <w:p w14:paraId="581CFCAF" w14:textId="63C14995" w:rsidR="00174DBC" w:rsidRDefault="00174DBC" w:rsidP="00E624FA">
      <w:pPr>
        <w:pStyle w:val="ListParagraph"/>
        <w:numPr>
          <w:ilvl w:val="0"/>
          <w:numId w:val="27"/>
        </w:numPr>
        <w:rPr>
          <w:noProof/>
        </w:rPr>
      </w:pPr>
      <w:r>
        <w:rPr>
          <w:noProof/>
        </w:rPr>
        <w:t>Le bouton 1 fonctionne.</w:t>
      </w:r>
    </w:p>
    <w:p w14:paraId="020985DB" w14:textId="77777777" w:rsidR="00174DBC" w:rsidRDefault="00174DBC" w:rsidP="00E624FA">
      <w:pPr>
        <w:pStyle w:val="ListParagraph"/>
        <w:rPr>
          <w:noProof/>
        </w:rPr>
      </w:pPr>
    </w:p>
    <w:p w14:paraId="653033C6" w14:textId="77777777" w:rsidR="00414E46" w:rsidRDefault="00A3050D" w:rsidP="009F702A">
      <w:pPr>
        <w:jc w:val="center"/>
      </w:pPr>
      <w:r>
        <w:rPr>
          <w:noProof/>
        </w:rPr>
        <w:drawing>
          <wp:inline distT="0" distB="0" distL="0" distR="0" wp14:anchorId="1E8B4C6C" wp14:editId="16EF2DC5">
            <wp:extent cx="3220284" cy="19672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78">
                      <a:extLst>
                        <a:ext uri="{28A0092B-C50C-407E-A947-70E740481C1C}">
                          <a14:useLocalDpi xmlns:a14="http://schemas.microsoft.com/office/drawing/2010/main" val="0"/>
                        </a:ext>
                      </a:extLst>
                    </a:blip>
                    <a:srcRect t="8201" r="17471" b="11640"/>
                    <a:stretch/>
                  </pic:blipFill>
                  <pic:spPr bwMode="auto">
                    <a:xfrm>
                      <a:off x="0" y="0"/>
                      <a:ext cx="3298390" cy="2014944"/>
                    </a:xfrm>
                    <a:prstGeom prst="rect">
                      <a:avLst/>
                    </a:prstGeom>
                    <a:noFill/>
                    <a:ln>
                      <a:noFill/>
                    </a:ln>
                    <a:extLst>
                      <a:ext uri="{53640926-AAD7-44D8-BBD7-CCE9431645EC}">
                        <a14:shadowObscured xmlns:a14="http://schemas.microsoft.com/office/drawing/2010/main"/>
                      </a:ext>
                    </a:extLst>
                  </pic:spPr>
                </pic:pic>
              </a:graphicData>
            </a:graphic>
          </wp:inline>
        </w:drawing>
      </w:r>
    </w:p>
    <w:p w14:paraId="46F81626" w14:textId="7FD3BB94" w:rsidR="00414E46" w:rsidRDefault="00414E46" w:rsidP="009F702A">
      <w:pPr>
        <w:pStyle w:val="Caption"/>
        <w:jc w:val="center"/>
        <w:rPr>
          <w:noProof/>
        </w:rPr>
      </w:pPr>
      <w:bookmarkStart w:id="153" w:name="_Toc16156551"/>
      <w:r>
        <w:t xml:space="preserve">Figure </w:t>
      </w:r>
      <w:r w:rsidR="002E1B11">
        <w:fldChar w:fldCharType="begin"/>
      </w:r>
      <w:r w:rsidR="002E1B11">
        <w:instrText xml:space="preserve"> SEQ Figure \* ARABIC </w:instrText>
      </w:r>
      <w:r w:rsidR="002E1B11">
        <w:fldChar w:fldCharType="separate"/>
      </w:r>
      <w:r w:rsidR="001E5FBB">
        <w:rPr>
          <w:noProof/>
        </w:rPr>
        <w:t>54</w:t>
      </w:r>
      <w:r w:rsidR="002E1B11">
        <w:rPr>
          <w:noProof/>
        </w:rPr>
        <w:fldChar w:fldCharType="end"/>
      </w:r>
      <w:r>
        <w:t>: test du bouton 1</w:t>
      </w:r>
      <w:bookmarkEnd w:id="153"/>
    </w:p>
    <w:p w14:paraId="6DACE323" w14:textId="0E34D3B9" w:rsidR="00174DBC" w:rsidRDefault="00414E46" w:rsidP="00E624FA">
      <w:pPr>
        <w:rPr>
          <w:noProof/>
        </w:rPr>
      </w:pPr>
      <w:r>
        <w:rPr>
          <w:noProof/>
        </w:rPr>
        <w:br w:type="page"/>
      </w:r>
    </w:p>
    <w:p w14:paraId="43022B6D" w14:textId="5E24CDC1" w:rsidR="00174DBC" w:rsidRDefault="00174DBC" w:rsidP="00E624FA">
      <w:pPr>
        <w:pStyle w:val="ListParagraph"/>
        <w:numPr>
          <w:ilvl w:val="0"/>
          <w:numId w:val="27"/>
        </w:numPr>
        <w:rPr>
          <w:noProof/>
        </w:rPr>
      </w:pPr>
      <w:r>
        <w:rPr>
          <w:noProof/>
        </w:rPr>
        <w:lastRenderedPageBreak/>
        <w:t>Le bouton 2 fonctionne</w:t>
      </w:r>
    </w:p>
    <w:p w14:paraId="2F45E2C7" w14:textId="77777777" w:rsidR="00174DBC" w:rsidRDefault="00174DBC" w:rsidP="00E624FA">
      <w:pPr>
        <w:pStyle w:val="ListParagraph"/>
        <w:rPr>
          <w:noProof/>
        </w:rPr>
      </w:pPr>
    </w:p>
    <w:p w14:paraId="3F16DCB1" w14:textId="77777777" w:rsidR="00414E46" w:rsidRDefault="00A3050D" w:rsidP="009F702A">
      <w:pPr>
        <w:jc w:val="center"/>
      </w:pPr>
      <w:r>
        <w:rPr>
          <w:noProof/>
        </w:rPr>
        <w:drawing>
          <wp:inline distT="0" distB="0" distL="0" distR="0" wp14:anchorId="5B492050" wp14:editId="0091A5C9">
            <wp:extent cx="3190875" cy="195320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79">
                      <a:extLst>
                        <a:ext uri="{28A0092B-C50C-407E-A947-70E740481C1C}">
                          <a14:useLocalDpi xmlns:a14="http://schemas.microsoft.com/office/drawing/2010/main" val="0"/>
                        </a:ext>
                      </a:extLst>
                    </a:blip>
                    <a:srcRect t="8201" r="17637" b="11640"/>
                    <a:stretch/>
                  </pic:blipFill>
                  <pic:spPr bwMode="auto">
                    <a:xfrm>
                      <a:off x="0" y="0"/>
                      <a:ext cx="3303683" cy="2022255"/>
                    </a:xfrm>
                    <a:prstGeom prst="rect">
                      <a:avLst/>
                    </a:prstGeom>
                    <a:noFill/>
                    <a:ln>
                      <a:noFill/>
                    </a:ln>
                    <a:extLst>
                      <a:ext uri="{53640926-AAD7-44D8-BBD7-CCE9431645EC}">
                        <a14:shadowObscured xmlns:a14="http://schemas.microsoft.com/office/drawing/2010/main"/>
                      </a:ext>
                    </a:extLst>
                  </pic:spPr>
                </pic:pic>
              </a:graphicData>
            </a:graphic>
          </wp:inline>
        </w:drawing>
      </w:r>
    </w:p>
    <w:p w14:paraId="56162FD3" w14:textId="2FB7C5FC" w:rsidR="00A3050D" w:rsidRDefault="00414E46" w:rsidP="009F702A">
      <w:pPr>
        <w:pStyle w:val="Caption"/>
        <w:jc w:val="center"/>
        <w:rPr>
          <w:noProof/>
        </w:rPr>
      </w:pPr>
      <w:bookmarkStart w:id="154" w:name="_Toc16156552"/>
      <w:r>
        <w:t xml:space="preserve">Figure </w:t>
      </w:r>
      <w:r w:rsidR="002E1B11">
        <w:fldChar w:fldCharType="begin"/>
      </w:r>
      <w:r w:rsidR="002E1B11">
        <w:instrText xml:space="preserve"> SEQ Figure \* ARABIC </w:instrText>
      </w:r>
      <w:r w:rsidR="002E1B11">
        <w:fldChar w:fldCharType="separate"/>
      </w:r>
      <w:r w:rsidR="001E5FBB">
        <w:rPr>
          <w:noProof/>
        </w:rPr>
        <w:t>55</w:t>
      </w:r>
      <w:r w:rsidR="002E1B11">
        <w:rPr>
          <w:noProof/>
        </w:rPr>
        <w:fldChar w:fldCharType="end"/>
      </w:r>
      <w:r>
        <w:t>: test du bouton 2</w:t>
      </w:r>
      <w:bookmarkEnd w:id="154"/>
    </w:p>
    <w:p w14:paraId="581B7C5E" w14:textId="3D645795" w:rsidR="00174DBC" w:rsidRDefault="00174DBC" w:rsidP="00E624FA">
      <w:pPr>
        <w:rPr>
          <w:noProof/>
        </w:rPr>
      </w:pPr>
    </w:p>
    <w:p w14:paraId="4D80B6C3" w14:textId="3B20C43E" w:rsidR="00174DBC" w:rsidRDefault="00174DBC" w:rsidP="00E624FA">
      <w:pPr>
        <w:rPr>
          <w:noProof/>
        </w:rPr>
      </w:pPr>
      <w:r>
        <w:rPr>
          <w:noProof/>
        </w:rPr>
        <w:t>Il reste la partie anti-rebond qui sera traitée de manière software.</w:t>
      </w:r>
    </w:p>
    <w:p w14:paraId="203FADB9" w14:textId="7E58472D" w:rsidR="00A3050D" w:rsidRDefault="00A3050D" w:rsidP="00E624FA"/>
    <w:p w14:paraId="5F2913D8" w14:textId="728F4490" w:rsidR="00414E46" w:rsidRPr="00A3050D" w:rsidRDefault="00414E46" w:rsidP="00E624FA"/>
    <w:p w14:paraId="1EF53E34" w14:textId="03565CA8" w:rsidR="008A5828" w:rsidRDefault="00644745" w:rsidP="00E624FA">
      <w:pPr>
        <w:pStyle w:val="Heading4"/>
      </w:pPr>
      <w:bookmarkStart w:id="155" w:name="_Toc16156470"/>
      <w:r>
        <w:t>Tableau récapitulatif</w:t>
      </w:r>
      <w:bookmarkEnd w:id="155"/>
    </w:p>
    <w:p w14:paraId="55647CFB" w14:textId="42AC9459" w:rsidR="00A3050D" w:rsidRDefault="00A3050D" w:rsidP="00E624FA"/>
    <w:p w14:paraId="71C3E662" w14:textId="77777777" w:rsidR="00C41072" w:rsidRDefault="00C41072" w:rsidP="00E624FA"/>
    <w:p w14:paraId="4D7F4C74" w14:textId="05F62FCF" w:rsidR="00414E46" w:rsidRDefault="00414E46" w:rsidP="00E624FA">
      <w:r>
        <w:t>Voici un tableau récapitulatif des différents tests effectués plus haut :</w:t>
      </w:r>
    </w:p>
    <w:p w14:paraId="5094C348" w14:textId="77777777" w:rsidR="00C41072" w:rsidRDefault="00C41072" w:rsidP="00E624FA"/>
    <w:p w14:paraId="4990B29E" w14:textId="64E0AAFB" w:rsidR="00414E46" w:rsidRDefault="00414E46" w:rsidP="00E624FA"/>
    <w:p w14:paraId="1A0C544D" w14:textId="434F72FA" w:rsidR="00414E46" w:rsidRPr="00A3050D" w:rsidRDefault="00414E46" w:rsidP="009F702A">
      <w:pPr>
        <w:jc w:val="center"/>
      </w:pPr>
      <w:r>
        <w:rPr>
          <w:noProof/>
        </w:rPr>
        <w:drawing>
          <wp:inline distT="0" distB="0" distL="0" distR="0" wp14:anchorId="59FAC287" wp14:editId="589B3C09">
            <wp:extent cx="5920452" cy="2536212"/>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51906" cy="2549686"/>
                    </a:xfrm>
                    <a:prstGeom prst="rect">
                      <a:avLst/>
                    </a:prstGeom>
                  </pic:spPr>
                </pic:pic>
              </a:graphicData>
            </a:graphic>
          </wp:inline>
        </w:drawing>
      </w:r>
    </w:p>
    <w:p w14:paraId="249DA92D" w14:textId="5D5119AA" w:rsidR="00414E46" w:rsidRDefault="00414E46" w:rsidP="009F702A">
      <w:pPr>
        <w:pStyle w:val="Caption"/>
        <w:jc w:val="center"/>
      </w:pPr>
      <w:bookmarkStart w:id="156" w:name="_Toc16156570"/>
      <w:r>
        <w:t xml:space="preserve">Tableau </w:t>
      </w:r>
      <w:r w:rsidR="002E1B11">
        <w:fldChar w:fldCharType="begin"/>
      </w:r>
      <w:r w:rsidR="002E1B11">
        <w:instrText xml:space="preserve"> SEQ Tableau \* ARABIC </w:instrText>
      </w:r>
      <w:r w:rsidR="002E1B11">
        <w:fldChar w:fldCharType="separate"/>
      </w:r>
      <w:r w:rsidR="009F702A">
        <w:rPr>
          <w:noProof/>
        </w:rPr>
        <w:t>3</w:t>
      </w:r>
      <w:r w:rsidR="002E1B11">
        <w:rPr>
          <w:noProof/>
        </w:rPr>
        <w:fldChar w:fldCharType="end"/>
      </w:r>
      <w:r>
        <w:t>: récapitulatif des tests</w:t>
      </w:r>
      <w:bookmarkEnd w:id="156"/>
    </w:p>
    <w:p w14:paraId="38F4D131" w14:textId="572C71C7" w:rsidR="002F04EB" w:rsidRPr="0040443D" w:rsidRDefault="00414E46" w:rsidP="00E624FA">
      <w:r>
        <w:br w:type="page"/>
      </w:r>
    </w:p>
    <w:p w14:paraId="6901C701" w14:textId="10239592" w:rsidR="006C4933" w:rsidRDefault="0081751A" w:rsidP="00E624FA">
      <w:pPr>
        <w:pStyle w:val="Heading1"/>
      </w:pPr>
      <w:bookmarkStart w:id="157" w:name="_Ref14159811"/>
      <w:bookmarkStart w:id="158" w:name="_Toc16156471"/>
      <w:r w:rsidRPr="0040443D">
        <w:lastRenderedPageBreak/>
        <w:t>Programmation</w:t>
      </w:r>
      <w:bookmarkEnd w:id="157"/>
      <w:bookmarkEnd w:id="158"/>
    </w:p>
    <w:p w14:paraId="1EE4ADCF" w14:textId="21D4184B" w:rsidR="0095018D" w:rsidRDefault="0095018D" w:rsidP="00E624FA"/>
    <w:p w14:paraId="439A5B57" w14:textId="3BB8C9A7" w:rsidR="0095018D" w:rsidRDefault="0095018D" w:rsidP="00E624FA">
      <w:r>
        <w:t>Il y aura essentiellement 2 points</w:t>
      </w:r>
      <w:r w:rsidR="00B42CA9">
        <w:t xml:space="preserve"> dans la partie programmation</w:t>
      </w:r>
      <w:r>
        <w:t xml:space="preserve">, la transmission et </w:t>
      </w:r>
      <w:r w:rsidR="00B42CA9">
        <w:t>la réception.</w:t>
      </w:r>
    </w:p>
    <w:p w14:paraId="687CA22D" w14:textId="77777777" w:rsidR="00B42CA9" w:rsidRDefault="00B42CA9" w:rsidP="00E624FA"/>
    <w:p w14:paraId="0F89962B" w14:textId="7F75C8A7" w:rsidR="0095018D" w:rsidRDefault="0095018D" w:rsidP="00E624FA">
      <w:pPr>
        <w:pStyle w:val="Heading2"/>
      </w:pPr>
      <w:bookmarkStart w:id="159" w:name="_Toc16156472"/>
      <w:r>
        <w:t>Transmission</w:t>
      </w:r>
      <w:bookmarkEnd w:id="159"/>
    </w:p>
    <w:p w14:paraId="543FABB8" w14:textId="5CE789AF" w:rsidR="0095018D" w:rsidRDefault="0095018D" w:rsidP="00E624FA"/>
    <w:p w14:paraId="3999D438" w14:textId="6CE69B29" w:rsidR="00B42CA9" w:rsidRDefault="00B42CA9" w:rsidP="00E624FA">
      <w:r>
        <w:t xml:space="preserve">La transmission des données se fait depuis les </w:t>
      </w:r>
      <w:proofErr w:type="spellStart"/>
      <w:r>
        <w:t>SensorBalls</w:t>
      </w:r>
      <w:proofErr w:type="spellEnd"/>
      <w:r>
        <w:t>. Le code pour le stockage des données des capteurs lui a déjà été implémenté auparavant. Il ne reste donc plus qu’à envoyer l’id des balles sur leurs antennes.</w:t>
      </w:r>
    </w:p>
    <w:p w14:paraId="65DB55D3" w14:textId="77777777" w:rsidR="00B42CA9" w:rsidRPr="0095018D" w:rsidRDefault="00B42CA9" w:rsidP="00E624FA"/>
    <w:p w14:paraId="27952B1A" w14:textId="38613D29" w:rsidR="0095018D" w:rsidRDefault="0095018D" w:rsidP="00E624FA">
      <w:pPr>
        <w:pStyle w:val="Heading3"/>
      </w:pPr>
      <w:bookmarkStart w:id="160" w:name="_Toc16156473"/>
      <w:proofErr w:type="spellStart"/>
      <w:r w:rsidRPr="00B42CA9">
        <w:t>Configuration</w:t>
      </w:r>
      <w:bookmarkEnd w:id="160"/>
      <w:proofErr w:type="spellEnd"/>
    </w:p>
    <w:p w14:paraId="3CC7C35E" w14:textId="6F01C291" w:rsidR="00B42CA9" w:rsidRDefault="00B42CA9" w:rsidP="00E624FA"/>
    <w:p w14:paraId="73F46F66" w14:textId="77777777" w:rsidR="00C829FE" w:rsidRDefault="00C829FE" w:rsidP="00E624FA">
      <w:r>
        <w:t xml:space="preserve">Le code qui a déjà été implémenté est en C sur le logiciel </w:t>
      </w:r>
      <w:proofErr w:type="spellStart"/>
      <w:r>
        <w:t>Keil</w:t>
      </w:r>
      <w:proofErr w:type="spellEnd"/>
      <w:r>
        <w:t>. Il est alors normal de continuer la partie transmission sur ce même logiciel.</w:t>
      </w:r>
    </w:p>
    <w:p w14:paraId="01280EC3" w14:textId="77777777" w:rsidR="00C829FE" w:rsidRDefault="00C829FE" w:rsidP="00E624FA"/>
    <w:p w14:paraId="3192169C" w14:textId="0B60F4F9" w:rsidR="00B42CA9" w:rsidRDefault="00C829FE" w:rsidP="00E624FA">
      <w:r>
        <w:t xml:space="preserve">L’envoi des données se fera grâce à un protocole spi. Cela permettra de ne pas avoir besoin de gérer des </w:t>
      </w:r>
      <w:proofErr w:type="spellStart"/>
      <w:r>
        <w:t>timers</w:t>
      </w:r>
      <w:proofErr w:type="spellEnd"/>
      <w:r>
        <w:t xml:space="preserve"> puisque le protocole gère l’envoi de données depuis un </w:t>
      </w:r>
      <w:proofErr w:type="spellStart"/>
      <w:r>
        <w:t>clock</w:t>
      </w:r>
      <w:proofErr w:type="spellEnd"/>
      <w:r>
        <w:t xml:space="preserve"> interne.</w:t>
      </w:r>
    </w:p>
    <w:p w14:paraId="21A2BE6A" w14:textId="26314F59" w:rsidR="00C829FE" w:rsidRDefault="00C829FE" w:rsidP="00E624FA"/>
    <w:p w14:paraId="76C3B8E1" w14:textId="7AA2D453" w:rsidR="00C829FE" w:rsidRDefault="00C829FE" w:rsidP="00E624FA"/>
    <w:p w14:paraId="53B8673E" w14:textId="2E31C79C" w:rsidR="00C829FE" w:rsidRDefault="00C829FE" w:rsidP="00E624FA"/>
    <w:p w14:paraId="3E2D87EA" w14:textId="1DAC200D" w:rsidR="00C829FE" w:rsidRDefault="00C829FE" w:rsidP="00E624FA">
      <w:pPr>
        <w:pStyle w:val="Heading3"/>
      </w:pPr>
      <w:bookmarkStart w:id="161" w:name="_Ref14945695"/>
      <w:bookmarkStart w:id="162" w:name="_Toc16156474"/>
      <w:r>
        <w:t>SPI</w:t>
      </w:r>
      <w:bookmarkEnd w:id="161"/>
      <w:bookmarkEnd w:id="162"/>
    </w:p>
    <w:p w14:paraId="74215387" w14:textId="4D5E6895" w:rsidR="009830F2" w:rsidRDefault="009830F2" w:rsidP="00E624FA">
      <w:pPr>
        <w:rPr>
          <w:lang w:val="de-CH"/>
        </w:rPr>
      </w:pPr>
    </w:p>
    <w:p w14:paraId="27A4D1FE" w14:textId="7DAE8444" w:rsidR="009830F2" w:rsidRDefault="009830F2" w:rsidP="00E624FA">
      <w:r w:rsidRPr="009830F2">
        <w:t>La transmission SPI se fait au moyen d’un tableau</w:t>
      </w:r>
      <w:r>
        <w:t xml:space="preserve">. La trame aura la forme d’une trame UART (figure ci-dessous). Le but étant du coté réception de pouvoir recevoir l’id de la balle sur une entrée UART du microcontrôleur ce qui permet </w:t>
      </w:r>
      <w:r w:rsidR="009F702A">
        <w:t>traiter les données facilement.</w:t>
      </w:r>
    </w:p>
    <w:p w14:paraId="7D7F00F5" w14:textId="4B8DA164" w:rsidR="00C829FE" w:rsidRPr="009830F2" w:rsidRDefault="009830F2" w:rsidP="009F702A">
      <w:pPr>
        <w:jc w:val="center"/>
      </w:pPr>
      <w:r>
        <w:rPr>
          <w:noProof/>
        </w:rPr>
        <w:drawing>
          <wp:inline distT="0" distB="0" distL="0" distR="0" wp14:anchorId="137544B6" wp14:editId="14D9A341">
            <wp:extent cx="3697357" cy="596719"/>
            <wp:effectExtent l="0" t="0" r="0" b="0"/>
            <wp:docPr id="2" name="Picture 2" descr="https://upload.wikimedia.org/wikipedia/commons/thumb/0/0e/Constitution_trame_uart.png/600px-Constitution_trame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0/0e/Constitution_trame_uart.png/600px-Constitution_trame_uar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21286" cy="600581"/>
                    </a:xfrm>
                    <a:prstGeom prst="rect">
                      <a:avLst/>
                    </a:prstGeom>
                    <a:noFill/>
                    <a:ln>
                      <a:noFill/>
                    </a:ln>
                  </pic:spPr>
                </pic:pic>
              </a:graphicData>
            </a:graphic>
          </wp:inline>
        </w:drawing>
      </w:r>
    </w:p>
    <w:p w14:paraId="1C6BD162" w14:textId="0452FB4F" w:rsidR="009830F2" w:rsidRDefault="009830F2" w:rsidP="009F702A">
      <w:pPr>
        <w:pStyle w:val="Caption"/>
        <w:spacing w:after="0"/>
        <w:jc w:val="center"/>
      </w:pPr>
      <w:bookmarkStart w:id="163" w:name="_Ref14938456"/>
      <w:bookmarkStart w:id="164" w:name="_Toc16156553"/>
      <w:r>
        <w:t xml:space="preserve">Figure </w:t>
      </w:r>
      <w:r w:rsidR="002E1B11">
        <w:fldChar w:fldCharType="begin"/>
      </w:r>
      <w:r w:rsidR="002E1B11">
        <w:instrText xml:space="preserve"> SEQ Figure \* ARABIC </w:instrText>
      </w:r>
      <w:r w:rsidR="002E1B11">
        <w:fldChar w:fldCharType="separate"/>
      </w:r>
      <w:r w:rsidR="001E5FBB">
        <w:rPr>
          <w:noProof/>
        </w:rPr>
        <w:t>56</w:t>
      </w:r>
      <w:r w:rsidR="002E1B11">
        <w:rPr>
          <w:noProof/>
        </w:rPr>
        <w:fldChar w:fldCharType="end"/>
      </w:r>
      <w:r>
        <w:t xml:space="preserve"> : trame UART</w:t>
      </w:r>
      <w:bookmarkEnd w:id="163"/>
      <w:bookmarkEnd w:id="164"/>
    </w:p>
    <w:p w14:paraId="6F4C62BB" w14:textId="255AFAAB" w:rsidR="009830F2" w:rsidRDefault="009830F2" w:rsidP="009F702A">
      <w:pPr>
        <w:pStyle w:val="Caption"/>
        <w:spacing w:after="0"/>
        <w:jc w:val="center"/>
      </w:pPr>
      <w:r>
        <w:t>Source : UART</w:t>
      </w:r>
    </w:p>
    <w:p w14:paraId="0CA2E96C" w14:textId="5C8F5D7C" w:rsidR="007731C8" w:rsidRDefault="007731C8" w:rsidP="00E624FA">
      <w:pPr>
        <w:pStyle w:val="Heading4"/>
      </w:pPr>
      <w:bookmarkStart w:id="165" w:name="_Toc16156475"/>
      <w:r>
        <w:t>Trame</w:t>
      </w:r>
      <w:bookmarkEnd w:id="165"/>
    </w:p>
    <w:p w14:paraId="46D47B87" w14:textId="77777777" w:rsidR="007731C8" w:rsidRPr="007731C8" w:rsidRDefault="007731C8" w:rsidP="00E624FA"/>
    <w:p w14:paraId="2430DDA4" w14:textId="20EBBAE5" w:rsidR="007731C8" w:rsidRDefault="009830F2" w:rsidP="00E624FA">
      <w:r>
        <w:t>Le tableau, pour correspondre à la trame</w:t>
      </w:r>
      <w:r w:rsidR="009F702A">
        <w:t xml:space="preserve"> UART aura la forme suivante : </w:t>
      </w:r>
    </w:p>
    <w:p w14:paraId="45D61966" w14:textId="77777777" w:rsidR="009830F2" w:rsidRPr="009830F2" w:rsidRDefault="009830F2" w:rsidP="00E624FA"/>
    <w:p w14:paraId="1E142810" w14:textId="3F7D96B1" w:rsidR="009830F2" w:rsidRDefault="007731C8" w:rsidP="009F702A">
      <w:pPr>
        <w:jc w:val="center"/>
      </w:pPr>
      <w:r>
        <w:rPr>
          <w:noProof/>
        </w:rPr>
        <w:drawing>
          <wp:inline distT="0" distB="0" distL="0" distR="0" wp14:anchorId="500ADD17" wp14:editId="1ACEC1D4">
            <wp:extent cx="1898946" cy="24860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18007" cy="2510979"/>
                    </a:xfrm>
                    <a:prstGeom prst="rect">
                      <a:avLst/>
                    </a:prstGeom>
                  </pic:spPr>
                </pic:pic>
              </a:graphicData>
            </a:graphic>
          </wp:inline>
        </w:drawing>
      </w:r>
    </w:p>
    <w:p w14:paraId="1D212F11" w14:textId="0E6E1130" w:rsidR="009830F2" w:rsidRDefault="009830F2" w:rsidP="009F702A">
      <w:pPr>
        <w:pStyle w:val="Caption"/>
        <w:jc w:val="center"/>
      </w:pPr>
      <w:bookmarkStart w:id="166" w:name="_Toc16156554"/>
      <w:r>
        <w:t xml:space="preserve">Figure </w:t>
      </w:r>
      <w:r w:rsidR="002E1B11">
        <w:fldChar w:fldCharType="begin"/>
      </w:r>
      <w:r w:rsidR="002E1B11">
        <w:instrText xml:space="preserve"> SEQ Figure \* ARABIC </w:instrText>
      </w:r>
      <w:r w:rsidR="002E1B11">
        <w:fldChar w:fldCharType="separate"/>
      </w:r>
      <w:r w:rsidR="001E5FBB">
        <w:rPr>
          <w:noProof/>
        </w:rPr>
        <w:t>57</w:t>
      </w:r>
      <w:r w:rsidR="002E1B11">
        <w:rPr>
          <w:noProof/>
        </w:rPr>
        <w:fldChar w:fldCharType="end"/>
      </w:r>
      <w:r>
        <w:t>: tableau pour la transmission</w:t>
      </w:r>
      <w:bookmarkEnd w:id="166"/>
    </w:p>
    <w:p w14:paraId="6A258E34" w14:textId="6BA0E6DA" w:rsidR="009830F2" w:rsidRDefault="009830F2" w:rsidP="00E624FA">
      <w:r>
        <w:lastRenderedPageBreak/>
        <w:t>Pour éviter que toutes les antennes émettent tout le temps, la ligne est forcée à 0. Ce qui empêchera l’id 0x0 d’être utilisé car toujours valide.</w:t>
      </w:r>
    </w:p>
    <w:p w14:paraId="16C53C79" w14:textId="236A6BBD" w:rsidR="009830F2" w:rsidRDefault="009830F2" w:rsidP="00E624FA"/>
    <w:p w14:paraId="44B3F399" w14:textId="601D9813" w:rsidR="009830F2" w:rsidRDefault="009830F2" w:rsidP="00E624FA">
      <w:r>
        <w:t xml:space="preserve">La première chose à faire est d’activer la réception en mettant la ligne à 1. Cela produira une interruption côté </w:t>
      </w:r>
      <w:r w:rsidR="007731C8">
        <w:t>réception et permettra à l’ADC de lire la valeur de puissance.</w:t>
      </w:r>
    </w:p>
    <w:p w14:paraId="6A5FF049" w14:textId="1E0FD2EA" w:rsidR="007731C8" w:rsidRDefault="007731C8" w:rsidP="00E624FA"/>
    <w:p w14:paraId="601B0A83" w14:textId="101ADBE8" w:rsidR="007731C8" w:rsidRDefault="007731C8" w:rsidP="00E624FA">
      <w:r>
        <w:t>Ensuite, la trame UART est envoyée en correspondance avec la trame UART (</w:t>
      </w:r>
      <w:r>
        <w:fldChar w:fldCharType="begin"/>
      </w:r>
      <w:r>
        <w:instrText xml:space="preserve"> REF _Ref14938456 \h </w:instrText>
      </w:r>
      <w:r>
        <w:fldChar w:fldCharType="separate"/>
      </w:r>
      <w:r>
        <w:t xml:space="preserve">Figure </w:t>
      </w:r>
      <w:r>
        <w:rPr>
          <w:noProof/>
        </w:rPr>
        <w:t>56</w:t>
      </w:r>
      <w:r>
        <w:t>)</w:t>
      </w:r>
      <w:r>
        <w:fldChar w:fldCharType="end"/>
      </w:r>
    </w:p>
    <w:p w14:paraId="717318E3" w14:textId="13473DA8" w:rsidR="007731C8" w:rsidRDefault="007731C8" w:rsidP="00E624FA"/>
    <w:p w14:paraId="2F1522D6" w14:textId="65E9E647" w:rsidR="007731C8" w:rsidRDefault="007731C8" w:rsidP="00E624FA">
      <w:r>
        <w:t xml:space="preserve">Puis la ligne est repassée a 0. </w:t>
      </w:r>
    </w:p>
    <w:p w14:paraId="5934105A" w14:textId="3C9F0346" w:rsidR="007731C8" w:rsidRDefault="007731C8" w:rsidP="00E624FA"/>
    <w:p w14:paraId="0E47D258" w14:textId="1079DCC2" w:rsidR="00C829FE" w:rsidRDefault="007731C8" w:rsidP="00E624FA">
      <w:pPr>
        <w:pStyle w:val="Heading4"/>
      </w:pPr>
      <w:bookmarkStart w:id="167" w:name="_Ref14946074"/>
      <w:bookmarkStart w:id="168" w:name="_Toc16156476"/>
      <w:r w:rsidRPr="007731C8">
        <w:t>Débit en bauds</w:t>
      </w:r>
      <w:bookmarkEnd w:id="167"/>
      <w:bookmarkEnd w:id="168"/>
    </w:p>
    <w:p w14:paraId="492DE9D6" w14:textId="3D15D5A7" w:rsidR="007731C8" w:rsidRDefault="007731C8" w:rsidP="00E624FA"/>
    <w:p w14:paraId="09B24375" w14:textId="2FACF951" w:rsidR="007731C8" w:rsidRDefault="007731C8" w:rsidP="00E624FA">
      <w:r>
        <w:t xml:space="preserve">La vitesse de transmission du SPI calculé avec </w:t>
      </w:r>
      <w:proofErr w:type="spellStart"/>
      <w:r>
        <w:t>CubeMX</w:t>
      </w:r>
      <w:proofErr w:type="spellEnd"/>
      <w:r>
        <w:t xml:space="preserve"> est de 312.5Kbits/s. Comme la transmission ne peut pas se faire en dessus de 20kbits/s, le même caractère est envoyé 32</w:t>
      </w:r>
      <w:r w:rsidR="00687435">
        <w:t xml:space="preserve"> </w:t>
      </w:r>
      <w:r>
        <w:t>fois</w:t>
      </w:r>
      <w:r w:rsidR="00687435">
        <w:t xml:space="preserve"> de suite</w:t>
      </w:r>
      <w:r>
        <w:t>.</w:t>
      </w:r>
    </w:p>
    <w:p w14:paraId="04083788" w14:textId="041455C4" w:rsidR="007731C8" w:rsidRDefault="007731C8" w:rsidP="00E624FA"/>
    <w:p w14:paraId="1B2AE3B9" w14:textId="71885D9A" w:rsidR="007731C8" w:rsidRDefault="007731C8" w:rsidP="00E624FA">
      <w:r>
        <w:t xml:space="preserve">Si qui donne finalement une vitesse de </w:t>
      </w:r>
      <w:r w:rsidR="00687435">
        <w:t>9.75kbits/s.</w:t>
      </w:r>
    </w:p>
    <w:p w14:paraId="177BC8C5" w14:textId="71400447" w:rsidR="00687435" w:rsidRDefault="00687435" w:rsidP="00E624FA"/>
    <w:p w14:paraId="3FF0FED2" w14:textId="4170949C" w:rsidR="00687435" w:rsidRPr="00687435" w:rsidRDefault="00687435" w:rsidP="00E624FA">
      <w:pPr>
        <w:pStyle w:val="Heading3"/>
      </w:pPr>
      <w:bookmarkStart w:id="169" w:name="_Toc16156477"/>
      <w:proofErr w:type="spellStart"/>
      <w:r w:rsidRPr="00687435">
        <w:t>Machine</w:t>
      </w:r>
      <w:proofErr w:type="spellEnd"/>
      <w:r w:rsidRPr="00687435">
        <w:t xml:space="preserve"> </w:t>
      </w:r>
      <w:proofErr w:type="spellStart"/>
      <w:r w:rsidRPr="00687435">
        <w:t>d’état</w:t>
      </w:r>
      <w:bookmarkEnd w:id="169"/>
      <w:proofErr w:type="spellEnd"/>
    </w:p>
    <w:p w14:paraId="7978A86B" w14:textId="7E09E888" w:rsidR="00687435" w:rsidRPr="00687435" w:rsidRDefault="00687435" w:rsidP="00E624FA"/>
    <w:p w14:paraId="5D2A9AC5" w14:textId="2BDFB5A3" w:rsidR="00687435" w:rsidRDefault="00687435" w:rsidP="00E624FA">
      <w:r w:rsidRPr="00687435">
        <w:t>Pour l’envoi des donn</w:t>
      </w:r>
      <w:r>
        <w:t xml:space="preserve">ée, une simple machine d’état transitions est utilisée. Elle se </w:t>
      </w:r>
      <w:proofErr w:type="spellStart"/>
      <w:r>
        <w:t>presente</w:t>
      </w:r>
      <w:proofErr w:type="spellEnd"/>
      <w:r>
        <w:t xml:space="preserve"> comme suit : </w:t>
      </w:r>
    </w:p>
    <w:p w14:paraId="40480B80" w14:textId="401872B1" w:rsidR="00687435" w:rsidRDefault="00687435" w:rsidP="00E624FA"/>
    <w:p w14:paraId="3DABD191" w14:textId="77777777" w:rsidR="00687435" w:rsidRDefault="00687435" w:rsidP="009F702A">
      <w:pPr>
        <w:jc w:val="center"/>
      </w:pPr>
      <w:r>
        <w:rPr>
          <w:noProof/>
        </w:rPr>
        <w:drawing>
          <wp:inline distT="0" distB="0" distL="0" distR="0" wp14:anchorId="463EBF3F" wp14:editId="28BBD611">
            <wp:extent cx="2871912" cy="2042906"/>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81368" cy="2049633"/>
                    </a:xfrm>
                    <a:prstGeom prst="rect">
                      <a:avLst/>
                    </a:prstGeom>
                  </pic:spPr>
                </pic:pic>
              </a:graphicData>
            </a:graphic>
          </wp:inline>
        </w:drawing>
      </w:r>
    </w:p>
    <w:p w14:paraId="04F4C4C0" w14:textId="6BF98F58" w:rsidR="00687435" w:rsidRDefault="00687435" w:rsidP="009F702A">
      <w:pPr>
        <w:pStyle w:val="Caption"/>
        <w:jc w:val="center"/>
      </w:pPr>
      <w:bookmarkStart w:id="170" w:name="_Toc16156555"/>
      <w:r>
        <w:t xml:space="preserve">Figure </w:t>
      </w:r>
      <w:r w:rsidR="002E1B11">
        <w:fldChar w:fldCharType="begin"/>
      </w:r>
      <w:r w:rsidR="002E1B11">
        <w:instrText xml:space="preserve"> SEQ Figure \* ARABIC </w:instrText>
      </w:r>
      <w:r w:rsidR="002E1B11">
        <w:fldChar w:fldCharType="separate"/>
      </w:r>
      <w:r w:rsidR="001E5FBB">
        <w:rPr>
          <w:noProof/>
        </w:rPr>
        <w:t>58</w:t>
      </w:r>
      <w:r w:rsidR="002E1B11">
        <w:rPr>
          <w:noProof/>
        </w:rPr>
        <w:fldChar w:fldCharType="end"/>
      </w:r>
      <w:r>
        <w:t>: machine d'état pour la transmission</w:t>
      </w:r>
      <w:bookmarkEnd w:id="170"/>
    </w:p>
    <w:p w14:paraId="174949AB" w14:textId="79BE38F9" w:rsidR="00687435" w:rsidRDefault="00687435" w:rsidP="00E624FA"/>
    <w:p w14:paraId="119C8E70" w14:textId="2D516DF4" w:rsidR="00687435" w:rsidRDefault="00687435" w:rsidP="00E624FA">
      <w:r>
        <w:t xml:space="preserve">États : </w:t>
      </w:r>
    </w:p>
    <w:p w14:paraId="27F3FFA9" w14:textId="088B8277" w:rsidR="00687435" w:rsidRDefault="00687435" w:rsidP="00E624FA"/>
    <w:p w14:paraId="1B22EC6B" w14:textId="2B3FC3D8" w:rsidR="00687435" w:rsidRDefault="00687435" w:rsidP="00E624FA">
      <w:pPr>
        <w:pStyle w:val="ListParagraph"/>
        <w:numPr>
          <w:ilvl w:val="0"/>
          <w:numId w:val="27"/>
        </w:numPr>
      </w:pPr>
      <w:r>
        <w:t xml:space="preserve">L’état RADIO_WAIT_TO_SEND permet en fait d’attendre un temps </w:t>
      </w:r>
      <w:proofErr w:type="spellStart"/>
      <w:r>
        <w:t>random</w:t>
      </w:r>
      <w:proofErr w:type="spellEnd"/>
      <w:r>
        <w:t xml:space="preserve"> entre 0 et 1 seconde. Cela dans le but d’éviter au maximum que les balles émettent en même temps.</w:t>
      </w:r>
    </w:p>
    <w:p w14:paraId="4848FF20" w14:textId="77777777" w:rsidR="00687435" w:rsidRDefault="00687435" w:rsidP="00E624FA">
      <w:pPr>
        <w:pStyle w:val="ListParagraph"/>
      </w:pPr>
    </w:p>
    <w:p w14:paraId="265E92E1" w14:textId="59D70531" w:rsidR="00687435" w:rsidRDefault="00687435" w:rsidP="00E624FA">
      <w:pPr>
        <w:pStyle w:val="ListParagraph"/>
        <w:numPr>
          <w:ilvl w:val="0"/>
          <w:numId w:val="27"/>
        </w:numPr>
      </w:pPr>
      <w:r>
        <w:t xml:space="preserve">L’état RADIO_POWER démarre le chip de transmission et attend 1ms qu’il soit allumé </w:t>
      </w:r>
      <w:proofErr w:type="spellStart"/>
      <w:r>
        <w:t>corectement</w:t>
      </w:r>
      <w:proofErr w:type="spellEnd"/>
      <w:r>
        <w:t>.</w:t>
      </w:r>
    </w:p>
    <w:p w14:paraId="28EF1F6A" w14:textId="77777777" w:rsidR="00687435" w:rsidRDefault="00687435" w:rsidP="00E624FA">
      <w:pPr>
        <w:pStyle w:val="ListParagraph"/>
      </w:pPr>
    </w:p>
    <w:p w14:paraId="6B18BD4F" w14:textId="04839CC4" w:rsidR="00687435" w:rsidRPr="00687435" w:rsidRDefault="00687435" w:rsidP="00E624FA">
      <w:pPr>
        <w:pStyle w:val="ListParagraph"/>
        <w:numPr>
          <w:ilvl w:val="0"/>
          <w:numId w:val="27"/>
        </w:numPr>
      </w:pPr>
      <w:r>
        <w:t>L’état RADIO_</w:t>
      </w:r>
      <w:r w:rsidR="00441889">
        <w:t>SEND transmet le</w:t>
      </w:r>
      <w:r>
        <w:t xml:space="preserve"> tableau contenant l’id de la balle grâce au protocole SPI.</w:t>
      </w:r>
    </w:p>
    <w:p w14:paraId="28642F06" w14:textId="5556C271" w:rsidR="00687435" w:rsidRPr="00687435" w:rsidRDefault="00DA74DE" w:rsidP="00E624FA">
      <w:r>
        <w:br w:type="page"/>
      </w:r>
    </w:p>
    <w:p w14:paraId="676BB684" w14:textId="6FDCBB43" w:rsidR="00C829FE" w:rsidRPr="00687435" w:rsidRDefault="00E76944" w:rsidP="00E624FA">
      <w:pPr>
        <w:pStyle w:val="Heading2"/>
      </w:pPr>
      <w:bookmarkStart w:id="171" w:name="_Toc16156478"/>
      <w:r w:rsidRPr="00687435">
        <w:lastRenderedPageBreak/>
        <w:t>Réception</w:t>
      </w:r>
      <w:bookmarkEnd w:id="171"/>
    </w:p>
    <w:p w14:paraId="3C69E01C" w14:textId="560DEF4A" w:rsidR="00C829FE" w:rsidRPr="00687435" w:rsidRDefault="00C829FE" w:rsidP="00E624FA"/>
    <w:p w14:paraId="7F7C1C92" w14:textId="23BD7FB1" w:rsidR="00C829FE" w:rsidRPr="00687435" w:rsidRDefault="00B80942" w:rsidP="00E624FA">
      <w:r>
        <w:t xml:space="preserve">La transmission des données se fait grâce aux antennes </w:t>
      </w:r>
      <w:proofErr w:type="spellStart"/>
      <w:r>
        <w:t>designées</w:t>
      </w:r>
      <w:proofErr w:type="spellEnd"/>
      <w:r>
        <w:t xml:space="preserve"> dans ce projet. Le code sera implémenté sur une plaque additionnelle qui viendra s’attacher sur le circuit d’interface.</w:t>
      </w:r>
    </w:p>
    <w:p w14:paraId="2D7E5D52" w14:textId="64083F50" w:rsidR="0095018D" w:rsidRPr="00687435" w:rsidRDefault="0095018D" w:rsidP="00E624FA"/>
    <w:p w14:paraId="2B71C01F" w14:textId="0C3C9F38" w:rsidR="0095018D" w:rsidRDefault="0095018D" w:rsidP="00E624FA">
      <w:pPr>
        <w:pStyle w:val="Heading3"/>
      </w:pPr>
      <w:bookmarkStart w:id="172" w:name="_Toc16156479"/>
      <w:proofErr w:type="spellStart"/>
      <w:r w:rsidRPr="00687435">
        <w:t>Configuration</w:t>
      </w:r>
      <w:bookmarkEnd w:id="172"/>
      <w:proofErr w:type="spellEnd"/>
    </w:p>
    <w:p w14:paraId="1CE02D01" w14:textId="63BB21D3" w:rsidR="00B80942" w:rsidRDefault="00B80942" w:rsidP="00E624FA"/>
    <w:p w14:paraId="10F298C0" w14:textId="77777777" w:rsidR="00B80942" w:rsidRDefault="00B80942" w:rsidP="00E624FA">
      <w:r>
        <w:t xml:space="preserve">La plaque choisie pour ce travail est une </w:t>
      </w:r>
      <w:proofErr w:type="spellStart"/>
      <w:r>
        <w:t>board</w:t>
      </w:r>
      <w:proofErr w:type="spellEnd"/>
      <w:r>
        <w:t xml:space="preserve"> de démonstration de chez STM. Ce sera la platine STM32F429-i </w:t>
      </w:r>
      <w:proofErr w:type="spellStart"/>
      <w:r>
        <w:t>Discovery</w:t>
      </w:r>
      <w:proofErr w:type="spellEnd"/>
      <w:r>
        <w:t>.</w:t>
      </w:r>
    </w:p>
    <w:p w14:paraId="1D0D94E4" w14:textId="24A7A189" w:rsidR="00B80942" w:rsidRDefault="00B80942" w:rsidP="00E624FA">
      <w:r>
        <w:t xml:space="preserve">Elle possède en outre, des ADC, un ADC, un périphérique UART et un écran LDC de type résistif qui sera utile pour créer une interface utilisateur. </w:t>
      </w:r>
    </w:p>
    <w:p w14:paraId="4DECD039" w14:textId="7C107C57" w:rsidR="00B80942" w:rsidRDefault="00B80942" w:rsidP="00E624FA"/>
    <w:p w14:paraId="1F7F0686" w14:textId="661E3AE3" w:rsidR="00B80942" w:rsidRDefault="003E3CC1" w:rsidP="00E624FA">
      <w:pPr>
        <w:pStyle w:val="Heading4"/>
      </w:pPr>
      <w:bookmarkStart w:id="173" w:name="_Toc16156480"/>
      <w:r>
        <w:t>Convertisseur Analogique Digital</w:t>
      </w:r>
      <w:bookmarkEnd w:id="173"/>
    </w:p>
    <w:p w14:paraId="352354D6" w14:textId="791820C3" w:rsidR="003E3CC1" w:rsidRDefault="003E3CC1" w:rsidP="00E624FA"/>
    <w:p w14:paraId="4AEC3ACB" w14:textId="0BC74799" w:rsidR="003E3CC1" w:rsidRDefault="003E3CC1" w:rsidP="00E624FA">
      <w:r>
        <w:t>Il y aura deux entrées ADC, Une pour chaque antenne. L’entrée ADC qui est reliée à l’antenne LPDA, est aussi connectée à une interruption. A chaque interruption, le</w:t>
      </w:r>
      <w:r w:rsidR="009F702A">
        <w:t>s 2 convertisseurs sont lancés.</w:t>
      </w:r>
    </w:p>
    <w:p w14:paraId="361C6509" w14:textId="3F86C31B" w:rsidR="003E3CC1" w:rsidRDefault="003E3CC1" w:rsidP="00E624FA">
      <w:r>
        <w:t xml:space="preserve">La valeur d’un bit du convertisseur en mV est </w:t>
      </w:r>
      <w:r w:rsidR="00E76944">
        <w:t>calculée</w:t>
      </w:r>
      <w:r>
        <w:t xml:space="preserve"> comme suit :</w:t>
      </w:r>
    </w:p>
    <w:p w14:paraId="4A7C7EE9" w14:textId="5CA366E2" w:rsidR="003E3CC1" w:rsidRDefault="003E3CC1" w:rsidP="00E624FA"/>
    <w:p w14:paraId="516433BA" w14:textId="461CB4E9" w:rsidR="00722D5B" w:rsidRDefault="003E3CC1" w:rsidP="009F702A">
      <w:pPr>
        <w:pStyle w:val="Caption"/>
      </w:pPr>
      <w:r>
        <w:tab/>
      </w:r>
      <m:oMath>
        <m:r>
          <w:rPr>
            <w:rFonts w:ascii="Cambria Math" w:hAnsi="Cambria Math"/>
          </w:rPr>
          <m:t>bit</m:t>
        </m:r>
        <m:d>
          <m:dPr>
            <m:begChr m:val="["/>
            <m:endChr m:val="]"/>
            <m:ctrlPr>
              <w:rPr>
                <w:rFonts w:ascii="Cambria Math" w:hAnsi="Cambria Math"/>
              </w:rPr>
            </m:ctrlPr>
          </m:dPr>
          <m:e>
            <m:r>
              <w:rPr>
                <w:rFonts w:ascii="Cambria Math" w:hAnsi="Cambria Math"/>
              </w:rPr>
              <m:t>mV</m:t>
            </m:r>
          </m:e>
        </m:d>
        <m:r>
          <w:rPr>
            <w:rFonts w:ascii="Cambria Math" w:hAnsi="Cambria Math"/>
          </w:rPr>
          <m:t xml:space="preserve">= </m:t>
        </m:r>
        <m:f>
          <m:fPr>
            <m:ctrlPr>
              <w:rPr>
                <w:rFonts w:ascii="Cambria Math" w:hAnsi="Cambria Math"/>
              </w:rPr>
            </m:ctrlPr>
          </m:fPr>
          <m:num>
            <m:r>
              <w:rPr>
                <w:rFonts w:ascii="Cambria Math" w:hAnsi="Cambria Math"/>
              </w:rPr>
              <m:t>VDD[mV]</m:t>
            </m:r>
          </m:num>
          <m:den>
            <m:r>
              <w:rPr>
                <w:rFonts w:ascii="Cambria Math" w:hAnsi="Cambria Math"/>
              </w:rPr>
              <m:t>ValMax</m:t>
            </m:r>
          </m:den>
        </m:f>
      </m:oMath>
      <w:r>
        <w:tab/>
        <w:t xml:space="preserve">( </w:t>
      </w:r>
      <w:r w:rsidR="002E1B11">
        <w:fldChar w:fldCharType="begin"/>
      </w:r>
      <w:r w:rsidR="002E1B11">
        <w:instrText xml:space="preserve"> SEQ ( \* ARABIC </w:instrText>
      </w:r>
      <w:r w:rsidR="002E1B11">
        <w:fldChar w:fldCharType="separate"/>
      </w:r>
      <w:r w:rsidR="007A0A3D">
        <w:rPr>
          <w:noProof/>
        </w:rPr>
        <w:t>19</w:t>
      </w:r>
      <w:r w:rsidR="002E1B11">
        <w:rPr>
          <w:noProof/>
        </w:rPr>
        <w:fldChar w:fldCharType="end"/>
      </w:r>
      <w:r>
        <w:t xml:space="preserve"> )</w:t>
      </w:r>
    </w:p>
    <w:p w14:paraId="71F58F9E" w14:textId="15C86491" w:rsidR="003E3CC1" w:rsidRDefault="003E3CC1" w:rsidP="00E624FA">
      <w:r>
        <w:t xml:space="preserve">Si VDD, la tension d’alimentation d’un ADC est de 3V et que sa valeur maximum 12bit = 4095, la valeur pour un bit sera de </w:t>
      </w:r>
      <w:r w:rsidR="00E76944">
        <w:t>0.733uV.</w:t>
      </w:r>
    </w:p>
    <w:p w14:paraId="43C6C1C7" w14:textId="1DB7A194" w:rsidR="00E76944" w:rsidRDefault="00E76944" w:rsidP="00E624FA"/>
    <w:p w14:paraId="28BE7B3E" w14:textId="34BBDB56" w:rsidR="00E76944" w:rsidRDefault="00E76944" w:rsidP="00E624FA">
      <w:pPr>
        <w:pStyle w:val="Heading4"/>
      </w:pPr>
      <w:bookmarkStart w:id="174" w:name="_Toc16156481"/>
      <w:r>
        <w:t>Convertisseur Digital Analogique</w:t>
      </w:r>
      <w:bookmarkEnd w:id="174"/>
    </w:p>
    <w:p w14:paraId="75E3B5B2" w14:textId="342407D1" w:rsidR="00E76944" w:rsidRDefault="00E76944" w:rsidP="00E624FA"/>
    <w:p w14:paraId="654CA8AD" w14:textId="17566DB3" w:rsidR="00C213C8" w:rsidRDefault="00C213C8" w:rsidP="00E624FA">
      <w:r>
        <w:t xml:space="preserve">Comme le chip de réception donne un tension DC en sortie même lorsqu’aucune antenne n’émet, un DAC sera utilisé pour lire la tension à vide, ce qui permettra de régler automatiquement la tension de référence du comparateur dont il est question au point </w:t>
      </w:r>
      <w:r>
        <w:fldChar w:fldCharType="begin"/>
      </w:r>
      <w:r>
        <w:instrText xml:space="preserve"> REF _Ref14945586 \r \h </w:instrText>
      </w:r>
      <w:r>
        <w:fldChar w:fldCharType="separate"/>
      </w:r>
      <w:r>
        <w:t>2.4.3</w:t>
      </w:r>
      <w:r>
        <w:fldChar w:fldCharType="end"/>
      </w:r>
      <w:r>
        <w:t>.</w:t>
      </w:r>
    </w:p>
    <w:p w14:paraId="69BB3023" w14:textId="3A61D178" w:rsidR="00C213C8" w:rsidRDefault="00C213C8" w:rsidP="00E624FA"/>
    <w:p w14:paraId="55ADB851" w14:textId="028AB0CC" w:rsidR="00C213C8" w:rsidRDefault="00C213C8" w:rsidP="00E624FA">
      <w:pPr>
        <w:pStyle w:val="Heading4"/>
      </w:pPr>
      <w:bookmarkStart w:id="175" w:name="_Toc16156482"/>
      <w:r>
        <w:t>UART</w:t>
      </w:r>
      <w:bookmarkEnd w:id="175"/>
    </w:p>
    <w:p w14:paraId="21689A20" w14:textId="534CA752" w:rsidR="00C213C8" w:rsidRDefault="00C213C8" w:rsidP="00E624FA"/>
    <w:p w14:paraId="61BF0C89" w14:textId="77777777" w:rsidR="00C213C8" w:rsidRDefault="00C213C8" w:rsidP="00E624FA">
      <w:r>
        <w:t xml:space="preserve">Comme expliqué au point </w:t>
      </w:r>
      <w:r>
        <w:fldChar w:fldCharType="begin"/>
      </w:r>
      <w:r>
        <w:instrText xml:space="preserve"> REF _Ref14945695 \r \h </w:instrText>
      </w:r>
      <w:r>
        <w:fldChar w:fldCharType="separate"/>
      </w:r>
      <w:r>
        <w:t>3.1.2</w:t>
      </w:r>
      <w:r>
        <w:fldChar w:fldCharType="end"/>
      </w:r>
      <w:r>
        <w:t xml:space="preserve">, la réception des </w:t>
      </w:r>
      <w:proofErr w:type="spellStart"/>
      <w:r>
        <w:t>IDs</w:t>
      </w:r>
      <w:proofErr w:type="spellEnd"/>
      <w:r>
        <w:t xml:space="preserve"> des balles se fera par UART.</w:t>
      </w:r>
    </w:p>
    <w:p w14:paraId="100A3133" w14:textId="35901763" w:rsidR="00C213C8" w:rsidRDefault="00C213C8" w:rsidP="00E624FA">
      <w:r>
        <w:t xml:space="preserve">Il va falloir tout d’abord fixer la vitesse de transmission. Sur l’image ci-dessous, 12 bits sont envoyés en 1.4ms. </w:t>
      </w:r>
      <w:r w:rsidR="00A55A58">
        <w:t>ce qui veut dire qu’il y a 8.5kbits qui sont envoyé en 1sc. Cela est un peu moins que ce qui avait été annoncé</w:t>
      </w:r>
      <w:r>
        <w:t xml:space="preserve"> </w:t>
      </w:r>
      <w:r w:rsidR="00A55A58">
        <w:t xml:space="preserve">au point </w:t>
      </w:r>
      <w:r w:rsidR="00A55A58">
        <w:fldChar w:fldCharType="begin"/>
      </w:r>
      <w:r w:rsidR="00A55A58">
        <w:instrText xml:space="preserve"> REF _Ref14946074 \r \h </w:instrText>
      </w:r>
      <w:r w:rsidR="00A55A58">
        <w:fldChar w:fldCharType="separate"/>
      </w:r>
      <w:r w:rsidR="00A55A58">
        <w:t>3.1.2.2</w:t>
      </w:r>
      <w:r w:rsidR="00A55A58">
        <w:fldChar w:fldCharType="end"/>
      </w:r>
      <w:r w:rsidR="00A55A58">
        <w:t>.</w:t>
      </w:r>
    </w:p>
    <w:p w14:paraId="5950CED4" w14:textId="77777777" w:rsidR="00C213C8" w:rsidRDefault="00C213C8" w:rsidP="00E624FA">
      <w:pPr>
        <w:rPr>
          <w:noProof/>
        </w:rPr>
      </w:pPr>
    </w:p>
    <w:p w14:paraId="12F219CB" w14:textId="77777777" w:rsidR="00C213C8" w:rsidRDefault="00C213C8" w:rsidP="009F702A">
      <w:pPr>
        <w:jc w:val="center"/>
      </w:pPr>
      <w:r>
        <w:rPr>
          <w:noProof/>
        </w:rPr>
        <w:drawing>
          <wp:inline distT="0" distB="0" distL="0" distR="0" wp14:anchorId="5E69FE2E" wp14:editId="73A1C5DF">
            <wp:extent cx="3979656" cy="2003729"/>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4">
                      <a:extLst>
                        <a:ext uri="{28A0092B-C50C-407E-A947-70E740481C1C}">
                          <a14:useLocalDpi xmlns:a14="http://schemas.microsoft.com/office/drawing/2010/main" val="0"/>
                        </a:ext>
                      </a:extLst>
                    </a:blip>
                    <a:srcRect t="8389" r="142" b="11691"/>
                    <a:stretch/>
                  </pic:blipFill>
                  <pic:spPr bwMode="auto">
                    <a:xfrm>
                      <a:off x="0" y="0"/>
                      <a:ext cx="3992437" cy="2010164"/>
                    </a:xfrm>
                    <a:prstGeom prst="rect">
                      <a:avLst/>
                    </a:prstGeom>
                    <a:noFill/>
                    <a:ln>
                      <a:noFill/>
                    </a:ln>
                    <a:extLst>
                      <a:ext uri="{53640926-AAD7-44D8-BBD7-CCE9431645EC}">
                        <a14:shadowObscured xmlns:a14="http://schemas.microsoft.com/office/drawing/2010/main"/>
                      </a:ext>
                    </a:extLst>
                  </pic:spPr>
                </pic:pic>
              </a:graphicData>
            </a:graphic>
          </wp:inline>
        </w:drawing>
      </w:r>
    </w:p>
    <w:p w14:paraId="3EBBD047" w14:textId="6AC9C57F" w:rsidR="00C213C8" w:rsidRPr="00C213C8" w:rsidRDefault="00C213C8" w:rsidP="009F702A">
      <w:pPr>
        <w:pStyle w:val="Caption"/>
        <w:jc w:val="center"/>
      </w:pPr>
      <w:bookmarkStart w:id="176" w:name="_Toc16156556"/>
      <w:r>
        <w:t xml:space="preserve">Figure </w:t>
      </w:r>
      <w:r w:rsidR="002E1B11">
        <w:fldChar w:fldCharType="begin"/>
      </w:r>
      <w:r w:rsidR="002E1B11">
        <w:instrText xml:space="preserve"> SEQ Figure \* ARABIC </w:instrText>
      </w:r>
      <w:r w:rsidR="002E1B11">
        <w:fldChar w:fldCharType="separate"/>
      </w:r>
      <w:r w:rsidR="001E5FBB">
        <w:rPr>
          <w:noProof/>
        </w:rPr>
        <w:t>59</w:t>
      </w:r>
      <w:r w:rsidR="002E1B11">
        <w:rPr>
          <w:noProof/>
        </w:rPr>
        <w:fldChar w:fldCharType="end"/>
      </w:r>
      <w:r>
        <w:t xml:space="preserve"> : Transmission de la valeur 5</w:t>
      </w:r>
      <w:bookmarkEnd w:id="176"/>
    </w:p>
    <w:p w14:paraId="217AE22A" w14:textId="1EF17606" w:rsidR="000D1E07" w:rsidRDefault="000D1E07" w:rsidP="00E624FA">
      <w:pPr>
        <w:pStyle w:val="Heading4"/>
      </w:pPr>
      <w:r>
        <w:br w:type="page"/>
      </w:r>
      <w:bookmarkStart w:id="177" w:name="_Toc16156483"/>
      <w:proofErr w:type="spellStart"/>
      <w:r>
        <w:lastRenderedPageBreak/>
        <w:t>TouchGFX</w:t>
      </w:r>
      <w:bookmarkEnd w:id="177"/>
      <w:proofErr w:type="spellEnd"/>
    </w:p>
    <w:p w14:paraId="39B36746" w14:textId="77777777" w:rsidR="000D1E07" w:rsidRDefault="000D1E07" w:rsidP="00E624FA"/>
    <w:p w14:paraId="4F90EE1F" w14:textId="7F856152" w:rsidR="000D1E07" w:rsidRDefault="000D1E07" w:rsidP="00E624FA">
      <w:r>
        <w:t xml:space="preserve">La librairie graphique qui est utilisée dans ce projet est </w:t>
      </w:r>
      <w:proofErr w:type="spellStart"/>
      <w:r>
        <w:t>TouchGFX</w:t>
      </w:r>
      <w:proofErr w:type="spellEnd"/>
      <w:r>
        <w:t>. Elle est pratique car elle fonctionne bien avec STM32CubeMx, le logiciel qui permet de configurer les périphériques du microcontrôleur.</w:t>
      </w:r>
    </w:p>
    <w:p w14:paraId="3AF38F3C" w14:textId="76D9A0B7" w:rsidR="000D1E07" w:rsidRDefault="000D1E07" w:rsidP="00E624FA">
      <w:r>
        <w:t xml:space="preserve">Cette librairie fonctionne avec </w:t>
      </w:r>
      <w:proofErr w:type="spellStart"/>
      <w:r>
        <w:t>freeRTOS</w:t>
      </w:r>
      <w:proofErr w:type="spellEnd"/>
      <w:r>
        <w:t xml:space="preserve"> ce qui signifie que la programmation se fera avec un OS.</w:t>
      </w:r>
    </w:p>
    <w:p w14:paraId="0306BA3C" w14:textId="14BECD2D" w:rsidR="00F2188A" w:rsidRDefault="00F2188A" w:rsidP="00E624FA">
      <w:proofErr w:type="spellStart"/>
      <w:r>
        <w:t>TouchGFX</w:t>
      </w:r>
      <w:proofErr w:type="spellEnd"/>
      <w:r>
        <w:t xml:space="preserve"> propose un pattern de type MVP (modèle, vue, présentateur). </w:t>
      </w:r>
    </w:p>
    <w:p w14:paraId="0DDADCFF" w14:textId="1E7C7544" w:rsidR="00F2188A" w:rsidRDefault="00F2188A" w:rsidP="00E624FA"/>
    <w:p w14:paraId="3F38C4F2" w14:textId="1ECD3A90" w:rsidR="00F2188A" w:rsidRDefault="002D52C1" w:rsidP="009F702A">
      <w:pPr>
        <w:jc w:val="center"/>
      </w:pPr>
      <w:r>
        <w:rPr>
          <w:noProof/>
        </w:rPr>
        <w:drawing>
          <wp:inline distT="0" distB="0" distL="0" distR="0" wp14:anchorId="424C69D3" wp14:editId="71B5A612">
            <wp:extent cx="4731026" cy="259681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38198" cy="2600755"/>
                    </a:xfrm>
                    <a:prstGeom prst="rect">
                      <a:avLst/>
                    </a:prstGeom>
                  </pic:spPr>
                </pic:pic>
              </a:graphicData>
            </a:graphic>
          </wp:inline>
        </w:drawing>
      </w:r>
    </w:p>
    <w:p w14:paraId="7FE83C18" w14:textId="422FFA78" w:rsidR="00F2188A" w:rsidRPr="0095355A" w:rsidRDefault="00F2188A" w:rsidP="009F702A">
      <w:pPr>
        <w:pStyle w:val="Caption"/>
        <w:jc w:val="center"/>
        <w:rPr>
          <w:color w:val="FF0000"/>
        </w:rPr>
      </w:pPr>
      <w:bookmarkStart w:id="178" w:name="_Toc16156557"/>
      <w:r>
        <w:t xml:space="preserve">Figure </w:t>
      </w:r>
      <w:r w:rsidR="002E1B11">
        <w:fldChar w:fldCharType="begin"/>
      </w:r>
      <w:r w:rsidR="002E1B11">
        <w:instrText xml:space="preserve"> SEQ Figure \* ARABIC </w:instrText>
      </w:r>
      <w:r w:rsidR="002E1B11">
        <w:fldChar w:fldCharType="separate"/>
      </w:r>
      <w:r w:rsidR="001E5FBB">
        <w:rPr>
          <w:noProof/>
        </w:rPr>
        <w:t>60</w:t>
      </w:r>
      <w:r w:rsidR="002E1B11">
        <w:rPr>
          <w:noProof/>
        </w:rPr>
        <w:fldChar w:fldCharType="end"/>
      </w:r>
      <w:r>
        <w:t xml:space="preserve"> : pattern MVP</w:t>
      </w:r>
      <w:bookmarkEnd w:id="178"/>
    </w:p>
    <w:p w14:paraId="0DF16F1D" w14:textId="77777777" w:rsidR="0095355A" w:rsidRDefault="0095355A" w:rsidP="00E624FA"/>
    <w:p w14:paraId="1021939E" w14:textId="77777777" w:rsidR="0095355A" w:rsidRDefault="0095355A" w:rsidP="00E624FA">
      <w:r>
        <w:t>Le modèle va stocker les données qui viennent soit de la partie hardware comme les ADC ou le DAC, soit de la partie GUI comme le numéro des balles.</w:t>
      </w:r>
    </w:p>
    <w:p w14:paraId="0CA02695" w14:textId="77777777" w:rsidR="0095355A" w:rsidRDefault="0095355A" w:rsidP="00E624FA"/>
    <w:p w14:paraId="723F6883" w14:textId="77777777" w:rsidR="0095355A" w:rsidRDefault="0095355A" w:rsidP="00E624FA">
      <w:r>
        <w:t>Le présentateur s’occupe de la logique. Il récupère les données à traiter dans le modèle et envoie les données modifiées à la vue.</w:t>
      </w:r>
    </w:p>
    <w:p w14:paraId="28CC00B4" w14:textId="77777777" w:rsidR="0095355A" w:rsidRDefault="0095355A" w:rsidP="00E624FA"/>
    <w:p w14:paraId="518A9947" w14:textId="222848C5" w:rsidR="000D1E07" w:rsidRDefault="0095355A" w:rsidP="00E624FA">
      <w:r>
        <w:t xml:space="preserve">La vue reçoit les données modifiées par le présentateur et va aussi avertir le présentateur si un événement est arrivé, par exemple l’appui d’un bouton.  </w:t>
      </w:r>
      <w:r w:rsidR="000D1E07">
        <w:br w:type="page"/>
      </w:r>
    </w:p>
    <w:p w14:paraId="1B2832D3" w14:textId="77777777" w:rsidR="00E76944" w:rsidRPr="00E76944" w:rsidRDefault="00E76944" w:rsidP="00E624FA"/>
    <w:p w14:paraId="7C67C6CE" w14:textId="72A3087F" w:rsidR="00F2188A" w:rsidRDefault="007F5412" w:rsidP="00E624FA">
      <w:pPr>
        <w:pStyle w:val="Heading3"/>
      </w:pPr>
      <w:bookmarkStart w:id="179" w:name="_Toc16156484"/>
      <w:proofErr w:type="spellStart"/>
      <w:r>
        <w:t>FreeRTOS</w:t>
      </w:r>
      <w:bookmarkEnd w:id="179"/>
      <w:proofErr w:type="spellEnd"/>
    </w:p>
    <w:p w14:paraId="0BAB6233" w14:textId="79895A23" w:rsidR="007F5412" w:rsidRDefault="007F5412" w:rsidP="00E624FA">
      <w:pPr>
        <w:rPr>
          <w:lang w:val="de-CH"/>
        </w:rPr>
      </w:pPr>
    </w:p>
    <w:p w14:paraId="2553D7D1" w14:textId="2AD17B27" w:rsidR="007F5412" w:rsidRDefault="007F5412" w:rsidP="00E624FA">
      <w:proofErr w:type="spellStart"/>
      <w:r w:rsidRPr="007F5412">
        <w:t>FreeRTOS</w:t>
      </w:r>
      <w:proofErr w:type="spellEnd"/>
      <w:r w:rsidRPr="007F5412">
        <w:t xml:space="preserve"> </w:t>
      </w:r>
      <w:r w:rsidR="008C7924">
        <w:t>es</w:t>
      </w:r>
      <w:r w:rsidRPr="007F5412">
        <w:t>t</w:t>
      </w:r>
      <w:r w:rsidR="008C7924">
        <w:t xml:space="preserve"> </w:t>
      </w:r>
      <w:r w:rsidRPr="007F5412">
        <w:t xml:space="preserve">un os qui fonctionne conjointement avec la librairie graphique </w:t>
      </w:r>
      <w:proofErr w:type="spellStart"/>
      <w:r w:rsidRPr="007F5412">
        <w:t>Touc</w:t>
      </w:r>
      <w:r>
        <w:t>hGFX</w:t>
      </w:r>
      <w:proofErr w:type="spellEnd"/>
      <w:r>
        <w:t>.</w:t>
      </w:r>
      <w:r w:rsidR="008C7924">
        <w:t xml:space="preserve"> C’est pour cela qui c’est cet OS qui a été choisi pour </w:t>
      </w:r>
      <w:r w:rsidR="00C97A72">
        <w:t>ce</w:t>
      </w:r>
      <w:r w:rsidR="008C7924">
        <w:t xml:space="preserve"> projet.</w:t>
      </w:r>
    </w:p>
    <w:p w14:paraId="2896F48F" w14:textId="77777777" w:rsidR="007F5412" w:rsidRDefault="007F5412" w:rsidP="00E624FA"/>
    <w:p w14:paraId="5C3AE8B8" w14:textId="2681D2BC" w:rsidR="007F5412" w:rsidRDefault="007F5412" w:rsidP="00E624FA"/>
    <w:p w14:paraId="18651F12" w14:textId="7C864CEF" w:rsidR="007F5412" w:rsidRDefault="008C7924" w:rsidP="009F702A">
      <w:pPr>
        <w:jc w:val="center"/>
      </w:pPr>
      <w:r>
        <w:rPr>
          <w:noProof/>
        </w:rPr>
        <w:drawing>
          <wp:inline distT="0" distB="0" distL="0" distR="0" wp14:anchorId="47427591" wp14:editId="69E59CDA">
            <wp:extent cx="5448300" cy="1905000"/>
            <wp:effectExtent l="0" t="0" r="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48300" cy="1905000"/>
                    </a:xfrm>
                    <a:prstGeom prst="rect">
                      <a:avLst/>
                    </a:prstGeom>
                  </pic:spPr>
                </pic:pic>
              </a:graphicData>
            </a:graphic>
          </wp:inline>
        </w:drawing>
      </w:r>
    </w:p>
    <w:p w14:paraId="5D7E37B5" w14:textId="6B457D94" w:rsidR="007F5412" w:rsidRDefault="007F5412" w:rsidP="009F702A">
      <w:pPr>
        <w:pStyle w:val="Caption"/>
        <w:jc w:val="center"/>
      </w:pPr>
      <w:bookmarkStart w:id="180" w:name="_Toc16156558"/>
      <w:r>
        <w:t xml:space="preserve">Figure </w:t>
      </w:r>
      <w:r w:rsidR="002E1B11">
        <w:fldChar w:fldCharType="begin"/>
      </w:r>
      <w:r w:rsidR="002E1B11">
        <w:instrText xml:space="preserve"> SEQ Figure \* ARABIC </w:instrText>
      </w:r>
      <w:r w:rsidR="002E1B11">
        <w:fldChar w:fldCharType="separate"/>
      </w:r>
      <w:r w:rsidR="001E5FBB">
        <w:rPr>
          <w:noProof/>
        </w:rPr>
        <w:t>61</w:t>
      </w:r>
      <w:r w:rsidR="002E1B11">
        <w:rPr>
          <w:noProof/>
        </w:rPr>
        <w:fldChar w:fldCharType="end"/>
      </w:r>
      <w:r>
        <w:t xml:space="preserve">: threads et </w:t>
      </w:r>
      <w:proofErr w:type="spellStart"/>
      <w:r>
        <w:t>FreeRTOS</w:t>
      </w:r>
      <w:bookmarkEnd w:id="180"/>
      <w:proofErr w:type="spellEnd"/>
    </w:p>
    <w:p w14:paraId="1AB79D22" w14:textId="6628EA92" w:rsidR="007F5412" w:rsidRDefault="007F5412" w:rsidP="00E624FA"/>
    <w:p w14:paraId="05600023" w14:textId="0A3AC688" w:rsidR="007F5412" w:rsidRDefault="007F5412" w:rsidP="00E624FA">
      <w:r>
        <w:t>Deux threads seront créés :</w:t>
      </w:r>
    </w:p>
    <w:p w14:paraId="1B1367DB" w14:textId="77777777" w:rsidR="007F5412" w:rsidRDefault="007F5412" w:rsidP="00E624FA"/>
    <w:p w14:paraId="5240DC5D" w14:textId="12672A49" w:rsidR="007F5412" w:rsidRDefault="007F5412" w:rsidP="00E624FA">
      <w:pPr>
        <w:pStyle w:val="ListParagraph"/>
        <w:numPr>
          <w:ilvl w:val="0"/>
          <w:numId w:val="29"/>
        </w:numPr>
      </w:pPr>
      <w:r>
        <w:t xml:space="preserve">Le </w:t>
      </w:r>
      <w:r w:rsidR="008C7924">
        <w:t xml:space="preserve">thread </w:t>
      </w:r>
      <w:r w:rsidRPr="002D52C1">
        <w:t xml:space="preserve">contrôleur </w:t>
      </w:r>
      <w:r>
        <w:t xml:space="preserve">va devoir gérer la partie hardware. Il contrôlera </w:t>
      </w:r>
      <w:r w:rsidRPr="002D52C1">
        <w:t>les convertisseurs, les interruptions des boutons et l’</w:t>
      </w:r>
      <w:r>
        <w:t>UART</w:t>
      </w:r>
      <w:r w:rsidRPr="002D52C1">
        <w:t>.</w:t>
      </w:r>
    </w:p>
    <w:p w14:paraId="5B82270A" w14:textId="1881D93A" w:rsidR="007F5412" w:rsidRDefault="007F5412" w:rsidP="00E624FA">
      <w:pPr>
        <w:pStyle w:val="ListParagraph"/>
      </w:pPr>
    </w:p>
    <w:p w14:paraId="0CAF2C3D" w14:textId="500A2B8B" w:rsidR="007F5412" w:rsidRDefault="008C7924" w:rsidP="00E624FA">
      <w:pPr>
        <w:pStyle w:val="ListParagraph"/>
        <w:numPr>
          <w:ilvl w:val="0"/>
          <w:numId w:val="29"/>
        </w:numPr>
      </w:pPr>
      <w:r>
        <w:t>Le thread graphique va quant à lui s’occuper de la partie affichage. C’est lui qui fera tourner l’application MVC et dessinera sur l’écran LCD</w:t>
      </w:r>
    </w:p>
    <w:p w14:paraId="5FDE1734" w14:textId="77777777" w:rsidR="008C7924" w:rsidRDefault="008C7924" w:rsidP="00E624FA">
      <w:pPr>
        <w:pStyle w:val="ListParagraph"/>
      </w:pPr>
    </w:p>
    <w:p w14:paraId="313549D1" w14:textId="080ED40D" w:rsidR="008C7924" w:rsidRDefault="008C7924" w:rsidP="00E624FA">
      <w:r>
        <w:t>La communication entre les deux threads se fait au moyen de queues.</w:t>
      </w:r>
    </w:p>
    <w:p w14:paraId="18DBCB47" w14:textId="77777777" w:rsidR="008C7924" w:rsidRPr="007F5412" w:rsidRDefault="008C7924" w:rsidP="00E624FA"/>
    <w:p w14:paraId="511AD762" w14:textId="07064633" w:rsidR="00F2188A" w:rsidRPr="002D52C1" w:rsidRDefault="00F2188A" w:rsidP="00E624FA">
      <w:pPr>
        <w:pStyle w:val="Heading3"/>
      </w:pPr>
      <w:bookmarkStart w:id="181" w:name="_Toc16156485"/>
      <w:r w:rsidRPr="002D52C1">
        <w:t xml:space="preserve">Thread </w:t>
      </w:r>
      <w:proofErr w:type="spellStart"/>
      <w:r w:rsidR="002D52C1" w:rsidRPr="002D52C1">
        <w:t>c</w:t>
      </w:r>
      <w:r w:rsidR="002D52C1">
        <w:t>ontrô</w:t>
      </w:r>
      <w:r w:rsidR="002D52C1" w:rsidRPr="002D52C1">
        <w:t>leur</w:t>
      </w:r>
      <w:bookmarkEnd w:id="181"/>
      <w:proofErr w:type="spellEnd"/>
    </w:p>
    <w:p w14:paraId="34012E75" w14:textId="59469751" w:rsidR="002D52C1" w:rsidRDefault="002D52C1" w:rsidP="00E624FA"/>
    <w:p w14:paraId="0427D5DF" w14:textId="688CB8E0" w:rsidR="008C7924" w:rsidRDefault="008C7924" w:rsidP="00E624FA">
      <w:r>
        <w:t>Le contrôleur effectue plusieurs tâches, il va tout d’abord lire les valeurs des ADC lorsqu’un signal arrive depuis une antenne. Si ce signal correspond à un ID de la balle choisie, il va envoyer l’information de puissance des 2 antennes au thread graphique</w:t>
      </w:r>
    </w:p>
    <w:p w14:paraId="709A95C5" w14:textId="47A4F0F8" w:rsidR="008C7924" w:rsidRDefault="008C7924" w:rsidP="00E624FA"/>
    <w:p w14:paraId="1DBD2865" w14:textId="64FFB2CF" w:rsidR="008C7924" w:rsidRDefault="008C7924" w:rsidP="00E624FA">
      <w:r>
        <w:t>Il va aussi lire les valeurs des boutons. Lorsqu’un bouton est appuyé, il enverra l’information au thread graphique.</w:t>
      </w:r>
    </w:p>
    <w:p w14:paraId="407BA55D" w14:textId="6C14A013" w:rsidR="008C7924" w:rsidRDefault="008C7924" w:rsidP="00E624FA"/>
    <w:p w14:paraId="2AEC52A3" w14:textId="77777777" w:rsidR="00ED1F3F" w:rsidRDefault="00ED1F3F" w:rsidP="009F702A">
      <w:pPr>
        <w:jc w:val="center"/>
      </w:pPr>
      <w:r>
        <w:rPr>
          <w:noProof/>
        </w:rPr>
        <w:lastRenderedPageBreak/>
        <w:drawing>
          <wp:inline distT="0" distB="0" distL="0" distR="0" wp14:anchorId="137E6AED" wp14:editId="65EF4035">
            <wp:extent cx="4600575" cy="236251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00575" cy="2362513"/>
                    </a:xfrm>
                    <a:prstGeom prst="rect">
                      <a:avLst/>
                    </a:prstGeom>
                  </pic:spPr>
                </pic:pic>
              </a:graphicData>
            </a:graphic>
          </wp:inline>
        </w:drawing>
      </w:r>
    </w:p>
    <w:p w14:paraId="6E4DEA91" w14:textId="03731DD3" w:rsidR="008C7924" w:rsidRPr="002D52C1" w:rsidRDefault="00ED1F3F" w:rsidP="009F702A">
      <w:pPr>
        <w:pStyle w:val="Caption"/>
        <w:jc w:val="center"/>
      </w:pPr>
      <w:bookmarkStart w:id="182" w:name="_Toc16156559"/>
      <w:r>
        <w:t xml:space="preserve">Figure </w:t>
      </w:r>
      <w:r w:rsidR="002E1B11">
        <w:fldChar w:fldCharType="begin"/>
      </w:r>
      <w:r w:rsidR="002E1B11">
        <w:instrText xml:space="preserve"> SEQ Figure \* ARABIC </w:instrText>
      </w:r>
      <w:r w:rsidR="002E1B11">
        <w:fldChar w:fldCharType="separate"/>
      </w:r>
      <w:r w:rsidR="001E5FBB">
        <w:rPr>
          <w:noProof/>
        </w:rPr>
        <w:t>62</w:t>
      </w:r>
      <w:r w:rsidR="002E1B11">
        <w:rPr>
          <w:noProof/>
        </w:rPr>
        <w:fldChar w:fldCharType="end"/>
      </w:r>
      <w:r>
        <w:t>: Diagramme classe thread contrôleur</w:t>
      </w:r>
      <w:bookmarkEnd w:id="182"/>
    </w:p>
    <w:p w14:paraId="07207D21" w14:textId="31DF4199" w:rsidR="002D52C1" w:rsidRDefault="00ED1F3F" w:rsidP="00E624FA">
      <w:r>
        <w:t xml:space="preserve">Comme L’interface graphique est prévue avec un menu, il a fallu </w:t>
      </w:r>
      <w:r w:rsidR="00D95E6D">
        <w:t>créer</w:t>
      </w:r>
      <w:r>
        <w:t xml:space="preserve"> une machine d’états dans le contrôleur</w:t>
      </w:r>
      <w:r w:rsidR="00D95E6D">
        <w:t xml:space="preserve"> afin de savoir dans quel état est l’affichage</w:t>
      </w:r>
      <w:r>
        <w:t>. Les différents changement d’états seront envoyés depuis le thread graphique.</w:t>
      </w:r>
    </w:p>
    <w:p w14:paraId="5CE44A6B" w14:textId="633E97A5" w:rsidR="00D95E6D" w:rsidRDefault="00D95E6D" w:rsidP="00E624FA"/>
    <w:p w14:paraId="308D59E8" w14:textId="77777777" w:rsidR="00C97A72" w:rsidRDefault="001C7200" w:rsidP="009F702A">
      <w:pPr>
        <w:jc w:val="center"/>
      </w:pPr>
      <w:r>
        <w:rPr>
          <w:noProof/>
        </w:rPr>
        <w:drawing>
          <wp:inline distT="0" distB="0" distL="0" distR="0" wp14:anchorId="42488FB8" wp14:editId="4ADF5B68">
            <wp:extent cx="4648200" cy="286261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57366" cy="2868256"/>
                    </a:xfrm>
                    <a:prstGeom prst="rect">
                      <a:avLst/>
                    </a:prstGeom>
                  </pic:spPr>
                </pic:pic>
              </a:graphicData>
            </a:graphic>
          </wp:inline>
        </w:drawing>
      </w:r>
    </w:p>
    <w:p w14:paraId="734C8AA7" w14:textId="6F1379BB" w:rsidR="00D95E6D" w:rsidRDefault="00C97A72" w:rsidP="009F702A">
      <w:pPr>
        <w:pStyle w:val="Caption"/>
        <w:jc w:val="center"/>
      </w:pPr>
      <w:bookmarkStart w:id="183" w:name="_Toc16156560"/>
      <w:r>
        <w:t xml:space="preserve">Figure </w:t>
      </w:r>
      <w:r w:rsidR="002E1B11">
        <w:fldChar w:fldCharType="begin"/>
      </w:r>
      <w:r w:rsidR="002E1B11">
        <w:instrText xml:space="preserve"> SEQ Figure \* ARABIC </w:instrText>
      </w:r>
      <w:r w:rsidR="002E1B11">
        <w:fldChar w:fldCharType="separate"/>
      </w:r>
      <w:r w:rsidR="001E5FBB">
        <w:rPr>
          <w:noProof/>
        </w:rPr>
        <w:t>63</w:t>
      </w:r>
      <w:r w:rsidR="002E1B11">
        <w:rPr>
          <w:noProof/>
        </w:rPr>
        <w:fldChar w:fldCharType="end"/>
      </w:r>
      <w:r>
        <w:t xml:space="preserve"> : machine d'état du contrôleur</w:t>
      </w:r>
      <w:bookmarkEnd w:id="183"/>
    </w:p>
    <w:p w14:paraId="72FFB752" w14:textId="703958E2" w:rsidR="001C7200" w:rsidRDefault="001C7200" w:rsidP="00E624FA"/>
    <w:p w14:paraId="006859A1" w14:textId="00119F80" w:rsidR="001C7200" w:rsidRDefault="001C7200" w:rsidP="00E624FA"/>
    <w:p w14:paraId="3C90AF92" w14:textId="77777777" w:rsidR="00166484" w:rsidRDefault="001C7200" w:rsidP="00E624FA">
      <w:r>
        <w:t xml:space="preserve">Dans l’état </w:t>
      </w:r>
      <w:proofErr w:type="spellStart"/>
      <w:r>
        <w:t>Calibrate</w:t>
      </w:r>
      <w:proofErr w:type="spellEnd"/>
      <w:r>
        <w:t xml:space="preserve">, la valeur de l’ADC de l’antenne LPDA sera lue lorsqu’il n’y a aucun signal émis. Ensuite Cette valeur sera envoyée sur le DAC. Ce qui permettra au comparateur de fixer sa tension de référence </w:t>
      </w:r>
      <w:r w:rsidR="00166484">
        <w:t xml:space="preserve">au niveau de la tension DC ( point </w:t>
      </w:r>
      <w:r w:rsidR="00166484">
        <w:fldChar w:fldCharType="begin"/>
      </w:r>
      <w:r w:rsidR="00166484">
        <w:instrText xml:space="preserve"> REF _Ref14157643 \r \h </w:instrText>
      </w:r>
      <w:r w:rsidR="00166484">
        <w:fldChar w:fldCharType="separate"/>
      </w:r>
      <w:r w:rsidR="00166484">
        <w:t>2.4.2.3</w:t>
      </w:r>
      <w:r w:rsidR="00166484">
        <w:fldChar w:fldCharType="end"/>
      </w:r>
      <w:r w:rsidR="00166484">
        <w:t xml:space="preserve"> ) qui vient du détecteur.</w:t>
      </w:r>
    </w:p>
    <w:p w14:paraId="68786415" w14:textId="77777777" w:rsidR="00166484" w:rsidRDefault="00166484" w:rsidP="00E624FA">
      <w:r>
        <w:t xml:space="preserve">L’état </w:t>
      </w:r>
      <w:proofErr w:type="spellStart"/>
      <w:r>
        <w:t>StartReception</w:t>
      </w:r>
      <w:proofErr w:type="spellEnd"/>
      <w:r>
        <w:t xml:space="preserve"> permet de démarrer le détecteur ce qui économise la batterie lorsqu’il n’y a pas besoin de réceptionner des données</w:t>
      </w:r>
    </w:p>
    <w:p w14:paraId="5AC5A410" w14:textId="4D0EAB3B" w:rsidR="001C7200" w:rsidRDefault="00166484" w:rsidP="00E624FA">
      <w:r>
        <w:t xml:space="preserve">Dans l’état </w:t>
      </w:r>
      <w:proofErr w:type="spellStart"/>
      <w:r>
        <w:t>Reception</w:t>
      </w:r>
      <w:proofErr w:type="spellEnd"/>
      <w:r>
        <w:t xml:space="preserve">, lorsque le numéro de balle reçu correspond à celui choisi, l’information de puissance des deux antennes sera envoyée au thread graphique. </w:t>
      </w:r>
    </w:p>
    <w:p w14:paraId="46CBD165" w14:textId="77777777" w:rsidR="00F37855" w:rsidRDefault="00F37855" w:rsidP="00E624FA"/>
    <w:p w14:paraId="25FFDFBE" w14:textId="25D2D9DE" w:rsidR="00F37855" w:rsidRDefault="00F37855" w:rsidP="00E624FA"/>
    <w:p w14:paraId="15F556FF" w14:textId="77777777" w:rsidR="00F37855" w:rsidRDefault="00F37855" w:rsidP="009F702A">
      <w:pPr>
        <w:jc w:val="center"/>
      </w:pPr>
      <w:r>
        <w:rPr>
          <w:noProof/>
        </w:rPr>
        <w:lastRenderedPageBreak/>
        <w:drawing>
          <wp:inline distT="0" distB="0" distL="0" distR="0" wp14:anchorId="294D52B8" wp14:editId="3FB7A2FB">
            <wp:extent cx="4956866" cy="24098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65466" cy="2414006"/>
                    </a:xfrm>
                    <a:prstGeom prst="rect">
                      <a:avLst/>
                    </a:prstGeom>
                  </pic:spPr>
                </pic:pic>
              </a:graphicData>
            </a:graphic>
          </wp:inline>
        </w:drawing>
      </w:r>
    </w:p>
    <w:p w14:paraId="24FCE627" w14:textId="79340272" w:rsidR="00F37855" w:rsidRDefault="00F37855" w:rsidP="009F702A">
      <w:pPr>
        <w:pStyle w:val="Caption"/>
        <w:jc w:val="center"/>
      </w:pPr>
      <w:bookmarkStart w:id="184" w:name="_Toc16156561"/>
      <w:r>
        <w:t xml:space="preserve">Figure </w:t>
      </w:r>
      <w:r w:rsidR="002E1B11">
        <w:fldChar w:fldCharType="begin"/>
      </w:r>
      <w:r w:rsidR="002E1B11">
        <w:instrText xml:space="preserve"> SEQ Figure \* ARABIC </w:instrText>
      </w:r>
      <w:r w:rsidR="002E1B11">
        <w:fldChar w:fldCharType="separate"/>
      </w:r>
      <w:r w:rsidR="001E5FBB">
        <w:rPr>
          <w:noProof/>
        </w:rPr>
        <w:t>64</w:t>
      </w:r>
      <w:r w:rsidR="002E1B11">
        <w:rPr>
          <w:noProof/>
        </w:rPr>
        <w:fldChar w:fldCharType="end"/>
      </w:r>
      <w:r>
        <w:t xml:space="preserve"> : diagramme de séquence du contrôleur</w:t>
      </w:r>
      <w:bookmarkEnd w:id="184"/>
    </w:p>
    <w:p w14:paraId="77558ACB" w14:textId="343FD726" w:rsidR="00F37855" w:rsidRPr="00F37855" w:rsidRDefault="00F37855" w:rsidP="00E624FA">
      <w:r>
        <w:t>Chaque fois qu’une trame UART a été lue, le thread contrôleur démarre. Il récupère le numéro de balle actuellement affiché sur l’écran et si la valeur est la même que celle reçue par l’UART, la valeur des deux ADC est placée dans des queues pour être envoyée au model.</w:t>
      </w:r>
    </w:p>
    <w:p w14:paraId="7C8097DC" w14:textId="662513EB" w:rsidR="00ED1F3F" w:rsidRDefault="00ED1F3F" w:rsidP="00E624FA"/>
    <w:p w14:paraId="377A1C1A" w14:textId="77777777" w:rsidR="00265FEB" w:rsidRPr="002D52C1" w:rsidRDefault="00265FEB" w:rsidP="00E624FA"/>
    <w:p w14:paraId="50793D44" w14:textId="6207B756" w:rsidR="00F2188A" w:rsidRDefault="00F2188A" w:rsidP="00E624FA">
      <w:pPr>
        <w:pStyle w:val="Heading3"/>
      </w:pPr>
      <w:bookmarkStart w:id="185" w:name="_Toc16156486"/>
      <w:r w:rsidRPr="002D52C1">
        <w:t xml:space="preserve">Thread </w:t>
      </w:r>
      <w:proofErr w:type="spellStart"/>
      <w:r w:rsidRPr="002D52C1">
        <w:t>TouchGFX</w:t>
      </w:r>
      <w:bookmarkEnd w:id="185"/>
      <w:proofErr w:type="spellEnd"/>
    </w:p>
    <w:p w14:paraId="4E4903C9" w14:textId="2CA48A38" w:rsidR="00C97A72" w:rsidRDefault="00C97A72" w:rsidP="00E624FA"/>
    <w:p w14:paraId="3F573FE4" w14:textId="3C352B39" w:rsidR="00C97A72" w:rsidRPr="00C97A72" w:rsidRDefault="00C97A72" w:rsidP="00E624FA">
      <w:proofErr w:type="spellStart"/>
      <w:r>
        <w:t>TouchGFX</w:t>
      </w:r>
      <w:proofErr w:type="spellEnd"/>
      <w:r>
        <w:t xml:space="preserve"> propose un pattern MVP</w:t>
      </w:r>
      <w:r w:rsidR="00D549E7">
        <w:t xml:space="preserve"> correspondant à la figure ci-dessous</w:t>
      </w:r>
    </w:p>
    <w:p w14:paraId="06FB1473" w14:textId="325FF667" w:rsidR="00F2188A" w:rsidRDefault="00F2188A" w:rsidP="00E624FA"/>
    <w:p w14:paraId="6101908D" w14:textId="77777777" w:rsidR="00C97A72" w:rsidRDefault="0095355A" w:rsidP="00265FEB">
      <w:pPr>
        <w:jc w:val="center"/>
      </w:pPr>
      <w:r>
        <w:rPr>
          <w:noProof/>
        </w:rPr>
        <w:drawing>
          <wp:inline distT="0" distB="0" distL="0" distR="0" wp14:anchorId="65ED6D0E" wp14:editId="071B20A4">
            <wp:extent cx="3762375" cy="28739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64280" cy="2875366"/>
                    </a:xfrm>
                    <a:prstGeom prst="rect">
                      <a:avLst/>
                    </a:prstGeom>
                  </pic:spPr>
                </pic:pic>
              </a:graphicData>
            </a:graphic>
          </wp:inline>
        </w:drawing>
      </w:r>
    </w:p>
    <w:p w14:paraId="3EDA6C04" w14:textId="007F0657" w:rsidR="00C97A72" w:rsidRPr="00E624FA" w:rsidRDefault="00C97A72" w:rsidP="00265FEB">
      <w:pPr>
        <w:pStyle w:val="Caption"/>
        <w:spacing w:after="0"/>
        <w:jc w:val="center"/>
        <w:rPr>
          <w:lang w:val="en-US"/>
        </w:rPr>
      </w:pPr>
      <w:bookmarkStart w:id="186" w:name="_Toc16156562"/>
      <w:r w:rsidRPr="00E624FA">
        <w:rPr>
          <w:lang w:val="en-US"/>
        </w:rPr>
        <w:t xml:space="preserve">Figure </w:t>
      </w:r>
      <w:r w:rsidR="002E1B11">
        <w:fldChar w:fldCharType="begin"/>
      </w:r>
      <w:r w:rsidR="002E1B11" w:rsidRPr="00E624FA">
        <w:rPr>
          <w:lang w:val="en-US"/>
        </w:rPr>
        <w:instrText xml:space="preserve"> SEQ Figure \* ARABIC </w:instrText>
      </w:r>
      <w:r w:rsidR="002E1B11">
        <w:fldChar w:fldCharType="separate"/>
      </w:r>
      <w:r w:rsidR="001E5FBB" w:rsidRPr="00E624FA">
        <w:rPr>
          <w:noProof/>
          <w:lang w:val="en-US"/>
        </w:rPr>
        <w:t>65</w:t>
      </w:r>
      <w:r w:rsidR="002E1B11">
        <w:rPr>
          <w:noProof/>
        </w:rPr>
        <w:fldChar w:fldCharType="end"/>
      </w:r>
      <w:r w:rsidRPr="00E624FA">
        <w:rPr>
          <w:lang w:val="en-US"/>
        </w:rPr>
        <w:t xml:space="preserve"> : Pattern MVP</w:t>
      </w:r>
      <w:bookmarkEnd w:id="186"/>
    </w:p>
    <w:p w14:paraId="5141FC63" w14:textId="32D61A1B" w:rsidR="00C97A72" w:rsidRDefault="00C97A72" w:rsidP="00265FEB">
      <w:pPr>
        <w:pStyle w:val="Caption"/>
        <w:spacing w:after="0"/>
        <w:jc w:val="center"/>
        <w:rPr>
          <w:lang w:val="en-US"/>
        </w:rPr>
      </w:pPr>
      <w:proofErr w:type="gramStart"/>
      <w:r w:rsidRPr="00E624FA">
        <w:rPr>
          <w:lang w:val="en-US"/>
        </w:rPr>
        <w:t>Source :</w:t>
      </w:r>
      <w:proofErr w:type="gramEnd"/>
      <w:r w:rsidRPr="00E624FA">
        <w:rPr>
          <w:lang w:val="en-US"/>
        </w:rPr>
        <w:t xml:space="preserve"> </w:t>
      </w:r>
      <w:r w:rsidR="001E5FBB" w:rsidRPr="00E624FA">
        <w:rPr>
          <w:lang w:val="en-US"/>
        </w:rPr>
        <w:t>The Screen Concept</w:t>
      </w:r>
    </w:p>
    <w:p w14:paraId="5AB4504E" w14:textId="77777777" w:rsidR="00265FEB" w:rsidRPr="00265FEB" w:rsidRDefault="00265FEB" w:rsidP="00265FEB">
      <w:pPr>
        <w:rPr>
          <w:lang w:val="en-US"/>
        </w:rPr>
      </w:pPr>
    </w:p>
    <w:p w14:paraId="3C498890" w14:textId="77777777" w:rsidR="00D549E7" w:rsidRDefault="00D549E7" w:rsidP="00E624FA">
      <w:r>
        <w:t xml:space="preserve">Le model est commun à tous les écrans. Chaque fois qu’un changement d’cran se fait, le nouveau présentateur et le model sont reliés. </w:t>
      </w:r>
    </w:p>
    <w:p w14:paraId="15DBC3BB" w14:textId="0DF23D89" w:rsidR="00D549E7" w:rsidRDefault="00D549E7" w:rsidP="00E624FA">
      <w:r>
        <w:t>Seul le model est relié au reste du code. Dans ce projet, les informations sont transmises au moyens des queues entre les différents threads.</w:t>
      </w:r>
    </w:p>
    <w:p w14:paraId="7AFCE07E" w14:textId="765C1CDF" w:rsidR="00D549E7" w:rsidRDefault="00D549E7" w:rsidP="00E624FA">
      <w:r>
        <w:t>Le présentateur est la classe qui va contenir la logique pour chaque écran tandis que les vues elle ne font qu’afficher des données qui sont modifiées ou alors notifient le présentateur qu’un évènement (tactile) est arrivé.</w:t>
      </w:r>
    </w:p>
    <w:p w14:paraId="51350B90" w14:textId="043F6E0E" w:rsidR="00D549E7" w:rsidRDefault="00D549E7" w:rsidP="00E624FA">
      <w:r>
        <w:lastRenderedPageBreak/>
        <w:t>Voici le diagramme de classe du thread graphique :</w:t>
      </w:r>
    </w:p>
    <w:p w14:paraId="106DCCD5" w14:textId="77777777" w:rsidR="00D549E7" w:rsidRDefault="00D549E7" w:rsidP="00E624FA"/>
    <w:p w14:paraId="3231BE7E" w14:textId="77777777" w:rsidR="00D549E7" w:rsidRDefault="00D549E7" w:rsidP="00265FEB">
      <w:pPr>
        <w:ind w:left="-709"/>
        <w:jc w:val="center"/>
      </w:pPr>
      <w:r>
        <w:rPr>
          <w:noProof/>
        </w:rPr>
        <w:drawing>
          <wp:inline distT="0" distB="0" distL="0" distR="0" wp14:anchorId="61555DEE" wp14:editId="4D1839CE">
            <wp:extent cx="6595745" cy="4052508"/>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595745" cy="4052508"/>
                    </a:xfrm>
                    <a:prstGeom prst="rect">
                      <a:avLst/>
                    </a:prstGeom>
                  </pic:spPr>
                </pic:pic>
              </a:graphicData>
            </a:graphic>
          </wp:inline>
        </w:drawing>
      </w:r>
    </w:p>
    <w:p w14:paraId="11B51E53" w14:textId="03C289B2" w:rsidR="00D549E7" w:rsidRDefault="00D549E7" w:rsidP="00265FEB">
      <w:pPr>
        <w:pStyle w:val="Caption"/>
        <w:jc w:val="center"/>
      </w:pPr>
      <w:bookmarkStart w:id="187" w:name="_Toc16156563"/>
      <w:r>
        <w:t xml:space="preserve">Figure </w:t>
      </w:r>
      <w:r w:rsidR="002E1B11">
        <w:fldChar w:fldCharType="begin"/>
      </w:r>
      <w:r w:rsidR="002E1B11">
        <w:instrText xml:space="preserve"> SEQ Figure \* ARABIC </w:instrText>
      </w:r>
      <w:r w:rsidR="002E1B11">
        <w:fldChar w:fldCharType="separate"/>
      </w:r>
      <w:r w:rsidR="001E5FBB">
        <w:rPr>
          <w:noProof/>
        </w:rPr>
        <w:t>66</w:t>
      </w:r>
      <w:r w:rsidR="002E1B11">
        <w:rPr>
          <w:noProof/>
        </w:rPr>
        <w:fldChar w:fldCharType="end"/>
      </w:r>
      <w:r>
        <w:t>: diagramme de classe du thread graphique</w:t>
      </w:r>
      <w:bookmarkEnd w:id="187"/>
    </w:p>
    <w:p w14:paraId="069751E0" w14:textId="0AB5CCE9" w:rsidR="002E60A5" w:rsidRDefault="002E60A5" w:rsidP="00E624FA"/>
    <w:p w14:paraId="7B82BB9E" w14:textId="77777777" w:rsidR="002E60A5" w:rsidRPr="002E60A5" w:rsidRDefault="002E60A5" w:rsidP="00E624FA"/>
    <w:p w14:paraId="3177F429" w14:textId="127C95E5" w:rsidR="00C95610" w:rsidRDefault="00D549E7" w:rsidP="00E624FA">
      <w:r>
        <w:t xml:space="preserve">A chaque rafraichissement, </w:t>
      </w:r>
      <w:r w:rsidR="00CC7F03">
        <w:t xml:space="preserve">Le model va vérifier si une information est dans la queue. Si l’état actuel est </w:t>
      </w:r>
      <w:proofErr w:type="spellStart"/>
      <w:r w:rsidR="00C95610">
        <w:t>Calibrate</w:t>
      </w:r>
      <w:proofErr w:type="spellEnd"/>
      <w:r w:rsidR="00C95610">
        <w:t>, la valeur reçue par l’ADC sera la valeur du 0 logique (tension fixe en sortie du détecteur)</w:t>
      </w:r>
    </w:p>
    <w:p w14:paraId="508F249E" w14:textId="54398950" w:rsidR="00C95610" w:rsidRDefault="00C95610" w:rsidP="00E624FA"/>
    <w:p w14:paraId="3E55A87D" w14:textId="4544907D" w:rsidR="00C95610" w:rsidRDefault="00C95610" w:rsidP="00E624FA">
      <w:r>
        <w:t xml:space="preserve">Si l’état est </w:t>
      </w:r>
      <w:proofErr w:type="spellStart"/>
      <w:r w:rsidR="00742C48">
        <w:t>Re</w:t>
      </w:r>
      <w:r>
        <w:t>ception</w:t>
      </w:r>
      <w:proofErr w:type="spellEnd"/>
      <w:r>
        <w:t>,</w:t>
      </w:r>
      <w:r w:rsidR="00742C48">
        <w:t xml:space="preserve"> Il y aura deux valeurs à traiter. La puissance de l’antenne LOOP et LPDA. Les valeurs seront ensuite transmises à la vue pour pouvoir afficher le résultat des puissances.</w:t>
      </w:r>
    </w:p>
    <w:p w14:paraId="5DEBECEC" w14:textId="20766DD0" w:rsidR="00742C48" w:rsidRDefault="00742C48" w:rsidP="00E624FA">
      <w:r>
        <w:br w:type="page"/>
      </w:r>
    </w:p>
    <w:p w14:paraId="74706825" w14:textId="684EBB3A" w:rsidR="00742C48" w:rsidRDefault="00742C48" w:rsidP="00E624FA">
      <w:r>
        <w:lastRenderedPageBreak/>
        <w:t>Le diagramme de séquence ci-dessous montre plus précisément comment fonctionne l’état réception dans le cas où un bouton est appuyé et dans le cas où une nouvelle trame arrive.</w:t>
      </w:r>
    </w:p>
    <w:p w14:paraId="542E5A6B" w14:textId="21565E61" w:rsidR="00C95610" w:rsidRDefault="00C95610" w:rsidP="00E624FA"/>
    <w:p w14:paraId="422135C6" w14:textId="0825E031" w:rsidR="00C95610" w:rsidRDefault="00945FB7" w:rsidP="00265FEB">
      <w:pPr>
        <w:jc w:val="center"/>
      </w:pPr>
      <w:r>
        <w:rPr>
          <w:noProof/>
        </w:rPr>
        <w:drawing>
          <wp:inline distT="0" distB="0" distL="0" distR="0" wp14:anchorId="301670D3" wp14:editId="06A9B61F">
            <wp:extent cx="5727700" cy="5346065"/>
            <wp:effectExtent l="0" t="0" r="635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27700" cy="5346065"/>
                    </a:xfrm>
                    <a:prstGeom prst="rect">
                      <a:avLst/>
                    </a:prstGeom>
                  </pic:spPr>
                </pic:pic>
              </a:graphicData>
            </a:graphic>
          </wp:inline>
        </w:drawing>
      </w:r>
    </w:p>
    <w:p w14:paraId="764D30E9" w14:textId="21793F68" w:rsidR="00C95610" w:rsidRDefault="00C95610" w:rsidP="00265FEB">
      <w:pPr>
        <w:pStyle w:val="Caption"/>
        <w:jc w:val="center"/>
      </w:pPr>
      <w:bookmarkStart w:id="188" w:name="_Toc16156564"/>
      <w:r>
        <w:t xml:space="preserve">Figure </w:t>
      </w:r>
      <w:r w:rsidR="002E1B11">
        <w:fldChar w:fldCharType="begin"/>
      </w:r>
      <w:r w:rsidR="002E1B11">
        <w:instrText xml:space="preserve"> SEQ Figure \* ARABIC </w:instrText>
      </w:r>
      <w:r w:rsidR="002E1B11">
        <w:fldChar w:fldCharType="separate"/>
      </w:r>
      <w:r w:rsidR="001E5FBB">
        <w:rPr>
          <w:noProof/>
        </w:rPr>
        <w:t>67</w:t>
      </w:r>
      <w:r w:rsidR="002E1B11">
        <w:rPr>
          <w:noProof/>
        </w:rPr>
        <w:fldChar w:fldCharType="end"/>
      </w:r>
      <w:r>
        <w:t>: diagramme de séquence du thread graphique</w:t>
      </w:r>
      <w:bookmarkEnd w:id="188"/>
    </w:p>
    <w:p w14:paraId="3B632F1D" w14:textId="3A2DD6A2" w:rsidR="00945FB7" w:rsidRDefault="00945FB7" w:rsidP="00E624FA"/>
    <w:p w14:paraId="0B8FE1D8" w14:textId="42CC52A9" w:rsidR="00945FB7" w:rsidRPr="00945FB7" w:rsidRDefault="00945FB7" w:rsidP="00E624FA">
      <w:r>
        <w:t xml:space="preserve">Le rafraichissement se fait de manière régulière au moyen de la fonction </w:t>
      </w:r>
      <w:proofErr w:type="spellStart"/>
      <w:r>
        <w:t>tick</w:t>
      </w:r>
      <w:proofErr w:type="spellEnd"/>
      <w:r>
        <w:t xml:space="preserve"> qui est gérée par l’application MVP </w:t>
      </w:r>
    </w:p>
    <w:p w14:paraId="363DE7FB" w14:textId="76446C7D" w:rsidR="00945FB7" w:rsidRDefault="00945FB7" w:rsidP="00E624FA"/>
    <w:p w14:paraId="3A02EAA7" w14:textId="090789E3" w:rsidR="00945FB7" w:rsidRDefault="00945FB7" w:rsidP="00E624FA">
      <w:r>
        <w:br w:type="page"/>
      </w:r>
    </w:p>
    <w:p w14:paraId="0141772D" w14:textId="77777777" w:rsidR="00945FB7" w:rsidRPr="00945FB7" w:rsidRDefault="00945FB7" w:rsidP="00E624FA"/>
    <w:p w14:paraId="18F291FF" w14:textId="4E1E28DA" w:rsidR="00E44D57" w:rsidRDefault="006C4933" w:rsidP="00E624FA">
      <w:pPr>
        <w:pStyle w:val="Heading3"/>
      </w:pPr>
      <w:bookmarkStart w:id="189" w:name="_Toc16156487"/>
      <w:proofErr w:type="spellStart"/>
      <w:r w:rsidRPr="002D52C1">
        <w:t>Affichage</w:t>
      </w:r>
      <w:bookmarkEnd w:id="189"/>
      <w:proofErr w:type="spellEnd"/>
    </w:p>
    <w:p w14:paraId="171218AA" w14:textId="46B80D05" w:rsidR="00945FB7" w:rsidRDefault="00945FB7" w:rsidP="00E624FA"/>
    <w:p w14:paraId="1DD856A1" w14:textId="4EA91750" w:rsidR="00945FB7" w:rsidRDefault="00945FB7" w:rsidP="00E624FA">
      <w:r>
        <w:t>Voici l’affichage final du menu et du programme :</w:t>
      </w:r>
    </w:p>
    <w:p w14:paraId="6BC7BE32" w14:textId="77777777" w:rsidR="006C6422" w:rsidRDefault="006C6422" w:rsidP="00E624FA">
      <w:pPr>
        <w:sectPr w:rsidR="006C6422" w:rsidSect="000A10DE">
          <w:headerReference w:type="default" r:id="rId93"/>
          <w:footerReference w:type="default" r:id="rId94"/>
          <w:footerReference w:type="first" r:id="rId95"/>
          <w:type w:val="continuous"/>
          <w:pgSz w:w="11900" w:h="16838"/>
          <w:pgMar w:top="945" w:right="1440" w:bottom="528" w:left="1440" w:header="0" w:footer="0" w:gutter="0"/>
          <w:cols w:space="720" w:equalWidth="0">
            <w:col w:w="9026"/>
          </w:cols>
          <w:docGrid w:linePitch="299"/>
        </w:sectPr>
      </w:pPr>
    </w:p>
    <w:p w14:paraId="556E684F" w14:textId="6B693CB3" w:rsidR="006C6422" w:rsidRDefault="006C6422" w:rsidP="00265FEB">
      <w:pPr>
        <w:jc w:val="center"/>
      </w:pPr>
    </w:p>
    <w:p w14:paraId="503E9ED0" w14:textId="3F4A99D6" w:rsidR="006C6422" w:rsidRDefault="00265FEB" w:rsidP="00265FEB">
      <w:pPr>
        <w:jc w:val="center"/>
      </w:pPr>
      <w:r>
        <w:rPr>
          <w:noProof/>
        </w:rPr>
        <mc:AlternateContent>
          <mc:Choice Requires="wps">
            <w:drawing>
              <wp:anchor distT="0" distB="0" distL="114300" distR="114300" simplePos="0" relativeHeight="251667456" behindDoc="0" locked="0" layoutInCell="1" allowOverlap="1" wp14:anchorId="1B15F3A7" wp14:editId="3A07E383">
                <wp:simplePos x="0" y="0"/>
                <wp:positionH relativeFrom="column">
                  <wp:posOffset>0</wp:posOffset>
                </wp:positionH>
                <wp:positionV relativeFrom="paragraph">
                  <wp:posOffset>3219450</wp:posOffset>
                </wp:positionV>
                <wp:extent cx="2370455"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032FB19F" w14:textId="082961BE" w:rsidR="00854773" w:rsidRPr="00830B24" w:rsidRDefault="00854773" w:rsidP="00265FEB">
                            <w:pPr>
                              <w:pStyle w:val="Caption"/>
                              <w:jc w:val="center"/>
                              <w:rPr>
                                <w:noProof/>
                              </w:rPr>
                            </w:pPr>
                            <w:bookmarkStart w:id="190" w:name="_Toc16156565"/>
                            <w:r>
                              <w:t xml:space="preserve">Figure </w:t>
                            </w:r>
                            <w:r>
                              <w:fldChar w:fldCharType="begin"/>
                            </w:r>
                            <w:r>
                              <w:instrText xml:space="preserve"> SEQ Figure \* ARABIC </w:instrText>
                            </w:r>
                            <w:r>
                              <w:fldChar w:fldCharType="separate"/>
                            </w:r>
                            <w:r>
                              <w:rPr>
                                <w:noProof/>
                              </w:rPr>
                              <w:t>68</w:t>
                            </w:r>
                            <w:r>
                              <w:rPr>
                                <w:noProof/>
                              </w:rPr>
                              <w:fldChar w:fldCharType="end"/>
                            </w:r>
                            <w:r>
                              <w:t>: Menu</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5F3A7" id="Zone de texte 54" o:spid="_x0000_s1027" type="#_x0000_t202" style="position:absolute;left:0;text-align:left;margin-left:0;margin-top:253.5pt;width:18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aBLNAIAAGsEAAAOAAAAZHJzL2Uyb0RvYy54bWysVMFu2zAMvQ/YPwi6L07Spiu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" stroked="f">
                <v:textbox style="mso-fit-shape-to-text:t" inset="0,0,0,0">
                  <w:txbxContent>
                    <w:p w14:paraId="032FB19F" w14:textId="082961BE" w:rsidR="00854773" w:rsidRPr="00830B24" w:rsidRDefault="00854773" w:rsidP="00265FEB">
                      <w:pPr>
                        <w:pStyle w:val="Caption"/>
                        <w:jc w:val="center"/>
                        <w:rPr>
                          <w:noProof/>
                        </w:rPr>
                      </w:pPr>
                      <w:bookmarkStart w:id="191" w:name="_Toc16156565"/>
                      <w:r>
                        <w:t xml:space="preserve">Figure </w:t>
                      </w:r>
                      <w:r>
                        <w:fldChar w:fldCharType="begin"/>
                      </w:r>
                      <w:r>
                        <w:instrText xml:space="preserve"> SEQ Figure \* ARABIC </w:instrText>
                      </w:r>
                      <w:r>
                        <w:fldChar w:fldCharType="separate"/>
                      </w:r>
                      <w:r>
                        <w:rPr>
                          <w:noProof/>
                        </w:rPr>
                        <w:t>68</w:t>
                      </w:r>
                      <w:r>
                        <w:rPr>
                          <w:noProof/>
                        </w:rPr>
                        <w:fldChar w:fldCharType="end"/>
                      </w:r>
                      <w:r>
                        <w:t>: Menu</w:t>
                      </w:r>
                      <w:bookmarkEnd w:id="191"/>
                    </w:p>
                  </w:txbxContent>
                </v:textbox>
                <w10:wrap type="square"/>
              </v:shape>
            </w:pict>
          </mc:Fallback>
        </mc:AlternateContent>
      </w:r>
      <w:r w:rsidR="001E5FBB">
        <w:rPr>
          <w:noProof/>
        </w:rPr>
        <w:drawing>
          <wp:anchor distT="0" distB="0" distL="114300" distR="114300" simplePos="0" relativeHeight="251665408" behindDoc="0" locked="0" layoutInCell="1" allowOverlap="1" wp14:anchorId="476C76CD" wp14:editId="6DE48B26">
            <wp:simplePos x="0" y="0"/>
            <wp:positionH relativeFrom="column">
              <wp:align>left</wp:align>
            </wp:positionH>
            <wp:positionV relativeFrom="paragraph">
              <wp:align>top</wp:align>
            </wp:positionV>
            <wp:extent cx="2370820" cy="3162733"/>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370820" cy="3162733"/>
                    </a:xfrm>
                    <a:prstGeom prst="rect">
                      <a:avLst/>
                    </a:prstGeom>
                  </pic:spPr>
                </pic:pic>
              </a:graphicData>
            </a:graphic>
            <wp14:sizeRelH relativeFrom="margin">
              <wp14:pctWidth>0</wp14:pctWidth>
            </wp14:sizeRelH>
            <wp14:sizeRelV relativeFrom="margin">
              <wp14:pctHeight>0</wp14:pctHeight>
            </wp14:sizeRelV>
          </wp:anchor>
        </w:drawing>
      </w:r>
    </w:p>
    <w:p w14:paraId="455AD0B0" w14:textId="77777777" w:rsidR="006C6422" w:rsidRDefault="006C6422" w:rsidP="00265FEB">
      <w:pPr>
        <w:jc w:val="center"/>
      </w:pPr>
    </w:p>
    <w:p w14:paraId="794FACDD" w14:textId="77777777" w:rsidR="006C6422" w:rsidRDefault="006C6422" w:rsidP="00265FEB">
      <w:pPr>
        <w:jc w:val="center"/>
      </w:pPr>
      <w:r>
        <w:rPr>
          <w:noProof/>
        </w:rPr>
        <w:drawing>
          <wp:inline distT="0" distB="0" distL="0" distR="0" wp14:anchorId="2B1A98DC" wp14:editId="3666FE13">
            <wp:extent cx="2379095" cy="316390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95046" cy="3185113"/>
                    </a:xfrm>
                    <a:prstGeom prst="rect">
                      <a:avLst/>
                    </a:prstGeom>
                  </pic:spPr>
                </pic:pic>
              </a:graphicData>
            </a:graphic>
          </wp:inline>
        </w:drawing>
      </w:r>
    </w:p>
    <w:p w14:paraId="00A7A342" w14:textId="620C26A8" w:rsidR="006C6422" w:rsidRDefault="006C6422" w:rsidP="00265FEB">
      <w:pPr>
        <w:pStyle w:val="Caption"/>
        <w:jc w:val="center"/>
      </w:pPr>
      <w:bookmarkStart w:id="192" w:name="_Toc16156566"/>
      <w:r>
        <w:t xml:space="preserve">Figure </w:t>
      </w:r>
      <w:r w:rsidR="002E1B11">
        <w:fldChar w:fldCharType="begin"/>
      </w:r>
      <w:r w:rsidR="002E1B11">
        <w:instrText xml:space="preserve"> SEQ Figure \* ARABIC </w:instrText>
      </w:r>
      <w:r w:rsidR="002E1B11">
        <w:fldChar w:fldCharType="separate"/>
      </w:r>
      <w:r w:rsidR="001E5FBB">
        <w:rPr>
          <w:noProof/>
        </w:rPr>
        <w:t>69</w:t>
      </w:r>
      <w:r w:rsidR="002E1B11">
        <w:rPr>
          <w:noProof/>
        </w:rPr>
        <w:fldChar w:fldCharType="end"/>
      </w:r>
      <w:r>
        <w:t>: Programme</w:t>
      </w:r>
      <w:bookmarkEnd w:id="192"/>
    </w:p>
    <w:p w14:paraId="02437326" w14:textId="2F4EB3AC" w:rsidR="006C6422" w:rsidRDefault="006C6422" w:rsidP="00E624FA">
      <w:pPr>
        <w:sectPr w:rsidR="006C6422" w:rsidSect="006C6422">
          <w:type w:val="continuous"/>
          <w:pgSz w:w="11900" w:h="16838"/>
          <w:pgMar w:top="945" w:right="1440" w:bottom="528" w:left="1440" w:header="0" w:footer="0" w:gutter="0"/>
          <w:cols w:num="2" w:space="720"/>
          <w:docGrid w:linePitch="299"/>
        </w:sectPr>
      </w:pPr>
      <w:r>
        <w:br w:type="textWrapping" w:clear="all"/>
      </w:r>
    </w:p>
    <w:p w14:paraId="5BDF0EBB" w14:textId="3A4C9F4B" w:rsidR="006C6422" w:rsidRDefault="00265FEB" w:rsidP="00265FEB">
      <w:pPr>
        <w:spacing w:after="0"/>
        <w:jc w:val="left"/>
        <w:sectPr w:rsidR="006C6422" w:rsidSect="006C6422">
          <w:type w:val="continuous"/>
          <w:pgSz w:w="11900" w:h="16838"/>
          <w:pgMar w:top="945" w:right="1440" w:bottom="528" w:left="1440" w:header="0" w:footer="0" w:gutter="0"/>
          <w:cols w:num="2" w:space="720"/>
          <w:docGrid w:linePitch="299"/>
        </w:sectPr>
      </w:pPr>
      <w:r>
        <w:br w:type="page"/>
      </w:r>
    </w:p>
    <w:p w14:paraId="2CD7989D" w14:textId="0E93AD27" w:rsidR="00A44AD0" w:rsidRDefault="008A574C" w:rsidP="00E624FA">
      <w:pPr>
        <w:pStyle w:val="Heading1"/>
      </w:pPr>
      <w:bookmarkStart w:id="193" w:name="_Toc16156488"/>
      <w:commentRangeStart w:id="194"/>
      <w:r w:rsidRPr="00091D71">
        <w:lastRenderedPageBreak/>
        <w:t>Tests</w:t>
      </w:r>
      <w:r w:rsidR="006C4933" w:rsidRPr="00091D71">
        <w:t xml:space="preserve"> et résultats</w:t>
      </w:r>
      <w:r w:rsidR="004569CC" w:rsidRPr="00091D71">
        <w:t xml:space="preserve"> finaux</w:t>
      </w:r>
      <w:commentRangeEnd w:id="194"/>
      <w:r w:rsidR="00265FEB">
        <w:rPr>
          <w:rStyle w:val="CommentReference"/>
          <w:rFonts w:eastAsiaTheme="minorEastAsia" w:cs="Times New Roman"/>
          <w:b w:val="0"/>
        </w:rPr>
        <w:commentReference w:id="194"/>
      </w:r>
      <w:bookmarkEnd w:id="193"/>
    </w:p>
    <w:p w14:paraId="65276926" w14:textId="1644FADF" w:rsidR="002E1B11" w:rsidRDefault="002E1B11" w:rsidP="00E624FA"/>
    <w:p w14:paraId="6F58F6DB" w14:textId="2BCC730C" w:rsidR="002E1B11" w:rsidRPr="002E1B11" w:rsidRDefault="002E1B11" w:rsidP="00E624FA">
      <w:r>
        <w:t xml:space="preserve">Ces Test montrent le bon fonctionnement du projet dans sa </w:t>
      </w:r>
      <w:r w:rsidRPr="00E624FA">
        <w:t>globalité</w:t>
      </w:r>
    </w:p>
    <w:p w14:paraId="3ACF6959" w14:textId="1D3E684B" w:rsidR="00D506A8" w:rsidRDefault="00D506A8" w:rsidP="00E624FA"/>
    <w:p w14:paraId="19EB3ACD" w14:textId="15E7CF27" w:rsidR="002E1B11" w:rsidRDefault="002E1B11" w:rsidP="00E624FA">
      <w:pPr>
        <w:pStyle w:val="Heading2"/>
      </w:pPr>
      <w:bookmarkStart w:id="195" w:name="_Toc16156489"/>
      <w:r>
        <w:t xml:space="preserve">Équation de transmission de </w:t>
      </w:r>
      <w:proofErr w:type="spellStart"/>
      <w:r>
        <w:t>Friis</w:t>
      </w:r>
      <w:bookmarkEnd w:id="195"/>
      <w:proofErr w:type="spellEnd"/>
    </w:p>
    <w:p w14:paraId="48B600BF" w14:textId="193066EB" w:rsidR="002E1B11" w:rsidRDefault="002E1B11" w:rsidP="00E624FA"/>
    <w:p w14:paraId="074C0429" w14:textId="77777777" w:rsidR="001E5FBB" w:rsidRDefault="001E5FBB" w:rsidP="00265FEB">
      <w:pPr>
        <w:jc w:val="center"/>
      </w:pPr>
      <w:r>
        <w:rPr>
          <w:noProof/>
        </w:rPr>
        <w:drawing>
          <wp:inline distT="0" distB="0" distL="0" distR="0" wp14:anchorId="2FF2463E" wp14:editId="7C7D8E2A">
            <wp:extent cx="2162175" cy="2295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62175" cy="2295525"/>
                    </a:xfrm>
                    <a:prstGeom prst="rect">
                      <a:avLst/>
                    </a:prstGeom>
                  </pic:spPr>
                </pic:pic>
              </a:graphicData>
            </a:graphic>
          </wp:inline>
        </w:drawing>
      </w:r>
    </w:p>
    <w:p w14:paraId="377D8068" w14:textId="682E3141" w:rsidR="001E5FBB" w:rsidRDefault="001E5FBB" w:rsidP="00265FEB">
      <w:pPr>
        <w:pStyle w:val="Caption"/>
        <w:spacing w:after="0"/>
        <w:jc w:val="center"/>
      </w:pPr>
      <w:bookmarkStart w:id="196" w:name="_Toc16156567"/>
      <w:r>
        <w:t xml:space="preserve">Figure </w:t>
      </w:r>
      <w:r>
        <w:fldChar w:fldCharType="begin"/>
      </w:r>
      <w:r>
        <w:instrText xml:space="preserve"> SEQ Figure \* ARABIC </w:instrText>
      </w:r>
      <w:r>
        <w:fldChar w:fldCharType="separate"/>
      </w:r>
      <w:r>
        <w:rPr>
          <w:noProof/>
        </w:rPr>
        <w:t>70</w:t>
      </w:r>
      <w:r>
        <w:fldChar w:fldCharType="end"/>
      </w:r>
      <w:r>
        <w:t xml:space="preserve"> : Transmission de données</w:t>
      </w:r>
      <w:bookmarkEnd w:id="196"/>
    </w:p>
    <w:p w14:paraId="3DD58D1F" w14:textId="34C1E5F8" w:rsidR="001E5FBB" w:rsidRPr="00E624FA" w:rsidRDefault="001E5FBB" w:rsidP="00265FEB">
      <w:pPr>
        <w:pStyle w:val="Caption"/>
        <w:spacing w:after="0"/>
        <w:jc w:val="center"/>
      </w:pPr>
      <w:r>
        <w:t xml:space="preserve">Source : </w:t>
      </w:r>
      <w:proofErr w:type="spellStart"/>
      <w:r w:rsidRPr="00E624FA">
        <w:t>Friis</w:t>
      </w:r>
      <w:proofErr w:type="spellEnd"/>
      <w:r w:rsidRPr="00E624FA">
        <w:t xml:space="preserve"> Transmission </w:t>
      </w:r>
      <w:proofErr w:type="spellStart"/>
      <w:r w:rsidRPr="00E624FA">
        <w:t>Calculator</w:t>
      </w:r>
      <w:proofErr w:type="spellEnd"/>
    </w:p>
    <w:p w14:paraId="0DA03C94" w14:textId="77777777" w:rsidR="007A0A3D" w:rsidRPr="00E624FA" w:rsidRDefault="007A0A3D" w:rsidP="00E624FA"/>
    <w:p w14:paraId="5088D5E5" w14:textId="7A80C0C1" w:rsidR="001E5FBB" w:rsidRPr="001E5FBB" w:rsidRDefault="001E5FBB" w:rsidP="00E624FA">
      <w:pPr>
        <w:pStyle w:val="Caption"/>
      </w:pPr>
      <w:r>
        <w:tab/>
      </w:r>
      <m:oMath>
        <m:r>
          <w:rPr>
            <w:rFonts w:ascii="Cambria Math" w:hAnsi="Cambria Math"/>
          </w:rPr>
          <m:t>Prx=P</m:t>
        </m:r>
        <m:r>
          <w:rPr>
            <w:rFonts w:ascii="Cambria Math" w:hAnsi="Cambria Math"/>
          </w:rPr>
          <m:t>tr*</m:t>
        </m:r>
        <m:r>
          <w:rPr>
            <w:rFonts w:ascii="Cambria Math" w:hAnsi="Cambria Math"/>
          </w:rPr>
          <m:t>Gtx</m:t>
        </m:r>
        <m:r>
          <w:rPr>
            <w:rFonts w:ascii="Cambria Math" w:hAnsi="Cambria Math"/>
          </w:rPr>
          <m:t>*</m:t>
        </m:r>
        <m:r>
          <w:rPr>
            <w:rFonts w:ascii="Cambria Math" w:hAnsi="Cambria Math"/>
          </w:rPr>
          <m:t>Grx</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4πDrF</m:t>
                </m:r>
              </m:den>
            </m:f>
            <m:r>
              <w:rPr>
                <w:rFonts w:ascii="Cambria Math" w:hAnsi="Cambria Math"/>
              </w:rPr>
              <m:t>)</m:t>
            </m:r>
          </m:e>
          <m:sup>
            <m:r>
              <w:rPr>
                <w:rFonts w:ascii="Cambria Math" w:hAnsi="Cambria Math"/>
              </w:rPr>
              <m:t>2</m:t>
            </m:r>
          </m:sup>
        </m:sSup>
      </m:oMath>
      <w:r w:rsidR="007A0A3D">
        <w:tab/>
        <w:t xml:space="preserve">( </w:t>
      </w:r>
      <w:r w:rsidR="007A0A3D">
        <w:fldChar w:fldCharType="begin"/>
      </w:r>
      <w:r w:rsidR="007A0A3D">
        <w:instrText xml:space="preserve"> SEQ ( \* ARABIC </w:instrText>
      </w:r>
      <w:r w:rsidR="007A0A3D">
        <w:fldChar w:fldCharType="separate"/>
      </w:r>
      <w:r w:rsidR="007A0A3D">
        <w:rPr>
          <w:noProof/>
        </w:rPr>
        <w:t>20</w:t>
      </w:r>
      <w:r w:rsidR="007A0A3D">
        <w:fldChar w:fldCharType="end"/>
      </w:r>
      <w:r w:rsidR="007A0A3D">
        <w:t xml:space="preserve"> )</w:t>
      </w:r>
    </w:p>
    <w:p w14:paraId="2CD8B277" w14:textId="77777777" w:rsidR="00171192" w:rsidRPr="00171192" w:rsidRDefault="00171192" w:rsidP="00E624FA"/>
    <w:p w14:paraId="22CDE175" w14:textId="68AE18D1" w:rsidR="00A44AD0" w:rsidRDefault="008A574C" w:rsidP="00E624FA">
      <w:pPr>
        <w:pStyle w:val="Heading1"/>
      </w:pPr>
      <w:bookmarkStart w:id="197" w:name="_Toc16156490"/>
      <w:r w:rsidRPr="00091D71">
        <w:t>Améliorations futures</w:t>
      </w:r>
      <w:bookmarkEnd w:id="197"/>
    </w:p>
    <w:p w14:paraId="74E2C2F6" w14:textId="669F56FA" w:rsidR="00E624FA" w:rsidRDefault="00E624FA" w:rsidP="00E624FA"/>
    <w:p w14:paraId="09D8A8E3" w14:textId="2FC38D1C" w:rsidR="00E624FA" w:rsidRDefault="00265FEB" w:rsidP="00265FEB">
      <w:pPr>
        <w:pStyle w:val="Heading2"/>
      </w:pPr>
      <w:bookmarkStart w:id="198" w:name="_Toc16156491"/>
      <w:r>
        <w:t>Baisse de Consommation</w:t>
      </w:r>
      <w:bookmarkEnd w:id="198"/>
    </w:p>
    <w:p w14:paraId="7CC9F0D3" w14:textId="61A1DEB0" w:rsidR="00265FEB" w:rsidRDefault="00265FEB" w:rsidP="00265FEB"/>
    <w:p w14:paraId="19A37D92" w14:textId="23AB783D" w:rsidR="00E624FA" w:rsidRDefault="00265FEB" w:rsidP="00E624FA">
      <w:r>
        <w:t>Pour pouvoir utiliser l’appareil plus longtemps il serait judicieux de baisse la consommation de courant par exemple en éteignant l’écran LCD après plusieurs secondes d’inactivité ou en optimisant le code</w:t>
      </w:r>
      <w:r w:rsidR="00C7319C">
        <w:t>.</w:t>
      </w:r>
    </w:p>
    <w:p w14:paraId="65AD2FD2" w14:textId="36D2E7C1" w:rsidR="00C7319C" w:rsidRDefault="00C7319C" w:rsidP="00E624FA"/>
    <w:p w14:paraId="7F5EC508" w14:textId="5630EDC0" w:rsidR="00E624FA" w:rsidRPr="00C7319C" w:rsidRDefault="00C7319C" w:rsidP="00C7319C">
      <w:pPr>
        <w:pStyle w:val="Heading2"/>
      </w:pPr>
      <w:bookmarkStart w:id="199" w:name="_Toc16156492"/>
      <w:r w:rsidRPr="00C7319C">
        <w:t>Chip de réception</w:t>
      </w:r>
      <w:bookmarkEnd w:id="199"/>
    </w:p>
    <w:p w14:paraId="4051366A" w14:textId="41874ED7" w:rsidR="00E624FA" w:rsidRDefault="00E624FA" w:rsidP="00E624FA"/>
    <w:p w14:paraId="7EE854C2" w14:textId="15F3C625" w:rsidR="00E624FA" w:rsidRDefault="00C7319C" w:rsidP="00E624FA">
      <w:r>
        <w:t>Trouver un chip dont la limite de réception est plus basse permettrait travailler sur de plus longues distance ce qui pourrait être utile si une avalanche est plus grande que prévu.</w:t>
      </w:r>
    </w:p>
    <w:p w14:paraId="56817EC0" w14:textId="3234B0B8" w:rsidR="00E624FA" w:rsidRDefault="00E624FA" w:rsidP="00E624FA"/>
    <w:p w14:paraId="2A6C4B27" w14:textId="3A697292" w:rsidR="00E624FA" w:rsidRDefault="00C7319C" w:rsidP="00C7319C">
      <w:pPr>
        <w:pStyle w:val="Heading2"/>
      </w:pPr>
      <w:bookmarkStart w:id="200" w:name="_Toc16156493"/>
      <w:r>
        <w:t>Support</w:t>
      </w:r>
      <w:bookmarkEnd w:id="200"/>
    </w:p>
    <w:p w14:paraId="40CBB908" w14:textId="4BCFDA79" w:rsidR="00C7319C" w:rsidRDefault="00C7319C" w:rsidP="00C7319C"/>
    <w:p w14:paraId="7FFD3FA0" w14:textId="545C641A" w:rsidR="00C7319C" w:rsidRPr="00C7319C" w:rsidRDefault="00C7319C" w:rsidP="00C7319C">
      <w:r>
        <w:t>Créer un support en impriment 3D qui permettrait de fixer d’une meilleure manière les 2 antenne qui le simple support en bois qui a été construit.</w:t>
      </w:r>
    </w:p>
    <w:p w14:paraId="4F4F1B39" w14:textId="60790D5B" w:rsidR="006C4933" w:rsidRDefault="006C4933" w:rsidP="00E624FA"/>
    <w:p w14:paraId="1F023B72" w14:textId="7F4F10E1" w:rsidR="00C7319C" w:rsidRDefault="00C7319C" w:rsidP="00C7319C">
      <w:pPr>
        <w:pStyle w:val="Heading2"/>
      </w:pPr>
      <w:bookmarkStart w:id="201" w:name="_Toc16156494"/>
      <w:r>
        <w:t>Boitier</w:t>
      </w:r>
      <w:bookmarkEnd w:id="201"/>
    </w:p>
    <w:p w14:paraId="54278EC8" w14:textId="79AC8BB2" w:rsidR="00C7319C" w:rsidRDefault="00C7319C" w:rsidP="00C7319C"/>
    <w:p w14:paraId="6B7836F4" w14:textId="06C519EF" w:rsidR="00C7319C" w:rsidRDefault="00C7319C" w:rsidP="00C7319C">
      <w:r>
        <w:t xml:space="preserve">Créer un boitier qui soit imperméable Pour pouvoir ranger les </w:t>
      </w:r>
      <w:proofErr w:type="spellStart"/>
      <w:r>
        <w:t>PCBs</w:t>
      </w:r>
      <w:proofErr w:type="spellEnd"/>
      <w:r>
        <w:t xml:space="preserve"> à l’abri des éléments.</w:t>
      </w:r>
    </w:p>
    <w:p w14:paraId="19D11FFE" w14:textId="35FB6C2B" w:rsidR="00C7319C" w:rsidRPr="00C7319C" w:rsidRDefault="00C7319C" w:rsidP="00C7319C">
      <w:pPr>
        <w:spacing w:after="0"/>
        <w:jc w:val="left"/>
      </w:pPr>
      <w:r>
        <w:br w:type="page"/>
      </w:r>
    </w:p>
    <w:p w14:paraId="28D42BC1" w14:textId="3850DECE" w:rsidR="00A44AD0" w:rsidRDefault="008A574C" w:rsidP="00E624FA">
      <w:pPr>
        <w:pStyle w:val="Heading1"/>
      </w:pPr>
      <w:bookmarkStart w:id="202" w:name="_Toc16156495"/>
      <w:r w:rsidRPr="00091D71">
        <w:lastRenderedPageBreak/>
        <w:t>Conclusion</w:t>
      </w:r>
      <w:bookmarkEnd w:id="202"/>
    </w:p>
    <w:p w14:paraId="1D90F782" w14:textId="77777777" w:rsidR="00233E76" w:rsidRPr="00233E76" w:rsidRDefault="00233E76" w:rsidP="00233E76"/>
    <w:p w14:paraId="24CA1B35" w14:textId="06169D92" w:rsidR="00A44AD0" w:rsidRPr="00091D71" w:rsidRDefault="00233E76" w:rsidP="00233E76">
      <w:pPr>
        <w:spacing w:after="0"/>
        <w:jc w:val="left"/>
      </w:pPr>
      <w:r>
        <w:br w:type="page"/>
      </w:r>
    </w:p>
    <w:p w14:paraId="3F6B5E8C" w14:textId="597AAD81" w:rsidR="00E624FA" w:rsidRDefault="005F5C3A" w:rsidP="00E624FA">
      <w:pPr>
        <w:pStyle w:val="Heading1"/>
      </w:pPr>
      <w:bookmarkStart w:id="203" w:name="_Toc16156496"/>
      <w:r w:rsidRPr="00091D71">
        <w:lastRenderedPageBreak/>
        <w:t>Annexes</w:t>
      </w:r>
      <w:bookmarkEnd w:id="203"/>
    </w:p>
    <w:p w14:paraId="3D8BD40B" w14:textId="77777777" w:rsidR="00233E76" w:rsidRPr="00233E76" w:rsidRDefault="00233E76" w:rsidP="00233E76"/>
    <w:p w14:paraId="0689E70D" w14:textId="744A8644" w:rsidR="0054532F" w:rsidRDefault="00233E76" w:rsidP="00233E76">
      <w:pPr>
        <w:spacing w:after="0"/>
        <w:jc w:val="left"/>
      </w:pPr>
      <w:r>
        <w:br w:type="page"/>
      </w:r>
      <w:bookmarkStart w:id="204" w:name="_GoBack"/>
      <w:bookmarkEnd w:id="204"/>
    </w:p>
    <w:bookmarkStart w:id="205" w:name="_Toc16156497" w:displacedByCustomXml="next"/>
    <w:sdt>
      <w:sdtPr>
        <w:rPr>
          <w:rFonts w:eastAsiaTheme="minorEastAsia" w:cs="Times New Roman"/>
          <w:sz w:val="22"/>
          <w:szCs w:val="22"/>
        </w:rPr>
        <w:id w:val="297193233"/>
        <w:docPartObj>
          <w:docPartGallery w:val="Bibliographies"/>
          <w:docPartUnique/>
        </w:docPartObj>
      </w:sdtPr>
      <w:sdtEndPr>
        <w:rPr>
          <w:b w:val="0"/>
        </w:rPr>
      </w:sdtEndPr>
      <w:sdtContent>
        <w:p w14:paraId="21C31A90" w14:textId="0D4E939D" w:rsidR="0054532F" w:rsidRDefault="0054532F" w:rsidP="00E624FA">
          <w:pPr>
            <w:pStyle w:val="Heading1"/>
          </w:pPr>
          <w:r>
            <w:t>Références</w:t>
          </w:r>
          <w:bookmarkEnd w:id="205"/>
        </w:p>
        <w:p w14:paraId="1A81B346" w14:textId="77777777" w:rsidR="00C27A5D" w:rsidRPr="00C27A5D" w:rsidRDefault="00C27A5D" w:rsidP="00E624FA"/>
        <w:sdt>
          <w:sdtPr>
            <w:id w:val="-573587230"/>
            <w:bibliography/>
          </w:sdtPr>
          <w:sdtContent>
            <w:p w14:paraId="0CDE6D2A" w14:textId="03604E15" w:rsidR="00233E76" w:rsidRDefault="0054532F" w:rsidP="00233E76">
              <w:pPr>
                <w:pStyle w:val="Bibliography"/>
                <w:jc w:val="left"/>
                <w:rPr>
                  <w:noProof/>
                  <w:u w:val="single"/>
                </w:rPr>
              </w:pPr>
              <w:r>
                <w:fldChar w:fldCharType="begin"/>
              </w:r>
              <w:r w:rsidRPr="00233E76">
                <w:rPr>
                  <w:lang w:val="en-US"/>
                </w:rPr>
                <w:instrText xml:space="preserve"> BIBLIOGRAPH</w:instrText>
              </w:r>
              <w:r w:rsidRPr="0054532F">
                <w:rPr>
                  <w:lang w:val="en-US"/>
                </w:rPr>
                <w:instrText xml:space="preserve">Y </w:instrText>
              </w:r>
              <w:r>
                <w:fldChar w:fldCharType="separate"/>
              </w:r>
              <w:r w:rsidR="00233E76" w:rsidRPr="00233E76">
                <w:rPr>
                  <w:noProof/>
                  <w:lang w:val="en-US"/>
                </w:rPr>
                <w:t xml:space="preserve">ahsystems, s.d. </w:t>
              </w:r>
              <w:r w:rsidR="00233E76" w:rsidRPr="00233E76">
                <w:rPr>
                  <w:i/>
                  <w:iCs/>
                  <w:noProof/>
                  <w:lang w:val="en-US"/>
                </w:rPr>
                <w:t xml:space="preserve">Log Periodic Antenna image. </w:t>
              </w:r>
              <w:r w:rsidR="00233E76">
                <w:rPr>
                  <w:noProof/>
                </w:rPr>
                <w:t xml:space="preserve">[En ligne] </w:t>
              </w:r>
              <w:r w:rsidR="00233E76">
                <w:rPr>
                  <w:noProof/>
                </w:rPr>
                <w:br/>
                <w:t xml:space="preserve">Available at: </w:t>
              </w:r>
              <w:r w:rsidR="00233E76">
                <w:rPr>
                  <w:noProof/>
                  <w:u w:val="single"/>
                </w:rPr>
                <w:t>https://www.ahsystems.com/catalog/SAS-512-4.php</w:t>
              </w:r>
            </w:p>
            <w:p w14:paraId="20A035B3" w14:textId="77777777" w:rsidR="00233E76" w:rsidRPr="00233E76" w:rsidRDefault="00233E76" w:rsidP="00233E76"/>
            <w:p w14:paraId="4C0EA1B3" w14:textId="4615B69F" w:rsidR="00233E76" w:rsidRDefault="00233E76" w:rsidP="00233E76">
              <w:pPr>
                <w:pStyle w:val="Bibliography"/>
                <w:jc w:val="left"/>
                <w:rPr>
                  <w:noProof/>
                  <w:u w:val="single"/>
                </w:rPr>
              </w:pPr>
              <w:r w:rsidRPr="00233E76">
                <w:rPr>
                  <w:noProof/>
                  <w:lang w:val="en-US"/>
                </w:rPr>
                <w:t xml:space="preserve">Anon., s.d. </w:t>
              </w:r>
              <w:r w:rsidRPr="00233E76">
                <w:rPr>
                  <w:i/>
                  <w:iCs/>
                  <w:noProof/>
                  <w:lang w:val="en-US"/>
                </w:rPr>
                <w:t xml:space="preserve">Antenna Theory - Log-periodic Antenna. </w:t>
              </w:r>
              <w:r>
                <w:rPr>
                  <w:noProof/>
                </w:rPr>
                <w:t xml:space="preserve">[En ligne] </w:t>
              </w:r>
              <w:r>
                <w:rPr>
                  <w:noProof/>
                </w:rPr>
                <w:br/>
                <w:t xml:space="preserve">Available at: </w:t>
              </w:r>
              <w:r>
                <w:rPr>
                  <w:noProof/>
                  <w:u w:val="single"/>
                </w:rPr>
                <w:t>https://www.tutorialspoint.com/antenna_theory/log_periodic_antenna_theory.htm</w:t>
              </w:r>
            </w:p>
            <w:p w14:paraId="4A0BD08C" w14:textId="77777777" w:rsidR="00233E76" w:rsidRPr="00233E76" w:rsidRDefault="00233E76" w:rsidP="00233E76"/>
            <w:p w14:paraId="685E27C4" w14:textId="36C1FC09" w:rsidR="00233E76" w:rsidRDefault="00233E76" w:rsidP="00233E76">
              <w:pPr>
                <w:pStyle w:val="Bibliography"/>
                <w:jc w:val="left"/>
                <w:rPr>
                  <w:noProof/>
                  <w:lang w:val="en-US"/>
                </w:rPr>
              </w:pPr>
              <w:r w:rsidRPr="00233E76">
                <w:rPr>
                  <w:noProof/>
                  <w:lang w:val="en-US"/>
                </w:rPr>
                <w:t xml:space="preserve">Cebik, L. B., s.d. </w:t>
              </w:r>
              <w:r w:rsidRPr="00233E76">
                <w:rPr>
                  <w:i/>
                  <w:iCs/>
                  <w:noProof/>
                  <w:lang w:val="en-US"/>
                </w:rPr>
                <w:t xml:space="preserve">21st edition of The ARRL Antenna Handbook. </w:t>
              </w:r>
              <w:r w:rsidRPr="00233E76">
                <w:rPr>
                  <w:noProof/>
                  <w:lang w:val="en-US"/>
                </w:rPr>
                <w:t>s.l.:s.n.</w:t>
              </w:r>
            </w:p>
            <w:p w14:paraId="4AEEA5EF" w14:textId="77777777" w:rsidR="00233E76" w:rsidRPr="00233E76" w:rsidRDefault="00233E76" w:rsidP="00233E76">
              <w:pPr>
                <w:rPr>
                  <w:lang w:val="en-US"/>
                </w:rPr>
              </w:pPr>
            </w:p>
            <w:p w14:paraId="7F287EF0" w14:textId="03C8537A" w:rsidR="00233E76" w:rsidRDefault="00233E76" w:rsidP="00233E76">
              <w:pPr>
                <w:pStyle w:val="Bibliography"/>
                <w:jc w:val="left"/>
                <w:rPr>
                  <w:noProof/>
                  <w:lang w:val="en-US"/>
                </w:rPr>
              </w:pPr>
              <w:r w:rsidRPr="00233E76">
                <w:rPr>
                  <w:noProof/>
                  <w:lang w:val="en-US"/>
                </w:rPr>
                <w:t xml:space="preserve">Datasheet, s.d. </w:t>
              </w:r>
              <w:r w:rsidRPr="00233E76">
                <w:rPr>
                  <w:i/>
                  <w:iCs/>
                  <w:noProof/>
                  <w:lang w:val="en-US"/>
                </w:rPr>
                <w:t xml:space="preserve">Discovery kit with STM32F429ZI MCU, </w:t>
              </w:r>
              <w:r w:rsidRPr="00233E76">
                <w:rPr>
                  <w:noProof/>
                  <w:lang w:val="en-US"/>
                </w:rPr>
                <w:t>s.l.: s.n.</w:t>
              </w:r>
            </w:p>
            <w:p w14:paraId="3737274B" w14:textId="77777777" w:rsidR="00233E76" w:rsidRPr="00233E76" w:rsidRDefault="00233E76" w:rsidP="00233E76">
              <w:pPr>
                <w:rPr>
                  <w:lang w:val="en-US"/>
                </w:rPr>
              </w:pPr>
            </w:p>
            <w:p w14:paraId="4F9ABD3D" w14:textId="4158F273" w:rsidR="00233E76" w:rsidRDefault="00233E76" w:rsidP="00233E76">
              <w:pPr>
                <w:pStyle w:val="Bibliography"/>
                <w:jc w:val="left"/>
                <w:rPr>
                  <w:noProof/>
                  <w:lang w:val="en-US"/>
                </w:rPr>
              </w:pPr>
              <w:r w:rsidRPr="00233E76">
                <w:rPr>
                  <w:noProof/>
                  <w:lang w:val="en-US"/>
                </w:rPr>
                <w:t xml:space="preserve">Datasheet, s.d. </w:t>
              </w:r>
              <w:r w:rsidRPr="00233E76">
                <w:rPr>
                  <w:i/>
                  <w:iCs/>
                  <w:noProof/>
                  <w:lang w:val="en-US"/>
                </w:rPr>
                <w:t xml:space="preserve">LMV331 Single General-purpose Low-voltage Comparator, </w:t>
              </w:r>
              <w:r w:rsidRPr="00233E76">
                <w:rPr>
                  <w:noProof/>
                  <w:lang w:val="en-US"/>
                </w:rPr>
                <w:t>s.l.: s.n.</w:t>
              </w:r>
            </w:p>
            <w:p w14:paraId="0C59FBB9" w14:textId="77777777" w:rsidR="00233E76" w:rsidRPr="00233E76" w:rsidRDefault="00233E76" w:rsidP="00233E76">
              <w:pPr>
                <w:rPr>
                  <w:lang w:val="en-US"/>
                </w:rPr>
              </w:pPr>
            </w:p>
            <w:p w14:paraId="7E5AB754" w14:textId="4D8D294F" w:rsidR="00233E76" w:rsidRDefault="00233E76" w:rsidP="00233E76">
              <w:pPr>
                <w:pStyle w:val="Bibliography"/>
                <w:jc w:val="left"/>
                <w:rPr>
                  <w:noProof/>
                  <w:lang w:val="en-US"/>
                </w:rPr>
              </w:pPr>
              <w:r w:rsidRPr="00233E76">
                <w:rPr>
                  <w:noProof/>
                  <w:lang w:val="en-US"/>
                </w:rPr>
                <w:t xml:space="preserve">DataSheet, s.d. </w:t>
              </w:r>
              <w:r w:rsidRPr="00233E76">
                <w:rPr>
                  <w:i/>
                  <w:iCs/>
                  <w:noProof/>
                  <w:lang w:val="en-US"/>
                </w:rPr>
                <w:t xml:space="preserve">LT5537, Wide Dynamic Range, </w:t>
              </w:r>
              <w:r w:rsidRPr="00233E76">
                <w:rPr>
                  <w:noProof/>
                  <w:lang w:val="en-US"/>
                </w:rPr>
                <w:t>s.l.: Linear_Technlogy.</w:t>
              </w:r>
            </w:p>
            <w:p w14:paraId="3B7689B3" w14:textId="77777777" w:rsidR="00233E76" w:rsidRPr="00233E76" w:rsidRDefault="00233E76" w:rsidP="00233E76">
              <w:pPr>
                <w:rPr>
                  <w:lang w:val="en-US"/>
                </w:rPr>
              </w:pPr>
            </w:p>
            <w:p w14:paraId="7938207A" w14:textId="1CD0CFE5" w:rsidR="00233E76" w:rsidRDefault="00233E76" w:rsidP="00233E76">
              <w:pPr>
                <w:pStyle w:val="Bibliography"/>
                <w:jc w:val="left"/>
                <w:rPr>
                  <w:noProof/>
                  <w:lang w:val="en-US"/>
                </w:rPr>
              </w:pPr>
              <w:r w:rsidRPr="00233E76">
                <w:rPr>
                  <w:noProof/>
                  <w:lang w:val="en-US"/>
                </w:rPr>
                <w:t xml:space="preserve">Datasheet, s.d. </w:t>
              </w:r>
              <w:r w:rsidRPr="00233E76">
                <w:rPr>
                  <w:i/>
                  <w:iCs/>
                  <w:noProof/>
                  <w:lang w:val="en-US"/>
                </w:rPr>
                <w:t xml:space="preserve">MICRF113 ASK Transmitter, </w:t>
              </w:r>
              <w:r w:rsidRPr="00233E76">
                <w:rPr>
                  <w:noProof/>
                  <w:lang w:val="en-US"/>
                </w:rPr>
                <w:t>s.l.: s.n.</w:t>
              </w:r>
            </w:p>
            <w:p w14:paraId="11C44874" w14:textId="77777777" w:rsidR="00233E76" w:rsidRPr="00233E76" w:rsidRDefault="00233E76" w:rsidP="00233E76">
              <w:pPr>
                <w:rPr>
                  <w:lang w:val="en-US"/>
                </w:rPr>
              </w:pPr>
            </w:p>
            <w:p w14:paraId="7942D809" w14:textId="13AD4258" w:rsidR="00233E76" w:rsidRDefault="00233E76" w:rsidP="00233E76">
              <w:pPr>
                <w:pStyle w:val="Bibliography"/>
                <w:jc w:val="left"/>
                <w:rPr>
                  <w:noProof/>
                  <w:lang w:val="en-US"/>
                </w:rPr>
              </w:pPr>
              <w:r w:rsidRPr="00233E76">
                <w:rPr>
                  <w:noProof/>
                  <w:lang w:val="en-US"/>
                </w:rPr>
                <w:t xml:space="preserve">Datasheet, s.d. </w:t>
              </w:r>
              <w:r w:rsidRPr="00233E76">
                <w:rPr>
                  <w:i/>
                  <w:iCs/>
                  <w:noProof/>
                  <w:lang w:val="en-US"/>
                </w:rPr>
                <w:t xml:space="preserve">STM32F429xx 32b Arm® Cortex®-M4 MCU+FPU, </w:t>
              </w:r>
              <w:r w:rsidRPr="00233E76">
                <w:rPr>
                  <w:noProof/>
                  <w:lang w:val="en-US"/>
                </w:rPr>
                <w:t>s.l.: s.n.</w:t>
              </w:r>
            </w:p>
            <w:p w14:paraId="78D6EC80" w14:textId="77777777" w:rsidR="00233E76" w:rsidRPr="00233E76" w:rsidRDefault="00233E76" w:rsidP="00233E76">
              <w:pPr>
                <w:rPr>
                  <w:lang w:val="en-US"/>
                </w:rPr>
              </w:pPr>
            </w:p>
            <w:p w14:paraId="1466CAE2" w14:textId="599C28C5" w:rsidR="00233E76" w:rsidRDefault="00233E76" w:rsidP="00233E76">
              <w:pPr>
                <w:pStyle w:val="Bibliography"/>
                <w:jc w:val="left"/>
                <w:rPr>
                  <w:noProof/>
                  <w:lang w:val="en-US"/>
                </w:rPr>
              </w:pPr>
              <w:r w:rsidRPr="00233E76">
                <w:rPr>
                  <w:noProof/>
                  <w:lang w:val="en-US"/>
                </w:rPr>
                <w:t xml:space="preserve">Islam, M. A., s.d. </w:t>
              </w:r>
              <w:r w:rsidRPr="00233E76">
                <w:rPr>
                  <w:i/>
                  <w:iCs/>
                  <w:noProof/>
                  <w:lang w:val="en-US"/>
                </w:rPr>
                <w:t xml:space="preserve">Design and Performance Analysis of a Log Periodic Dipole, </w:t>
              </w:r>
              <w:r w:rsidRPr="00233E76">
                <w:rPr>
                  <w:noProof/>
                  <w:lang w:val="en-US"/>
                </w:rPr>
                <w:t>s.l.: journal of microwave engineering &amp; technologies ISSN: 2349-9001.</w:t>
              </w:r>
            </w:p>
            <w:p w14:paraId="56D4E169" w14:textId="77777777" w:rsidR="00233E76" w:rsidRPr="00233E76" w:rsidRDefault="00233E76" w:rsidP="00233E76">
              <w:pPr>
                <w:rPr>
                  <w:lang w:val="en-US"/>
                </w:rPr>
              </w:pPr>
            </w:p>
            <w:p w14:paraId="4681EC16" w14:textId="6A1E44CA" w:rsidR="00233E76" w:rsidRDefault="00233E76" w:rsidP="00233E76">
              <w:pPr>
                <w:pStyle w:val="Bibliography"/>
                <w:jc w:val="left"/>
                <w:rPr>
                  <w:noProof/>
                  <w:u w:val="single"/>
                </w:rPr>
              </w:pPr>
              <w:r w:rsidRPr="00233E76">
                <w:rPr>
                  <w:noProof/>
                  <w:lang w:val="en-US"/>
                </w:rPr>
                <w:t xml:space="preserve">Pasternack, s.d. </w:t>
              </w:r>
              <w:r w:rsidRPr="00233E76">
                <w:rPr>
                  <w:i/>
                  <w:iCs/>
                  <w:noProof/>
                  <w:lang w:val="en-US"/>
                </w:rPr>
                <w:t xml:space="preserve">Friis Transmission Calculator. </w:t>
              </w:r>
              <w:r>
                <w:rPr>
                  <w:noProof/>
                </w:rPr>
                <w:t xml:space="preserve">[En ligne] </w:t>
              </w:r>
              <w:r>
                <w:rPr>
                  <w:noProof/>
                </w:rPr>
                <w:br/>
                <w:t xml:space="preserve">Available at: </w:t>
              </w:r>
              <w:r>
                <w:rPr>
                  <w:noProof/>
                  <w:u w:val="single"/>
                </w:rPr>
                <w:t>https://www.pasternack.com/t-calculator-friis.aspx</w:t>
              </w:r>
            </w:p>
            <w:p w14:paraId="2641E9A1" w14:textId="77777777" w:rsidR="00233E76" w:rsidRPr="00233E76" w:rsidRDefault="00233E76" w:rsidP="00233E76"/>
            <w:p w14:paraId="014AD360" w14:textId="63389FA2" w:rsidR="00233E76" w:rsidRDefault="00233E76" w:rsidP="00233E76">
              <w:pPr>
                <w:pStyle w:val="Bibliography"/>
                <w:jc w:val="left"/>
                <w:rPr>
                  <w:noProof/>
                  <w:u w:val="single"/>
                </w:rPr>
              </w:pPr>
              <w:r w:rsidRPr="00233E76">
                <w:rPr>
                  <w:noProof/>
                  <w:lang w:val="en-US"/>
                </w:rPr>
                <w:t xml:space="preserve">Stroobandt, S. &amp; McCue, M., s.d. </w:t>
              </w:r>
              <w:r w:rsidRPr="00233E76">
                <w:rPr>
                  <w:i/>
                  <w:iCs/>
                  <w:noProof/>
                  <w:lang w:val="en-US"/>
                </w:rPr>
                <w:t>Log</w:t>
              </w:r>
              <w:r w:rsidRPr="00233E76">
                <w:rPr>
                  <w:i/>
                  <w:iCs/>
                  <w:noProof/>
                  <w:lang w:val="en-US"/>
                </w:rPr>
                <w:noBreakHyphen/>
                <w:t xml:space="preserve">Periodic Dipole Array Calculator. </w:t>
              </w:r>
              <w:r>
                <w:rPr>
                  <w:noProof/>
                </w:rPr>
                <w:t xml:space="preserve">[En ligne] </w:t>
              </w:r>
              <w:r>
                <w:rPr>
                  <w:noProof/>
                </w:rPr>
                <w:br/>
                <w:t xml:space="preserve">Available at: </w:t>
              </w:r>
              <w:r>
                <w:rPr>
                  <w:noProof/>
                  <w:u w:val="single"/>
                </w:rPr>
                <w:t>https://hamwaves.com/lpda/en/index.html</w:t>
              </w:r>
            </w:p>
            <w:p w14:paraId="0E50EA70" w14:textId="77777777" w:rsidR="00233E76" w:rsidRPr="00233E76" w:rsidRDefault="00233E76" w:rsidP="00233E76"/>
            <w:p w14:paraId="2E9BB303" w14:textId="46FD2C4B" w:rsidR="00233E76" w:rsidRDefault="00233E76" w:rsidP="00233E76">
              <w:pPr>
                <w:pStyle w:val="Bibliography"/>
                <w:jc w:val="left"/>
                <w:rPr>
                  <w:noProof/>
                  <w:u w:val="single"/>
                </w:rPr>
              </w:pPr>
              <w:r w:rsidRPr="00233E76">
                <w:rPr>
                  <w:noProof/>
                  <w:lang w:val="en-US"/>
                </w:rPr>
                <w:t xml:space="preserve">TouchGFX, s.d. </w:t>
              </w:r>
              <w:r w:rsidRPr="00233E76">
                <w:rPr>
                  <w:i/>
                  <w:iCs/>
                  <w:noProof/>
                  <w:lang w:val="en-US"/>
                </w:rPr>
                <w:t xml:space="preserve">The Screen Concept. </w:t>
              </w:r>
              <w:r>
                <w:rPr>
                  <w:noProof/>
                </w:rPr>
                <w:t xml:space="preserve">[En ligne] </w:t>
              </w:r>
              <w:r>
                <w:rPr>
                  <w:noProof/>
                </w:rPr>
                <w:br/>
                <w:t xml:space="preserve">Available at: </w:t>
              </w:r>
              <w:r>
                <w:rPr>
                  <w:noProof/>
                  <w:u w:val="single"/>
                </w:rPr>
                <w:t>https://touchgfx.zendesk.com/hc/en-us/articles/205717801-The-Screen-Concept-and-Model-View-Presenter</w:t>
              </w:r>
            </w:p>
            <w:p w14:paraId="7999182D" w14:textId="77777777" w:rsidR="00233E76" w:rsidRPr="00233E76" w:rsidRDefault="00233E76" w:rsidP="00233E76"/>
            <w:p w14:paraId="262F4938" w14:textId="3E4EA9DC" w:rsidR="00233E76" w:rsidRDefault="00233E76" w:rsidP="00233E76">
              <w:pPr>
                <w:pStyle w:val="Bibliography"/>
                <w:jc w:val="left"/>
                <w:rPr>
                  <w:noProof/>
                  <w:u w:val="single"/>
                </w:rPr>
              </w:pPr>
              <w:r>
                <w:rPr>
                  <w:noProof/>
                </w:rPr>
                <w:t xml:space="preserve">wikipedia, s.d. </w:t>
              </w:r>
              <w:r>
                <w:rPr>
                  <w:i/>
                  <w:iCs/>
                  <w:noProof/>
                </w:rPr>
                <w:t xml:space="preserve">Antenne log-périodique. </w:t>
              </w:r>
              <w:r>
                <w:rPr>
                  <w:noProof/>
                </w:rPr>
                <w:t xml:space="preserve">[En ligne] </w:t>
              </w:r>
              <w:r>
                <w:rPr>
                  <w:noProof/>
                </w:rPr>
                <w:br/>
                <w:t xml:space="preserve">Available at: </w:t>
              </w:r>
              <w:r>
                <w:rPr>
                  <w:noProof/>
                  <w:u w:val="single"/>
                </w:rPr>
                <w:t>https://fr.wikipedia.org/wiki/Antenne_log-p%C3%A9riodique</w:t>
              </w:r>
            </w:p>
            <w:p w14:paraId="6AD7200E" w14:textId="77777777" w:rsidR="00233E76" w:rsidRPr="00233E76" w:rsidRDefault="00233E76" w:rsidP="00233E76"/>
            <w:p w14:paraId="7F18A120" w14:textId="68B5E458" w:rsidR="00233E76" w:rsidRDefault="00233E76" w:rsidP="00233E76">
              <w:pPr>
                <w:pStyle w:val="Bibliography"/>
                <w:jc w:val="left"/>
                <w:rPr>
                  <w:noProof/>
                  <w:u w:val="single"/>
                </w:rPr>
              </w:pPr>
              <w:r>
                <w:rPr>
                  <w:noProof/>
                </w:rPr>
                <w:t xml:space="preserve">wikipedia, s.d. </w:t>
              </w:r>
              <w:r>
                <w:rPr>
                  <w:i/>
                  <w:iCs/>
                  <w:noProof/>
                </w:rPr>
                <w:t xml:space="preserve">Balun. </w:t>
              </w:r>
              <w:r>
                <w:rPr>
                  <w:noProof/>
                </w:rPr>
                <w:t xml:space="preserve">[En ligne] </w:t>
              </w:r>
              <w:r>
                <w:rPr>
                  <w:noProof/>
                </w:rPr>
                <w:br/>
                <w:t xml:space="preserve">Available at: </w:t>
              </w:r>
              <w:r>
                <w:rPr>
                  <w:noProof/>
                  <w:u w:val="single"/>
                </w:rPr>
                <w:t>https://fr.wikipedia.org/wiki/Balun</w:t>
              </w:r>
            </w:p>
            <w:p w14:paraId="2505E2AE" w14:textId="77777777" w:rsidR="00233E76" w:rsidRPr="00233E76" w:rsidRDefault="00233E76" w:rsidP="00233E76"/>
            <w:p w14:paraId="6EEA3E86" w14:textId="27D55E0B" w:rsidR="00233E76" w:rsidRDefault="00233E76" w:rsidP="00233E76">
              <w:pPr>
                <w:pStyle w:val="Bibliography"/>
                <w:jc w:val="left"/>
                <w:rPr>
                  <w:noProof/>
                  <w:u w:val="single"/>
                </w:rPr>
              </w:pPr>
              <w:r w:rsidRPr="00233E76">
                <w:rPr>
                  <w:noProof/>
                  <w:lang w:val="en-US"/>
                </w:rPr>
                <w:t xml:space="preserve">Wikipedia, s.d. </w:t>
              </w:r>
              <w:r w:rsidRPr="00233E76">
                <w:rPr>
                  <w:i/>
                  <w:iCs/>
                  <w:noProof/>
                  <w:lang w:val="en-US"/>
                </w:rPr>
                <w:t xml:space="preserve">Loop antenna. </w:t>
              </w:r>
              <w:r>
                <w:rPr>
                  <w:noProof/>
                </w:rPr>
                <w:t xml:space="preserve">[En ligne] </w:t>
              </w:r>
              <w:r>
                <w:rPr>
                  <w:noProof/>
                </w:rPr>
                <w:br/>
                <w:t xml:space="preserve">Available at: </w:t>
              </w:r>
              <w:r>
                <w:rPr>
                  <w:noProof/>
                  <w:u w:val="single"/>
                </w:rPr>
                <w:t>https://en.wikipedia.org/wiki/Loop_antenna</w:t>
              </w:r>
            </w:p>
            <w:p w14:paraId="3F859833" w14:textId="77777777" w:rsidR="00233E76" w:rsidRPr="00233E76" w:rsidRDefault="00233E76" w:rsidP="00233E76"/>
            <w:p w14:paraId="2B6D8082" w14:textId="77777777" w:rsidR="00233E76" w:rsidRDefault="00233E76" w:rsidP="00233E76">
              <w:pPr>
                <w:pStyle w:val="Bibliography"/>
                <w:jc w:val="left"/>
                <w:rPr>
                  <w:noProof/>
                </w:rPr>
              </w:pPr>
              <w:r>
                <w:rPr>
                  <w:noProof/>
                </w:rPr>
                <w:t xml:space="preserve">wikipedia, s.d. </w:t>
              </w:r>
              <w:r>
                <w:rPr>
                  <w:i/>
                  <w:iCs/>
                  <w:noProof/>
                </w:rPr>
                <w:t xml:space="preserve">UART. </w:t>
              </w:r>
              <w:r>
                <w:rPr>
                  <w:noProof/>
                </w:rPr>
                <w:t xml:space="preserve">[En ligne] </w:t>
              </w:r>
              <w:r>
                <w:rPr>
                  <w:noProof/>
                </w:rPr>
                <w:br/>
                <w:t xml:space="preserve">Available at: </w:t>
              </w:r>
              <w:r>
                <w:rPr>
                  <w:noProof/>
                  <w:u w:val="single"/>
                </w:rPr>
                <w:t>https://fr.wikipedia.org/wiki/UART</w:t>
              </w:r>
            </w:p>
            <w:p w14:paraId="54DEDB0E" w14:textId="5B939F77" w:rsidR="0054532F" w:rsidRDefault="0054532F" w:rsidP="00233E76">
              <w:pPr>
                <w:jc w:val="left"/>
              </w:pPr>
              <w:r>
                <w:rPr>
                  <w:b/>
                  <w:bCs/>
                  <w:noProof/>
                </w:rPr>
                <w:fldChar w:fldCharType="end"/>
              </w:r>
            </w:p>
          </w:sdtContent>
        </w:sdt>
      </w:sdtContent>
    </w:sdt>
    <w:p w14:paraId="003FAA1A" w14:textId="7B485A74" w:rsidR="0054532F" w:rsidRDefault="0054532F" w:rsidP="00E624FA"/>
    <w:p w14:paraId="3604D86E" w14:textId="4B2FF3F2" w:rsidR="0054532F" w:rsidRDefault="0054532F" w:rsidP="00E624FA"/>
    <w:p w14:paraId="16E9AD42" w14:textId="3465333F" w:rsidR="0054532F" w:rsidRPr="00091D71" w:rsidRDefault="0054532F" w:rsidP="007B6889">
      <w:pPr>
        <w:pStyle w:val="Heading1"/>
        <w:numPr>
          <w:ilvl w:val="0"/>
          <w:numId w:val="0"/>
        </w:numPr>
      </w:pPr>
    </w:p>
    <w:sectPr w:rsidR="0054532F" w:rsidRPr="00091D71" w:rsidSect="00DE0C7C">
      <w:type w:val="continuous"/>
      <w:pgSz w:w="11900" w:h="16838"/>
      <w:pgMar w:top="945" w:right="1440" w:bottom="528" w:left="1440" w:header="0" w:footer="0" w:gutter="0"/>
      <w:cols w:space="720" w:equalWidth="0">
        <w:col w:w="9026"/>
      </w:cols>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ohan Chenaux" w:date="2019-08-08T10:58:00Z" w:initials="JC">
    <w:p w14:paraId="014AFEE1" w14:textId="67BA293D" w:rsidR="00854773" w:rsidRDefault="00854773">
      <w:pPr>
        <w:pStyle w:val="CommentText"/>
      </w:pPr>
      <w:r>
        <w:rPr>
          <w:rStyle w:val="CommentReference"/>
        </w:rPr>
        <w:annotationRef/>
      </w:r>
      <w:proofErr w:type="spellStart"/>
      <w:proofErr w:type="gramStart"/>
      <w:r>
        <w:t>todo</w:t>
      </w:r>
      <w:proofErr w:type="spellEnd"/>
      <w:proofErr w:type="gramEnd"/>
    </w:p>
  </w:comment>
  <w:comment w:id="3" w:author="Johan Chenaux" w:date="2019-08-08T10:58:00Z" w:initials="JC">
    <w:p w14:paraId="638185B6" w14:textId="52BBBBE0" w:rsidR="00854773" w:rsidRDefault="00854773">
      <w:pPr>
        <w:pStyle w:val="CommentText"/>
      </w:pPr>
      <w:r>
        <w:rPr>
          <w:rStyle w:val="CommentReference"/>
        </w:rPr>
        <w:annotationRef/>
      </w:r>
      <w:proofErr w:type="spellStart"/>
      <w:r>
        <w:t>Todo</w:t>
      </w:r>
      <w:proofErr w:type="spellEnd"/>
    </w:p>
  </w:comment>
  <w:comment w:id="5" w:author="Johan Chenaux" w:date="2019-05-16T11:28:00Z" w:initials="JC">
    <w:p w14:paraId="65D7B72B" w14:textId="045B8958" w:rsidR="00854773" w:rsidRPr="00875520" w:rsidRDefault="00854773" w:rsidP="00E624FA">
      <w:pPr>
        <w:pStyle w:val="CommentText"/>
        <w:rPr>
          <w:lang w:val="en-US"/>
        </w:rPr>
      </w:pPr>
      <w:r>
        <w:rPr>
          <w:rStyle w:val="CommentReference"/>
        </w:rPr>
        <w:annotationRef/>
      </w:r>
      <w:r w:rsidRPr="00875520">
        <w:rPr>
          <w:lang w:val="en-US"/>
        </w:rPr>
        <w:t xml:space="preserve">Faux </w:t>
      </w:r>
    </w:p>
    <w:p w14:paraId="1F9AC989" w14:textId="77777777" w:rsidR="00854773" w:rsidRPr="00875520" w:rsidRDefault="00854773" w:rsidP="00E624FA">
      <w:pPr>
        <w:pStyle w:val="CommentText"/>
        <w:rPr>
          <w:lang w:val="en-US"/>
        </w:rPr>
      </w:pPr>
    </w:p>
  </w:comment>
  <w:comment w:id="6" w:author="Johan Chenaux" w:date="2019-06-11T14:27:00Z" w:initials="JC">
    <w:p w14:paraId="5FAF8092" w14:textId="46B1258E" w:rsidR="00854773" w:rsidRPr="00875520" w:rsidRDefault="00854773" w:rsidP="00E624FA">
      <w:pPr>
        <w:pStyle w:val="CommentText"/>
        <w:rPr>
          <w:lang w:val="en-US"/>
        </w:rPr>
      </w:pPr>
      <w:r>
        <w:rPr>
          <w:rStyle w:val="CommentReference"/>
        </w:rPr>
        <w:annotationRef/>
      </w:r>
      <w:proofErr w:type="spellStart"/>
      <w:r w:rsidRPr="00875520">
        <w:rPr>
          <w:lang w:val="en-US"/>
        </w:rPr>
        <w:t>Corrige</w:t>
      </w:r>
      <w:proofErr w:type="spellEnd"/>
    </w:p>
    <w:p w14:paraId="0CAD2A5B" w14:textId="48BEEDA4" w:rsidR="00854773" w:rsidRPr="00875520" w:rsidRDefault="00854773" w:rsidP="00E624FA">
      <w:pPr>
        <w:pStyle w:val="CommentText"/>
        <w:rPr>
          <w:lang w:val="en-US"/>
        </w:rPr>
      </w:pPr>
    </w:p>
  </w:comment>
  <w:comment w:id="82" w:author="Johan Chenaux" w:date="2019-07-16T09:25:00Z" w:initials="JC">
    <w:p w14:paraId="26408E61" w14:textId="49F0B785" w:rsidR="00854773" w:rsidRPr="00875520" w:rsidRDefault="00854773" w:rsidP="00E624FA">
      <w:pPr>
        <w:pStyle w:val="CommentText"/>
        <w:rPr>
          <w:lang w:val="en-US"/>
        </w:rPr>
      </w:pPr>
      <w:r>
        <w:rPr>
          <w:rStyle w:val="CommentReference"/>
        </w:rPr>
        <w:annotationRef/>
      </w:r>
      <w:proofErr w:type="spellStart"/>
      <w:r w:rsidRPr="00875520">
        <w:rPr>
          <w:lang w:val="en-US"/>
        </w:rPr>
        <w:t>Todo</w:t>
      </w:r>
      <w:proofErr w:type="spellEnd"/>
    </w:p>
  </w:comment>
  <w:comment w:id="126" w:author="Johan Chenaux" w:date="2019-07-17T08:08:00Z" w:initials="JC">
    <w:p w14:paraId="360AB2DE" w14:textId="3891B420" w:rsidR="00854773" w:rsidRPr="00875520" w:rsidRDefault="00854773" w:rsidP="00E624FA">
      <w:pPr>
        <w:pStyle w:val="CommentText"/>
        <w:rPr>
          <w:lang w:val="en-US"/>
        </w:rPr>
      </w:pPr>
      <w:r>
        <w:rPr>
          <w:rStyle w:val="CommentReference"/>
        </w:rPr>
        <w:annotationRef/>
      </w:r>
      <w:proofErr w:type="spellStart"/>
      <w:proofErr w:type="gramStart"/>
      <w:r w:rsidRPr="00875520">
        <w:rPr>
          <w:lang w:val="en-US"/>
        </w:rPr>
        <w:t>todo</w:t>
      </w:r>
      <w:proofErr w:type="spellEnd"/>
      <w:proofErr w:type="gramEnd"/>
    </w:p>
  </w:comment>
  <w:comment w:id="138" w:author="Johan Chenaux" w:date="2019-07-22T13:31:00Z" w:initials="JC">
    <w:p w14:paraId="54E378CA" w14:textId="77777777" w:rsidR="00854773" w:rsidRPr="00875520" w:rsidRDefault="00854773" w:rsidP="00E624FA">
      <w:pPr>
        <w:pStyle w:val="CommentText"/>
        <w:rPr>
          <w:lang w:val="en-US"/>
        </w:rPr>
      </w:pPr>
      <w:r>
        <w:rPr>
          <w:rStyle w:val="CommentReference"/>
        </w:rPr>
        <w:annotationRef/>
      </w:r>
      <w:proofErr w:type="spellStart"/>
      <w:proofErr w:type="gramStart"/>
      <w:r w:rsidRPr="00875520">
        <w:rPr>
          <w:lang w:val="en-US"/>
        </w:rPr>
        <w:t>todo</w:t>
      </w:r>
      <w:proofErr w:type="spellEnd"/>
      <w:proofErr w:type="gramEnd"/>
    </w:p>
    <w:p w14:paraId="6416CD96" w14:textId="7AA9886B" w:rsidR="00854773" w:rsidRPr="00875520" w:rsidRDefault="00854773" w:rsidP="00E624FA">
      <w:pPr>
        <w:pStyle w:val="CommentText"/>
        <w:rPr>
          <w:lang w:val="en-US"/>
        </w:rPr>
      </w:pPr>
    </w:p>
  </w:comment>
  <w:comment w:id="194" w:author="Johan Chenaux" w:date="2019-08-08T09:56:00Z" w:initials="JC">
    <w:p w14:paraId="7AA77F2D" w14:textId="79950B78" w:rsidR="00854773" w:rsidRDefault="00854773">
      <w:pPr>
        <w:pStyle w:val="CommentText"/>
      </w:pPr>
      <w:r>
        <w:rPr>
          <w:rStyle w:val="CommentReference"/>
        </w:rPr>
        <w:annotationRef/>
      </w:r>
      <w:proofErr w:type="spellStart"/>
      <w:proofErr w:type="gramStart"/>
      <w:r>
        <w:t>todo</w:t>
      </w:r>
      <w:proofErr w:type="spellEnd"/>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4AFEE1" w15:done="0"/>
  <w15:commentEx w15:paraId="638185B6" w15:done="0"/>
  <w15:commentEx w15:paraId="1F9AC989" w15:done="1"/>
  <w15:commentEx w15:paraId="0CAD2A5B" w15:paraIdParent="1F9AC989" w15:done="1"/>
  <w15:commentEx w15:paraId="26408E61" w15:done="1"/>
  <w15:commentEx w15:paraId="360AB2DE" w15:done="0"/>
  <w15:commentEx w15:paraId="6416CD96" w15:done="0"/>
  <w15:commentEx w15:paraId="7AA77F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9AC989" w16cid:durableId="20F53901"/>
  <w16cid:commentId w16cid:paraId="0CAD2A5B" w16cid:durableId="20F53902"/>
  <w16cid:commentId w16cid:paraId="26408E61" w16cid:durableId="20F53903"/>
  <w16cid:commentId w16cid:paraId="360AB2DE" w16cid:durableId="20F53904"/>
  <w16cid:commentId w16cid:paraId="6416CD96" w16cid:durableId="20F5390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4F16AF" w14:textId="77777777" w:rsidR="00854773" w:rsidRDefault="00854773" w:rsidP="00E624FA">
      <w:r>
        <w:separator/>
      </w:r>
    </w:p>
    <w:p w14:paraId="3B2628DE" w14:textId="77777777" w:rsidR="00854773" w:rsidRDefault="00854773" w:rsidP="00E624FA"/>
    <w:p w14:paraId="41FA98B3" w14:textId="77777777" w:rsidR="00854773" w:rsidRDefault="00854773" w:rsidP="00E624FA"/>
    <w:p w14:paraId="45C0F2E1" w14:textId="77777777" w:rsidR="00854773" w:rsidRDefault="00854773" w:rsidP="00E624FA"/>
    <w:p w14:paraId="16327224" w14:textId="77777777" w:rsidR="00854773" w:rsidRDefault="00854773" w:rsidP="00E624FA"/>
    <w:p w14:paraId="28517EBC" w14:textId="77777777" w:rsidR="00854773" w:rsidRDefault="00854773" w:rsidP="00E624FA"/>
  </w:endnote>
  <w:endnote w:type="continuationSeparator" w:id="0">
    <w:p w14:paraId="6121CBF1" w14:textId="77777777" w:rsidR="00854773" w:rsidRDefault="00854773" w:rsidP="00E624FA">
      <w:r>
        <w:continuationSeparator/>
      </w:r>
    </w:p>
    <w:p w14:paraId="6899BE08" w14:textId="77777777" w:rsidR="00854773" w:rsidRDefault="00854773" w:rsidP="00E624FA"/>
    <w:p w14:paraId="6D1C1ECE" w14:textId="77777777" w:rsidR="00854773" w:rsidRDefault="00854773" w:rsidP="00E624FA"/>
    <w:p w14:paraId="6AD6C63C" w14:textId="77777777" w:rsidR="00854773" w:rsidRDefault="00854773" w:rsidP="00E624FA"/>
    <w:p w14:paraId="4C7FE04F" w14:textId="77777777" w:rsidR="00854773" w:rsidRDefault="00854773" w:rsidP="00E624FA"/>
    <w:p w14:paraId="60CD21EC" w14:textId="77777777" w:rsidR="00854773" w:rsidRDefault="00854773" w:rsidP="00E624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5554179"/>
      <w:docPartObj>
        <w:docPartGallery w:val="Page Numbers (Bottom of Page)"/>
        <w:docPartUnique/>
      </w:docPartObj>
    </w:sdtPr>
    <w:sdtEndPr>
      <w:rPr>
        <w:noProof/>
      </w:rPr>
    </w:sdtEndPr>
    <w:sdtContent>
      <w:p w14:paraId="5463D512" w14:textId="77777777" w:rsidR="00854773" w:rsidRDefault="00854773" w:rsidP="00E624FA">
        <w:pPr>
          <w:pStyle w:val="Footer"/>
        </w:pPr>
        <w:r>
          <w:rPr>
            <w:noProof/>
          </w:rPr>
          <w:drawing>
            <wp:anchor distT="0" distB="0" distL="114300" distR="114300" simplePos="0" relativeHeight="251663360" behindDoc="0" locked="0" layoutInCell="1" allowOverlap="1" wp14:anchorId="5BB6103D" wp14:editId="7299DD35">
              <wp:simplePos x="0" y="0"/>
              <wp:positionH relativeFrom="margin">
                <wp:posOffset>-352425</wp:posOffset>
              </wp:positionH>
              <wp:positionV relativeFrom="paragraph">
                <wp:posOffset>169545</wp:posOffset>
              </wp:positionV>
              <wp:extent cx="1420495" cy="285750"/>
              <wp:effectExtent l="0" t="0" r="8255" b="0"/>
              <wp:wrapSquare wrapText="bothSides"/>
              <wp:docPr id="93" name="Picture 122"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1E97C" w14:textId="77777777" w:rsidR="00854773" w:rsidRDefault="00854773" w:rsidP="00E624FA">
        <w:pPr>
          <w:pStyle w:val="Footer"/>
        </w:pPr>
        <w:r>
          <w:t>Johan Chenaux</w:t>
        </w:r>
      </w:p>
      <w:p w14:paraId="1F96FAA3" w14:textId="07692EE5" w:rsidR="00854773" w:rsidRDefault="00854773" w:rsidP="00E624FA">
        <w:pPr>
          <w:pStyle w:val="Footer"/>
          <w:rPr>
            <w:noProof/>
          </w:rPr>
        </w:pPr>
        <w:r w:rsidRPr="00154EFC">
          <w:t>HES-SO Valais-Wallis</w:t>
        </w:r>
        <w:r>
          <w:tab/>
        </w:r>
        <w:r>
          <w:tab/>
        </w:r>
        <w:r>
          <w:fldChar w:fldCharType="begin"/>
        </w:r>
        <w:r>
          <w:instrText xml:space="preserve"> PAGE   \* MERGEFORMAT </w:instrText>
        </w:r>
        <w:r>
          <w:fldChar w:fldCharType="separate"/>
        </w:r>
        <w:r w:rsidR="007B6889">
          <w:rPr>
            <w:noProof/>
          </w:rPr>
          <w:t>64</w:t>
        </w:r>
        <w:r>
          <w:rPr>
            <w:noProof/>
          </w:rPr>
          <w:fldChar w:fldCharType="end"/>
        </w:r>
      </w:p>
      <w:p w14:paraId="7E1A08B7" w14:textId="77777777" w:rsidR="00854773" w:rsidRDefault="00854773" w:rsidP="00E624FA">
        <w:pPr>
          <w:pStyle w:val="Footer"/>
        </w:pPr>
      </w:p>
    </w:sdtContent>
  </w:sdt>
  <w:p w14:paraId="47CD5BF3" w14:textId="77777777" w:rsidR="00854773" w:rsidRDefault="00854773" w:rsidP="00E624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05CAC" w14:textId="77777777" w:rsidR="00854773" w:rsidRDefault="00854773" w:rsidP="00E624FA">
    <w:pPr>
      <w:pStyle w:val="Footer"/>
    </w:pPr>
    <w:r w:rsidRPr="00B3404D">
      <w:rPr>
        <w:noProof/>
      </w:rPr>
      <w:drawing>
        <wp:anchor distT="0" distB="0" distL="114300" distR="114300" simplePos="0" relativeHeight="251662336" behindDoc="0" locked="0" layoutInCell="1" allowOverlap="1" wp14:anchorId="13C82D6C" wp14:editId="018342C2">
          <wp:simplePos x="0" y="0"/>
          <wp:positionH relativeFrom="margin">
            <wp:posOffset>5842000</wp:posOffset>
          </wp:positionH>
          <wp:positionV relativeFrom="page">
            <wp:posOffset>9982835</wp:posOffset>
          </wp:positionV>
          <wp:extent cx="492760" cy="492760"/>
          <wp:effectExtent l="0" t="0" r="2540" b="2540"/>
          <wp:wrapNone/>
          <wp:docPr id="94"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14:paraId="677FFEAF" w14:textId="77777777" w:rsidR="00854773" w:rsidRDefault="00854773" w:rsidP="00E624FA">
    <w:pPr>
      <w:pStyle w:val="Footer"/>
    </w:pPr>
  </w:p>
  <w:p w14:paraId="345A755D" w14:textId="77777777" w:rsidR="00854773" w:rsidRDefault="00854773" w:rsidP="00E624FA">
    <w:pPr>
      <w:pStyle w:val="Footer"/>
    </w:pPr>
    <w:r w:rsidRPr="00B3404D">
      <w:rPr>
        <w:noProof/>
      </w:rPr>
      <w:drawing>
        <wp:inline distT="0" distB="0" distL="0" distR="0" wp14:anchorId="23A4BAA2" wp14:editId="0198AE80">
          <wp:extent cx="3307715" cy="197485"/>
          <wp:effectExtent l="0" t="0" r="6985" b="0"/>
          <wp:docPr id="95"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14:paraId="0D5538F2" w14:textId="77777777" w:rsidR="00854773" w:rsidRDefault="00854773" w:rsidP="00E624FA">
    <w:pPr>
      <w:pStyle w:val="Footer"/>
    </w:pPr>
  </w:p>
  <w:p w14:paraId="19764C52" w14:textId="77777777" w:rsidR="00854773" w:rsidRDefault="00854773" w:rsidP="00E62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F06F2E" w14:textId="77777777" w:rsidR="00854773" w:rsidRDefault="00854773" w:rsidP="00E624FA">
      <w:r>
        <w:separator/>
      </w:r>
    </w:p>
    <w:p w14:paraId="51E626D4" w14:textId="77777777" w:rsidR="00854773" w:rsidRDefault="00854773" w:rsidP="00E624FA"/>
    <w:p w14:paraId="056C7B3F" w14:textId="77777777" w:rsidR="00854773" w:rsidRDefault="00854773" w:rsidP="00E624FA"/>
    <w:p w14:paraId="2DC0C667" w14:textId="77777777" w:rsidR="00854773" w:rsidRDefault="00854773" w:rsidP="00E624FA"/>
    <w:p w14:paraId="57881ED4" w14:textId="77777777" w:rsidR="00854773" w:rsidRDefault="00854773" w:rsidP="00E624FA"/>
    <w:p w14:paraId="1C139AD0" w14:textId="77777777" w:rsidR="00854773" w:rsidRDefault="00854773" w:rsidP="00E624FA"/>
  </w:footnote>
  <w:footnote w:type="continuationSeparator" w:id="0">
    <w:p w14:paraId="6739BDC9" w14:textId="77777777" w:rsidR="00854773" w:rsidRDefault="00854773" w:rsidP="00E624FA">
      <w:r>
        <w:continuationSeparator/>
      </w:r>
    </w:p>
    <w:p w14:paraId="2D32B74A" w14:textId="77777777" w:rsidR="00854773" w:rsidRDefault="00854773" w:rsidP="00E624FA"/>
    <w:p w14:paraId="0DAE619C" w14:textId="77777777" w:rsidR="00854773" w:rsidRDefault="00854773" w:rsidP="00E624FA"/>
    <w:p w14:paraId="75E35B56" w14:textId="77777777" w:rsidR="00854773" w:rsidRDefault="00854773" w:rsidP="00E624FA"/>
    <w:p w14:paraId="2E33DEE4" w14:textId="77777777" w:rsidR="00854773" w:rsidRDefault="00854773" w:rsidP="00E624FA"/>
    <w:p w14:paraId="16FA92FE" w14:textId="77777777" w:rsidR="00854773" w:rsidRDefault="00854773" w:rsidP="00E624F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0872" w14:textId="77777777" w:rsidR="00854773" w:rsidRDefault="00854773" w:rsidP="00E624FA">
    <w:pPr>
      <w:rPr>
        <w:rFonts w:eastAsia="Arial"/>
      </w:rPr>
    </w:pPr>
  </w:p>
  <w:p w14:paraId="03CFDCF4" w14:textId="77777777" w:rsidR="00854773" w:rsidRDefault="00854773" w:rsidP="00E624FA">
    <w:pPr>
      <w:rPr>
        <w:rFonts w:eastAsia="Arial"/>
      </w:rPr>
    </w:pPr>
  </w:p>
  <w:p w14:paraId="585C2075" w14:textId="77777777" w:rsidR="00854773" w:rsidRDefault="00854773" w:rsidP="00E624FA">
    <w:pPr>
      <w:rPr>
        <w:rFonts w:eastAsia="Arial"/>
      </w:rPr>
    </w:pPr>
    <w:sdt>
      <w:sdtPr>
        <w:rPr>
          <w:rFonts w:eastAsia="Arial"/>
        </w:rPr>
        <w:alias w:val="Title"/>
        <w:tag w:val=""/>
        <w:id w:val="154666439"/>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rFonts w:eastAsia="Arial"/>
          </w:rPr>
          <w:t>SensorBall</w:t>
        </w:r>
        <w:proofErr w:type="spellEnd"/>
        <w:r>
          <w:rPr>
            <w:rFonts w:eastAsia="Arial"/>
          </w:rPr>
          <w:t xml:space="preserve"> for avalanche </w:t>
        </w:r>
        <w:proofErr w:type="spellStart"/>
        <w:r>
          <w:rPr>
            <w:rFonts w:eastAsia="Arial"/>
          </w:rPr>
          <w:t>analysis</w:t>
        </w:r>
        <w:proofErr w:type="spellEnd"/>
      </w:sdtContent>
    </w:sdt>
    <w:r>
      <w:rPr>
        <w:rFonts w:eastAsia="Arial"/>
      </w:rPr>
      <w:tab/>
    </w:r>
    <w:r>
      <w:rPr>
        <w:rFonts w:eastAsia="Arial"/>
      </w:rPr>
      <w:tab/>
      <w:t>TB</w:t>
    </w:r>
  </w:p>
  <w:p w14:paraId="3AA20748" w14:textId="5A57AA42" w:rsidR="00854773" w:rsidRPr="00AA4D12" w:rsidRDefault="00854773" w:rsidP="00E624F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31278CC"/>
    <w:multiLevelType w:val="hybridMultilevel"/>
    <w:tmpl w:val="F0EA02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BB2844"/>
    <w:multiLevelType w:val="hybridMultilevel"/>
    <w:tmpl w:val="A252B6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5"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6" w15:restartNumberingAfterBreak="0">
    <w:nsid w:val="14F82D34"/>
    <w:multiLevelType w:val="hybridMultilevel"/>
    <w:tmpl w:val="F454F35C"/>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7" w15:restartNumberingAfterBreak="0">
    <w:nsid w:val="1C936DDD"/>
    <w:multiLevelType w:val="hybridMultilevel"/>
    <w:tmpl w:val="F4865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9" w15:restartNumberingAfterBreak="0">
    <w:nsid w:val="21613766"/>
    <w:multiLevelType w:val="hybridMultilevel"/>
    <w:tmpl w:val="A4142D42"/>
    <w:lvl w:ilvl="0" w:tplc="8F309B84">
      <w:start w:val="26"/>
      <w:numFmt w:val="bullet"/>
      <w:lvlText w:val=""/>
      <w:lvlJc w:val="left"/>
      <w:pPr>
        <w:ind w:left="720" w:hanging="360"/>
      </w:pPr>
      <w:rPr>
        <w:rFonts w:ascii="Wingdings" w:eastAsiaTheme="minorEastAsia"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391018"/>
    <w:multiLevelType w:val="hybridMultilevel"/>
    <w:tmpl w:val="55D41D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B141F2"/>
    <w:multiLevelType w:val="multilevel"/>
    <w:tmpl w:val="2CE01B1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6395"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E552BF"/>
    <w:multiLevelType w:val="hybridMultilevel"/>
    <w:tmpl w:val="4C34E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8"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9"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20"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23"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D872F60"/>
    <w:multiLevelType w:val="hybridMultilevel"/>
    <w:tmpl w:val="8716EB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07A37A7"/>
    <w:multiLevelType w:val="hybridMultilevel"/>
    <w:tmpl w:val="94D8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27"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28"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9"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6"/>
  </w:num>
  <w:num w:numId="3">
    <w:abstractNumId w:val="28"/>
  </w:num>
  <w:num w:numId="4">
    <w:abstractNumId w:val="27"/>
  </w:num>
  <w:num w:numId="5">
    <w:abstractNumId w:val="18"/>
  </w:num>
  <w:num w:numId="6">
    <w:abstractNumId w:val="19"/>
  </w:num>
  <w:num w:numId="7">
    <w:abstractNumId w:val="5"/>
  </w:num>
  <w:num w:numId="8">
    <w:abstractNumId w:val="17"/>
  </w:num>
  <w:num w:numId="9">
    <w:abstractNumId w:val="0"/>
  </w:num>
  <w:num w:numId="10">
    <w:abstractNumId w:val="8"/>
  </w:num>
  <w:num w:numId="11">
    <w:abstractNumId w:val="4"/>
  </w:num>
  <w:num w:numId="12">
    <w:abstractNumId w:val="22"/>
  </w:num>
  <w:num w:numId="13">
    <w:abstractNumId w:val="12"/>
  </w:num>
  <w:num w:numId="14">
    <w:abstractNumId w:val="2"/>
  </w:num>
  <w:num w:numId="15">
    <w:abstractNumId w:val="29"/>
  </w:num>
  <w:num w:numId="16">
    <w:abstractNumId w:val="26"/>
  </w:num>
  <w:num w:numId="17">
    <w:abstractNumId w:val="14"/>
  </w:num>
  <w:num w:numId="18">
    <w:abstractNumId w:val="21"/>
  </w:num>
  <w:num w:numId="19">
    <w:abstractNumId w:val="20"/>
  </w:num>
  <w:num w:numId="20">
    <w:abstractNumId w:val="11"/>
  </w:num>
  <w:num w:numId="21">
    <w:abstractNumId w:val="23"/>
  </w:num>
  <w:num w:numId="22">
    <w:abstractNumId w:val="24"/>
  </w:num>
  <w:num w:numId="23">
    <w:abstractNumId w:val="25"/>
  </w:num>
  <w:num w:numId="24">
    <w:abstractNumId w:val="9"/>
  </w:num>
  <w:num w:numId="25">
    <w:abstractNumId w:val="10"/>
  </w:num>
  <w:num w:numId="26">
    <w:abstractNumId w:val="7"/>
  </w:num>
  <w:num w:numId="27">
    <w:abstractNumId w:val="3"/>
  </w:num>
  <w:num w:numId="28">
    <w:abstractNumId w:val="15"/>
  </w:num>
  <w:num w:numId="29">
    <w:abstractNumId w:val="1"/>
  </w:num>
  <w:num w:numId="3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an Chenaux">
    <w15:presenceInfo w15:providerId="None" w15:userId="Johan Chenau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H" w:vendorID="64" w:dllVersion="6" w:nlCheck="1" w:checkStyle="0"/>
  <w:activeWritingStyle w:appName="MSWord" w:lang="en-US" w:vendorID="64" w:dllVersion="6" w:nlCheck="1" w:checkStyle="1"/>
  <w:activeWritingStyle w:appName="MSWord" w:lang="fr-FR" w:vendorID="64" w:dllVersion="6" w:nlCheck="1" w:checkStyle="0"/>
  <w:activeWritingStyle w:appName="MSWord" w:lang="de-CH" w:vendorID="64" w:dllVersion="6" w:nlCheck="1" w:checkStyle="0"/>
  <w:activeWritingStyle w:appName="MSWord" w:lang="fr-CH" w:vendorID="64" w:dllVersion="4096" w:nlCheck="1" w:checkStyle="0"/>
  <w:activeWritingStyle w:appName="MSWord" w:lang="en-US" w:vendorID="64" w:dllVersion="4096" w:nlCheck="1" w:checkStyle="0"/>
  <w:activeWritingStyle w:appName="MSWord" w:lang="de-CH" w:vendorID="64" w:dllVersion="4096" w:nlCheck="1" w:checkStyle="0"/>
  <w:activeWritingStyle w:appName="MSWord" w:lang="fr-CH" w:vendorID="64" w:dllVersion="131078" w:nlCheck="1" w:checkStyle="0"/>
  <w:activeWritingStyle w:appName="MSWord" w:lang="en-US" w:vendorID="64" w:dllVersion="131078" w:nlCheck="1" w:checkStyle="1"/>
  <w:activeWritingStyle w:appName="MSWord" w:lang="de-CH" w:vendorID="64" w:dllVersion="131078" w:nlCheck="1" w:checkStyle="0"/>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BC"/>
    <w:rsid w:val="00014EB7"/>
    <w:rsid w:val="0001781B"/>
    <w:rsid w:val="00036B28"/>
    <w:rsid w:val="000443E2"/>
    <w:rsid w:val="00045282"/>
    <w:rsid w:val="00056D5E"/>
    <w:rsid w:val="00060E2D"/>
    <w:rsid w:val="00091D71"/>
    <w:rsid w:val="000A10DE"/>
    <w:rsid w:val="000A2D84"/>
    <w:rsid w:val="000A3421"/>
    <w:rsid w:val="000A6489"/>
    <w:rsid w:val="000A6BAB"/>
    <w:rsid w:val="000B330A"/>
    <w:rsid w:val="000C4A25"/>
    <w:rsid w:val="000D1E07"/>
    <w:rsid w:val="000F0D92"/>
    <w:rsid w:val="000F18F7"/>
    <w:rsid w:val="000F749A"/>
    <w:rsid w:val="00105670"/>
    <w:rsid w:val="00125D0A"/>
    <w:rsid w:val="00154EFC"/>
    <w:rsid w:val="00166484"/>
    <w:rsid w:val="00166F79"/>
    <w:rsid w:val="00171192"/>
    <w:rsid w:val="001733EF"/>
    <w:rsid w:val="00174DBC"/>
    <w:rsid w:val="00176E71"/>
    <w:rsid w:val="00180F08"/>
    <w:rsid w:val="00193E13"/>
    <w:rsid w:val="001A0755"/>
    <w:rsid w:val="001A2281"/>
    <w:rsid w:val="001A77E3"/>
    <w:rsid w:val="001B07EB"/>
    <w:rsid w:val="001C1AA7"/>
    <w:rsid w:val="001C356D"/>
    <w:rsid w:val="001C448E"/>
    <w:rsid w:val="001C7200"/>
    <w:rsid w:val="001D0476"/>
    <w:rsid w:val="001E28ED"/>
    <w:rsid w:val="001E5FBB"/>
    <w:rsid w:val="001E7276"/>
    <w:rsid w:val="001F2DBD"/>
    <w:rsid w:val="00226FFB"/>
    <w:rsid w:val="00230632"/>
    <w:rsid w:val="00233E76"/>
    <w:rsid w:val="00243975"/>
    <w:rsid w:val="00255D67"/>
    <w:rsid w:val="00265FEB"/>
    <w:rsid w:val="002728F8"/>
    <w:rsid w:val="00272B96"/>
    <w:rsid w:val="00281500"/>
    <w:rsid w:val="002849D3"/>
    <w:rsid w:val="0029679C"/>
    <w:rsid w:val="00297404"/>
    <w:rsid w:val="002A0233"/>
    <w:rsid w:val="002A79A9"/>
    <w:rsid w:val="002C3388"/>
    <w:rsid w:val="002C431F"/>
    <w:rsid w:val="002D52C1"/>
    <w:rsid w:val="002E0922"/>
    <w:rsid w:val="002E1B11"/>
    <w:rsid w:val="002E31AF"/>
    <w:rsid w:val="002E60A5"/>
    <w:rsid w:val="002F04EB"/>
    <w:rsid w:val="002F1537"/>
    <w:rsid w:val="003034EC"/>
    <w:rsid w:val="00324E3C"/>
    <w:rsid w:val="003274A8"/>
    <w:rsid w:val="00334B0A"/>
    <w:rsid w:val="003376B7"/>
    <w:rsid w:val="00346C9C"/>
    <w:rsid w:val="00360172"/>
    <w:rsid w:val="00367110"/>
    <w:rsid w:val="00367EA5"/>
    <w:rsid w:val="003827F7"/>
    <w:rsid w:val="003A494F"/>
    <w:rsid w:val="003B10CE"/>
    <w:rsid w:val="003B5740"/>
    <w:rsid w:val="003B7F74"/>
    <w:rsid w:val="003D51E3"/>
    <w:rsid w:val="003E05F1"/>
    <w:rsid w:val="003E200A"/>
    <w:rsid w:val="003E3CC1"/>
    <w:rsid w:val="003F48A5"/>
    <w:rsid w:val="0040443D"/>
    <w:rsid w:val="00412607"/>
    <w:rsid w:val="00414E46"/>
    <w:rsid w:val="00422096"/>
    <w:rsid w:val="00425EBB"/>
    <w:rsid w:val="00426E6D"/>
    <w:rsid w:val="0044021E"/>
    <w:rsid w:val="00441889"/>
    <w:rsid w:val="004436F6"/>
    <w:rsid w:val="00446F2A"/>
    <w:rsid w:val="004569CC"/>
    <w:rsid w:val="00471F83"/>
    <w:rsid w:val="0047373D"/>
    <w:rsid w:val="0048531E"/>
    <w:rsid w:val="00486B9F"/>
    <w:rsid w:val="00487FDB"/>
    <w:rsid w:val="004A4A24"/>
    <w:rsid w:val="004B0404"/>
    <w:rsid w:val="004C5AC1"/>
    <w:rsid w:val="004D151C"/>
    <w:rsid w:val="004E4A83"/>
    <w:rsid w:val="004F0B6E"/>
    <w:rsid w:val="005055E8"/>
    <w:rsid w:val="00524082"/>
    <w:rsid w:val="00532D54"/>
    <w:rsid w:val="005338D1"/>
    <w:rsid w:val="0054532F"/>
    <w:rsid w:val="005455AE"/>
    <w:rsid w:val="0055088E"/>
    <w:rsid w:val="00550B2D"/>
    <w:rsid w:val="00567659"/>
    <w:rsid w:val="00574E42"/>
    <w:rsid w:val="0059211C"/>
    <w:rsid w:val="005C77F4"/>
    <w:rsid w:val="005D1ABC"/>
    <w:rsid w:val="005E1268"/>
    <w:rsid w:val="005F0808"/>
    <w:rsid w:val="005F5C3A"/>
    <w:rsid w:val="0060038D"/>
    <w:rsid w:val="00604B6C"/>
    <w:rsid w:val="00614174"/>
    <w:rsid w:val="00617BEB"/>
    <w:rsid w:val="00625920"/>
    <w:rsid w:val="0062633C"/>
    <w:rsid w:val="00642CDA"/>
    <w:rsid w:val="00644745"/>
    <w:rsid w:val="00650ADC"/>
    <w:rsid w:val="0065101A"/>
    <w:rsid w:val="00661F11"/>
    <w:rsid w:val="006644FB"/>
    <w:rsid w:val="00667885"/>
    <w:rsid w:val="006767E5"/>
    <w:rsid w:val="00677E9C"/>
    <w:rsid w:val="0068665F"/>
    <w:rsid w:val="00687435"/>
    <w:rsid w:val="006A19A9"/>
    <w:rsid w:val="006A6595"/>
    <w:rsid w:val="006B7DB5"/>
    <w:rsid w:val="006C2150"/>
    <w:rsid w:val="006C4933"/>
    <w:rsid w:val="006C5C56"/>
    <w:rsid w:val="006C6422"/>
    <w:rsid w:val="006D0ED1"/>
    <w:rsid w:val="006D4BD1"/>
    <w:rsid w:val="006D68D2"/>
    <w:rsid w:val="00706E45"/>
    <w:rsid w:val="00712393"/>
    <w:rsid w:val="00722D5B"/>
    <w:rsid w:val="00742C48"/>
    <w:rsid w:val="00744006"/>
    <w:rsid w:val="00767BE2"/>
    <w:rsid w:val="007731C8"/>
    <w:rsid w:val="00791F32"/>
    <w:rsid w:val="00792090"/>
    <w:rsid w:val="007A0A3D"/>
    <w:rsid w:val="007A0E17"/>
    <w:rsid w:val="007A5DB4"/>
    <w:rsid w:val="007B57F6"/>
    <w:rsid w:val="007B6889"/>
    <w:rsid w:val="007D4C8F"/>
    <w:rsid w:val="007E3E63"/>
    <w:rsid w:val="007E653F"/>
    <w:rsid w:val="007F12E2"/>
    <w:rsid w:val="007F5412"/>
    <w:rsid w:val="007F7C61"/>
    <w:rsid w:val="007F7E85"/>
    <w:rsid w:val="008001A6"/>
    <w:rsid w:val="00800BE4"/>
    <w:rsid w:val="00805BCE"/>
    <w:rsid w:val="00813F24"/>
    <w:rsid w:val="00815E15"/>
    <w:rsid w:val="0081669B"/>
    <w:rsid w:val="0081751A"/>
    <w:rsid w:val="00854773"/>
    <w:rsid w:val="00860846"/>
    <w:rsid w:val="008715EF"/>
    <w:rsid w:val="00875520"/>
    <w:rsid w:val="008A0A87"/>
    <w:rsid w:val="008A4F52"/>
    <w:rsid w:val="008A574C"/>
    <w:rsid w:val="008A5828"/>
    <w:rsid w:val="008C444C"/>
    <w:rsid w:val="008C7924"/>
    <w:rsid w:val="008E7E64"/>
    <w:rsid w:val="009073F0"/>
    <w:rsid w:val="00911D4B"/>
    <w:rsid w:val="009136E0"/>
    <w:rsid w:val="00945FB7"/>
    <w:rsid w:val="0095018D"/>
    <w:rsid w:val="0095355A"/>
    <w:rsid w:val="009540ED"/>
    <w:rsid w:val="00955107"/>
    <w:rsid w:val="0097371E"/>
    <w:rsid w:val="00977DF6"/>
    <w:rsid w:val="0098161D"/>
    <w:rsid w:val="009830F2"/>
    <w:rsid w:val="00987382"/>
    <w:rsid w:val="0099597C"/>
    <w:rsid w:val="009A5A2A"/>
    <w:rsid w:val="009B668B"/>
    <w:rsid w:val="009E63DF"/>
    <w:rsid w:val="009E684D"/>
    <w:rsid w:val="009F702A"/>
    <w:rsid w:val="00A06FF0"/>
    <w:rsid w:val="00A11C0D"/>
    <w:rsid w:val="00A3050D"/>
    <w:rsid w:val="00A3091B"/>
    <w:rsid w:val="00A34509"/>
    <w:rsid w:val="00A40A37"/>
    <w:rsid w:val="00A44147"/>
    <w:rsid w:val="00A44AD0"/>
    <w:rsid w:val="00A55018"/>
    <w:rsid w:val="00A55A58"/>
    <w:rsid w:val="00A8164F"/>
    <w:rsid w:val="00A84E3C"/>
    <w:rsid w:val="00A91FFB"/>
    <w:rsid w:val="00A934EF"/>
    <w:rsid w:val="00A968A5"/>
    <w:rsid w:val="00AA3610"/>
    <w:rsid w:val="00AA4D12"/>
    <w:rsid w:val="00AB3E14"/>
    <w:rsid w:val="00AE5BCE"/>
    <w:rsid w:val="00AF0BE8"/>
    <w:rsid w:val="00AF5DA8"/>
    <w:rsid w:val="00B0198A"/>
    <w:rsid w:val="00B01D7B"/>
    <w:rsid w:val="00B102B7"/>
    <w:rsid w:val="00B10E31"/>
    <w:rsid w:val="00B3404D"/>
    <w:rsid w:val="00B3690F"/>
    <w:rsid w:val="00B37703"/>
    <w:rsid w:val="00B417B0"/>
    <w:rsid w:val="00B42CA9"/>
    <w:rsid w:val="00B45CE5"/>
    <w:rsid w:val="00B738DE"/>
    <w:rsid w:val="00B74313"/>
    <w:rsid w:val="00B74CF4"/>
    <w:rsid w:val="00B763BD"/>
    <w:rsid w:val="00B80942"/>
    <w:rsid w:val="00B80F7F"/>
    <w:rsid w:val="00B86A0E"/>
    <w:rsid w:val="00B94C8E"/>
    <w:rsid w:val="00BA50C6"/>
    <w:rsid w:val="00BA5821"/>
    <w:rsid w:val="00BA73C9"/>
    <w:rsid w:val="00BA755B"/>
    <w:rsid w:val="00BB742D"/>
    <w:rsid w:val="00BD37CB"/>
    <w:rsid w:val="00BD6572"/>
    <w:rsid w:val="00BF20A3"/>
    <w:rsid w:val="00C05C38"/>
    <w:rsid w:val="00C213C8"/>
    <w:rsid w:val="00C25E85"/>
    <w:rsid w:val="00C262C1"/>
    <w:rsid w:val="00C27A5D"/>
    <w:rsid w:val="00C379A4"/>
    <w:rsid w:val="00C41072"/>
    <w:rsid w:val="00C41BD9"/>
    <w:rsid w:val="00C45AA4"/>
    <w:rsid w:val="00C50148"/>
    <w:rsid w:val="00C508D3"/>
    <w:rsid w:val="00C528DA"/>
    <w:rsid w:val="00C52BFA"/>
    <w:rsid w:val="00C56EDE"/>
    <w:rsid w:val="00C56EE3"/>
    <w:rsid w:val="00C7319C"/>
    <w:rsid w:val="00C75D67"/>
    <w:rsid w:val="00C829FE"/>
    <w:rsid w:val="00C92F84"/>
    <w:rsid w:val="00C95610"/>
    <w:rsid w:val="00C97A72"/>
    <w:rsid w:val="00CA3DCB"/>
    <w:rsid w:val="00CA4870"/>
    <w:rsid w:val="00CA4E44"/>
    <w:rsid w:val="00CB3AAA"/>
    <w:rsid w:val="00CB3DE6"/>
    <w:rsid w:val="00CC2CA6"/>
    <w:rsid w:val="00CC7F03"/>
    <w:rsid w:val="00D02E3E"/>
    <w:rsid w:val="00D073CA"/>
    <w:rsid w:val="00D1077B"/>
    <w:rsid w:val="00D17599"/>
    <w:rsid w:val="00D4123D"/>
    <w:rsid w:val="00D424A8"/>
    <w:rsid w:val="00D4503B"/>
    <w:rsid w:val="00D506A8"/>
    <w:rsid w:val="00D549E7"/>
    <w:rsid w:val="00D55A3B"/>
    <w:rsid w:val="00D60E6B"/>
    <w:rsid w:val="00D727A7"/>
    <w:rsid w:val="00D857A9"/>
    <w:rsid w:val="00D90FD7"/>
    <w:rsid w:val="00D92E6A"/>
    <w:rsid w:val="00D95E6D"/>
    <w:rsid w:val="00DA029F"/>
    <w:rsid w:val="00DA74DE"/>
    <w:rsid w:val="00DB5DB3"/>
    <w:rsid w:val="00DB5EE9"/>
    <w:rsid w:val="00DE0C7C"/>
    <w:rsid w:val="00DF3DC3"/>
    <w:rsid w:val="00E4345B"/>
    <w:rsid w:val="00E44508"/>
    <w:rsid w:val="00E44D57"/>
    <w:rsid w:val="00E536E2"/>
    <w:rsid w:val="00E624FA"/>
    <w:rsid w:val="00E76944"/>
    <w:rsid w:val="00E8360F"/>
    <w:rsid w:val="00E83893"/>
    <w:rsid w:val="00E913A8"/>
    <w:rsid w:val="00EA09A4"/>
    <w:rsid w:val="00ED0539"/>
    <w:rsid w:val="00ED1F3F"/>
    <w:rsid w:val="00ED521C"/>
    <w:rsid w:val="00EE5628"/>
    <w:rsid w:val="00EF0F54"/>
    <w:rsid w:val="00EF36B9"/>
    <w:rsid w:val="00EF41DB"/>
    <w:rsid w:val="00F05715"/>
    <w:rsid w:val="00F10FED"/>
    <w:rsid w:val="00F133A8"/>
    <w:rsid w:val="00F2188A"/>
    <w:rsid w:val="00F30BE7"/>
    <w:rsid w:val="00F37855"/>
    <w:rsid w:val="00F4347D"/>
    <w:rsid w:val="00F54B74"/>
    <w:rsid w:val="00F57578"/>
    <w:rsid w:val="00FB04C6"/>
    <w:rsid w:val="00FB18D7"/>
    <w:rsid w:val="00FB4A1D"/>
    <w:rsid w:val="00FB6D41"/>
    <w:rsid w:val="00FC1638"/>
    <w:rsid w:val="00FD06E7"/>
    <w:rsid w:val="00FD50DC"/>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20C07"/>
  <w15:docId w15:val="{82E949E8-4937-4D18-A19E-1875FE797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4FA"/>
    <w:pPr>
      <w:spacing w:after="40"/>
      <w:jc w:val="both"/>
    </w:pPr>
    <w:rPr>
      <w:rFonts w:ascii="Arial" w:hAnsi="Arial"/>
    </w:rPr>
  </w:style>
  <w:style w:type="paragraph" w:styleId="Heading1">
    <w:name w:val="heading 1"/>
    <w:basedOn w:val="Normal"/>
    <w:next w:val="Normal"/>
    <w:link w:val="Heading1Char"/>
    <w:uiPriority w:val="9"/>
    <w:qFormat/>
    <w:rsid w:val="00955107"/>
    <w:pPr>
      <w:numPr>
        <w:numId w:val="1"/>
      </w:numPr>
      <w:tabs>
        <w:tab w:val="left" w:pos="1020"/>
      </w:tabs>
      <w:outlineLvl w:val="0"/>
    </w:pPr>
    <w:rPr>
      <w:rFonts w:eastAsia="Arial" w:cs="Arial"/>
      <w:b/>
      <w:sz w:val="29"/>
      <w:szCs w:val="29"/>
    </w:rPr>
  </w:style>
  <w:style w:type="paragraph" w:styleId="Heading2">
    <w:name w:val="heading 2"/>
    <w:basedOn w:val="Normal"/>
    <w:next w:val="Normal"/>
    <w:link w:val="Heading2Char"/>
    <w:uiPriority w:val="9"/>
    <w:unhideWhenUsed/>
    <w:qFormat/>
    <w:rsid w:val="00B3690F"/>
    <w:pPr>
      <w:numPr>
        <w:ilvl w:val="1"/>
        <w:numId w:val="1"/>
      </w:numPr>
      <w:tabs>
        <w:tab w:val="left" w:pos="1140"/>
      </w:tabs>
      <w:outlineLvl w:val="1"/>
    </w:pPr>
    <w:rPr>
      <w:rFonts w:eastAsia="Arial" w:cs="Arial"/>
      <w:sz w:val="24"/>
      <w:szCs w:val="24"/>
    </w:rPr>
  </w:style>
  <w:style w:type="paragraph" w:styleId="Heading3">
    <w:name w:val="heading 3"/>
    <w:basedOn w:val="Normal"/>
    <w:next w:val="Normal"/>
    <w:link w:val="Heading3Ch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Heading4">
    <w:name w:val="heading 4"/>
    <w:basedOn w:val="Normal"/>
    <w:next w:val="Normal"/>
    <w:link w:val="Heading4Char"/>
    <w:uiPriority w:val="9"/>
    <w:unhideWhenUsed/>
    <w:qFormat/>
    <w:rsid w:val="00955107"/>
    <w:pPr>
      <w:keepNext/>
      <w:keepLines/>
      <w:numPr>
        <w:ilvl w:val="3"/>
        <w:numId w:val="1"/>
      </w:numPr>
      <w:spacing w:before="40"/>
      <w:outlineLvl w:val="3"/>
    </w:pPr>
    <w:rPr>
      <w:rFonts w:eastAsiaTheme="majorEastAsia" w:cstheme="majorBidi"/>
      <w:i/>
      <w:iCs/>
      <w:sz w:val="24"/>
    </w:rPr>
  </w:style>
  <w:style w:type="paragraph" w:styleId="Heading5">
    <w:name w:val="heading 5"/>
    <w:basedOn w:val="Normal"/>
    <w:next w:val="Normal"/>
    <w:link w:val="Heading5Char"/>
    <w:uiPriority w:val="9"/>
    <w:unhideWhenUsed/>
    <w:qFormat/>
    <w:rsid w:val="00955107"/>
    <w:pPr>
      <w:keepNext/>
      <w:keepLines/>
      <w:numPr>
        <w:ilvl w:val="4"/>
        <w:numId w:val="1"/>
      </w:numPr>
      <w:spacing w:before="40"/>
      <w:ind w:left="1008"/>
      <w:outlineLvl w:val="4"/>
    </w:pPr>
    <w:rPr>
      <w:rFonts w:eastAsiaTheme="majorEastAsia" w:cstheme="majorBidi"/>
      <w:sz w:val="24"/>
    </w:rPr>
  </w:style>
  <w:style w:type="paragraph" w:styleId="Heading6">
    <w:name w:val="heading 6"/>
    <w:basedOn w:val="Normal"/>
    <w:next w:val="Normal"/>
    <w:link w:val="Heading6Char"/>
    <w:uiPriority w:val="9"/>
    <w:semiHidden/>
    <w:unhideWhenUsed/>
    <w:qFormat/>
    <w:rsid w:val="00955107"/>
    <w:pPr>
      <w:keepNext/>
      <w:keepLines/>
      <w:numPr>
        <w:ilvl w:val="5"/>
        <w:numId w:val="1"/>
      </w:numPr>
      <w:spacing w:before="40"/>
      <w:outlineLvl w:val="5"/>
    </w:pPr>
    <w:rPr>
      <w:rFonts w:eastAsiaTheme="majorEastAsia" w:cstheme="majorBidi"/>
      <w:sz w:val="24"/>
    </w:rPr>
  </w:style>
  <w:style w:type="paragraph" w:styleId="Heading7">
    <w:name w:val="heading 7"/>
    <w:basedOn w:val="Normal"/>
    <w:next w:val="Normal"/>
    <w:link w:val="Heading7Ch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107"/>
    <w:rPr>
      <w:rFonts w:ascii="Arial" w:eastAsia="Arial" w:hAnsi="Arial" w:cs="Arial"/>
      <w:b/>
      <w:sz w:val="29"/>
      <w:szCs w:val="29"/>
    </w:rPr>
  </w:style>
  <w:style w:type="character" w:customStyle="1" w:styleId="Heading2Char">
    <w:name w:val="Heading 2 Char"/>
    <w:basedOn w:val="DefaultParagraphFont"/>
    <w:link w:val="Heading2"/>
    <w:uiPriority w:val="9"/>
    <w:rsid w:val="00B3690F"/>
    <w:rPr>
      <w:rFonts w:ascii="Arial" w:eastAsia="Arial" w:hAnsi="Arial" w:cs="Arial"/>
      <w:sz w:val="24"/>
      <w:szCs w:val="24"/>
    </w:rPr>
  </w:style>
  <w:style w:type="character" w:customStyle="1" w:styleId="Heading3Char">
    <w:name w:val="Heading 3 Char"/>
    <w:basedOn w:val="DefaultParagraphFont"/>
    <w:link w:val="Heading3"/>
    <w:uiPriority w:val="9"/>
    <w:rsid w:val="00A84E3C"/>
    <w:rPr>
      <w:rFonts w:ascii="Arial" w:eastAsiaTheme="majorEastAsia" w:hAnsi="Arial" w:cstheme="majorBidi"/>
      <w:sz w:val="24"/>
      <w:szCs w:val="24"/>
      <w:lang w:val="de-CH"/>
    </w:rPr>
  </w:style>
  <w:style w:type="character" w:customStyle="1" w:styleId="Heading4Char">
    <w:name w:val="Heading 4 Char"/>
    <w:basedOn w:val="DefaultParagraphFont"/>
    <w:link w:val="Heading4"/>
    <w:uiPriority w:val="9"/>
    <w:rsid w:val="00955107"/>
    <w:rPr>
      <w:rFonts w:ascii="Arial" w:eastAsiaTheme="majorEastAsia" w:hAnsi="Arial" w:cstheme="majorBidi"/>
      <w:i/>
      <w:iCs/>
      <w:sz w:val="24"/>
    </w:rPr>
  </w:style>
  <w:style w:type="character" w:customStyle="1" w:styleId="Heading5Char">
    <w:name w:val="Heading 5 Char"/>
    <w:basedOn w:val="DefaultParagraphFont"/>
    <w:link w:val="Heading5"/>
    <w:uiPriority w:val="9"/>
    <w:rsid w:val="00955107"/>
    <w:rPr>
      <w:rFonts w:ascii="Arial" w:eastAsiaTheme="majorEastAsia" w:hAnsi="Arial" w:cstheme="majorBidi"/>
      <w:sz w:val="24"/>
    </w:rPr>
  </w:style>
  <w:style w:type="character" w:customStyle="1" w:styleId="Heading6Char">
    <w:name w:val="Heading 6 Char"/>
    <w:basedOn w:val="DefaultParagraphFont"/>
    <w:link w:val="Heading6"/>
    <w:uiPriority w:val="9"/>
    <w:semiHidden/>
    <w:rsid w:val="00955107"/>
    <w:rPr>
      <w:rFonts w:ascii="Arial" w:eastAsiaTheme="majorEastAsia" w:hAnsi="Arial" w:cstheme="majorBidi"/>
      <w:sz w:val="24"/>
    </w:rPr>
  </w:style>
  <w:style w:type="character" w:customStyle="1" w:styleId="Heading7Char">
    <w:name w:val="Heading 7 Char"/>
    <w:basedOn w:val="DefaultParagraphFont"/>
    <w:link w:val="Heading7"/>
    <w:uiPriority w:val="9"/>
    <w:semiHidden/>
    <w:rsid w:val="00B369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690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A4D12"/>
    <w:pPr>
      <w:tabs>
        <w:tab w:val="center" w:pos="4536"/>
        <w:tab w:val="right" w:pos="9072"/>
      </w:tabs>
    </w:pPr>
  </w:style>
  <w:style w:type="character" w:customStyle="1" w:styleId="HeaderChar">
    <w:name w:val="Header Char"/>
    <w:basedOn w:val="DefaultParagraphFont"/>
    <w:link w:val="Header"/>
    <w:uiPriority w:val="99"/>
    <w:rsid w:val="00AA4D12"/>
  </w:style>
  <w:style w:type="paragraph" w:styleId="Footer">
    <w:name w:val="footer"/>
    <w:basedOn w:val="Normal"/>
    <w:link w:val="FooterChar"/>
    <w:uiPriority w:val="99"/>
    <w:unhideWhenUsed/>
    <w:rsid w:val="00AA4D12"/>
    <w:pPr>
      <w:tabs>
        <w:tab w:val="center" w:pos="4536"/>
        <w:tab w:val="right" w:pos="9072"/>
      </w:tabs>
    </w:pPr>
  </w:style>
  <w:style w:type="character" w:customStyle="1" w:styleId="FooterChar">
    <w:name w:val="Footer Char"/>
    <w:basedOn w:val="DefaultParagraphFont"/>
    <w:link w:val="Footer"/>
    <w:uiPriority w:val="99"/>
    <w:rsid w:val="00AA4D12"/>
  </w:style>
  <w:style w:type="paragraph" w:styleId="BalloonText">
    <w:name w:val="Balloon Text"/>
    <w:basedOn w:val="Normal"/>
    <w:link w:val="BalloonTextChar"/>
    <w:uiPriority w:val="99"/>
    <w:semiHidden/>
    <w:unhideWhenUsed/>
    <w:rsid w:val="00AA4D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D12"/>
    <w:rPr>
      <w:rFonts w:ascii="Segoe UI" w:hAnsi="Segoe UI" w:cs="Segoe UI"/>
      <w:sz w:val="18"/>
      <w:szCs w:val="18"/>
    </w:rPr>
  </w:style>
  <w:style w:type="paragraph" w:styleId="TOCHeading">
    <w:name w:val="TOC Heading"/>
    <w:basedOn w:val="Heading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875520"/>
    <w:pPr>
      <w:spacing w:after="0"/>
      <w:ind w:left="220"/>
      <w:jc w:val="left"/>
    </w:pPr>
    <w:rPr>
      <w:rFonts w:asciiTheme="minorHAnsi" w:hAnsiTheme="minorHAnsi"/>
      <w:smallCaps/>
      <w:sz w:val="20"/>
      <w:szCs w:val="20"/>
    </w:rPr>
  </w:style>
  <w:style w:type="paragraph" w:styleId="TOC1">
    <w:name w:val="toc 1"/>
    <w:basedOn w:val="Normal"/>
    <w:next w:val="Normal"/>
    <w:autoRedefine/>
    <w:uiPriority w:val="39"/>
    <w:unhideWhenUsed/>
    <w:rsid w:val="00875520"/>
    <w:pPr>
      <w:spacing w:before="120" w:after="120"/>
      <w:jc w:val="left"/>
    </w:pPr>
    <w:rPr>
      <w:rFonts w:asciiTheme="minorHAnsi" w:hAnsiTheme="minorHAnsi"/>
      <w:b/>
      <w:bCs/>
      <w:caps/>
      <w:sz w:val="20"/>
      <w:szCs w:val="20"/>
    </w:rPr>
  </w:style>
  <w:style w:type="paragraph" w:styleId="TOC3">
    <w:name w:val="toc 3"/>
    <w:basedOn w:val="Normal"/>
    <w:next w:val="Normal"/>
    <w:autoRedefine/>
    <w:uiPriority w:val="39"/>
    <w:unhideWhenUsed/>
    <w:rsid w:val="00854773"/>
    <w:pPr>
      <w:spacing w:after="0"/>
      <w:ind w:left="440"/>
      <w:jc w:val="left"/>
    </w:pPr>
    <w:rPr>
      <w:rFonts w:asciiTheme="minorHAnsi" w:hAnsiTheme="minorHAnsi"/>
      <w:i/>
      <w:iCs/>
      <w:sz w:val="20"/>
      <w:szCs w:val="20"/>
    </w:rPr>
  </w:style>
  <w:style w:type="paragraph" w:styleId="ListParagraph">
    <w:name w:val="List Paragraph"/>
    <w:basedOn w:val="Normal"/>
    <w:uiPriority w:val="34"/>
    <w:qFormat/>
    <w:rsid w:val="00B3690F"/>
    <w:pPr>
      <w:ind w:left="720"/>
      <w:contextualSpacing/>
    </w:pPr>
  </w:style>
  <w:style w:type="character" w:styleId="Hyperlink">
    <w:name w:val="Hyperlink"/>
    <w:basedOn w:val="DefaultParagraphFont"/>
    <w:uiPriority w:val="99"/>
    <w:unhideWhenUsed/>
    <w:rsid w:val="00B3690F"/>
    <w:rPr>
      <w:color w:val="0563C1" w:themeColor="hyperlink"/>
      <w:u w:val="single"/>
    </w:rPr>
  </w:style>
  <w:style w:type="paragraph" w:styleId="Caption">
    <w:name w:val="caption"/>
    <w:basedOn w:val="Normal"/>
    <w:next w:val="Normal"/>
    <w:uiPriority w:val="35"/>
    <w:unhideWhenUsed/>
    <w:qFormat/>
    <w:rsid w:val="00422096"/>
    <w:pPr>
      <w:tabs>
        <w:tab w:val="center" w:pos="4536"/>
        <w:tab w:val="left" w:pos="8505"/>
      </w:tabs>
      <w:spacing w:after="200"/>
    </w:pPr>
    <w:rPr>
      <w:i/>
      <w:iCs/>
      <w:color w:val="44546A" w:themeColor="text2"/>
      <w:sz w:val="20"/>
      <w:szCs w:val="20"/>
    </w:rPr>
  </w:style>
  <w:style w:type="paragraph" w:styleId="NoSpacing">
    <w:name w:val="No Spacing"/>
    <w:basedOn w:val="Normal"/>
    <w:uiPriority w:val="1"/>
    <w:qFormat/>
    <w:rsid w:val="001C356D"/>
    <w:pPr>
      <w:spacing w:line="254" w:lineRule="auto"/>
      <w:ind w:left="540" w:right="1000" w:firstLine="299"/>
    </w:pPr>
    <w:rPr>
      <w:rFonts w:eastAsia="Arial" w:cs="Arial"/>
      <w:sz w:val="20"/>
      <w:szCs w:val="20"/>
    </w:rPr>
  </w:style>
  <w:style w:type="paragraph" w:styleId="Title">
    <w:name w:val="Title"/>
    <w:basedOn w:val="Normal"/>
    <w:next w:val="Normal"/>
    <w:link w:val="TitleCh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PlaceholderText">
    <w:name w:val="Placeholder Text"/>
    <w:basedOn w:val="DefaultParagraphFont"/>
    <w:uiPriority w:val="99"/>
    <w:semiHidden/>
    <w:rsid w:val="006D0ED1"/>
    <w:rPr>
      <w:color w:val="808080"/>
    </w:rPr>
  </w:style>
  <w:style w:type="character" w:styleId="CommentReference">
    <w:name w:val="annotation reference"/>
    <w:basedOn w:val="DefaultParagraphFont"/>
    <w:uiPriority w:val="99"/>
    <w:semiHidden/>
    <w:unhideWhenUsed/>
    <w:rsid w:val="00DB5EE9"/>
    <w:rPr>
      <w:sz w:val="16"/>
      <w:szCs w:val="16"/>
    </w:rPr>
  </w:style>
  <w:style w:type="paragraph" w:styleId="CommentText">
    <w:name w:val="annotation text"/>
    <w:basedOn w:val="Normal"/>
    <w:link w:val="CommentTextChar"/>
    <w:uiPriority w:val="99"/>
    <w:unhideWhenUsed/>
    <w:rsid w:val="00DB5EE9"/>
    <w:rPr>
      <w:sz w:val="20"/>
      <w:szCs w:val="20"/>
    </w:rPr>
  </w:style>
  <w:style w:type="character" w:customStyle="1" w:styleId="CommentTextChar">
    <w:name w:val="Comment Text Char"/>
    <w:basedOn w:val="DefaultParagraphFont"/>
    <w:link w:val="CommentText"/>
    <w:uiPriority w:val="99"/>
    <w:rsid w:val="00DB5EE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EE9"/>
    <w:rPr>
      <w:b/>
      <w:bCs/>
    </w:rPr>
  </w:style>
  <w:style w:type="character" w:customStyle="1" w:styleId="CommentSubjectChar">
    <w:name w:val="Comment Subject Char"/>
    <w:basedOn w:val="CommentTextChar"/>
    <w:link w:val="CommentSubject"/>
    <w:uiPriority w:val="99"/>
    <w:semiHidden/>
    <w:rsid w:val="00DB5EE9"/>
    <w:rPr>
      <w:rFonts w:ascii="Arial" w:hAnsi="Arial"/>
      <w:b/>
      <w:bCs/>
      <w:sz w:val="20"/>
      <w:szCs w:val="20"/>
    </w:rPr>
  </w:style>
  <w:style w:type="character" w:customStyle="1" w:styleId="mi">
    <w:name w:val="mi"/>
    <w:basedOn w:val="DefaultParagraphFont"/>
    <w:rsid w:val="00F133A8"/>
  </w:style>
  <w:style w:type="character" w:customStyle="1" w:styleId="mjxassistivemathml">
    <w:name w:val="mjx_assistive_mathml"/>
    <w:basedOn w:val="DefaultParagraphFont"/>
    <w:rsid w:val="00F133A8"/>
  </w:style>
  <w:style w:type="character" w:customStyle="1" w:styleId="mo">
    <w:name w:val="mo"/>
    <w:basedOn w:val="DefaultParagraphFont"/>
    <w:rsid w:val="00DB5DB3"/>
  </w:style>
  <w:style w:type="character" w:customStyle="1" w:styleId="mn">
    <w:name w:val="mn"/>
    <w:basedOn w:val="DefaultParagraphFont"/>
    <w:rsid w:val="00DB5DB3"/>
  </w:style>
  <w:style w:type="character" w:customStyle="1" w:styleId="mtext">
    <w:name w:val="mtext"/>
    <w:basedOn w:val="DefaultParagraphFont"/>
    <w:rsid w:val="00C45AA4"/>
  </w:style>
  <w:style w:type="character" w:styleId="Emphasis">
    <w:name w:val="Emphasis"/>
    <w:basedOn w:val="DefaultParagraphFont"/>
    <w:uiPriority w:val="20"/>
    <w:qFormat/>
    <w:rsid w:val="00C45AA4"/>
    <w:rPr>
      <w:i/>
      <w:iCs/>
    </w:rPr>
  </w:style>
  <w:style w:type="paragraph" w:styleId="TableofFigure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 w:type="paragraph" w:customStyle="1" w:styleId="MyEquation">
    <w:name w:val="MyEquation"/>
    <w:basedOn w:val="Normal"/>
    <w:qFormat/>
    <w:rsid w:val="008E7E64"/>
    <w:pPr>
      <w:tabs>
        <w:tab w:val="left" w:pos="4536"/>
        <w:tab w:val="right" w:leader="dot" w:pos="8789"/>
      </w:tabs>
      <w:jc w:val="center"/>
    </w:pPr>
  </w:style>
  <w:style w:type="paragraph" w:styleId="EndnoteText">
    <w:name w:val="endnote text"/>
    <w:basedOn w:val="Normal"/>
    <w:link w:val="EndnoteTextChar"/>
    <w:uiPriority w:val="99"/>
    <w:semiHidden/>
    <w:unhideWhenUsed/>
    <w:rsid w:val="0040443D"/>
    <w:rPr>
      <w:sz w:val="20"/>
      <w:szCs w:val="20"/>
    </w:rPr>
  </w:style>
  <w:style w:type="character" w:customStyle="1" w:styleId="EndnoteTextChar">
    <w:name w:val="Endnote Text Char"/>
    <w:basedOn w:val="DefaultParagraphFont"/>
    <w:link w:val="EndnoteText"/>
    <w:uiPriority w:val="99"/>
    <w:semiHidden/>
    <w:rsid w:val="0040443D"/>
    <w:rPr>
      <w:rFonts w:ascii="Arial" w:hAnsi="Arial"/>
      <w:sz w:val="20"/>
      <w:szCs w:val="20"/>
    </w:rPr>
  </w:style>
  <w:style w:type="character" w:styleId="EndnoteReference">
    <w:name w:val="endnote reference"/>
    <w:basedOn w:val="DefaultParagraphFont"/>
    <w:uiPriority w:val="99"/>
    <w:semiHidden/>
    <w:unhideWhenUsed/>
    <w:rsid w:val="0040443D"/>
    <w:rPr>
      <w:vertAlign w:val="superscript"/>
    </w:rPr>
  </w:style>
  <w:style w:type="paragraph" w:styleId="Bibliography">
    <w:name w:val="Bibliography"/>
    <w:basedOn w:val="Normal"/>
    <w:next w:val="Normal"/>
    <w:uiPriority w:val="37"/>
    <w:unhideWhenUsed/>
    <w:rsid w:val="0054532F"/>
  </w:style>
  <w:style w:type="character" w:styleId="FollowedHyperlink">
    <w:name w:val="FollowedHyperlink"/>
    <w:basedOn w:val="DefaultParagraphFont"/>
    <w:uiPriority w:val="99"/>
    <w:semiHidden/>
    <w:unhideWhenUsed/>
    <w:rsid w:val="004A4A24"/>
    <w:rPr>
      <w:color w:val="954F72" w:themeColor="followedHyperlink"/>
      <w:u w:val="single"/>
    </w:rPr>
  </w:style>
  <w:style w:type="paragraph" w:styleId="TOC4">
    <w:name w:val="toc 4"/>
    <w:basedOn w:val="Normal"/>
    <w:next w:val="Normal"/>
    <w:autoRedefine/>
    <w:uiPriority w:val="39"/>
    <w:unhideWhenUsed/>
    <w:rsid w:val="00875520"/>
    <w:pPr>
      <w:spacing w:after="0"/>
      <w:ind w:left="660"/>
      <w:jc w:val="left"/>
    </w:pPr>
    <w:rPr>
      <w:rFonts w:asciiTheme="minorHAnsi" w:hAnsiTheme="minorHAnsi"/>
      <w:sz w:val="18"/>
      <w:szCs w:val="18"/>
    </w:rPr>
  </w:style>
  <w:style w:type="paragraph" w:styleId="TOC5">
    <w:name w:val="toc 5"/>
    <w:basedOn w:val="Normal"/>
    <w:next w:val="Normal"/>
    <w:autoRedefine/>
    <w:uiPriority w:val="39"/>
    <w:unhideWhenUsed/>
    <w:rsid w:val="00875520"/>
    <w:pPr>
      <w:spacing w:after="0"/>
      <w:ind w:left="880"/>
      <w:jc w:val="left"/>
    </w:pPr>
    <w:rPr>
      <w:rFonts w:asciiTheme="minorHAnsi" w:hAnsiTheme="minorHAnsi"/>
      <w:sz w:val="18"/>
      <w:szCs w:val="18"/>
    </w:rPr>
  </w:style>
  <w:style w:type="paragraph" w:customStyle="1" w:styleId="Glossaire">
    <w:name w:val="Glossaire"/>
    <w:basedOn w:val="Normal"/>
    <w:link w:val="GlossaireChar"/>
    <w:qFormat/>
    <w:rsid w:val="00AF0BE8"/>
  </w:style>
  <w:style w:type="character" w:customStyle="1" w:styleId="GlossaireChar">
    <w:name w:val="Glossaire Char"/>
    <w:basedOn w:val="DefaultParagraphFont"/>
    <w:link w:val="Glossaire"/>
    <w:rsid w:val="00AF0BE8"/>
    <w:rPr>
      <w:rFonts w:ascii="Arial" w:hAnsi="Arial"/>
    </w:rPr>
  </w:style>
  <w:style w:type="paragraph" w:styleId="Index1">
    <w:name w:val="index 1"/>
    <w:basedOn w:val="Normal"/>
    <w:next w:val="Normal"/>
    <w:autoRedefine/>
    <w:uiPriority w:val="99"/>
    <w:unhideWhenUsed/>
    <w:rsid w:val="00AF0BE8"/>
    <w:pPr>
      <w:ind w:left="220" w:hanging="22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AF0BE8"/>
    <w:pPr>
      <w:ind w:left="440" w:hanging="22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AF0BE8"/>
    <w:pPr>
      <w:ind w:left="660" w:hanging="22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AF0BE8"/>
    <w:pPr>
      <w:ind w:left="880" w:hanging="22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AF0BE8"/>
    <w:pPr>
      <w:ind w:left="1100" w:hanging="22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AF0BE8"/>
    <w:pPr>
      <w:ind w:left="1320" w:hanging="22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AF0BE8"/>
    <w:pPr>
      <w:ind w:left="1540" w:hanging="22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AF0BE8"/>
    <w:pPr>
      <w:ind w:left="1760" w:hanging="22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AF0BE8"/>
    <w:pPr>
      <w:ind w:left="1980" w:hanging="22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AF0BE8"/>
    <w:pPr>
      <w:pBdr>
        <w:top w:val="single" w:sz="12" w:space="0" w:color="auto"/>
      </w:pBdr>
      <w:spacing w:before="360" w:after="240"/>
      <w:jc w:val="left"/>
    </w:pPr>
    <w:rPr>
      <w:rFonts w:asciiTheme="minorHAnsi" w:hAnsiTheme="minorHAnsi" w:cstheme="minorHAnsi"/>
      <w:b/>
      <w:bCs/>
      <w:i/>
      <w:iCs/>
      <w:sz w:val="26"/>
      <w:szCs w:val="26"/>
    </w:rPr>
  </w:style>
  <w:style w:type="table" w:styleId="TableGrid">
    <w:name w:val="Table Grid"/>
    <w:basedOn w:val="TableNormal"/>
    <w:uiPriority w:val="59"/>
    <w:rsid w:val="000A1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854773"/>
    <w:pPr>
      <w:spacing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854773"/>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854773"/>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854773"/>
    <w:pPr>
      <w:spacing w:after="0"/>
      <w:ind w:left="176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1978">
      <w:bodyDiv w:val="1"/>
      <w:marLeft w:val="0"/>
      <w:marRight w:val="0"/>
      <w:marTop w:val="0"/>
      <w:marBottom w:val="0"/>
      <w:divBdr>
        <w:top w:val="none" w:sz="0" w:space="0" w:color="auto"/>
        <w:left w:val="none" w:sz="0" w:space="0" w:color="auto"/>
        <w:bottom w:val="none" w:sz="0" w:space="0" w:color="auto"/>
        <w:right w:val="none" w:sz="0" w:space="0" w:color="auto"/>
      </w:divBdr>
    </w:div>
    <w:div w:id="58945018">
      <w:bodyDiv w:val="1"/>
      <w:marLeft w:val="0"/>
      <w:marRight w:val="0"/>
      <w:marTop w:val="0"/>
      <w:marBottom w:val="0"/>
      <w:divBdr>
        <w:top w:val="none" w:sz="0" w:space="0" w:color="auto"/>
        <w:left w:val="none" w:sz="0" w:space="0" w:color="auto"/>
        <w:bottom w:val="none" w:sz="0" w:space="0" w:color="auto"/>
        <w:right w:val="none" w:sz="0" w:space="0" w:color="auto"/>
      </w:divBdr>
    </w:div>
    <w:div w:id="75905460">
      <w:bodyDiv w:val="1"/>
      <w:marLeft w:val="0"/>
      <w:marRight w:val="0"/>
      <w:marTop w:val="0"/>
      <w:marBottom w:val="0"/>
      <w:divBdr>
        <w:top w:val="none" w:sz="0" w:space="0" w:color="auto"/>
        <w:left w:val="none" w:sz="0" w:space="0" w:color="auto"/>
        <w:bottom w:val="none" w:sz="0" w:space="0" w:color="auto"/>
        <w:right w:val="none" w:sz="0" w:space="0" w:color="auto"/>
      </w:divBdr>
    </w:div>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180973570">
      <w:bodyDiv w:val="1"/>
      <w:marLeft w:val="0"/>
      <w:marRight w:val="0"/>
      <w:marTop w:val="0"/>
      <w:marBottom w:val="0"/>
      <w:divBdr>
        <w:top w:val="none" w:sz="0" w:space="0" w:color="auto"/>
        <w:left w:val="none" w:sz="0" w:space="0" w:color="auto"/>
        <w:bottom w:val="none" w:sz="0" w:space="0" w:color="auto"/>
        <w:right w:val="none" w:sz="0" w:space="0" w:color="auto"/>
      </w:divBdr>
    </w:div>
    <w:div w:id="315961025">
      <w:bodyDiv w:val="1"/>
      <w:marLeft w:val="0"/>
      <w:marRight w:val="0"/>
      <w:marTop w:val="0"/>
      <w:marBottom w:val="0"/>
      <w:divBdr>
        <w:top w:val="none" w:sz="0" w:space="0" w:color="auto"/>
        <w:left w:val="none" w:sz="0" w:space="0" w:color="auto"/>
        <w:bottom w:val="none" w:sz="0" w:space="0" w:color="auto"/>
        <w:right w:val="none" w:sz="0" w:space="0" w:color="auto"/>
      </w:divBdr>
    </w:div>
    <w:div w:id="349644920">
      <w:bodyDiv w:val="1"/>
      <w:marLeft w:val="0"/>
      <w:marRight w:val="0"/>
      <w:marTop w:val="0"/>
      <w:marBottom w:val="0"/>
      <w:divBdr>
        <w:top w:val="none" w:sz="0" w:space="0" w:color="auto"/>
        <w:left w:val="none" w:sz="0" w:space="0" w:color="auto"/>
        <w:bottom w:val="none" w:sz="0" w:space="0" w:color="auto"/>
        <w:right w:val="none" w:sz="0" w:space="0" w:color="auto"/>
      </w:divBdr>
    </w:div>
    <w:div w:id="354698438">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529415926">
      <w:bodyDiv w:val="1"/>
      <w:marLeft w:val="0"/>
      <w:marRight w:val="0"/>
      <w:marTop w:val="0"/>
      <w:marBottom w:val="0"/>
      <w:divBdr>
        <w:top w:val="none" w:sz="0" w:space="0" w:color="auto"/>
        <w:left w:val="none" w:sz="0" w:space="0" w:color="auto"/>
        <w:bottom w:val="none" w:sz="0" w:space="0" w:color="auto"/>
        <w:right w:val="none" w:sz="0" w:space="0" w:color="auto"/>
      </w:divBdr>
    </w:div>
    <w:div w:id="627929172">
      <w:bodyDiv w:val="1"/>
      <w:marLeft w:val="0"/>
      <w:marRight w:val="0"/>
      <w:marTop w:val="0"/>
      <w:marBottom w:val="0"/>
      <w:divBdr>
        <w:top w:val="none" w:sz="0" w:space="0" w:color="auto"/>
        <w:left w:val="none" w:sz="0" w:space="0" w:color="auto"/>
        <w:bottom w:val="none" w:sz="0" w:space="0" w:color="auto"/>
        <w:right w:val="none" w:sz="0" w:space="0" w:color="auto"/>
      </w:divBdr>
    </w:div>
    <w:div w:id="643003906">
      <w:bodyDiv w:val="1"/>
      <w:marLeft w:val="0"/>
      <w:marRight w:val="0"/>
      <w:marTop w:val="0"/>
      <w:marBottom w:val="0"/>
      <w:divBdr>
        <w:top w:val="none" w:sz="0" w:space="0" w:color="auto"/>
        <w:left w:val="none" w:sz="0" w:space="0" w:color="auto"/>
        <w:bottom w:val="none" w:sz="0" w:space="0" w:color="auto"/>
        <w:right w:val="none" w:sz="0" w:space="0" w:color="auto"/>
      </w:divBdr>
    </w:div>
    <w:div w:id="658114864">
      <w:bodyDiv w:val="1"/>
      <w:marLeft w:val="0"/>
      <w:marRight w:val="0"/>
      <w:marTop w:val="0"/>
      <w:marBottom w:val="0"/>
      <w:divBdr>
        <w:top w:val="none" w:sz="0" w:space="0" w:color="auto"/>
        <w:left w:val="none" w:sz="0" w:space="0" w:color="auto"/>
        <w:bottom w:val="none" w:sz="0" w:space="0" w:color="auto"/>
        <w:right w:val="none" w:sz="0" w:space="0" w:color="auto"/>
      </w:divBdr>
    </w:div>
    <w:div w:id="678233696">
      <w:bodyDiv w:val="1"/>
      <w:marLeft w:val="0"/>
      <w:marRight w:val="0"/>
      <w:marTop w:val="0"/>
      <w:marBottom w:val="0"/>
      <w:divBdr>
        <w:top w:val="none" w:sz="0" w:space="0" w:color="auto"/>
        <w:left w:val="none" w:sz="0" w:space="0" w:color="auto"/>
        <w:bottom w:val="none" w:sz="0" w:space="0" w:color="auto"/>
        <w:right w:val="none" w:sz="0" w:space="0" w:color="auto"/>
      </w:divBdr>
    </w:div>
    <w:div w:id="706032838">
      <w:bodyDiv w:val="1"/>
      <w:marLeft w:val="0"/>
      <w:marRight w:val="0"/>
      <w:marTop w:val="0"/>
      <w:marBottom w:val="0"/>
      <w:divBdr>
        <w:top w:val="none" w:sz="0" w:space="0" w:color="auto"/>
        <w:left w:val="none" w:sz="0" w:space="0" w:color="auto"/>
        <w:bottom w:val="none" w:sz="0" w:space="0" w:color="auto"/>
        <w:right w:val="none" w:sz="0" w:space="0" w:color="auto"/>
      </w:divBdr>
    </w:div>
    <w:div w:id="722945858">
      <w:bodyDiv w:val="1"/>
      <w:marLeft w:val="0"/>
      <w:marRight w:val="0"/>
      <w:marTop w:val="0"/>
      <w:marBottom w:val="0"/>
      <w:divBdr>
        <w:top w:val="none" w:sz="0" w:space="0" w:color="auto"/>
        <w:left w:val="none" w:sz="0" w:space="0" w:color="auto"/>
        <w:bottom w:val="none" w:sz="0" w:space="0" w:color="auto"/>
        <w:right w:val="none" w:sz="0" w:space="0" w:color="auto"/>
      </w:divBdr>
    </w:div>
    <w:div w:id="747383767">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785082155">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925964964">
      <w:bodyDiv w:val="1"/>
      <w:marLeft w:val="0"/>
      <w:marRight w:val="0"/>
      <w:marTop w:val="0"/>
      <w:marBottom w:val="0"/>
      <w:divBdr>
        <w:top w:val="none" w:sz="0" w:space="0" w:color="auto"/>
        <w:left w:val="none" w:sz="0" w:space="0" w:color="auto"/>
        <w:bottom w:val="none" w:sz="0" w:space="0" w:color="auto"/>
        <w:right w:val="none" w:sz="0" w:space="0" w:color="auto"/>
      </w:divBdr>
    </w:div>
    <w:div w:id="946544655">
      <w:bodyDiv w:val="1"/>
      <w:marLeft w:val="0"/>
      <w:marRight w:val="0"/>
      <w:marTop w:val="0"/>
      <w:marBottom w:val="0"/>
      <w:divBdr>
        <w:top w:val="none" w:sz="0" w:space="0" w:color="auto"/>
        <w:left w:val="none" w:sz="0" w:space="0" w:color="auto"/>
        <w:bottom w:val="none" w:sz="0" w:space="0" w:color="auto"/>
        <w:right w:val="none" w:sz="0" w:space="0" w:color="auto"/>
      </w:divBdr>
    </w:div>
    <w:div w:id="1031880975">
      <w:bodyDiv w:val="1"/>
      <w:marLeft w:val="0"/>
      <w:marRight w:val="0"/>
      <w:marTop w:val="0"/>
      <w:marBottom w:val="0"/>
      <w:divBdr>
        <w:top w:val="none" w:sz="0" w:space="0" w:color="auto"/>
        <w:left w:val="none" w:sz="0" w:space="0" w:color="auto"/>
        <w:bottom w:val="none" w:sz="0" w:space="0" w:color="auto"/>
        <w:right w:val="none" w:sz="0" w:space="0" w:color="auto"/>
      </w:divBdr>
    </w:div>
    <w:div w:id="1151336599">
      <w:bodyDiv w:val="1"/>
      <w:marLeft w:val="0"/>
      <w:marRight w:val="0"/>
      <w:marTop w:val="0"/>
      <w:marBottom w:val="0"/>
      <w:divBdr>
        <w:top w:val="none" w:sz="0" w:space="0" w:color="auto"/>
        <w:left w:val="none" w:sz="0" w:space="0" w:color="auto"/>
        <w:bottom w:val="none" w:sz="0" w:space="0" w:color="auto"/>
        <w:right w:val="none" w:sz="0" w:space="0" w:color="auto"/>
      </w:divBdr>
    </w:div>
    <w:div w:id="1173490254">
      <w:bodyDiv w:val="1"/>
      <w:marLeft w:val="0"/>
      <w:marRight w:val="0"/>
      <w:marTop w:val="0"/>
      <w:marBottom w:val="0"/>
      <w:divBdr>
        <w:top w:val="none" w:sz="0" w:space="0" w:color="auto"/>
        <w:left w:val="none" w:sz="0" w:space="0" w:color="auto"/>
        <w:bottom w:val="none" w:sz="0" w:space="0" w:color="auto"/>
        <w:right w:val="none" w:sz="0" w:space="0" w:color="auto"/>
      </w:divBdr>
    </w:div>
    <w:div w:id="1198353240">
      <w:bodyDiv w:val="1"/>
      <w:marLeft w:val="0"/>
      <w:marRight w:val="0"/>
      <w:marTop w:val="0"/>
      <w:marBottom w:val="0"/>
      <w:divBdr>
        <w:top w:val="none" w:sz="0" w:space="0" w:color="auto"/>
        <w:left w:val="none" w:sz="0" w:space="0" w:color="auto"/>
        <w:bottom w:val="none" w:sz="0" w:space="0" w:color="auto"/>
        <w:right w:val="none" w:sz="0" w:space="0" w:color="auto"/>
      </w:divBdr>
    </w:div>
    <w:div w:id="1206023843">
      <w:bodyDiv w:val="1"/>
      <w:marLeft w:val="0"/>
      <w:marRight w:val="0"/>
      <w:marTop w:val="0"/>
      <w:marBottom w:val="0"/>
      <w:divBdr>
        <w:top w:val="none" w:sz="0" w:space="0" w:color="auto"/>
        <w:left w:val="none" w:sz="0" w:space="0" w:color="auto"/>
        <w:bottom w:val="none" w:sz="0" w:space="0" w:color="auto"/>
        <w:right w:val="none" w:sz="0" w:space="0" w:color="auto"/>
      </w:divBdr>
    </w:div>
    <w:div w:id="1208028746">
      <w:bodyDiv w:val="1"/>
      <w:marLeft w:val="0"/>
      <w:marRight w:val="0"/>
      <w:marTop w:val="0"/>
      <w:marBottom w:val="0"/>
      <w:divBdr>
        <w:top w:val="none" w:sz="0" w:space="0" w:color="auto"/>
        <w:left w:val="none" w:sz="0" w:space="0" w:color="auto"/>
        <w:bottom w:val="none" w:sz="0" w:space="0" w:color="auto"/>
        <w:right w:val="none" w:sz="0" w:space="0" w:color="auto"/>
      </w:divBdr>
    </w:div>
    <w:div w:id="1210875274">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297957010">
      <w:bodyDiv w:val="1"/>
      <w:marLeft w:val="0"/>
      <w:marRight w:val="0"/>
      <w:marTop w:val="0"/>
      <w:marBottom w:val="0"/>
      <w:divBdr>
        <w:top w:val="none" w:sz="0" w:space="0" w:color="auto"/>
        <w:left w:val="none" w:sz="0" w:space="0" w:color="auto"/>
        <w:bottom w:val="none" w:sz="0" w:space="0" w:color="auto"/>
        <w:right w:val="none" w:sz="0" w:space="0" w:color="auto"/>
      </w:divBdr>
    </w:div>
    <w:div w:id="1314335746">
      <w:bodyDiv w:val="1"/>
      <w:marLeft w:val="0"/>
      <w:marRight w:val="0"/>
      <w:marTop w:val="0"/>
      <w:marBottom w:val="0"/>
      <w:divBdr>
        <w:top w:val="none" w:sz="0" w:space="0" w:color="auto"/>
        <w:left w:val="none" w:sz="0" w:space="0" w:color="auto"/>
        <w:bottom w:val="none" w:sz="0" w:space="0" w:color="auto"/>
        <w:right w:val="none" w:sz="0" w:space="0" w:color="auto"/>
      </w:divBdr>
    </w:div>
    <w:div w:id="1403672254">
      <w:bodyDiv w:val="1"/>
      <w:marLeft w:val="0"/>
      <w:marRight w:val="0"/>
      <w:marTop w:val="0"/>
      <w:marBottom w:val="0"/>
      <w:divBdr>
        <w:top w:val="none" w:sz="0" w:space="0" w:color="auto"/>
        <w:left w:val="none" w:sz="0" w:space="0" w:color="auto"/>
        <w:bottom w:val="none" w:sz="0" w:space="0" w:color="auto"/>
        <w:right w:val="none" w:sz="0" w:space="0" w:color="auto"/>
      </w:divBdr>
    </w:div>
    <w:div w:id="1428886324">
      <w:bodyDiv w:val="1"/>
      <w:marLeft w:val="0"/>
      <w:marRight w:val="0"/>
      <w:marTop w:val="0"/>
      <w:marBottom w:val="0"/>
      <w:divBdr>
        <w:top w:val="none" w:sz="0" w:space="0" w:color="auto"/>
        <w:left w:val="none" w:sz="0" w:space="0" w:color="auto"/>
        <w:bottom w:val="none" w:sz="0" w:space="0" w:color="auto"/>
        <w:right w:val="none" w:sz="0" w:space="0" w:color="auto"/>
      </w:divBdr>
    </w:div>
    <w:div w:id="1498688859">
      <w:bodyDiv w:val="1"/>
      <w:marLeft w:val="0"/>
      <w:marRight w:val="0"/>
      <w:marTop w:val="0"/>
      <w:marBottom w:val="0"/>
      <w:divBdr>
        <w:top w:val="none" w:sz="0" w:space="0" w:color="auto"/>
        <w:left w:val="none" w:sz="0" w:space="0" w:color="auto"/>
        <w:bottom w:val="none" w:sz="0" w:space="0" w:color="auto"/>
        <w:right w:val="none" w:sz="0" w:space="0" w:color="auto"/>
      </w:divBdr>
    </w:div>
    <w:div w:id="1513952134">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685395696">
      <w:bodyDiv w:val="1"/>
      <w:marLeft w:val="0"/>
      <w:marRight w:val="0"/>
      <w:marTop w:val="0"/>
      <w:marBottom w:val="0"/>
      <w:divBdr>
        <w:top w:val="none" w:sz="0" w:space="0" w:color="auto"/>
        <w:left w:val="none" w:sz="0" w:space="0" w:color="auto"/>
        <w:bottom w:val="none" w:sz="0" w:space="0" w:color="auto"/>
        <w:right w:val="none" w:sz="0" w:space="0" w:color="auto"/>
      </w:divBdr>
    </w:div>
    <w:div w:id="1697775910">
      <w:bodyDiv w:val="1"/>
      <w:marLeft w:val="0"/>
      <w:marRight w:val="0"/>
      <w:marTop w:val="0"/>
      <w:marBottom w:val="0"/>
      <w:divBdr>
        <w:top w:val="none" w:sz="0" w:space="0" w:color="auto"/>
        <w:left w:val="none" w:sz="0" w:space="0" w:color="auto"/>
        <w:bottom w:val="none" w:sz="0" w:space="0" w:color="auto"/>
        <w:right w:val="none" w:sz="0" w:space="0" w:color="auto"/>
      </w:divBdr>
    </w:div>
    <w:div w:id="1720779878">
      <w:bodyDiv w:val="1"/>
      <w:marLeft w:val="0"/>
      <w:marRight w:val="0"/>
      <w:marTop w:val="0"/>
      <w:marBottom w:val="0"/>
      <w:divBdr>
        <w:top w:val="none" w:sz="0" w:space="0" w:color="auto"/>
        <w:left w:val="none" w:sz="0" w:space="0" w:color="auto"/>
        <w:bottom w:val="none" w:sz="0" w:space="0" w:color="auto"/>
        <w:right w:val="none" w:sz="0" w:space="0" w:color="auto"/>
      </w:divBdr>
    </w:div>
    <w:div w:id="1859346795">
      <w:bodyDiv w:val="1"/>
      <w:marLeft w:val="0"/>
      <w:marRight w:val="0"/>
      <w:marTop w:val="0"/>
      <w:marBottom w:val="0"/>
      <w:divBdr>
        <w:top w:val="none" w:sz="0" w:space="0" w:color="auto"/>
        <w:left w:val="none" w:sz="0" w:space="0" w:color="auto"/>
        <w:bottom w:val="none" w:sz="0" w:space="0" w:color="auto"/>
        <w:right w:val="none" w:sz="0" w:space="0" w:color="auto"/>
      </w:divBdr>
    </w:div>
    <w:div w:id="1928229958">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2834251">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R:\Diploma\TD2019\SYND\johan.chenaux\Rapport\TD_2019.docx" TargetMode="External"/><Relationship Id="rId24" Type="http://schemas.openxmlformats.org/officeDocument/2006/relationships/image" Target="media/image11.png"/><Relationship Id="rId32" Type="http://schemas.openxmlformats.org/officeDocument/2006/relationships/hyperlink" Target="https://en.wikipedia.org/wiki/Electrical_conductor"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fr.wikipedia.org/wiki/C%C3%A2ble_coaxial" TargetMode="Externa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footer" Target="footer2.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07/relationships/hdphoto" Target="media/hdphoto1.wdp"/><Relationship Id="rId35" Type="http://schemas.openxmlformats.org/officeDocument/2006/relationships/hyperlink" Target="https://en.wikipedia.org/wiki/Frequency" TargetMode="External"/><Relationship Id="rId43" Type="http://schemas.openxmlformats.org/officeDocument/2006/relationships/image" Target="media/image24.png"/><Relationship Id="rId48" Type="http://schemas.microsoft.com/office/2007/relationships/hdphoto" Target="media/hdphoto2.wdp"/><Relationship Id="rId56" Type="http://schemas.openxmlformats.org/officeDocument/2006/relationships/image" Target="media/image31.jpe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s://fr.wikipedia.org/wiki/Ligne_bifilaire" TargetMode="External"/><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header" Target="header1.xml"/><Relationship Id="rId98"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hyperlink" Target="http://www.slf.ch/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en.wikipedia.org/wiki/Wavelength"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4.png"/><Relationship Id="rId67" Type="http://schemas.openxmlformats.org/officeDocument/2006/relationships/image" Target="media/image42.png"/><Relationship Id="rId103" Type="http://schemas.microsoft.com/office/2016/09/relationships/commentsIds" Target="commentsIds.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en.wikipedia.org/wiki/Resonant" TargetMode="External"/><Relationship Id="rId49" Type="http://schemas.openxmlformats.org/officeDocument/2006/relationships/hyperlink" Target="https://fr.wikipedia.org/wiki/Ligne_de_transmission" TargetMode="External"/><Relationship Id="rId57" Type="http://schemas.openxmlformats.org/officeDocument/2006/relationships/image" Target="media/image32.png"/><Relationship Id="rId10" Type="http://schemas.openxmlformats.org/officeDocument/2006/relationships/hyperlink" Target="file:///R:\Diploma\TD2019\SYND\johan.chenaux\Rapport\TD_2019.docx" TargetMode="External"/><Relationship Id="rId31" Type="http://schemas.openxmlformats.org/officeDocument/2006/relationships/image" Target="media/image17.jpeg"/><Relationship Id="rId44" Type="http://schemas.openxmlformats.org/officeDocument/2006/relationships/image" Target="media/image25.png"/><Relationship Id="rId52" Type="http://schemas.openxmlformats.org/officeDocument/2006/relationships/hyperlink" Target="https://fr.wikipedia.org/wiki/Asym%C3%A9trique"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footer" Target="footer1.xml"/><Relationship Id="rId99" Type="http://schemas.openxmlformats.org/officeDocument/2006/relationships/fontTable" Target="fontTable.xml"/><Relationship Id="rId10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www.hesge.ch/hepia/laboratoire/laboratoire-daerodynamique-et-mecanique-des-fluides-industrielle" TargetMode="External"/><Relationship Id="rId18" Type="http://schemas.openxmlformats.org/officeDocument/2006/relationships/image" Target="media/image5.png"/><Relationship Id="rId39" Type="http://schemas.openxmlformats.org/officeDocument/2006/relationships/image" Target="media/image20.png"/><Relationship Id="rId34" Type="http://schemas.openxmlformats.org/officeDocument/2006/relationships/hyperlink" Target="https://en.wikipedia.org/wiki/Wavelength" TargetMode="External"/><Relationship Id="rId50" Type="http://schemas.openxmlformats.org/officeDocument/2006/relationships/hyperlink" Target="https://fr.wikipedia.org/wiki/Sym%C3%A9trie" TargetMode="External"/><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image" Target="media/image72.png"/></Relationships>
</file>

<file path=word/_rels/footer1.xml.rels><?xml version="1.0" encoding="UTF-8" standalone="yes"?>
<Relationships xmlns="http://schemas.openxmlformats.org/package/2006/relationships"><Relationship Id="rId1" Type="http://schemas.openxmlformats.org/officeDocument/2006/relationships/image" Target="media/image68.png"/></Relationships>
</file>

<file path=word/_rels/footer2.xml.rels><?xml version="1.0" encoding="UTF-8" standalone="yes"?>
<Relationships xmlns="http://schemas.openxmlformats.org/package/2006/relationships"><Relationship Id="rId2" Type="http://schemas.openxmlformats.org/officeDocument/2006/relationships/image" Target="media/image70.jpeg"/><Relationship Id="rId1" Type="http://schemas.openxmlformats.org/officeDocument/2006/relationships/image" Target="media/image6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a\OneDrive\Documents\Mod&#232;les%20Office%20personnalis&#233;s\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69"/>
    <w:rsid w:val="00017168"/>
    <w:rsid w:val="00295369"/>
    <w:rsid w:val="00306EA0"/>
    <w:rsid w:val="00310811"/>
    <w:rsid w:val="003D22D7"/>
    <w:rsid w:val="003D2759"/>
    <w:rsid w:val="003F3BFA"/>
    <w:rsid w:val="00535895"/>
    <w:rsid w:val="0069533E"/>
    <w:rsid w:val="00855D08"/>
    <w:rsid w:val="009671F2"/>
    <w:rsid w:val="00970284"/>
    <w:rsid w:val="00DA14D4"/>
    <w:rsid w:val="00DB49B3"/>
    <w:rsid w:val="00E54079"/>
    <w:rsid w:val="00F91038"/>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3BFA"/>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4</b:RefOrder>
  </b:Source>
  <b:Source>
    <b:Tag>wik1</b:Tag>
    <b:SourceType>DocumentFromInternetSite</b:SourceType>
    <b:Guid>{7F992D24-D022-4131-BCB0-DCA683DD31E5}</b:Guid>
    <b:Author>
      <b:Author>
        <b:NameList>
          <b:Person>
            <b:Last>wikipedia</b:Last>
          </b:Person>
        </b:NameList>
      </b:Author>
    </b:Author>
    <b:Title>Balun</b:Title>
    <b:URL>https://fr.wikipedia.org/wiki/Balun</b:URL>
    <b:RefOrder>3</b:RefOrder>
  </b:Source>
  <b:Source xmlns:b="http://schemas.openxmlformats.org/officeDocument/2006/bibliography">
    <b:Tag>Ant</b:Tag>
    <b:SourceType>DocumentFromInternetSite</b:SourceType>
    <b:Guid>{538175FA-9CE3-4291-9E84-A61EFBE09343}</b:Guid>
    <b:Title>Antenna Theory - Log-periodic Antenna</b:Title>
    <b:URL>https://www.tutorialspoint.com/antenna_theory/log_periodic_antenna_theory.htm</b:URL>
    <b:RefOrder>5</b:RefOrder>
  </b:Source>
  <b:Source>
    <b:Tag>ahs</b:Tag>
    <b:SourceType>DocumentFromInternetSite</b:SourceType>
    <b:Guid>{68CE1D10-281B-4711-8480-27EFDFCFD784}</b:Guid>
    <b:Author>
      <b:Author>
        <b:NameList>
          <b:Person>
            <b:Last>ahsystems</b:Last>
          </b:Person>
        </b:NameList>
      </b:Author>
    </b:Author>
    <b:Title>Log Periodic Antenna image</b:Title>
    <b:URL>https://www.ahsystems.com/catalog/SAS-512-4.php</b:URL>
    <b:RefOrder>6</b:RefOrder>
  </b:Source>
  <b:Source>
    <b:Tag>MdA</b:Tag>
    <b:SourceType>ElectronicSource</b:SourceType>
    <b:Guid>{F8BC2A46-C202-41CF-B9D3-9146777C58D8}</b:Guid>
    <b:Title>Design and Performance Analysis of a Log Periodic Dipole</b:Title>
    <b:Author>
      <b:Author>
        <b:NameList>
          <b:Person>
            <b:Last>Islam</b:Last>
            <b:First>Md.</b:First>
            <b:Middle>Ashraful</b:Middle>
          </b:Person>
        </b:NameList>
      </b:Author>
    </b:Author>
    <b:Publisher>journal of microwave engineering &amp; technologies ISSN: 2349-9001</b:Publisher>
    <b:RefOrder>7</b:RefOrder>
  </b:Source>
  <b:Source>
    <b:Tag>Str</b:Tag>
    <b:SourceType>InternetSite</b:SourceType>
    <b:Guid>{06FD0CEB-3CE0-4EA8-8851-7425293BD460}</b:Guid>
    <b:Title>Log‑Periodic Dipole Array Calculator</b:Title>
    <b:Author>
      <b:Author>
        <b:NameList>
          <b:Person>
            <b:Last>Stroobandt</b:Last>
            <b:First>Serge</b:First>
          </b:Person>
          <b:Person>
            <b:Last>McCue</b:Last>
            <b:First>Michael</b:First>
          </b:Person>
        </b:NameList>
      </b:Author>
    </b:Author>
    <b:URL>https://hamwaves.com/lpda/en/index.html</b:URL>
    <b:RefOrder>8</b:RefOrder>
  </b:Source>
  <b:Source>
    <b:Tag>Wik</b:Tag>
    <b:SourceType>InternetSite</b:SourceType>
    <b:Guid>{47AEC9A8-1809-4B4A-A426-9B4F95745648}</b:Guid>
    <b:Author>
      <b:Author>
        <b:NameList>
          <b:Person>
            <b:Last>Wikipedia</b:Last>
          </b:Person>
        </b:NameList>
      </b:Author>
    </b:Author>
    <b:Title>Loop antenna</b:Title>
    <b:URL>https://en.wikipedia.org/wiki/Loop_antenna</b:URL>
    <b:RefOrder>2</b:RefOrder>
  </b:Source>
  <b:Source>
    <b:Tag>Dat</b:Tag>
    <b:SourceType>ElectronicSource</b:SourceType>
    <b:Guid>{23857923-E702-4E8F-97DF-7A3F1CCD1A09}</b:Guid>
    <b:Author>
      <b:Author>
        <b:NameList>
          <b:Person>
            <b:Last>DataSheet</b:Last>
          </b:Person>
        </b:NameList>
      </b:Author>
    </b:Author>
    <b:Title>LT5537, Wide Dynamic Range</b:Title>
    <b:Publisher>Linear_Technlogy</b:Publisher>
    <b:RefOrder>9</b:RefOrder>
  </b:Source>
  <b:Source>
    <b:Tag>wik2</b:Tag>
    <b:SourceType>InternetSite</b:SourceType>
    <b:Guid>{238A85FF-1885-4CED-8EB2-B0CEE6677435}</b:Guid>
    <b:Author>
      <b:Author>
        <b:NameList>
          <b:Person>
            <b:Last>wikipedia</b:Last>
          </b:Person>
        </b:NameList>
      </b:Author>
    </b:Author>
    <b:Title>UART</b:Title>
    <b:URL>https://fr.wikipedia.org/wiki/UART</b:URL>
    <b:RefOrder>10</b:RefOrder>
  </b:Source>
  <b:Source>
    <b:Tag>Tou</b:Tag>
    <b:SourceType>InternetSite</b:SourceType>
    <b:Guid>{56C6AB38-826B-4588-B68D-2DE79DB6CD30}</b:Guid>
    <b:Author>
      <b:Author>
        <b:NameList>
          <b:Person>
            <b:Last>TouchGFX</b:Last>
          </b:Person>
        </b:NameList>
      </b:Author>
    </b:Author>
    <b:Title>The Screen Concept</b:Title>
    <b:URL>https://touchgfx.zendesk.com/hc/en-us/articles/205717801-The-Screen-Concept-and-Model-View-Presenter</b:URL>
    <b:RefOrder>11</b:RefOrder>
  </b:Source>
  <b:Source>
    <b:Tag>Pas</b:Tag>
    <b:SourceType>InternetSite</b:SourceType>
    <b:Guid>{4B0411F4-634A-4A82-BC31-1E91420E43D3}</b:Guid>
    <b:Author>
      <b:Author>
        <b:NameList>
          <b:Person>
            <b:Last>Pasternack</b:Last>
          </b:Person>
        </b:NameList>
      </b:Author>
    </b:Author>
    <b:Title>Friis Transmission Calculator</b:Title>
    <b:URL>https://www.pasternack.com/t-calculator-friis.aspx</b:URL>
    <b:RefOrder>12</b:RefOrder>
  </b:Source>
  <b:Source>
    <b:Tag>Dat1</b:Tag>
    <b:SourceType>ElectronicSource</b:SourceType>
    <b:Guid>{884D8BA9-CD2C-461E-AD5A-0D82D6DDE83A}</b:Guid>
    <b:Author>
      <b:Author>
        <b:NameList>
          <b:Person>
            <b:Last>Datasheet</b:Last>
          </b:Person>
        </b:NameList>
      </b:Author>
    </b:Author>
    <b:Title>LMV331 Single General-purpose Low-voltage Comparator</b:Title>
    <b:RefOrder>13</b:RefOrder>
  </b:Source>
  <b:Source>
    <b:Tag>Dat2</b:Tag>
    <b:SourceType>ElectronicSource</b:SourceType>
    <b:Guid>{304453DC-EAC7-4E88-8572-61DEC7C050A7}</b:Guid>
    <b:Author>
      <b:Author>
        <b:NameList>
          <b:Person>
            <b:Last>Datasheet</b:Last>
          </b:Person>
        </b:NameList>
      </b:Author>
    </b:Author>
    <b:Title>STM32F429xx 32b Arm® Cortex®-M4 MCU+FPU</b:Title>
    <b:RefOrder>14</b:RefOrder>
  </b:Source>
  <b:Source>
    <b:Tag>Dat4</b:Tag>
    <b:SourceType>ElectronicSource</b:SourceType>
    <b:Guid>{9E98E9D1-CEB7-4A30-9AAC-02CEE7D18FAA}</b:Guid>
    <b:Author>
      <b:Author>
        <b:NameList>
          <b:Person>
            <b:Last>Datasheet</b:Last>
          </b:Person>
        </b:NameList>
      </b:Author>
    </b:Author>
    <b:Title>Discovery kit with STM32F429ZI MCU</b:Title>
    <b:RefOrder>15</b:RefOrder>
  </b:Source>
  <b:Source>
    <b:Tag>Dat3</b:Tag>
    <b:SourceType>ElectronicSource</b:SourceType>
    <b:Guid>{96395333-8548-4A40-A07E-80E1A65E4A7C}</b:Guid>
    <b:Author>
      <b:Author>
        <b:NameList>
          <b:Person>
            <b:Last>Datasheet</b:Last>
          </b:Person>
        </b:NameList>
      </b:Author>
    </b:Author>
    <b:Title>MICRF113 ASK Transmitter</b:Title>
    <b:RefOrder>16</b:RefOrder>
  </b:Source>
</b:Sources>
</file>

<file path=customXml/itemProps1.xml><?xml version="1.0" encoding="utf-8"?>
<ds:datastoreItem xmlns:ds="http://schemas.openxmlformats.org/officeDocument/2006/customXml" ds:itemID="{8844869E-9454-4A6A-B701-CB2859265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0</TotalTime>
  <Pages>65</Pages>
  <Words>10540</Words>
  <Characters>57972</Characters>
  <Application>Microsoft Office Word</Application>
  <DocSecurity>0</DocSecurity>
  <Lines>483</Lines>
  <Paragraphs>136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SensorBall for avalanche analysis</vt:lpstr>
      <vt:lpstr/>
    </vt:vector>
  </TitlesOfParts>
  <Company/>
  <LinksUpToDate>false</LinksUpToDate>
  <CharactersWithSpaces>68376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dc:description/>
  <cp:lastModifiedBy>Johan Chenaux</cp:lastModifiedBy>
  <cp:revision>18</cp:revision>
  <dcterms:created xsi:type="dcterms:W3CDTF">2019-05-13T06:46:00Z</dcterms:created>
  <dcterms:modified xsi:type="dcterms:W3CDTF">2019-08-08T09:41:00Z</dcterms:modified>
</cp:coreProperties>
</file>